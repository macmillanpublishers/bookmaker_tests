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ADF9469" w14:textId="77777777" w:rsidR="00AD4902" w:rsidRPr="00AD4902" w:rsidRDefault="00AD4902" w:rsidP="00AD4902">
      <w:pPr>
        <w:pStyle w:val="Section-BookBOOK"/>
      </w:pPr>
      <w:r w:rsidRPr="00AD4902">
        <w:t>Rhythm of War</w:t>
      </w:r>
    </w:p>
    <w:p w14:paraId="1E4D69CC" w14:textId="77777777" w:rsidR="00483B1D" w:rsidRDefault="00AD4902" w:rsidP="00AD4902">
      <w:pPr>
        <w:pStyle w:val="Section-HalftitleSHT"/>
      </w:pPr>
      <w:r w:rsidRPr="00AD4902">
        <w:lastRenderedPageBreak/>
        <w:t>Halftitle Page</w:t>
      </w:r>
    </w:p>
    <w:p w14:paraId="1AE06F15" w14:textId="5F7AE316" w:rsidR="00483B1D" w:rsidRDefault="00460206" w:rsidP="00C64968">
      <w:pPr>
        <w:pStyle w:val="TitleTtl"/>
      </w:pPr>
      <w:r w:rsidRPr="00460206">
        <w:t xml:space="preserve">Rhythm </w:t>
      </w:r>
      <w:r w:rsidR="00766B15" w:rsidRPr="00460206">
        <w:t>of War</w:t>
      </w:r>
    </w:p>
    <w:p w14:paraId="2F124668" w14:textId="77777777" w:rsidR="00AD4902" w:rsidRPr="00AD4902" w:rsidRDefault="00AD4902" w:rsidP="00AD4902">
      <w:pPr>
        <w:pStyle w:val="Section-Ad-CardSAC"/>
      </w:pPr>
      <w:r w:rsidRPr="00AD4902">
        <w:lastRenderedPageBreak/>
        <w:t>Ad Card</w:t>
      </w:r>
    </w:p>
    <w:p w14:paraId="4199DE83" w14:textId="4B11A31A" w:rsidR="00EC6255" w:rsidRDefault="00EC6255" w:rsidP="00916B40">
      <w:pPr>
        <w:pStyle w:val="Design-NoteDn"/>
      </w:pPr>
      <w:r>
        <w:t>follow the layout of LEGION</w:t>
      </w:r>
    </w:p>
    <w:p w14:paraId="7DA1C624" w14:textId="656A343A" w:rsidR="00766B15" w:rsidRDefault="009F0A81" w:rsidP="00C64968">
      <w:pPr>
        <w:pStyle w:val="TitleTtl"/>
      </w:pPr>
      <w:r w:rsidRPr="00460206">
        <w:t xml:space="preserve">Books </w:t>
      </w:r>
      <w:r w:rsidR="00766B15" w:rsidRPr="00460206">
        <w:t>By</w:t>
      </w:r>
    </w:p>
    <w:p w14:paraId="6B23CC16" w14:textId="568313F7" w:rsidR="00483B1D" w:rsidRDefault="00460206" w:rsidP="00C64968">
      <w:pPr>
        <w:pStyle w:val="TitleTtl"/>
      </w:pPr>
      <w:r w:rsidRPr="00460206">
        <w:t>BRANDON SANDERSON</w:t>
      </w:r>
    </w:p>
    <w:p w14:paraId="57594CB2" w14:textId="77777777" w:rsidR="00460206" w:rsidRPr="00460206" w:rsidRDefault="00460206" w:rsidP="00C64968">
      <w:pPr>
        <w:pStyle w:val="A-HeadAhead"/>
      </w:pPr>
      <w:r w:rsidRPr="00460206">
        <w:t>THE STORMLIGHT ARCHIVE</w:t>
      </w:r>
      <w:r w:rsidRPr="00CC5738">
        <w:rPr>
          <w:rStyle w:val="supersup"/>
        </w:rPr>
        <w:t>®</w:t>
      </w:r>
    </w:p>
    <w:p w14:paraId="17E0274D" w14:textId="77777777" w:rsidR="00483B1D" w:rsidRPr="00CC5738" w:rsidRDefault="00460206" w:rsidP="00C64968">
      <w:pPr>
        <w:pStyle w:val="Unnum-Level-1-ListUl1"/>
      </w:pPr>
      <w:r w:rsidRPr="00CC5738">
        <w:rPr>
          <w:rStyle w:val="itali"/>
        </w:rPr>
        <w:t>The Way of Kings</w:t>
      </w:r>
    </w:p>
    <w:p w14:paraId="0D507843" w14:textId="77777777" w:rsidR="009F0A81" w:rsidRPr="00016474" w:rsidRDefault="00460206" w:rsidP="00C64968">
      <w:pPr>
        <w:pStyle w:val="Unnum-Level-1-ListUl1"/>
      </w:pPr>
      <w:r w:rsidRPr="00CC5738">
        <w:rPr>
          <w:rStyle w:val="itali"/>
        </w:rPr>
        <w:t>Words of Radiance</w:t>
      </w:r>
    </w:p>
    <w:p w14:paraId="63225A29" w14:textId="77777777" w:rsidR="00460206" w:rsidRPr="00CC5738" w:rsidRDefault="00460206" w:rsidP="00C64968">
      <w:pPr>
        <w:pStyle w:val="Unnum-Level-1-ListUl1"/>
      </w:pPr>
      <w:r w:rsidRPr="00CC5738">
        <w:rPr>
          <w:rStyle w:val="itali"/>
        </w:rPr>
        <w:t>Oathbringer</w:t>
      </w:r>
    </w:p>
    <w:p w14:paraId="37E9BD19" w14:textId="77777777" w:rsidR="00483B1D" w:rsidRPr="00CC5738" w:rsidRDefault="00460206" w:rsidP="00C64968">
      <w:pPr>
        <w:pStyle w:val="Unnum-Level-1-ListUl1"/>
      </w:pPr>
      <w:r w:rsidRPr="00CC5738">
        <w:rPr>
          <w:rStyle w:val="itali"/>
        </w:rPr>
        <w:t>Rhythm of War</w:t>
      </w:r>
    </w:p>
    <w:p w14:paraId="76AC5D48" w14:textId="77777777" w:rsidR="00766B15" w:rsidRDefault="00460206" w:rsidP="00C64968">
      <w:pPr>
        <w:pStyle w:val="A-HeadAhead"/>
      </w:pPr>
      <w:r w:rsidRPr="00460206">
        <w:t>THE MISTBORN</w:t>
      </w:r>
      <w:r w:rsidRPr="00CC5738">
        <w:rPr>
          <w:rStyle w:val="supersup"/>
        </w:rPr>
        <w:t>®</w:t>
      </w:r>
      <w:r w:rsidRPr="00460206">
        <w:t xml:space="preserve"> SAGA</w:t>
      </w:r>
    </w:p>
    <w:p w14:paraId="1D0838A2" w14:textId="423B43FF" w:rsidR="00460206" w:rsidRPr="00460206" w:rsidRDefault="00460206" w:rsidP="00C64968">
      <w:pPr>
        <w:pStyle w:val="A-HeadAhead"/>
      </w:pPr>
      <w:r w:rsidRPr="00460206">
        <w:t>THE ORIGINAL TRILOGY</w:t>
      </w:r>
    </w:p>
    <w:p w14:paraId="5F715C71" w14:textId="77777777" w:rsidR="00460206" w:rsidRPr="00CC5738" w:rsidRDefault="00460206" w:rsidP="00C64968">
      <w:pPr>
        <w:pStyle w:val="Unnum-Level-1-ListUl1"/>
      </w:pPr>
      <w:r w:rsidRPr="00CC5738">
        <w:rPr>
          <w:rStyle w:val="itali"/>
        </w:rPr>
        <w:t>Mistborn</w:t>
      </w:r>
    </w:p>
    <w:p w14:paraId="1AF440BB" w14:textId="77777777" w:rsidR="00483B1D" w:rsidRPr="00CC5738" w:rsidRDefault="00460206" w:rsidP="00C64968">
      <w:pPr>
        <w:pStyle w:val="Unnum-Level-1-ListUl1"/>
      </w:pPr>
      <w:r w:rsidRPr="00CC5738">
        <w:rPr>
          <w:rStyle w:val="itali"/>
        </w:rPr>
        <w:t>The Well of Ascension</w:t>
      </w:r>
    </w:p>
    <w:p w14:paraId="27640C11" w14:textId="77777777" w:rsidR="00483B1D" w:rsidRPr="00CC5738" w:rsidRDefault="00460206" w:rsidP="00C64968">
      <w:pPr>
        <w:pStyle w:val="Unnum-Level-1-ListUl1"/>
      </w:pPr>
      <w:r w:rsidRPr="00CC5738">
        <w:rPr>
          <w:rStyle w:val="itali"/>
        </w:rPr>
        <w:t>The Hero of Ages</w:t>
      </w:r>
    </w:p>
    <w:p w14:paraId="442FC29D" w14:textId="77777777" w:rsidR="00483B1D" w:rsidRDefault="00460206" w:rsidP="00C64968">
      <w:pPr>
        <w:pStyle w:val="A-HeadAhead"/>
      </w:pPr>
      <w:r w:rsidRPr="00460206">
        <w:t>THE WAX AND WAYNE SERIES</w:t>
      </w:r>
    </w:p>
    <w:p w14:paraId="7749E416" w14:textId="77777777" w:rsidR="00483B1D" w:rsidRPr="00CC5738" w:rsidRDefault="00460206" w:rsidP="00C64968">
      <w:pPr>
        <w:pStyle w:val="Unnum-Level-1-ListUl1"/>
      </w:pPr>
      <w:r w:rsidRPr="00CC5738">
        <w:rPr>
          <w:rStyle w:val="itali"/>
        </w:rPr>
        <w:t>The Alloy of Law</w:t>
      </w:r>
    </w:p>
    <w:p w14:paraId="68C02523" w14:textId="77777777" w:rsidR="00460206" w:rsidRPr="00CC5738" w:rsidRDefault="00460206" w:rsidP="00C64968">
      <w:pPr>
        <w:pStyle w:val="Unnum-Level-1-ListUl1"/>
      </w:pPr>
      <w:r w:rsidRPr="00CC5738">
        <w:rPr>
          <w:rStyle w:val="itali"/>
        </w:rPr>
        <w:t>Shadows of Self</w:t>
      </w:r>
    </w:p>
    <w:p w14:paraId="0524D3FE" w14:textId="77777777" w:rsidR="00766B15" w:rsidRPr="00016474" w:rsidRDefault="00460206" w:rsidP="00C64968">
      <w:pPr>
        <w:pStyle w:val="Unnum-Level-1-ListUl1"/>
      </w:pPr>
      <w:r w:rsidRPr="00CC5738">
        <w:rPr>
          <w:rStyle w:val="itali"/>
        </w:rPr>
        <w:lastRenderedPageBreak/>
        <w:t>The Bands of Mourning</w:t>
      </w:r>
    </w:p>
    <w:p w14:paraId="59EAEAC9" w14:textId="0128612E" w:rsidR="00483B1D" w:rsidRPr="00CC5738" w:rsidRDefault="00460206" w:rsidP="00C64968">
      <w:pPr>
        <w:pStyle w:val="Unnum-Level-1-ListUl1"/>
      </w:pPr>
      <w:r w:rsidRPr="00CC5738">
        <w:rPr>
          <w:rStyle w:val="itali"/>
        </w:rPr>
        <w:t>Elantris</w:t>
      </w:r>
    </w:p>
    <w:p w14:paraId="243E03DA" w14:textId="77777777" w:rsidR="00460206" w:rsidRPr="00CC5738" w:rsidRDefault="00460206" w:rsidP="00C64968">
      <w:pPr>
        <w:pStyle w:val="Unnum-Level-1-ListUl1"/>
      </w:pPr>
      <w:r w:rsidRPr="00CC5738">
        <w:rPr>
          <w:rStyle w:val="itali"/>
        </w:rPr>
        <w:t>Warbreaker</w:t>
      </w:r>
    </w:p>
    <w:p w14:paraId="2B8DCCCF" w14:textId="77777777" w:rsidR="00766B15" w:rsidRPr="00016474" w:rsidRDefault="00460206" w:rsidP="00C64968">
      <w:pPr>
        <w:pStyle w:val="Unnum-Level-1-ListUl1"/>
      </w:pPr>
      <w:r w:rsidRPr="00CC5738">
        <w:rPr>
          <w:rStyle w:val="itali"/>
        </w:rPr>
        <w:t>Arcanum Unbounded: The Cosmere Collection</w:t>
      </w:r>
    </w:p>
    <w:p w14:paraId="33D8927D" w14:textId="70E5662D" w:rsidR="00483B1D" w:rsidRPr="00CC5738" w:rsidRDefault="00460206" w:rsidP="00C64968">
      <w:pPr>
        <w:pStyle w:val="Unnum-Level-1-ListUl1"/>
      </w:pPr>
      <w:r w:rsidRPr="00CC5738">
        <w:rPr>
          <w:rStyle w:val="itali"/>
        </w:rPr>
        <w:t>Legion: The Many Lives of Stephen Leeds</w:t>
      </w:r>
    </w:p>
    <w:p w14:paraId="16789A4F" w14:textId="77777777" w:rsidR="00460206" w:rsidRPr="00460206" w:rsidRDefault="00460206" w:rsidP="00C64968">
      <w:pPr>
        <w:pStyle w:val="A-HeadAhead"/>
      </w:pPr>
      <w:r w:rsidRPr="00460206">
        <w:t>ALCATRAZ VS. THE EVIL LIBRARIANS</w:t>
      </w:r>
    </w:p>
    <w:p w14:paraId="2BC47475" w14:textId="77777777" w:rsidR="00483B1D" w:rsidRPr="00CC5738" w:rsidRDefault="00460206" w:rsidP="00C64968">
      <w:pPr>
        <w:pStyle w:val="Unnum-Level-1-ListUl1"/>
      </w:pPr>
      <w:r w:rsidRPr="00CC5738">
        <w:rPr>
          <w:rStyle w:val="itali"/>
        </w:rPr>
        <w:t>Alcatraz vs. the Evil Librarians</w:t>
      </w:r>
    </w:p>
    <w:p w14:paraId="2AB48957" w14:textId="5CDF0CF0" w:rsidR="00460206" w:rsidRPr="00CC5738" w:rsidRDefault="00460206" w:rsidP="00C64968">
      <w:pPr>
        <w:pStyle w:val="Unnum-Level-1-ListUl1"/>
      </w:pPr>
      <w:r w:rsidRPr="00CC5738">
        <w:rPr>
          <w:rStyle w:val="itali"/>
        </w:rPr>
        <w:t>The Scrivener</w:t>
      </w:r>
      <w:r w:rsidR="00766B15">
        <w:rPr>
          <w:rStyle w:val="itali"/>
        </w:rPr>
        <w:t>’</w:t>
      </w:r>
      <w:r w:rsidRPr="00CC5738">
        <w:rPr>
          <w:rStyle w:val="itali"/>
        </w:rPr>
        <w:t>s Bones</w:t>
      </w:r>
    </w:p>
    <w:p w14:paraId="6B05AA77" w14:textId="77777777" w:rsidR="00483B1D" w:rsidRPr="00CC5738" w:rsidRDefault="00460206" w:rsidP="00C64968">
      <w:pPr>
        <w:pStyle w:val="Unnum-Level-1-ListUl1"/>
      </w:pPr>
      <w:r w:rsidRPr="00CC5738">
        <w:rPr>
          <w:rStyle w:val="itali"/>
        </w:rPr>
        <w:t>The Knights of Crystallia</w:t>
      </w:r>
    </w:p>
    <w:p w14:paraId="53698B98" w14:textId="77777777" w:rsidR="00483B1D" w:rsidRPr="00CC5738" w:rsidRDefault="00460206" w:rsidP="00C64968">
      <w:pPr>
        <w:pStyle w:val="Unnum-Level-1-ListUl1"/>
      </w:pPr>
      <w:r w:rsidRPr="00CC5738">
        <w:rPr>
          <w:rStyle w:val="itali"/>
        </w:rPr>
        <w:t>The Shattered Lens</w:t>
      </w:r>
    </w:p>
    <w:p w14:paraId="131D2382" w14:textId="77777777" w:rsidR="00483B1D" w:rsidRPr="00CC5738" w:rsidRDefault="00460206" w:rsidP="00C64968">
      <w:pPr>
        <w:pStyle w:val="Unnum-Level-1-ListUl1"/>
      </w:pPr>
      <w:r w:rsidRPr="00CC5738">
        <w:rPr>
          <w:rStyle w:val="itali"/>
        </w:rPr>
        <w:t>The Dark Talent</w:t>
      </w:r>
    </w:p>
    <w:p w14:paraId="5FE7EB2C" w14:textId="28784F01" w:rsidR="00460206" w:rsidRPr="00460206" w:rsidRDefault="00460206" w:rsidP="00C64968">
      <w:pPr>
        <w:pStyle w:val="A-HeadAhead"/>
      </w:pPr>
      <w:r w:rsidRPr="00460206">
        <w:t>THE RECKONERS</w:t>
      </w:r>
      <w:r w:rsidR="007F168F" w:rsidRPr="00CC5738">
        <w:rPr>
          <w:rStyle w:val="supersup"/>
        </w:rPr>
        <w:t>®</w:t>
      </w:r>
    </w:p>
    <w:p w14:paraId="5F35D29F" w14:textId="77777777" w:rsidR="00483B1D" w:rsidRPr="00CC5738" w:rsidRDefault="00460206" w:rsidP="00C64968">
      <w:pPr>
        <w:pStyle w:val="Unnum-Level-1-ListUl1"/>
      </w:pPr>
      <w:r w:rsidRPr="00CC5738">
        <w:rPr>
          <w:rStyle w:val="itali"/>
        </w:rPr>
        <w:t>Steelheart</w:t>
      </w:r>
    </w:p>
    <w:p w14:paraId="2EDDFD39" w14:textId="77777777" w:rsidR="00483B1D" w:rsidRPr="00CC5738" w:rsidRDefault="00460206" w:rsidP="00C64968">
      <w:pPr>
        <w:pStyle w:val="Unnum-Level-1-ListUl1"/>
      </w:pPr>
      <w:r w:rsidRPr="00CC5738">
        <w:rPr>
          <w:rStyle w:val="itali"/>
        </w:rPr>
        <w:t>Firefight</w:t>
      </w:r>
    </w:p>
    <w:p w14:paraId="154836EC" w14:textId="24784821" w:rsidR="00483B1D" w:rsidRPr="00016474" w:rsidRDefault="00460206" w:rsidP="00C64968">
      <w:pPr>
        <w:pStyle w:val="Unnum-Level-1-ListUl1"/>
      </w:pPr>
      <w:r w:rsidRPr="00CC5738">
        <w:rPr>
          <w:rStyle w:val="itali"/>
        </w:rPr>
        <w:t>Calamity</w:t>
      </w:r>
    </w:p>
    <w:p w14:paraId="06813C5C" w14:textId="6462CB4E" w:rsidR="008825E4" w:rsidRPr="00460206" w:rsidRDefault="008825E4" w:rsidP="008825E4">
      <w:pPr>
        <w:pStyle w:val="A-HeadAhead"/>
      </w:pPr>
      <w:r>
        <w:t>SKYWARD</w:t>
      </w:r>
    </w:p>
    <w:p w14:paraId="4193021F" w14:textId="69586D2B" w:rsidR="008825E4" w:rsidRPr="00016474" w:rsidRDefault="008825E4" w:rsidP="00C64968">
      <w:pPr>
        <w:pStyle w:val="Unnum-Level-1-ListUl1"/>
      </w:pPr>
      <w:r w:rsidRPr="00916B40">
        <w:rPr>
          <w:rStyle w:val="itali"/>
        </w:rPr>
        <w:t>Skyward</w:t>
      </w:r>
    </w:p>
    <w:p w14:paraId="1177126A" w14:textId="77777777" w:rsidR="00766B15" w:rsidRPr="00016474" w:rsidRDefault="00DC3505" w:rsidP="00C64968">
      <w:pPr>
        <w:pStyle w:val="Unnum-Level-1-ListUl1"/>
      </w:pPr>
      <w:r w:rsidRPr="00916B40">
        <w:rPr>
          <w:rStyle w:val="itali"/>
        </w:rPr>
        <w:t>Starsight</w:t>
      </w:r>
    </w:p>
    <w:p w14:paraId="0E6FAC97" w14:textId="79F6F08C" w:rsidR="00483B1D" w:rsidRPr="00CC5738" w:rsidRDefault="00460206" w:rsidP="00C64968">
      <w:pPr>
        <w:pStyle w:val="Unnum-Level-1-ListUl1"/>
      </w:pPr>
      <w:r w:rsidRPr="00CC5738">
        <w:rPr>
          <w:rStyle w:val="itali"/>
        </w:rPr>
        <w:t>The Rithmatist</w:t>
      </w:r>
    </w:p>
    <w:p w14:paraId="6D3CE0D0" w14:textId="77777777" w:rsidR="00AD4902" w:rsidRPr="00AD4902" w:rsidRDefault="00AD4902" w:rsidP="00AD4902">
      <w:pPr>
        <w:pStyle w:val="Section-TitlepageSTI"/>
      </w:pPr>
      <w:r w:rsidRPr="00AD4902">
        <w:lastRenderedPageBreak/>
        <w:t>Titlepage</w:t>
      </w:r>
    </w:p>
    <w:p w14:paraId="53898219" w14:textId="77777777" w:rsidR="00483B1D" w:rsidRPr="000D2214" w:rsidRDefault="00460206" w:rsidP="00C64968">
      <w:pPr>
        <w:pStyle w:val="Author1Au1"/>
      </w:pPr>
      <w:r w:rsidRPr="000D2214">
        <w:t>Brandon Sanderson</w:t>
      </w:r>
    </w:p>
    <w:p w14:paraId="5D50E0B5" w14:textId="359DA622" w:rsidR="00483B1D" w:rsidRPr="000D2214" w:rsidRDefault="00460206" w:rsidP="00C64968">
      <w:pPr>
        <w:pStyle w:val="TitleTtl"/>
      </w:pPr>
      <w:r w:rsidRPr="000D2214">
        <w:t xml:space="preserve">Rhythm </w:t>
      </w:r>
      <w:r w:rsidR="00766B15" w:rsidRPr="000D2214">
        <w:t>of War</w:t>
      </w:r>
    </w:p>
    <w:p w14:paraId="4C349CAF" w14:textId="77777777" w:rsidR="00766B15" w:rsidRDefault="00460206" w:rsidP="00C64968">
      <w:pPr>
        <w:pStyle w:val="SubtitleSttl"/>
      </w:pPr>
      <w:r w:rsidRPr="000D2214">
        <w:t>Book Four of</w:t>
      </w:r>
    </w:p>
    <w:p w14:paraId="02C9619D" w14:textId="4D839694" w:rsidR="00483B1D" w:rsidRPr="000D2214" w:rsidRDefault="007F168F" w:rsidP="00C64968">
      <w:pPr>
        <w:pStyle w:val="SubtitleSttl"/>
      </w:pPr>
      <w:r>
        <w:t>T</w:t>
      </w:r>
      <w:r w:rsidR="00460206" w:rsidRPr="000D2214">
        <w:t>he Stormlight Archive</w:t>
      </w:r>
    </w:p>
    <w:p w14:paraId="02B2800F" w14:textId="77777777" w:rsidR="00460206" w:rsidRPr="00460206" w:rsidRDefault="00460206" w:rsidP="00916B40">
      <w:pPr>
        <w:pStyle w:val="Logo-PlacementLogo"/>
      </w:pPr>
      <w:r w:rsidRPr="00460206">
        <w:t>[insert Tor logo]</w:t>
      </w:r>
    </w:p>
    <w:p w14:paraId="14E75F86" w14:textId="77777777" w:rsidR="00460206" w:rsidRPr="00460206" w:rsidRDefault="00460206" w:rsidP="00C64968">
      <w:pPr>
        <w:pStyle w:val="ImprintImp"/>
      </w:pPr>
      <w:r w:rsidRPr="00460206">
        <w:t>A Tom Doherty Associates Book</w:t>
      </w:r>
    </w:p>
    <w:p w14:paraId="0B485844" w14:textId="77777777" w:rsidR="00483B1D" w:rsidRDefault="00460206" w:rsidP="00C64968">
      <w:pPr>
        <w:pStyle w:val="CitiesCit"/>
      </w:pPr>
      <w:r w:rsidRPr="00460206">
        <w:t>New York</w:t>
      </w:r>
    </w:p>
    <w:p w14:paraId="716EEA95" w14:textId="77777777" w:rsidR="00AD4902" w:rsidRPr="00AD4902" w:rsidRDefault="00AD4902" w:rsidP="00AD4902">
      <w:pPr>
        <w:pStyle w:val="Section-CopyrightSCR"/>
      </w:pPr>
      <w:r w:rsidRPr="00AD4902">
        <w:lastRenderedPageBreak/>
        <w:t>Copyright</w:t>
      </w:r>
    </w:p>
    <w:p w14:paraId="472A4185" w14:textId="451FBEF9" w:rsidR="00460206" w:rsidRPr="00460206" w:rsidRDefault="00460206" w:rsidP="00684D30">
      <w:pPr>
        <w:pStyle w:val="Body-TextTx"/>
      </w:pPr>
      <w:r w:rsidRPr="00460206">
        <w:t>This is a work of fiction. All of the characters, organizations, and events portrayed in this novel are either products of the author</w:t>
      </w:r>
      <w:r w:rsidR="00766B15">
        <w:t>’</w:t>
      </w:r>
      <w:r w:rsidRPr="00460206">
        <w:t>s imagination or are used fictitiously.</w:t>
      </w:r>
    </w:p>
    <w:p w14:paraId="3B20689A" w14:textId="77777777" w:rsidR="00292095" w:rsidRPr="00292095" w:rsidRDefault="00292095" w:rsidP="00292095">
      <w:pPr>
        <w:pStyle w:val="SeparatorSep"/>
      </w:pPr>
      <w:r w:rsidRPr="00292095">
        <w:t>[separator]</w:t>
      </w:r>
    </w:p>
    <w:p w14:paraId="6559BB41" w14:textId="77777777" w:rsidR="00460206" w:rsidRPr="00CC5738" w:rsidRDefault="00460206" w:rsidP="00684D30">
      <w:pPr>
        <w:pStyle w:val="Body-TextTx"/>
      </w:pPr>
      <w:r w:rsidRPr="00CC5738">
        <w:rPr>
          <w:rStyle w:val="smallcapssc"/>
        </w:rPr>
        <w:t>rhythm of war</w:t>
      </w:r>
    </w:p>
    <w:p w14:paraId="3E718840" w14:textId="77777777" w:rsidR="00292095" w:rsidRPr="00292095" w:rsidRDefault="00292095" w:rsidP="00292095">
      <w:pPr>
        <w:pStyle w:val="SeparatorSep"/>
      </w:pPr>
      <w:r w:rsidRPr="00292095">
        <w:t>[separator]</w:t>
      </w:r>
    </w:p>
    <w:p w14:paraId="2484DEB6" w14:textId="77777777" w:rsidR="00460206" w:rsidRPr="00460206" w:rsidRDefault="00460206" w:rsidP="00684D30">
      <w:pPr>
        <w:pStyle w:val="Body-TextTx"/>
      </w:pPr>
      <w:r w:rsidRPr="00460206">
        <w:t>Copyright © 2020 by Dragonsteel Entertainment, LLC</w:t>
      </w:r>
    </w:p>
    <w:p w14:paraId="1860AF55" w14:textId="77777777" w:rsidR="00292095" w:rsidRPr="00292095" w:rsidRDefault="00292095" w:rsidP="00292095">
      <w:pPr>
        <w:pStyle w:val="SeparatorSep"/>
      </w:pPr>
      <w:r w:rsidRPr="00292095">
        <w:t>[separator]</w:t>
      </w:r>
    </w:p>
    <w:p w14:paraId="503300BB" w14:textId="77777777" w:rsidR="00460206" w:rsidRPr="00460206" w:rsidRDefault="00460206" w:rsidP="00684D30">
      <w:pPr>
        <w:pStyle w:val="Body-TextTx"/>
      </w:pPr>
      <w:r w:rsidRPr="00460206">
        <w:t>Mistborn</w:t>
      </w:r>
      <w:r w:rsidRPr="00CC5738">
        <w:rPr>
          <w:rStyle w:val="supersup"/>
        </w:rPr>
        <w:t>®</w:t>
      </w:r>
      <w:r w:rsidRPr="00460206">
        <w:t>, The Stormlight Archive</w:t>
      </w:r>
      <w:r w:rsidRPr="00CC5738">
        <w:rPr>
          <w:rStyle w:val="supersup"/>
        </w:rPr>
        <w:t>®</w:t>
      </w:r>
      <w:r w:rsidRPr="00460206">
        <w:t>, Reckoners</w:t>
      </w:r>
      <w:r w:rsidRPr="00CC5738">
        <w:rPr>
          <w:rStyle w:val="supersup"/>
        </w:rPr>
        <w:t>®</w:t>
      </w:r>
      <w:r w:rsidRPr="00460206">
        <w:t>, Cosmere</w:t>
      </w:r>
      <w:r w:rsidRPr="00CC5738">
        <w:rPr>
          <w:rStyle w:val="supersup"/>
        </w:rPr>
        <w:t>®</w:t>
      </w:r>
      <w:r w:rsidRPr="00460206">
        <w:t>, and Brandon Sanderson</w:t>
      </w:r>
      <w:r w:rsidRPr="00CC5738">
        <w:rPr>
          <w:rStyle w:val="supersup"/>
        </w:rPr>
        <w:t>®</w:t>
      </w:r>
      <w:r w:rsidRPr="00460206">
        <w:t xml:space="preserve"> are registered trademarks of Dragonsteel Entertainment, LLC.</w:t>
      </w:r>
    </w:p>
    <w:p w14:paraId="4FAFF042" w14:textId="77777777" w:rsidR="00292095" w:rsidRPr="00292095" w:rsidRDefault="00292095" w:rsidP="00292095">
      <w:pPr>
        <w:pStyle w:val="SeparatorSep"/>
      </w:pPr>
      <w:r w:rsidRPr="00292095">
        <w:t>[separator]</w:t>
      </w:r>
    </w:p>
    <w:p w14:paraId="2BA0E427" w14:textId="77777777" w:rsidR="00460206" w:rsidRPr="00460206" w:rsidRDefault="00460206" w:rsidP="00684D30">
      <w:pPr>
        <w:pStyle w:val="Body-TextTx"/>
      </w:pPr>
      <w:r w:rsidRPr="00460206">
        <w:t>All rights reserved.</w:t>
      </w:r>
    </w:p>
    <w:p w14:paraId="565D6D48" w14:textId="77777777" w:rsidR="00292095" w:rsidRPr="00292095" w:rsidRDefault="00292095" w:rsidP="00292095">
      <w:pPr>
        <w:pStyle w:val="SeparatorSep"/>
      </w:pPr>
      <w:r w:rsidRPr="00292095">
        <w:t>[separator]</w:t>
      </w:r>
    </w:p>
    <w:p w14:paraId="59363713" w14:textId="77777777" w:rsidR="00460206" w:rsidRPr="00460206" w:rsidRDefault="00460206" w:rsidP="00684D30">
      <w:pPr>
        <w:pStyle w:val="Body-TextTx"/>
      </w:pPr>
      <w:r w:rsidRPr="00460206">
        <w:t>[Interior illustrations</w:t>
      </w:r>
      <w:r w:rsidR="00483B1D">
        <w:t>-</w:t>
      </w:r>
      <w:r w:rsidRPr="00460206">
        <w:t>credits TK]</w:t>
      </w:r>
    </w:p>
    <w:p w14:paraId="0FEBBE87" w14:textId="77777777" w:rsidR="00292095" w:rsidRPr="00292095" w:rsidRDefault="00292095" w:rsidP="00292095">
      <w:pPr>
        <w:pStyle w:val="SeparatorSep"/>
      </w:pPr>
      <w:r w:rsidRPr="00292095">
        <w:t>[separator]</w:t>
      </w:r>
    </w:p>
    <w:p w14:paraId="61F906B9" w14:textId="77777777" w:rsidR="00460206" w:rsidRPr="00460206" w:rsidRDefault="00460206" w:rsidP="00684D30">
      <w:pPr>
        <w:pStyle w:val="Body-TextTx"/>
      </w:pPr>
      <w:r w:rsidRPr="00460206">
        <w:t>A Tor Book</w:t>
      </w:r>
    </w:p>
    <w:p w14:paraId="2983E490" w14:textId="77777777" w:rsidR="00460206" w:rsidRPr="00460206" w:rsidRDefault="00460206" w:rsidP="00684D30">
      <w:pPr>
        <w:pStyle w:val="Body-TextTx"/>
      </w:pPr>
      <w:r w:rsidRPr="00460206">
        <w:t>Published by Tom Doherty Associates</w:t>
      </w:r>
    </w:p>
    <w:p w14:paraId="43E43DBB" w14:textId="77777777" w:rsidR="00460206" w:rsidRPr="00460206" w:rsidRDefault="00460206" w:rsidP="00684D30">
      <w:pPr>
        <w:pStyle w:val="Body-TextTx"/>
      </w:pPr>
      <w:r w:rsidRPr="00460206">
        <w:t>120 Broadway</w:t>
      </w:r>
    </w:p>
    <w:p w14:paraId="26210B79" w14:textId="77777777" w:rsidR="00460206" w:rsidRPr="00460206" w:rsidRDefault="00460206" w:rsidP="00684D30">
      <w:pPr>
        <w:pStyle w:val="Body-TextTx"/>
      </w:pPr>
      <w:r w:rsidRPr="00460206">
        <w:t>New York, NY 10271</w:t>
      </w:r>
    </w:p>
    <w:p w14:paraId="5CC1E0F2" w14:textId="77777777" w:rsidR="00292095" w:rsidRPr="00292095" w:rsidRDefault="00292095" w:rsidP="00292095">
      <w:pPr>
        <w:pStyle w:val="SeparatorSep"/>
      </w:pPr>
      <w:r w:rsidRPr="00292095">
        <w:lastRenderedPageBreak/>
        <w:t>[separator]</w:t>
      </w:r>
    </w:p>
    <w:p w14:paraId="14DF8267" w14:textId="77777777" w:rsidR="00460206" w:rsidRPr="00460206" w:rsidRDefault="00460206" w:rsidP="00684D30">
      <w:pPr>
        <w:pStyle w:val="Body-TextTx"/>
      </w:pPr>
      <w:r w:rsidRPr="00460206">
        <w:t>www.tor-forge.com</w:t>
      </w:r>
    </w:p>
    <w:p w14:paraId="5D9A5EC4" w14:textId="77777777" w:rsidR="00292095" w:rsidRPr="00292095" w:rsidRDefault="00292095" w:rsidP="00292095">
      <w:pPr>
        <w:pStyle w:val="SeparatorSep"/>
      </w:pPr>
      <w:r w:rsidRPr="00292095">
        <w:t>[separator]</w:t>
      </w:r>
    </w:p>
    <w:p w14:paraId="06326BA2" w14:textId="77777777" w:rsidR="00460206" w:rsidRPr="00460206" w:rsidRDefault="00460206" w:rsidP="00684D30">
      <w:pPr>
        <w:pStyle w:val="Body-TextTx"/>
      </w:pPr>
      <w:r w:rsidRPr="00460206">
        <w:t>Tor</w:t>
      </w:r>
      <w:r w:rsidRPr="00CC5738">
        <w:rPr>
          <w:rStyle w:val="supersup"/>
        </w:rPr>
        <w:t>®</w:t>
      </w:r>
      <w:r w:rsidRPr="00460206">
        <w:t xml:space="preserve"> is a registered trademark of Macmillan Publishing Group, LLC.</w:t>
      </w:r>
    </w:p>
    <w:p w14:paraId="5757E4F1" w14:textId="77777777" w:rsidR="00292095" w:rsidRPr="00292095" w:rsidRDefault="00292095" w:rsidP="00292095">
      <w:pPr>
        <w:pStyle w:val="SeparatorSep"/>
      </w:pPr>
      <w:r w:rsidRPr="00292095">
        <w:t>[separator]</w:t>
      </w:r>
    </w:p>
    <w:p w14:paraId="61F6C924" w14:textId="1003A8C9" w:rsidR="00460206" w:rsidRPr="00460206" w:rsidRDefault="00460206" w:rsidP="00684D30">
      <w:pPr>
        <w:pStyle w:val="Body-TextTx"/>
      </w:pPr>
      <w:r w:rsidRPr="00460206">
        <w:t xml:space="preserve">ISBN </w:t>
      </w:r>
      <w:r w:rsidRPr="00292095">
        <w:rPr>
          <w:rStyle w:val="cs-isbnisbn"/>
        </w:rPr>
        <w:t>97</w:t>
      </w:r>
      <w:r w:rsidR="00766B15">
        <w:rPr>
          <w:rStyle w:val="cs-isbnisbn"/>
        </w:rPr>
        <w:t>8–0–7</w:t>
      </w:r>
      <w:r w:rsidRPr="00292095">
        <w:rPr>
          <w:rStyle w:val="cs-isbnisbn"/>
        </w:rPr>
        <w:t>65</w:t>
      </w:r>
      <w:r w:rsidR="00766B15">
        <w:rPr>
          <w:rStyle w:val="cs-isbnisbn"/>
        </w:rPr>
        <w:t>3–2</w:t>
      </w:r>
      <w:r w:rsidRPr="00292095">
        <w:rPr>
          <w:rStyle w:val="cs-isbnisbn"/>
        </w:rPr>
        <w:t>63</w:t>
      </w:r>
      <w:r w:rsidR="00766B15">
        <w:rPr>
          <w:rStyle w:val="cs-isbnisbn"/>
        </w:rPr>
        <w:t>8–6</w:t>
      </w:r>
      <w:r w:rsidRPr="00460206">
        <w:t xml:space="preserve"> (hardcover)</w:t>
      </w:r>
    </w:p>
    <w:p w14:paraId="538F50E1" w14:textId="77777777" w:rsidR="00460206" w:rsidRPr="00460206" w:rsidRDefault="00460206" w:rsidP="00684D30">
      <w:pPr>
        <w:pStyle w:val="Body-TextTx"/>
      </w:pPr>
      <w:r w:rsidRPr="00460206">
        <w:t xml:space="preserve">ISBN </w:t>
      </w:r>
      <w:r w:rsidRPr="00766B15">
        <w:t>97</w:t>
      </w:r>
      <w:r w:rsidR="00483B1D" w:rsidRPr="00766B15">
        <w:t>8</w:t>
      </w:r>
      <w:r w:rsidR="009F0A81" w:rsidRPr="00766B15">
        <w:t>-</w:t>
      </w:r>
      <w:r w:rsidR="00483B1D" w:rsidRPr="00766B15">
        <w:t>1</w:t>
      </w:r>
      <w:r w:rsidR="009F0A81" w:rsidRPr="00766B15">
        <w:t>-</w:t>
      </w:r>
      <w:r w:rsidR="00483B1D" w:rsidRPr="00766B15">
        <w:t>2</w:t>
      </w:r>
      <w:r w:rsidRPr="00766B15">
        <w:t>5</w:t>
      </w:r>
      <w:r w:rsidR="00483B1D" w:rsidRPr="00766B15">
        <w:t>0</w:t>
      </w:r>
      <w:r w:rsidR="009F0A81" w:rsidRPr="00766B15">
        <w:t>-</w:t>
      </w:r>
      <w:r w:rsidR="00483B1D" w:rsidRPr="00766B15">
        <w:t>7</w:t>
      </w:r>
      <w:r w:rsidRPr="00766B15">
        <w:t>842</w:t>
      </w:r>
      <w:r w:rsidR="00483B1D" w:rsidRPr="00766B15">
        <w:t>6</w:t>
      </w:r>
      <w:r w:rsidR="009F0A81" w:rsidRPr="00766B15">
        <w:t>-</w:t>
      </w:r>
      <w:r w:rsidR="00483B1D" w:rsidRPr="00766B15">
        <w:t>1</w:t>
      </w:r>
      <w:r w:rsidRPr="00460206">
        <w:t xml:space="preserve"> (international, sold outside the U.S., subject to rights availability)</w:t>
      </w:r>
    </w:p>
    <w:p w14:paraId="3C1EA9AC" w14:textId="77777777" w:rsidR="00460206" w:rsidRPr="00460206" w:rsidRDefault="00460206" w:rsidP="00684D30">
      <w:pPr>
        <w:pStyle w:val="Body-TextTx"/>
      </w:pPr>
      <w:r w:rsidRPr="00460206">
        <w:t xml:space="preserve">ISBN </w:t>
      </w:r>
      <w:r w:rsidRPr="00766B15">
        <w:t>97</w:t>
      </w:r>
      <w:r w:rsidR="00483B1D" w:rsidRPr="00766B15">
        <w:t>8</w:t>
      </w:r>
      <w:r w:rsidR="009F0A81" w:rsidRPr="00766B15">
        <w:t>-</w:t>
      </w:r>
      <w:r w:rsidR="00483B1D" w:rsidRPr="00766B15">
        <w:t>1</w:t>
      </w:r>
      <w:r w:rsidR="009F0A81" w:rsidRPr="00766B15">
        <w:t>-</w:t>
      </w:r>
      <w:r w:rsidR="00483B1D" w:rsidRPr="00766B15">
        <w:t>2</w:t>
      </w:r>
      <w:r w:rsidRPr="00766B15">
        <w:t>5</w:t>
      </w:r>
      <w:r w:rsidR="00483B1D" w:rsidRPr="00766B15">
        <w:t>0</w:t>
      </w:r>
      <w:r w:rsidR="009F0A81" w:rsidRPr="00766B15">
        <w:t>-</w:t>
      </w:r>
      <w:r w:rsidR="00483B1D" w:rsidRPr="00766B15">
        <w:t>7</w:t>
      </w:r>
      <w:r w:rsidRPr="00766B15">
        <w:t>936</w:t>
      </w:r>
      <w:r w:rsidR="00483B1D" w:rsidRPr="00766B15">
        <w:t>7</w:t>
      </w:r>
      <w:r w:rsidR="009F0A81" w:rsidRPr="00766B15">
        <w:t>-</w:t>
      </w:r>
      <w:r w:rsidR="00483B1D" w:rsidRPr="00766B15">
        <w:t>6</w:t>
      </w:r>
      <w:r w:rsidRPr="00460206">
        <w:t xml:space="preserve"> (signed)</w:t>
      </w:r>
    </w:p>
    <w:p w14:paraId="7F5FEE77" w14:textId="716AFB32" w:rsidR="00460206" w:rsidRPr="00460206" w:rsidRDefault="00460206" w:rsidP="00684D30">
      <w:pPr>
        <w:pStyle w:val="Body-TextTx"/>
      </w:pPr>
      <w:r w:rsidRPr="00460206">
        <w:t>ISBN 97</w:t>
      </w:r>
      <w:r w:rsidR="00766B15">
        <w:t>8–1–4</w:t>
      </w:r>
      <w:r w:rsidRPr="00460206">
        <w:t>29</w:t>
      </w:r>
      <w:r w:rsidR="00766B15">
        <w:t>9–5</w:t>
      </w:r>
      <w:r w:rsidRPr="00460206">
        <w:t>20</w:t>
      </w:r>
      <w:r w:rsidR="00766B15">
        <w:t>4–0</w:t>
      </w:r>
      <w:r w:rsidRPr="00460206">
        <w:t xml:space="preserve"> (ebook)</w:t>
      </w:r>
    </w:p>
    <w:p w14:paraId="1E4C5A45" w14:textId="77777777" w:rsidR="00292095" w:rsidRPr="00292095" w:rsidRDefault="00292095" w:rsidP="00292095">
      <w:pPr>
        <w:pStyle w:val="SeparatorSep"/>
      </w:pPr>
      <w:r w:rsidRPr="00292095">
        <w:t>[separator]</w:t>
      </w:r>
    </w:p>
    <w:p w14:paraId="722FD976" w14:textId="77777777" w:rsidR="00460206" w:rsidRPr="00460206" w:rsidRDefault="00460206" w:rsidP="00684D30">
      <w:pPr>
        <w:pStyle w:val="Body-TextTx"/>
      </w:pPr>
      <w:r w:rsidRPr="00460206">
        <w:t>CIP DATA—TK</w:t>
      </w:r>
    </w:p>
    <w:p w14:paraId="30B68040" w14:textId="77777777" w:rsidR="00292095" w:rsidRPr="00292095" w:rsidRDefault="00292095" w:rsidP="00292095">
      <w:pPr>
        <w:pStyle w:val="SeparatorSep"/>
      </w:pPr>
      <w:r w:rsidRPr="00292095">
        <w:t>[separator]</w:t>
      </w:r>
    </w:p>
    <w:p w14:paraId="6462DECE" w14:textId="63ED05F1" w:rsidR="00460206" w:rsidRPr="00460206" w:rsidRDefault="00460206" w:rsidP="00684D30">
      <w:pPr>
        <w:pStyle w:val="Body-TextTx"/>
      </w:pPr>
      <w:r w:rsidRPr="00460206">
        <w:t xml:space="preserve">Our books may be purchased in bulk for promotional, educational, or business use. Please contact your local bookseller or the Macmillan Corporate and Premium Sales Department at </w:t>
      </w:r>
      <w:r w:rsidR="00766B15">
        <w:t>1–8</w:t>
      </w:r>
      <w:r w:rsidRPr="00766B15">
        <w:t>0</w:t>
      </w:r>
      <w:r w:rsidR="00483B1D" w:rsidRPr="00766B15">
        <w:t>0</w:t>
      </w:r>
      <w:r w:rsidR="009F0A81" w:rsidRPr="00766B15">
        <w:t>-</w:t>
      </w:r>
      <w:r w:rsidR="00483B1D" w:rsidRPr="00766B15">
        <w:t>2</w:t>
      </w:r>
      <w:r w:rsidRPr="00766B15">
        <w:t>2</w:t>
      </w:r>
      <w:r w:rsidR="00483B1D" w:rsidRPr="00766B15">
        <w:t>1</w:t>
      </w:r>
      <w:r w:rsidR="009F0A81" w:rsidRPr="00766B15">
        <w:t>-</w:t>
      </w:r>
      <w:r w:rsidR="00483B1D" w:rsidRPr="00766B15">
        <w:t>7</w:t>
      </w:r>
      <w:r w:rsidRPr="00766B15">
        <w:t>945</w:t>
      </w:r>
      <w:r w:rsidRPr="00460206">
        <w:t>, extension 5442, or by email at</w:t>
      </w:r>
      <w:r w:rsidR="00766B15" w:rsidRPr="00766B15">
        <w:t xml:space="preserve"> </w:t>
      </w:r>
      <w:r w:rsidRPr="00460206">
        <w:t>MacmillanSpecialMarkets@macmillan.com.</w:t>
      </w:r>
    </w:p>
    <w:p w14:paraId="400A7095" w14:textId="77777777" w:rsidR="00292095" w:rsidRPr="00292095" w:rsidRDefault="00292095" w:rsidP="00292095">
      <w:pPr>
        <w:pStyle w:val="SeparatorSep"/>
      </w:pPr>
      <w:r w:rsidRPr="00292095">
        <w:t>[separator]</w:t>
      </w:r>
    </w:p>
    <w:p w14:paraId="6B8DE59C" w14:textId="77777777" w:rsidR="00460206" w:rsidRPr="00460206" w:rsidRDefault="00460206" w:rsidP="00684D30">
      <w:pPr>
        <w:pStyle w:val="Body-TextTx"/>
      </w:pPr>
      <w:r w:rsidRPr="00460206">
        <w:t>First Edition: November 2020</w:t>
      </w:r>
    </w:p>
    <w:p w14:paraId="3DAE7793" w14:textId="77777777" w:rsidR="00292095" w:rsidRPr="00292095" w:rsidRDefault="00292095" w:rsidP="00292095">
      <w:pPr>
        <w:pStyle w:val="SeparatorSep"/>
      </w:pPr>
      <w:r w:rsidRPr="00292095">
        <w:t>[separator]</w:t>
      </w:r>
    </w:p>
    <w:p w14:paraId="692E1D70" w14:textId="77777777" w:rsidR="00460206" w:rsidRPr="00460206" w:rsidRDefault="00460206" w:rsidP="00684D30">
      <w:pPr>
        <w:pStyle w:val="Body-TextTx"/>
      </w:pPr>
      <w:r w:rsidRPr="00460206">
        <w:lastRenderedPageBreak/>
        <w:t>Printed in the United States of America</w:t>
      </w:r>
    </w:p>
    <w:p w14:paraId="292C4621" w14:textId="77777777" w:rsidR="00292095" w:rsidRPr="00292095" w:rsidRDefault="00292095" w:rsidP="00292095">
      <w:pPr>
        <w:pStyle w:val="SeparatorSep"/>
      </w:pPr>
      <w:r w:rsidRPr="00292095">
        <w:t>[separator]</w:t>
      </w:r>
    </w:p>
    <w:p w14:paraId="228B1DCE" w14:textId="77777777" w:rsidR="00460206" w:rsidRPr="00460206" w:rsidRDefault="00460206" w:rsidP="00684D30">
      <w:pPr>
        <w:pStyle w:val="Body-TextTx"/>
      </w:pPr>
      <w:r w:rsidRPr="00460206">
        <w:t>0</w:t>
      </w:r>
      <w:r w:rsidRPr="00292095">
        <w:rPr>
          <w:rStyle w:val="cs-cleanup-excludecex"/>
        </w:rPr>
        <w:t xml:space="preserve"> </w:t>
      </w:r>
      <w:r w:rsidRPr="00460206">
        <w:t>9</w:t>
      </w:r>
      <w:r w:rsidRPr="00292095">
        <w:rPr>
          <w:rStyle w:val="cs-cleanup-excludecex"/>
        </w:rPr>
        <w:t xml:space="preserve"> </w:t>
      </w:r>
      <w:r w:rsidRPr="00460206">
        <w:t>8</w:t>
      </w:r>
      <w:r w:rsidRPr="00292095">
        <w:rPr>
          <w:rStyle w:val="cs-cleanup-excludecex"/>
        </w:rPr>
        <w:t xml:space="preserve"> </w:t>
      </w:r>
      <w:r w:rsidRPr="00460206">
        <w:t>7</w:t>
      </w:r>
      <w:r w:rsidRPr="00292095">
        <w:rPr>
          <w:rStyle w:val="cs-cleanup-excludecex"/>
        </w:rPr>
        <w:t xml:space="preserve"> </w:t>
      </w:r>
      <w:r w:rsidRPr="00460206">
        <w:t>6</w:t>
      </w:r>
      <w:r w:rsidRPr="00292095">
        <w:rPr>
          <w:rStyle w:val="cs-cleanup-excludecex"/>
        </w:rPr>
        <w:t xml:space="preserve"> </w:t>
      </w:r>
      <w:r w:rsidRPr="00460206">
        <w:t>5</w:t>
      </w:r>
      <w:r w:rsidRPr="00292095">
        <w:rPr>
          <w:rStyle w:val="cs-cleanup-excludecex"/>
        </w:rPr>
        <w:t xml:space="preserve"> </w:t>
      </w:r>
      <w:r w:rsidRPr="00460206">
        <w:t>4</w:t>
      </w:r>
      <w:r w:rsidRPr="00292095">
        <w:rPr>
          <w:rStyle w:val="cs-cleanup-excludecex"/>
        </w:rPr>
        <w:t xml:space="preserve"> </w:t>
      </w:r>
      <w:r w:rsidRPr="00460206">
        <w:t>3</w:t>
      </w:r>
      <w:r w:rsidRPr="00292095">
        <w:rPr>
          <w:rStyle w:val="cs-cleanup-excludecex"/>
        </w:rPr>
        <w:t xml:space="preserve"> </w:t>
      </w:r>
      <w:r w:rsidRPr="00460206">
        <w:t>2</w:t>
      </w:r>
      <w:r w:rsidRPr="00292095">
        <w:rPr>
          <w:rStyle w:val="cs-cleanup-excludecex"/>
        </w:rPr>
        <w:t xml:space="preserve"> </w:t>
      </w:r>
      <w:r w:rsidRPr="00460206">
        <w:t>1</w:t>
      </w:r>
    </w:p>
    <w:p w14:paraId="4E033C0E" w14:textId="77777777" w:rsidR="00AD4902" w:rsidRPr="00AD4902" w:rsidRDefault="00AD4902" w:rsidP="00AD4902">
      <w:pPr>
        <w:pStyle w:val="Section-DedicationSDE"/>
      </w:pPr>
      <w:r w:rsidRPr="00AD4902">
        <w:lastRenderedPageBreak/>
        <w:t>Dedication</w:t>
      </w:r>
    </w:p>
    <w:p w14:paraId="0C2EBF98" w14:textId="77777777" w:rsidR="00766B15" w:rsidRDefault="00460206" w:rsidP="00684D30">
      <w:pPr>
        <w:pStyle w:val="Body-TextTx"/>
      </w:pPr>
      <w:r w:rsidRPr="00460206">
        <w:t>Dedication TK</w:t>
      </w:r>
    </w:p>
    <w:p w14:paraId="1093A232" w14:textId="54506134" w:rsidR="00EF09AB" w:rsidRDefault="00EF09AB" w:rsidP="00EF09AB">
      <w:pPr>
        <w:pStyle w:val="Section-PrefaceSPF"/>
      </w:pPr>
      <w:r w:rsidRPr="00EF09AB">
        <w:lastRenderedPageBreak/>
        <w:t>Preface</w:t>
      </w:r>
      <w:r>
        <w:t xml:space="preserve"> and Acknowledgments</w:t>
      </w:r>
    </w:p>
    <w:p w14:paraId="0AC21FF3" w14:textId="51EA48AE" w:rsidR="00EF09AB" w:rsidRPr="00EF09AB" w:rsidRDefault="00EF09AB" w:rsidP="00EF09AB">
      <w:pPr>
        <w:pStyle w:val="Body-TextTx"/>
      </w:pPr>
      <w:r>
        <w:t>TK</w:t>
      </w:r>
      <w:r w:rsidR="009366CE">
        <w:t xml:space="preserve"> [hold 4 pages]</w:t>
      </w:r>
    </w:p>
    <w:p w14:paraId="1051D0E9" w14:textId="4C4F12DE" w:rsidR="00483B1D" w:rsidRDefault="00AD4902" w:rsidP="00AD4902">
      <w:pPr>
        <w:pStyle w:val="Section-ContentsSTC"/>
      </w:pPr>
      <w:r w:rsidRPr="00AD4902">
        <w:lastRenderedPageBreak/>
        <w:t>Contents</w:t>
      </w:r>
    </w:p>
    <w:p w14:paraId="2DC82CEC" w14:textId="3281765D" w:rsidR="00483B1D" w:rsidRDefault="00460206" w:rsidP="00C64968">
      <w:pPr>
        <w:pStyle w:val="TitleTtl"/>
      </w:pPr>
      <w:r w:rsidRPr="00460206">
        <w:t xml:space="preserve">Contents </w:t>
      </w:r>
    </w:p>
    <w:p w14:paraId="2BA691BF" w14:textId="0D7E816E" w:rsidR="00647E83" w:rsidRDefault="00647E83" w:rsidP="00647E83">
      <w:pPr>
        <w:pStyle w:val="TOC-PartTocpt"/>
      </w:pPr>
      <w:r>
        <w:t>Book Four: Rhythm of War</w:t>
      </w:r>
    </w:p>
    <w:p w14:paraId="30321C90" w14:textId="055EE094" w:rsidR="00647E83" w:rsidRDefault="00647E83" w:rsidP="00647E83">
      <w:pPr>
        <w:pStyle w:val="TOC-ChapterTocch"/>
      </w:pPr>
      <w:r>
        <w:t>Prologue: To Pretend</w:t>
      </w:r>
    </w:p>
    <w:p w14:paraId="49380684" w14:textId="09C039C6" w:rsidR="00647E83" w:rsidRDefault="00647E83" w:rsidP="00647E83">
      <w:pPr>
        <w:pStyle w:val="TOC-ChapterTocch"/>
      </w:pPr>
      <w:r>
        <w:t>Part One: TK</w:t>
      </w:r>
    </w:p>
    <w:p w14:paraId="23DA5373" w14:textId="5BF31315" w:rsidR="00647E83" w:rsidRDefault="00647E83" w:rsidP="00647E83">
      <w:pPr>
        <w:pStyle w:val="TOC-ChapterTocch"/>
      </w:pPr>
      <w:r>
        <w:t>Interludes</w:t>
      </w:r>
    </w:p>
    <w:p w14:paraId="2E750FFC" w14:textId="258965AC" w:rsidR="00647E83" w:rsidRDefault="00647E83" w:rsidP="00647E83">
      <w:pPr>
        <w:pStyle w:val="TOC-ChapterTocch"/>
      </w:pPr>
      <w:r>
        <w:t>Part Two: Our Calling</w:t>
      </w:r>
    </w:p>
    <w:p w14:paraId="172FF2FC" w14:textId="71DACDCE" w:rsidR="00647E83" w:rsidRDefault="00647E83" w:rsidP="00647E83">
      <w:pPr>
        <w:pStyle w:val="TOC-ChapterTocch"/>
      </w:pPr>
      <w:r>
        <w:t>Interludes</w:t>
      </w:r>
    </w:p>
    <w:p w14:paraId="230E2CD6" w14:textId="5A3A179F" w:rsidR="00647E83" w:rsidRDefault="00647E83" w:rsidP="00647E83">
      <w:pPr>
        <w:pStyle w:val="TOC-ChapterTocch"/>
      </w:pPr>
      <w:r>
        <w:t>Part Three: Songs of Home</w:t>
      </w:r>
    </w:p>
    <w:p w14:paraId="72163D49" w14:textId="50C69F0F" w:rsidR="00647E83" w:rsidRDefault="00647E83" w:rsidP="00647E83">
      <w:pPr>
        <w:pStyle w:val="TOC-ChapterTocch"/>
      </w:pPr>
      <w:r>
        <w:t>Interludes</w:t>
      </w:r>
    </w:p>
    <w:p w14:paraId="01A92394" w14:textId="5F718B11" w:rsidR="00647E83" w:rsidRDefault="00647E83" w:rsidP="00647E83">
      <w:pPr>
        <w:pStyle w:val="TOC-ChapterTocch"/>
      </w:pPr>
      <w:r>
        <w:t>Part Four: A Knowledge</w:t>
      </w:r>
    </w:p>
    <w:p w14:paraId="6ED0E86D" w14:textId="33BC4309" w:rsidR="00647E83" w:rsidRDefault="00647E83" w:rsidP="00647E83">
      <w:pPr>
        <w:pStyle w:val="TOC-ChapterTocch"/>
      </w:pPr>
      <w:r>
        <w:t>Interludes</w:t>
      </w:r>
    </w:p>
    <w:p w14:paraId="21F0F38E" w14:textId="4A87188C" w:rsidR="00647E83" w:rsidRDefault="00647E83" w:rsidP="00647E83">
      <w:pPr>
        <w:pStyle w:val="TOC-ChapterTocch"/>
      </w:pPr>
      <w:r>
        <w:t xml:space="preserve">Part Five: Knowing a Home of Songs, Called a Burden </w:t>
      </w:r>
    </w:p>
    <w:p w14:paraId="24ED9C04" w14:textId="46EAEC40" w:rsidR="00647E83" w:rsidRDefault="00647E83" w:rsidP="00647E83">
      <w:pPr>
        <w:pStyle w:val="TOC-ChapterTocch"/>
      </w:pPr>
      <w:r>
        <w:t>Epilogue: Dirty Tricks</w:t>
      </w:r>
    </w:p>
    <w:p w14:paraId="148ED76B" w14:textId="7C58BE3F" w:rsidR="00647E83" w:rsidRDefault="00647E83" w:rsidP="00647E83">
      <w:pPr>
        <w:pStyle w:val="TOC-ChapterTocch"/>
      </w:pPr>
      <w:r>
        <w:t>Endnote</w:t>
      </w:r>
    </w:p>
    <w:p w14:paraId="3D763EEC" w14:textId="738760E8" w:rsidR="00647E83" w:rsidRDefault="00647E83" w:rsidP="00647E83">
      <w:pPr>
        <w:pStyle w:val="TOC-ChapterTocch"/>
      </w:pPr>
      <w:r>
        <w:t>Ars Arcanum</w:t>
      </w:r>
    </w:p>
    <w:p w14:paraId="2B9DA562" w14:textId="59DE793E" w:rsidR="00647E83" w:rsidRPr="00647E83" w:rsidRDefault="00647E83" w:rsidP="00647E83">
      <w:pPr>
        <w:pStyle w:val="TOC-PartTocpt"/>
      </w:pPr>
      <w:r>
        <w:t>Illustrations TK</w:t>
      </w:r>
    </w:p>
    <w:p w14:paraId="73702F00" w14:textId="77777777" w:rsidR="00483B1D" w:rsidRDefault="00AD4902" w:rsidP="00AD4902">
      <w:pPr>
        <w:pStyle w:val="Section-HalftitleSHT"/>
      </w:pPr>
      <w:r w:rsidRPr="00AD4902">
        <w:lastRenderedPageBreak/>
        <w:t>Halftitle Page</w:t>
      </w:r>
    </w:p>
    <w:p w14:paraId="541148E5" w14:textId="77777777" w:rsidR="00766B15" w:rsidRDefault="00460206" w:rsidP="00C64968">
      <w:pPr>
        <w:pStyle w:val="TitleTtl"/>
      </w:pPr>
      <w:r w:rsidRPr="00460206">
        <w:t>Book</w:t>
      </w:r>
    </w:p>
    <w:p w14:paraId="7B59DCE3" w14:textId="77777777" w:rsidR="00766B15" w:rsidRDefault="00460206" w:rsidP="00C64968">
      <w:pPr>
        <w:pStyle w:val="TitleTtl"/>
      </w:pPr>
      <w:r w:rsidRPr="00460206">
        <w:t>Four</w:t>
      </w:r>
    </w:p>
    <w:p w14:paraId="31C807F7" w14:textId="78DDAE6A" w:rsidR="00483B1D" w:rsidRDefault="00460206" w:rsidP="00C64968">
      <w:pPr>
        <w:pStyle w:val="TitleTtl"/>
      </w:pPr>
      <w:r w:rsidRPr="00460206">
        <w:t xml:space="preserve">Rhythm </w:t>
      </w:r>
      <w:r w:rsidR="00766B15" w:rsidRPr="00460206">
        <w:t>of War</w:t>
      </w:r>
    </w:p>
    <w:p w14:paraId="61E65709" w14:textId="77777777" w:rsidR="00483B1D" w:rsidRDefault="00AD4902" w:rsidP="00AD4902">
      <w:pPr>
        <w:pStyle w:val="Section-Front-Matter-GeneralSFM"/>
      </w:pPr>
      <w:r w:rsidRPr="00AD4902">
        <w:lastRenderedPageBreak/>
        <w:t>Front Matter General</w:t>
      </w:r>
    </w:p>
    <w:p w14:paraId="5CA5D8F9" w14:textId="77777777" w:rsidR="00483B1D" w:rsidRDefault="00460206" w:rsidP="0094503D">
      <w:pPr>
        <w:pStyle w:val="Design-NoteDn"/>
      </w:pPr>
      <w:r w:rsidRPr="00460206">
        <w:t>[Map Spread</w:t>
      </w:r>
      <w:r w:rsidR="00483B1D">
        <w:t>—</w:t>
      </w:r>
      <w:r w:rsidRPr="00460206">
        <w:t>pick-up from OATHBRINGER</w:t>
      </w:r>
      <w:r w:rsidRPr="00460206">
        <w:rPr>
          <w:rFonts w:ascii="Times" w:hAnsi="Times"/>
        </w:rPr>
        <w:t xml:space="preserve"> (</w:t>
      </w:r>
      <w:r w:rsidRPr="00460206">
        <w:t>97</w:t>
      </w:r>
      <w:r w:rsidR="00483B1D">
        <w:t>8–0–7</w:t>
      </w:r>
      <w:r w:rsidRPr="00460206">
        <w:t>65</w:t>
      </w:r>
      <w:r w:rsidR="00483B1D">
        <w:t>3–2</w:t>
      </w:r>
      <w:r w:rsidRPr="00460206">
        <w:t>63</w:t>
      </w:r>
      <w:r w:rsidR="00483B1D">
        <w:t>7–9</w:t>
      </w:r>
      <w:r w:rsidRPr="00460206">
        <w:t>) pages 1</w:t>
      </w:r>
      <w:r w:rsidR="00483B1D">
        <w:t>6–1</w:t>
      </w:r>
      <w:r w:rsidRPr="00460206">
        <w:t>7]</w:t>
      </w:r>
    </w:p>
    <w:p w14:paraId="6181A717" w14:textId="77777777" w:rsidR="00483B1D" w:rsidRDefault="00684D30" w:rsidP="00AD4902">
      <w:pPr>
        <w:pStyle w:val="Section-ChapterSCP"/>
      </w:pPr>
      <w:r>
        <w:lastRenderedPageBreak/>
        <w:t>Prologue</w:t>
      </w:r>
    </w:p>
    <w:p w14:paraId="216DED5C" w14:textId="1CC41C00" w:rsidR="00C02A34" w:rsidRDefault="0059432C" w:rsidP="0045696B">
      <w:pPr>
        <w:pStyle w:val="Main-HeadMHead"/>
      </w:pPr>
      <w:r>
        <w:t>Prologue</w:t>
      </w:r>
      <w:r w:rsidR="00766B15">
        <w:t>: to Pretend</w:t>
      </w:r>
    </w:p>
    <w:p w14:paraId="45F40701" w14:textId="5A80DE65" w:rsidR="00D10B5B" w:rsidRDefault="00734393" w:rsidP="00C64968">
      <w:pPr>
        <w:pStyle w:val="TitleTtl"/>
      </w:pPr>
      <w:r>
        <w:t>Seven</w:t>
      </w:r>
      <w:r w:rsidR="00C02A34">
        <w:t xml:space="preserve"> Years Ago</w:t>
      </w:r>
    </w:p>
    <w:p w14:paraId="3DBD8F8C" w14:textId="77777777" w:rsidR="00D10B5B" w:rsidRDefault="0059432C" w:rsidP="00684D30">
      <w:pPr>
        <w:pStyle w:val="Body-TextTx"/>
      </w:pPr>
      <w:r>
        <w:t>Of course the Parshendi wanted to play their drums.</w:t>
      </w:r>
    </w:p>
    <w:p w14:paraId="2C38D410" w14:textId="77777777" w:rsidR="00D10B5B" w:rsidRDefault="0059432C" w:rsidP="00684D30">
      <w:pPr>
        <w:pStyle w:val="Body-TextTx"/>
      </w:pPr>
      <w:r>
        <w:t>Of course Gavilar had told them they could.</w:t>
      </w:r>
    </w:p>
    <w:p w14:paraId="1B2C3A5D" w14:textId="6843884F" w:rsidR="00D10B5B" w:rsidRDefault="0059432C" w:rsidP="00684D30">
      <w:pPr>
        <w:pStyle w:val="Body-TextTx"/>
      </w:pPr>
      <w:r>
        <w:t xml:space="preserve">And of </w:t>
      </w:r>
      <w:r w:rsidRPr="00CC5738">
        <w:rPr>
          <w:rStyle w:val="itali"/>
        </w:rPr>
        <w:t>course</w:t>
      </w:r>
      <w:r>
        <w:t xml:space="preserve"> he hadn</w:t>
      </w:r>
      <w:r w:rsidR="00766B15">
        <w:t>’</w:t>
      </w:r>
      <w:r>
        <w:t>t thought to warn Navani.</w:t>
      </w:r>
    </w:p>
    <w:p w14:paraId="0AC7BF61" w14:textId="0E11BDD2" w:rsidR="00D10B5B" w:rsidRDefault="00766B15" w:rsidP="00684D30">
      <w:pPr>
        <w:pStyle w:val="Body-TextTx"/>
      </w:pPr>
      <w:r>
        <w:t>“</w:t>
      </w:r>
      <w:r w:rsidR="0059432C">
        <w:t>Have you seen the size of those instruments?</w:t>
      </w:r>
      <w:r>
        <w:t>”</w:t>
      </w:r>
      <w:r w:rsidR="0059432C">
        <w:t xml:space="preserve"> Maratham said‚ running her hands through her black hair.</w:t>
      </w:r>
      <w:r w:rsidR="0004281A">
        <w:t xml:space="preserve"> </w:t>
      </w:r>
      <w:r>
        <w:t>“</w:t>
      </w:r>
      <w:r w:rsidR="0059432C">
        <w:t>Where will we put them?</w:t>
      </w:r>
      <w:r w:rsidR="0004281A">
        <w:t xml:space="preserve"> </w:t>
      </w:r>
      <w:r w:rsidR="0059432C">
        <w:t>And we</w:t>
      </w:r>
      <w:r>
        <w:t>’</w:t>
      </w:r>
      <w:r w:rsidR="0059432C">
        <w:t>re already at capacity after your husband invited all the foreign dignitaries.</w:t>
      </w:r>
      <w:r w:rsidR="0004281A">
        <w:t xml:space="preserve"> </w:t>
      </w:r>
      <w:r w:rsidR="0059432C">
        <w:t>We can</w:t>
      </w:r>
      <w:r>
        <w:t>’</w:t>
      </w:r>
      <w:r w:rsidR="0059432C">
        <w:t>t</w:t>
      </w:r>
      <w:r w:rsidR="00483B1D">
        <w:t>—</w:t>
      </w:r>
      <w:r>
        <w:t>”</w:t>
      </w:r>
    </w:p>
    <w:p w14:paraId="2C05AB8E" w14:textId="69B19467" w:rsidR="00D10B5B" w:rsidRDefault="0059432C" w:rsidP="00684D30">
      <w:pPr>
        <w:pStyle w:val="Body-TextTx"/>
      </w:pPr>
      <w:r>
        <w:t>“We</w:t>
      </w:r>
      <w:r w:rsidR="00766B15">
        <w:t>’</w:t>
      </w:r>
      <w:r>
        <w:t>ll set up a more exclusive feast in the upper ballroom,</w:t>
      </w:r>
      <w:r w:rsidR="00766B15">
        <w:t>”</w:t>
      </w:r>
      <w:r>
        <w:t xml:space="preserve"> Navani said, main</w:t>
      </w:r>
      <w:r w:rsidR="00061888">
        <w:t>t</w:t>
      </w:r>
      <w:r>
        <w:t xml:space="preserve">aining a calm demeanor, </w:t>
      </w:r>
      <w:r w:rsidR="00766B15">
        <w:t>“</w:t>
      </w:r>
      <w:r>
        <w:t>and put the drums there, with the king</w:t>
      </w:r>
      <w:r w:rsidR="00766B15">
        <w:t>’</w:t>
      </w:r>
      <w:r>
        <w:t>s table.</w:t>
      </w:r>
      <w:r w:rsidR="00766B15">
        <w:t>”</w:t>
      </w:r>
    </w:p>
    <w:p w14:paraId="70932CB7" w14:textId="2DC9E1C6" w:rsidR="00D10B5B" w:rsidRDefault="0059432C" w:rsidP="00684D30">
      <w:pPr>
        <w:pStyle w:val="Body-TextTx"/>
      </w:pPr>
      <w:r>
        <w:t>Everyone else in the kitchens was close to panicking, assistant cooks running one direction or another, pots banging, anticipationspren shooting up from the ground like streamers.</w:t>
      </w:r>
      <w:r w:rsidR="0004281A">
        <w:t xml:space="preserve"> </w:t>
      </w:r>
      <w:r>
        <w:t>Gavilar had invited not only the highprinces, but their relatives.</w:t>
      </w:r>
      <w:r w:rsidR="0004281A">
        <w:t xml:space="preserve"> </w:t>
      </w:r>
      <w:r>
        <w:t>And every highlord in the city.</w:t>
      </w:r>
      <w:r w:rsidR="0004281A">
        <w:t xml:space="preserve"> </w:t>
      </w:r>
      <w:r w:rsidRPr="00CC5738">
        <w:rPr>
          <w:rStyle w:val="itali"/>
        </w:rPr>
        <w:t>And</w:t>
      </w:r>
      <w:r>
        <w:t xml:space="preserve"> he wanted a double-sized Beggar</w:t>
      </w:r>
      <w:r w:rsidR="00766B15">
        <w:t>’</w:t>
      </w:r>
      <w:r>
        <w:t>s Feast.</w:t>
      </w:r>
      <w:r w:rsidR="0004281A">
        <w:t xml:space="preserve"> </w:t>
      </w:r>
      <w:r>
        <w:t>And now</w:t>
      </w:r>
      <w:r w:rsidR="00766B15">
        <w:t> . . .</w:t>
      </w:r>
      <w:r w:rsidR="00483B1D">
        <w:t xml:space="preserve"> </w:t>
      </w:r>
      <w:r>
        <w:t>drums?</w:t>
      </w:r>
    </w:p>
    <w:p w14:paraId="59276948" w14:textId="6A6863A4" w:rsidR="00D10B5B" w:rsidRDefault="00766B15" w:rsidP="00684D30">
      <w:pPr>
        <w:pStyle w:val="Body-TextTx"/>
      </w:pPr>
      <w:r>
        <w:t>“</w:t>
      </w:r>
      <w:r w:rsidR="0059432C">
        <w:t>We</w:t>
      </w:r>
      <w:r>
        <w:t>’</w:t>
      </w:r>
      <w:r w:rsidR="0059432C">
        <w:t>ve already put everyone to work in the lower feast hall!</w:t>
      </w:r>
      <w:r>
        <w:t>”</w:t>
      </w:r>
      <w:r w:rsidR="0059432C">
        <w:t xml:space="preserve"> Maratham cried.</w:t>
      </w:r>
      <w:r w:rsidR="0004281A">
        <w:t xml:space="preserve"> </w:t>
      </w:r>
      <w:r>
        <w:t>“</w:t>
      </w:r>
      <w:r w:rsidR="0059432C">
        <w:t>I don</w:t>
      </w:r>
      <w:r>
        <w:t>’</w:t>
      </w:r>
      <w:r w:rsidR="0059432C">
        <w:t>t have the staff to set up</w:t>
      </w:r>
      <w:r w:rsidR="00483B1D">
        <w:t>—</w:t>
      </w:r>
      <w:r>
        <w:t>”</w:t>
      </w:r>
    </w:p>
    <w:p w14:paraId="57FED249" w14:textId="00ADE603" w:rsidR="00D10B5B" w:rsidRDefault="0059432C" w:rsidP="00684D30">
      <w:pPr>
        <w:pStyle w:val="Body-TextTx"/>
      </w:pPr>
      <w:r>
        <w:t>“There are twice as many soldiers as usual loitering around the palace tonight,</w:t>
      </w:r>
      <w:r w:rsidR="00766B15">
        <w:t>”</w:t>
      </w:r>
      <w:r>
        <w:t xml:space="preserve"> Navani said.</w:t>
      </w:r>
      <w:r w:rsidR="0004281A">
        <w:t xml:space="preserve"> </w:t>
      </w:r>
      <w:r w:rsidR="00766B15">
        <w:t>“</w:t>
      </w:r>
      <w:r>
        <w:t>We</w:t>
      </w:r>
      <w:r w:rsidR="00766B15">
        <w:t>’</w:t>
      </w:r>
      <w:r>
        <w:t xml:space="preserve">ll have </w:t>
      </w:r>
      <w:r w:rsidRPr="00CC5738">
        <w:rPr>
          <w:rStyle w:val="itali"/>
        </w:rPr>
        <w:t>them</w:t>
      </w:r>
      <w:r>
        <w:t xml:space="preserve"> help you set up.</w:t>
      </w:r>
      <w:r w:rsidR="00766B15">
        <w:t>”</w:t>
      </w:r>
      <w:r w:rsidR="0004281A">
        <w:t xml:space="preserve"> </w:t>
      </w:r>
      <w:r>
        <w:t>Posting extra guards, making a show of force?</w:t>
      </w:r>
      <w:r w:rsidR="0004281A">
        <w:t xml:space="preserve"> </w:t>
      </w:r>
      <w:r>
        <w:t xml:space="preserve">Gavilar could always be counted on to do </w:t>
      </w:r>
      <w:r w:rsidRPr="00CC5738">
        <w:rPr>
          <w:rStyle w:val="itali"/>
        </w:rPr>
        <w:t>that</w:t>
      </w:r>
      <w:r w:rsidRPr="00916B40">
        <w:rPr>
          <w:rStyle w:val="itali"/>
        </w:rPr>
        <w:t>.</w:t>
      </w:r>
    </w:p>
    <w:p w14:paraId="65D62045" w14:textId="77777777" w:rsidR="00D10B5B" w:rsidRDefault="0059432C" w:rsidP="00684D30">
      <w:pPr>
        <w:pStyle w:val="Body-TextTx"/>
      </w:pPr>
      <w:r>
        <w:t>For everything else, he had Navani.</w:t>
      </w:r>
    </w:p>
    <w:p w14:paraId="62A0EA87" w14:textId="5C2E7115" w:rsidR="00D10B5B" w:rsidRDefault="00766B15" w:rsidP="00684D30">
      <w:pPr>
        <w:pStyle w:val="Body-TextTx"/>
      </w:pPr>
      <w:r>
        <w:lastRenderedPageBreak/>
        <w:t>“</w:t>
      </w:r>
      <w:r w:rsidR="0059432C">
        <w:t>Could work, yes,</w:t>
      </w:r>
      <w:r>
        <w:t>”</w:t>
      </w:r>
      <w:r w:rsidR="0059432C">
        <w:t xml:space="preserve"> Maratham said.</w:t>
      </w:r>
      <w:r w:rsidR="0004281A">
        <w:t xml:space="preserve"> </w:t>
      </w:r>
      <w:r>
        <w:t>“</w:t>
      </w:r>
      <w:r w:rsidR="0059432C">
        <w:t>Good to put the louts to work rather than having them underfoot.</w:t>
      </w:r>
      <w:r w:rsidR="0004281A">
        <w:t xml:space="preserve"> </w:t>
      </w:r>
      <w:r w:rsidR="0059432C">
        <w:t>We have two main feasts, then?</w:t>
      </w:r>
      <w:r w:rsidR="0004281A">
        <w:t xml:space="preserve"> </w:t>
      </w:r>
      <w:r w:rsidR="0059432C">
        <w:t>All right.</w:t>
      </w:r>
      <w:r w:rsidR="0004281A">
        <w:t xml:space="preserve"> </w:t>
      </w:r>
      <w:r w:rsidR="0059432C">
        <w:t>Deep breaths.</w:t>
      </w:r>
      <w:r>
        <w:t>”</w:t>
      </w:r>
      <w:r w:rsidR="0004281A">
        <w:t xml:space="preserve"> </w:t>
      </w:r>
      <w:r w:rsidR="0059432C">
        <w:t>The short palace organizer scuttled away, narrowly avoiding an apprentice cook carrying a large bowl of steaming shellfish.</w:t>
      </w:r>
    </w:p>
    <w:p w14:paraId="525239B9" w14:textId="674F7712" w:rsidR="00D10B5B" w:rsidRDefault="0059432C" w:rsidP="00684D30">
      <w:pPr>
        <w:pStyle w:val="Body-TextTx"/>
      </w:pPr>
      <w:r>
        <w:t>Navani stepped aside to let the cook pass.</w:t>
      </w:r>
      <w:r w:rsidR="0004281A">
        <w:t xml:space="preserve"> </w:t>
      </w:r>
      <w:r>
        <w:t>The man nodded in thanks; the staff had long since stopped being nervous when she entered the kitchens.</w:t>
      </w:r>
      <w:r w:rsidR="0004281A">
        <w:t xml:space="preserve"> </w:t>
      </w:r>
      <w:r>
        <w:t>She</w:t>
      </w:r>
      <w:r w:rsidR="00766B15">
        <w:t>’</w:t>
      </w:r>
      <w:r>
        <w:t>d made it clear to them that doing their jobs efficiently was recognition enough.</w:t>
      </w:r>
    </w:p>
    <w:p w14:paraId="377D51A3" w14:textId="2EE4502E" w:rsidR="00D10B5B" w:rsidRDefault="0059432C" w:rsidP="00684D30">
      <w:pPr>
        <w:pStyle w:val="Body-TextTx"/>
      </w:pPr>
      <w:r>
        <w:t>Despite the underlying tension, they seemed to have things well in hand now</w:t>
      </w:r>
      <w:r w:rsidR="00483B1D">
        <w:t>—</w:t>
      </w:r>
      <w:r>
        <w:t>though there had been a scare earlier when they</w:t>
      </w:r>
      <w:r w:rsidR="00766B15">
        <w:t>’</w:t>
      </w:r>
      <w:r>
        <w:t>d found worms in three barrels of grain.</w:t>
      </w:r>
      <w:r w:rsidR="0004281A">
        <w:t xml:space="preserve"> </w:t>
      </w:r>
      <w:r>
        <w:t>Thankfully, Brightlord Amaram had stores for his men, and Navani had been able to pry them out of his grip.</w:t>
      </w:r>
      <w:r w:rsidR="0004281A">
        <w:t xml:space="preserve"> </w:t>
      </w:r>
      <w:r>
        <w:t>For now, with the extra cooks they</w:t>
      </w:r>
      <w:r w:rsidR="00766B15">
        <w:t>’</w:t>
      </w:r>
      <w:r>
        <w:t xml:space="preserve">d borrowed from the monastery, they might </w:t>
      </w:r>
      <w:r w:rsidRPr="00916B40">
        <w:t>actually</w:t>
      </w:r>
      <w:r>
        <w:t xml:space="preserve"> be able to feed all the people Gavilar had invited.</w:t>
      </w:r>
    </w:p>
    <w:p w14:paraId="5DB1B57A" w14:textId="6D4B261F" w:rsidR="00D10B5B" w:rsidRDefault="0059432C" w:rsidP="00684D30">
      <w:pPr>
        <w:pStyle w:val="Body-TextTx"/>
      </w:pPr>
      <w:r w:rsidRPr="00CC5738">
        <w:rPr>
          <w:rStyle w:val="itali"/>
        </w:rPr>
        <w:t>I</w:t>
      </w:r>
      <w:r w:rsidR="00766B15">
        <w:rPr>
          <w:rStyle w:val="itali"/>
        </w:rPr>
        <w:t>’</w:t>
      </w:r>
      <w:r w:rsidRPr="00CC5738">
        <w:rPr>
          <w:rStyle w:val="itali"/>
        </w:rPr>
        <w:t>ll have to give instructions on who is to be seated in which feast room,</w:t>
      </w:r>
      <w:r>
        <w:t xml:space="preserve"> she thought, slipping out of the kitchens and into the palace gardens.</w:t>
      </w:r>
      <w:r w:rsidR="0004281A">
        <w:t xml:space="preserve"> </w:t>
      </w:r>
      <w:r w:rsidRPr="00CC5738">
        <w:rPr>
          <w:rStyle w:val="itali"/>
        </w:rPr>
        <w:t>And leave some extra space in both.</w:t>
      </w:r>
      <w:r w:rsidR="0004281A">
        <w:rPr>
          <w:rStyle w:val="itali"/>
        </w:rPr>
        <w:t xml:space="preserve"> </w:t>
      </w:r>
      <w:r w:rsidRPr="00CC5738">
        <w:rPr>
          <w:rStyle w:val="itali"/>
        </w:rPr>
        <w:t>Who knows who else might show up with an invitation?</w:t>
      </w:r>
    </w:p>
    <w:p w14:paraId="058BEC4E" w14:textId="3D0920EC" w:rsidR="00D10B5B" w:rsidRDefault="0059432C" w:rsidP="00684D30">
      <w:pPr>
        <w:pStyle w:val="Body-TextTx"/>
      </w:pPr>
      <w:r>
        <w:t>She hiked up through the gardens toward the side doors of the palace.</w:t>
      </w:r>
      <w:r w:rsidR="0004281A">
        <w:t xml:space="preserve"> </w:t>
      </w:r>
      <w:r>
        <w:t>She</w:t>
      </w:r>
      <w:r w:rsidR="00766B15">
        <w:t>’</w:t>
      </w:r>
      <w:r>
        <w:t>d be less in the way</w:t>
      </w:r>
      <w:r w:rsidR="00483B1D">
        <w:t>—</w:t>
      </w:r>
      <w:r>
        <w:t>and wouldn</w:t>
      </w:r>
      <w:r w:rsidR="00766B15">
        <w:t>’</w:t>
      </w:r>
      <w:r>
        <w:t>t have to dodge servants</w:t>
      </w:r>
      <w:r w:rsidR="00483B1D">
        <w:t>—</w:t>
      </w:r>
      <w:r>
        <w:t>if she took this path.</w:t>
      </w:r>
      <w:r w:rsidR="0004281A">
        <w:t xml:space="preserve"> </w:t>
      </w:r>
      <w:r>
        <w:t>As she walked, she scanned to make certain all the lanterns were in place.</w:t>
      </w:r>
      <w:r w:rsidR="0004281A">
        <w:t xml:space="preserve"> </w:t>
      </w:r>
      <w:r>
        <w:t>Though the sun hadn</w:t>
      </w:r>
      <w:r w:rsidR="00766B15">
        <w:t>’</w:t>
      </w:r>
      <w:r>
        <w:t>t yet set, she wanted the Kholinar palace to shine brightly tonight.</w:t>
      </w:r>
    </w:p>
    <w:p w14:paraId="63F51DC9" w14:textId="2DBA6725" w:rsidR="00D10B5B" w:rsidRDefault="0059432C" w:rsidP="00684D30">
      <w:pPr>
        <w:pStyle w:val="Body-TextTx"/>
      </w:pPr>
      <w:r>
        <w:t>Wait.</w:t>
      </w:r>
      <w:r w:rsidR="0004281A">
        <w:t xml:space="preserve"> </w:t>
      </w:r>
      <w:r>
        <w:t>Was that Aesudan</w:t>
      </w:r>
      <w:r w:rsidR="00483B1D">
        <w:t>—</w:t>
      </w:r>
      <w:r>
        <w:t>her daughter-in-law, Elhokar</w:t>
      </w:r>
      <w:r w:rsidR="00766B15">
        <w:t>’</w:t>
      </w:r>
      <w:r>
        <w:t>s wife</w:t>
      </w:r>
      <w:r w:rsidR="00483B1D">
        <w:t>—</w:t>
      </w:r>
      <w:r>
        <w:t>standing near the fountains?</w:t>
      </w:r>
      <w:r w:rsidR="0004281A">
        <w:t xml:space="preserve"> </w:t>
      </w:r>
      <w:r>
        <w:t>She was supposed to be greeting guests inside.</w:t>
      </w:r>
      <w:r w:rsidR="0004281A">
        <w:t xml:space="preserve"> </w:t>
      </w:r>
      <w:r>
        <w:t>The slender woman wore her long hair in a bun lit by a gemstone of each shade.</w:t>
      </w:r>
      <w:r w:rsidR="0004281A">
        <w:t xml:space="preserve"> </w:t>
      </w:r>
      <w:r>
        <w:t>All those colors were gaudy together</w:t>
      </w:r>
      <w:r w:rsidR="00483B1D">
        <w:t>—</w:t>
      </w:r>
      <w:r>
        <w:t xml:space="preserve">Navani preferred a few simple stones themed to </w:t>
      </w:r>
      <w:r w:rsidR="009812B4">
        <w:t>one</w:t>
      </w:r>
      <w:r>
        <w:t xml:space="preserve"> color</w:t>
      </w:r>
      <w:r w:rsidR="00483B1D">
        <w:t>—</w:t>
      </w:r>
      <w:r>
        <w:t xml:space="preserve">but it did make Aesudan stand out as she </w:t>
      </w:r>
      <w:r>
        <w:lastRenderedPageBreak/>
        <w:t>chatted with two elderly ardents.</w:t>
      </w:r>
    </w:p>
    <w:p w14:paraId="4D84A3BA" w14:textId="529E6DC1" w:rsidR="00D10B5B" w:rsidRDefault="0059432C" w:rsidP="00684D30">
      <w:pPr>
        <w:pStyle w:val="Body-TextTx"/>
      </w:pPr>
      <w:r>
        <w:t>Storms bright and brash</w:t>
      </w:r>
      <w:r w:rsidR="00766B15">
        <w:t> . . .</w:t>
      </w:r>
      <w:r w:rsidR="00483B1D">
        <w:t xml:space="preserve"> </w:t>
      </w:r>
      <w:r>
        <w:t xml:space="preserve">that was </w:t>
      </w:r>
      <w:r w:rsidRPr="00CC5738">
        <w:rPr>
          <w:rStyle w:val="itali"/>
        </w:rPr>
        <w:t>Rushur Kris</w:t>
      </w:r>
      <w:r w:rsidRPr="00916B40">
        <w:rPr>
          <w:rStyle w:val="itali"/>
        </w:rPr>
        <w:t>,</w:t>
      </w:r>
      <w:r>
        <w:t xml:space="preserve"> the artist and master artifabrian.</w:t>
      </w:r>
      <w:r w:rsidR="0004281A">
        <w:t xml:space="preserve"> </w:t>
      </w:r>
      <w:r>
        <w:t xml:space="preserve">When had </w:t>
      </w:r>
      <w:r w:rsidRPr="00CC5738">
        <w:rPr>
          <w:rStyle w:val="itali"/>
        </w:rPr>
        <w:t>he</w:t>
      </w:r>
      <w:r>
        <w:t xml:space="preserve"> arrived?</w:t>
      </w:r>
      <w:r w:rsidR="0004281A">
        <w:t xml:space="preserve"> </w:t>
      </w:r>
      <w:r>
        <w:t>Who had invited him?</w:t>
      </w:r>
      <w:r w:rsidR="0004281A">
        <w:t xml:space="preserve"> </w:t>
      </w:r>
      <w:r>
        <w:t>He was holding a small box with a flower painted on it.</w:t>
      </w:r>
      <w:r w:rsidR="0004281A">
        <w:t xml:space="preserve"> </w:t>
      </w:r>
      <w:r>
        <w:t>Could that be</w:t>
      </w:r>
      <w:r w:rsidR="00766B15">
        <w:t> . . .</w:t>
      </w:r>
      <w:r w:rsidR="00483B1D">
        <w:t xml:space="preserve"> </w:t>
      </w:r>
      <w:r>
        <w:t>one of his new fabrials?</w:t>
      </w:r>
    </w:p>
    <w:p w14:paraId="7489EC23" w14:textId="05D49DC0" w:rsidR="00D10B5B" w:rsidRDefault="0059432C" w:rsidP="00684D30">
      <w:pPr>
        <w:pStyle w:val="Body-TextTx"/>
      </w:pPr>
      <w:r>
        <w:t>Navani felt drawn toward the group, all other thoughts fleeing her mind.</w:t>
      </w:r>
      <w:r w:rsidR="0004281A">
        <w:t xml:space="preserve"> </w:t>
      </w:r>
      <w:r>
        <w:t>How had he made the heating fabrial, making the temperature vary?</w:t>
      </w:r>
      <w:r w:rsidR="0004281A">
        <w:t xml:space="preserve"> </w:t>
      </w:r>
      <w:r>
        <w:t>She</w:t>
      </w:r>
      <w:r w:rsidR="00766B15">
        <w:t>’</w:t>
      </w:r>
      <w:r>
        <w:t>d seen drawings, but to talk to the master artist himself</w:t>
      </w:r>
      <w:r w:rsidR="00766B15">
        <w:t> . . .</w:t>
      </w:r>
    </w:p>
    <w:p w14:paraId="6A34E530" w14:textId="528F9EBD" w:rsidR="00D10B5B" w:rsidRDefault="0059432C" w:rsidP="00684D30">
      <w:pPr>
        <w:pStyle w:val="Body-TextTx"/>
      </w:pPr>
      <w:r>
        <w:t>Aesudan saw Navani and smiled brightly.</w:t>
      </w:r>
      <w:r w:rsidR="0004281A">
        <w:t xml:space="preserve"> </w:t>
      </w:r>
      <w:r>
        <w:t>The joy seemed genuine, which was unusual</w:t>
      </w:r>
      <w:r w:rsidR="00483B1D">
        <w:t>—</w:t>
      </w:r>
      <w:r>
        <w:t>at least when directed at Navani.</w:t>
      </w:r>
      <w:r w:rsidR="0004281A">
        <w:t xml:space="preserve"> </w:t>
      </w:r>
      <w:r>
        <w:t>She tried not to take Aesudan</w:t>
      </w:r>
      <w:r w:rsidR="00766B15">
        <w:t>’</w:t>
      </w:r>
      <w:r>
        <w:t>s general sourness toward her as a personal affront; it was the prerogative of every woman to feel threatened by her mother-in-law.</w:t>
      </w:r>
      <w:r w:rsidR="0004281A">
        <w:t xml:space="preserve"> </w:t>
      </w:r>
      <w:r>
        <w:t>Particularly when the girl was so obviously lacking in talents.</w:t>
      </w:r>
    </w:p>
    <w:p w14:paraId="0A4940A0" w14:textId="5267C5C6" w:rsidR="00D10B5B" w:rsidRDefault="0059432C" w:rsidP="00684D30">
      <w:pPr>
        <w:pStyle w:val="Body-TextTx"/>
      </w:pPr>
      <w:r>
        <w:t>Navani smiled at her in turn, trying to enter the conversation and get a better look at that box.</w:t>
      </w:r>
      <w:r w:rsidR="0004281A">
        <w:t xml:space="preserve"> </w:t>
      </w:r>
      <w:r>
        <w:t>Aesudan, however, took Navani by the arm.</w:t>
      </w:r>
      <w:r w:rsidR="0004281A">
        <w:t xml:space="preserve"> </w:t>
      </w:r>
      <w:r w:rsidR="00766B15">
        <w:t>“</w:t>
      </w:r>
      <w:r>
        <w:t>Mother!</w:t>
      </w:r>
      <w:r w:rsidR="0004281A">
        <w:t xml:space="preserve"> </w:t>
      </w:r>
      <w:r>
        <w:t>I had completely forgotten about our appointment.</w:t>
      </w:r>
      <w:r w:rsidR="0004281A">
        <w:t xml:space="preserve"> </w:t>
      </w:r>
      <w:r>
        <w:t>I</w:t>
      </w:r>
      <w:r w:rsidR="00766B15">
        <w:t>’</w:t>
      </w:r>
      <w:r>
        <w:t>m so fickle sometimes.</w:t>
      </w:r>
      <w:r w:rsidR="0004281A">
        <w:t xml:space="preserve"> </w:t>
      </w:r>
      <w:r>
        <w:t>Terribly sorry, Ardent Kris, but I must make a hasty exit.</w:t>
      </w:r>
      <w:r w:rsidR="00766B15">
        <w:t>”</w:t>
      </w:r>
    </w:p>
    <w:p w14:paraId="3740F9F7" w14:textId="4A662875" w:rsidR="00D10B5B" w:rsidRDefault="0059432C" w:rsidP="00684D30">
      <w:pPr>
        <w:pStyle w:val="Body-TextTx"/>
      </w:pPr>
      <w:r>
        <w:t>Aesudan tugged Navani</w:t>
      </w:r>
      <w:r w:rsidR="00483B1D">
        <w:t>—</w:t>
      </w:r>
      <w:r>
        <w:t>forcefully</w:t>
      </w:r>
      <w:r w:rsidR="00483B1D">
        <w:t>—</w:t>
      </w:r>
      <w:r>
        <w:t>back through the gardens toward the kitchens.</w:t>
      </w:r>
      <w:r w:rsidR="0004281A">
        <w:t xml:space="preserve"> </w:t>
      </w:r>
      <w:r w:rsidR="00766B15">
        <w:t>“</w:t>
      </w:r>
      <w:r>
        <w:t xml:space="preserve">Thank </w:t>
      </w:r>
      <w:r w:rsidRPr="00CC5738">
        <w:rPr>
          <w:rStyle w:val="itali"/>
        </w:rPr>
        <w:t>Kelek</w:t>
      </w:r>
      <w:r>
        <w:t xml:space="preserve"> you showed up, Mother.</w:t>
      </w:r>
      <w:r w:rsidR="0004281A">
        <w:t xml:space="preserve"> </w:t>
      </w:r>
      <w:r>
        <w:t>That man is the most dreadful bore.</w:t>
      </w:r>
      <w:r w:rsidR="00766B15">
        <w:t>”</w:t>
      </w:r>
    </w:p>
    <w:p w14:paraId="52C24947" w14:textId="31D15604" w:rsidR="00D10B5B" w:rsidRDefault="00766B15" w:rsidP="00684D30">
      <w:pPr>
        <w:pStyle w:val="Body-TextTx"/>
      </w:pPr>
      <w:r>
        <w:t>“</w:t>
      </w:r>
      <w:r w:rsidR="0059432C">
        <w:t>Bore?</w:t>
      </w:r>
      <w:r>
        <w:t>”</w:t>
      </w:r>
      <w:r w:rsidR="0059432C">
        <w:t xml:space="preserve"> Navani said, twisting to gaze over her shoulder.</w:t>
      </w:r>
      <w:r w:rsidR="0004281A">
        <w:t xml:space="preserve"> </w:t>
      </w:r>
      <w:r>
        <w:t>“</w:t>
      </w:r>
      <w:r w:rsidR="0059432C">
        <w:t>He was talking about</w:t>
      </w:r>
      <w:r>
        <w:t> . . .”</w:t>
      </w:r>
    </w:p>
    <w:p w14:paraId="02820CC0" w14:textId="72293810" w:rsidR="00D10B5B" w:rsidRDefault="00766B15" w:rsidP="00684D30">
      <w:pPr>
        <w:pStyle w:val="Body-TextTx"/>
      </w:pPr>
      <w:r>
        <w:t>“</w:t>
      </w:r>
      <w:r w:rsidR="0059432C">
        <w:t>Gemstones.</w:t>
      </w:r>
      <w:r w:rsidR="0004281A">
        <w:t xml:space="preserve"> </w:t>
      </w:r>
      <w:r w:rsidR="0059432C">
        <w:t>And other gemstones.</w:t>
      </w:r>
      <w:r w:rsidR="0004281A">
        <w:t xml:space="preserve"> </w:t>
      </w:r>
      <w:r w:rsidR="0059432C">
        <w:t xml:space="preserve">And spren and boxes of spren, and </w:t>
      </w:r>
      <w:r w:rsidR="0059432C" w:rsidRPr="00CC5738">
        <w:rPr>
          <w:rStyle w:val="itali"/>
        </w:rPr>
        <w:t>storms</w:t>
      </w:r>
      <w:r w:rsidR="0059432C">
        <w:t>!</w:t>
      </w:r>
      <w:r w:rsidR="0004281A">
        <w:t xml:space="preserve"> </w:t>
      </w:r>
      <w:r w:rsidR="0059432C">
        <w:t>You</w:t>
      </w:r>
      <w:r>
        <w:t>’</w:t>
      </w:r>
      <w:r w:rsidR="0059432C">
        <w:t>d think he would understand.</w:t>
      </w:r>
      <w:r w:rsidR="0004281A">
        <w:t xml:space="preserve"> </w:t>
      </w:r>
      <w:r w:rsidR="0059432C">
        <w:t xml:space="preserve">I have </w:t>
      </w:r>
      <w:r w:rsidR="0059432C" w:rsidRPr="00CC5738">
        <w:rPr>
          <w:rStyle w:val="itali"/>
        </w:rPr>
        <w:t>important</w:t>
      </w:r>
      <w:r w:rsidR="0059432C">
        <w:t xml:space="preserve"> people to meet.</w:t>
      </w:r>
      <w:r w:rsidR="0004281A">
        <w:t xml:space="preserve"> </w:t>
      </w:r>
      <w:r w:rsidR="0059432C">
        <w:t>The wives of highprinces, the best generals in the land, all come to gawk at the wild parshmen.</w:t>
      </w:r>
      <w:r w:rsidR="0004281A">
        <w:t xml:space="preserve"> </w:t>
      </w:r>
      <w:r w:rsidR="0059432C">
        <w:t xml:space="preserve">Then I get stuck in the gardens talking to </w:t>
      </w:r>
      <w:r w:rsidR="0059432C" w:rsidRPr="00CC5738">
        <w:rPr>
          <w:rStyle w:val="itali"/>
        </w:rPr>
        <w:t>ardents</w:t>
      </w:r>
      <w:r w:rsidR="0059432C">
        <w:t>?</w:t>
      </w:r>
      <w:r w:rsidR="0004281A">
        <w:t xml:space="preserve"> </w:t>
      </w:r>
      <w:r w:rsidR="0059432C">
        <w:t>Your son abandoned me there, I</w:t>
      </w:r>
      <w:r>
        <w:t>’</w:t>
      </w:r>
      <w:r w:rsidR="0059432C">
        <w:t>ll have you know.</w:t>
      </w:r>
      <w:r w:rsidR="0004281A">
        <w:t xml:space="preserve"> </w:t>
      </w:r>
      <w:r w:rsidR="0059432C">
        <w:t>When I find that man</w:t>
      </w:r>
      <w:r>
        <w:t> . . .”</w:t>
      </w:r>
    </w:p>
    <w:p w14:paraId="522FE110" w14:textId="0F5C49C6" w:rsidR="00D10B5B" w:rsidRDefault="0059432C" w:rsidP="00684D30">
      <w:pPr>
        <w:pStyle w:val="Body-TextTx"/>
      </w:pPr>
      <w:r>
        <w:t>Navani extricated herself from Aesudan</w:t>
      </w:r>
      <w:r w:rsidR="00766B15">
        <w:t>’</w:t>
      </w:r>
      <w:r>
        <w:t>s grip.</w:t>
      </w:r>
      <w:r w:rsidR="0004281A">
        <w:t xml:space="preserve"> </w:t>
      </w:r>
      <w:r w:rsidR="00766B15">
        <w:t>“</w:t>
      </w:r>
      <w:r>
        <w:t>Someone should entertain those ardents.</w:t>
      </w:r>
      <w:r w:rsidR="0004281A">
        <w:t xml:space="preserve"> </w:t>
      </w:r>
      <w:r>
        <w:t>Why are they here?</w:t>
      </w:r>
      <w:r w:rsidR="00766B15">
        <w:t>”</w:t>
      </w:r>
    </w:p>
    <w:p w14:paraId="11DA0F50" w14:textId="6F4AF50A" w:rsidR="00D10B5B" w:rsidRDefault="00766B15" w:rsidP="00684D30">
      <w:pPr>
        <w:pStyle w:val="Body-TextTx"/>
      </w:pPr>
      <w:r>
        <w:lastRenderedPageBreak/>
        <w:t>“</w:t>
      </w:r>
      <w:r w:rsidR="0059432C">
        <w:t>Don</w:t>
      </w:r>
      <w:r>
        <w:t>’</w:t>
      </w:r>
      <w:r w:rsidR="0059432C">
        <w:t>t ask me,</w:t>
      </w:r>
      <w:r>
        <w:t>”</w:t>
      </w:r>
      <w:r w:rsidR="0059432C">
        <w:t xml:space="preserve"> Aesudan said.</w:t>
      </w:r>
      <w:r w:rsidR="0004281A">
        <w:t xml:space="preserve"> </w:t>
      </w:r>
      <w:r>
        <w:t>“</w:t>
      </w:r>
      <w:r w:rsidR="0059432C">
        <w:t>Gavilar wanted them for something, but he made Elhokar entertain them.</w:t>
      </w:r>
      <w:r w:rsidR="0004281A">
        <w:t xml:space="preserve"> </w:t>
      </w:r>
      <w:r w:rsidR="0059432C">
        <w:t>Poor manners, that is.</w:t>
      </w:r>
      <w:r w:rsidR="0004281A">
        <w:t xml:space="preserve"> </w:t>
      </w:r>
      <w:r w:rsidR="0059432C">
        <w:t>Honestly!</w:t>
      </w:r>
      <w:r>
        <w:t>”</w:t>
      </w:r>
    </w:p>
    <w:p w14:paraId="758A3B23" w14:textId="25DA3C48" w:rsidR="00D10B5B" w:rsidRDefault="0059432C" w:rsidP="00684D30">
      <w:pPr>
        <w:pStyle w:val="Body-TextTx"/>
      </w:pPr>
      <w:r>
        <w:t>Gavilar had invited one of the world</w:t>
      </w:r>
      <w:r w:rsidR="00766B15">
        <w:t>’</w:t>
      </w:r>
      <w:r>
        <w:t>s most prominent artifabrians to visit Kholinar, and he hadn</w:t>
      </w:r>
      <w:r w:rsidR="00766B15">
        <w:t>’</w:t>
      </w:r>
      <w:r>
        <w:t xml:space="preserve">t bothered to </w:t>
      </w:r>
      <w:r w:rsidRPr="00CC5738">
        <w:rPr>
          <w:rStyle w:val="itali"/>
        </w:rPr>
        <w:t>tell</w:t>
      </w:r>
      <w:r>
        <w:t xml:space="preserve"> Navani?</w:t>
      </w:r>
      <w:r w:rsidR="0004281A">
        <w:t xml:space="preserve"> </w:t>
      </w:r>
      <w:r>
        <w:t>Emotion stirred deep inside her, a fury she kept carefully penned and locked away.</w:t>
      </w:r>
      <w:r w:rsidR="0004281A">
        <w:t xml:space="preserve"> </w:t>
      </w:r>
      <w:r>
        <w:t>That man.</w:t>
      </w:r>
      <w:r w:rsidR="0004281A">
        <w:t xml:space="preserve"> </w:t>
      </w:r>
      <w:r>
        <w:t xml:space="preserve">That </w:t>
      </w:r>
      <w:r w:rsidRPr="00CC5738">
        <w:rPr>
          <w:rStyle w:val="itali"/>
        </w:rPr>
        <w:t>storming</w:t>
      </w:r>
      <w:r>
        <w:t xml:space="preserve"> man.</w:t>
      </w:r>
      <w:r w:rsidR="0004281A">
        <w:t xml:space="preserve"> </w:t>
      </w:r>
      <w:r>
        <w:t>How</w:t>
      </w:r>
      <w:r w:rsidR="00766B15">
        <w:t> . . .</w:t>
      </w:r>
      <w:r w:rsidR="00483B1D">
        <w:t xml:space="preserve"> </w:t>
      </w:r>
      <w:r>
        <w:t>how could he</w:t>
      </w:r>
      <w:r w:rsidR="00766B15">
        <w:t> . . .</w:t>
      </w:r>
    </w:p>
    <w:p w14:paraId="530BAE11" w14:textId="77718B46" w:rsidR="00D10B5B" w:rsidRDefault="0059432C" w:rsidP="00684D30">
      <w:pPr>
        <w:pStyle w:val="Body-TextTx"/>
      </w:pPr>
      <w:r>
        <w:t>Angerspren, like boiling blood, began to well up in a small pool at her feet.</w:t>
      </w:r>
      <w:r w:rsidR="0004281A">
        <w:t xml:space="preserve"> </w:t>
      </w:r>
      <w:r w:rsidRPr="00CC5738">
        <w:rPr>
          <w:rStyle w:val="itali"/>
        </w:rPr>
        <w:t>Calm, Navani,</w:t>
      </w:r>
      <w:r>
        <w:t xml:space="preserve"> the rational side of her mind said.</w:t>
      </w:r>
      <w:r w:rsidR="0004281A">
        <w:t xml:space="preserve"> </w:t>
      </w:r>
      <w:r w:rsidRPr="00CC5738">
        <w:rPr>
          <w:rStyle w:val="itali"/>
        </w:rPr>
        <w:t xml:space="preserve">Maybe he intends to introduce the ardent </w:t>
      </w:r>
      <w:r w:rsidR="00C724F1">
        <w:rPr>
          <w:rStyle w:val="itali"/>
        </w:rPr>
        <w:t xml:space="preserve">to you </w:t>
      </w:r>
      <w:r w:rsidRPr="00CC5738">
        <w:rPr>
          <w:rStyle w:val="itali"/>
        </w:rPr>
        <w:t>as a gift</w:t>
      </w:r>
      <w:r w:rsidRPr="00916B40">
        <w:rPr>
          <w:rStyle w:val="itali"/>
        </w:rPr>
        <w:t>.</w:t>
      </w:r>
      <w:r w:rsidR="0004281A">
        <w:t xml:space="preserve"> </w:t>
      </w:r>
      <w:r>
        <w:t>She banished the anger with effort.</w:t>
      </w:r>
    </w:p>
    <w:p w14:paraId="0221A1DD" w14:textId="28416735" w:rsidR="00D10B5B" w:rsidRDefault="00766B15" w:rsidP="00684D30">
      <w:pPr>
        <w:pStyle w:val="Body-TextTx"/>
      </w:pPr>
      <w:r>
        <w:t>“</w:t>
      </w:r>
      <w:r w:rsidR="0059432C">
        <w:t>Brightness!</w:t>
      </w:r>
      <w:r>
        <w:t>”</w:t>
      </w:r>
      <w:r w:rsidR="0059432C">
        <w:t xml:space="preserve"> a voice called from the kitchens.</w:t>
      </w:r>
      <w:r w:rsidR="0004281A">
        <w:t xml:space="preserve"> </w:t>
      </w:r>
      <w:r>
        <w:t>“</w:t>
      </w:r>
      <w:r w:rsidR="0059432C">
        <w:t>Brightness Navani!</w:t>
      </w:r>
      <w:r w:rsidR="0004281A">
        <w:t xml:space="preserve"> </w:t>
      </w:r>
      <w:r w:rsidR="0059432C">
        <w:t>Oh, please!</w:t>
      </w:r>
      <w:r w:rsidR="0004281A">
        <w:t xml:space="preserve"> </w:t>
      </w:r>
      <w:r w:rsidR="0059432C">
        <w:t>We have a problem.</w:t>
      </w:r>
      <w:r>
        <w:t>”</w:t>
      </w:r>
    </w:p>
    <w:p w14:paraId="5F4B4D09" w14:textId="0DEE4ED7" w:rsidR="00D10B5B" w:rsidRDefault="00766B15" w:rsidP="00684D30">
      <w:pPr>
        <w:pStyle w:val="Body-TextTx"/>
      </w:pPr>
      <w:r>
        <w:t>“</w:t>
      </w:r>
      <w:r w:rsidR="0059432C">
        <w:t>Aesudan,</w:t>
      </w:r>
      <w:r>
        <w:t>”</w:t>
      </w:r>
      <w:r w:rsidR="0059432C">
        <w:t xml:space="preserve"> Navani said, her eyes still on the ardent, who was now slowly walking toward the monastery.</w:t>
      </w:r>
      <w:r w:rsidR="0004281A">
        <w:t xml:space="preserve"> </w:t>
      </w:r>
      <w:r>
        <w:t>“</w:t>
      </w:r>
      <w:r w:rsidR="0059432C">
        <w:t>Could you help the kitchens with whatever they need?</w:t>
      </w:r>
      <w:r w:rsidR="0004281A">
        <w:t xml:space="preserve"> </w:t>
      </w:r>
      <w:r w:rsidR="0059432C">
        <w:t>I</w:t>
      </w:r>
      <w:r>
        <w:t>’</w:t>
      </w:r>
      <w:r w:rsidR="0059432C">
        <w:t>d like to</w:t>
      </w:r>
      <w:r>
        <w:t> . . .”</w:t>
      </w:r>
    </w:p>
    <w:p w14:paraId="66D7437D" w14:textId="383B54F7" w:rsidR="00D10B5B" w:rsidRDefault="0059432C" w:rsidP="00684D30">
      <w:pPr>
        <w:pStyle w:val="Body-TextTx"/>
      </w:pPr>
      <w:r>
        <w:t>But Aesudan was already hurrying off toward another group in the gardens, one attended by several powerful highlord generals.</w:t>
      </w:r>
      <w:r w:rsidR="0004281A">
        <w:t xml:space="preserve"> </w:t>
      </w:r>
      <w:r>
        <w:t>Navani took a deep breath and shoved down another stab of frustration.</w:t>
      </w:r>
      <w:r w:rsidR="0004281A">
        <w:t xml:space="preserve"> </w:t>
      </w:r>
      <w:r>
        <w:t>Aesudan claimed to care about propriety and manners, but she</w:t>
      </w:r>
      <w:r w:rsidR="00766B15">
        <w:t>’</w:t>
      </w:r>
      <w:r>
        <w:t>d insert herself into a conversation between men without bringing her husband along as an excuse.</w:t>
      </w:r>
    </w:p>
    <w:p w14:paraId="6B44EE7F" w14:textId="695FCD2D" w:rsidR="00D10B5B" w:rsidRDefault="00766B15" w:rsidP="00684D30">
      <w:pPr>
        <w:pStyle w:val="Body-TextTx"/>
      </w:pPr>
      <w:r>
        <w:t>“</w:t>
      </w:r>
      <w:r w:rsidR="0059432C">
        <w:t>Brightness!</w:t>
      </w:r>
      <w:r>
        <w:t>”</w:t>
      </w:r>
      <w:r w:rsidR="0059432C">
        <w:t xml:space="preserve"> the cook called again, waving to her.</w:t>
      </w:r>
    </w:p>
    <w:p w14:paraId="4E7E610B" w14:textId="769B7820" w:rsidR="00D10B5B" w:rsidRDefault="0059432C" w:rsidP="00684D30">
      <w:pPr>
        <w:pStyle w:val="Body-TextTx"/>
      </w:pPr>
      <w:r>
        <w:t>Navani took one last look at the ardent, then set her jaw and hurried to the kitchens, careful not to catch her skirt on the ornamental shalebark.</w:t>
      </w:r>
      <w:r w:rsidR="0004281A">
        <w:t xml:space="preserve"> </w:t>
      </w:r>
      <w:r w:rsidR="00766B15">
        <w:t>“</w:t>
      </w:r>
      <w:r>
        <w:t>What now?</w:t>
      </w:r>
      <w:r w:rsidR="00766B15">
        <w:t>”</w:t>
      </w:r>
    </w:p>
    <w:p w14:paraId="615DB3D8" w14:textId="7FBE7134" w:rsidR="00D10B5B" w:rsidRDefault="00766B15" w:rsidP="00684D30">
      <w:pPr>
        <w:pStyle w:val="Body-TextTx"/>
      </w:pPr>
      <w:r>
        <w:t>“</w:t>
      </w:r>
      <w:r w:rsidR="0059432C">
        <w:t>Wine,</w:t>
      </w:r>
      <w:r>
        <w:t>”</w:t>
      </w:r>
      <w:r w:rsidR="0059432C">
        <w:t xml:space="preserve"> the cook said.</w:t>
      </w:r>
      <w:r w:rsidR="0004281A">
        <w:t xml:space="preserve"> </w:t>
      </w:r>
      <w:r>
        <w:t>“</w:t>
      </w:r>
      <w:r w:rsidR="0059432C">
        <w:t>We</w:t>
      </w:r>
      <w:r>
        <w:t>’</w:t>
      </w:r>
      <w:r w:rsidR="0059432C">
        <w:t>re out of both the Clavendah and the Ruby Bench.</w:t>
      </w:r>
      <w:r>
        <w:t>”</w:t>
      </w:r>
    </w:p>
    <w:p w14:paraId="62C93EEE" w14:textId="5FFCF809" w:rsidR="00D10B5B" w:rsidRDefault="00766B15" w:rsidP="00684D30">
      <w:pPr>
        <w:pStyle w:val="Body-TextTx"/>
      </w:pPr>
      <w:r>
        <w:t>“</w:t>
      </w:r>
      <w:r w:rsidR="0059432C">
        <w:t>How?</w:t>
      </w:r>
      <w:r>
        <w:t>”</w:t>
      </w:r>
      <w:r w:rsidR="0059432C">
        <w:t xml:space="preserve"> she said.</w:t>
      </w:r>
      <w:r w:rsidR="0004281A">
        <w:t xml:space="preserve"> </w:t>
      </w:r>
      <w:r>
        <w:t>“</w:t>
      </w:r>
      <w:r w:rsidR="0059432C">
        <w:t>We have reserves</w:t>
      </w:r>
      <w:r>
        <w:t>. . . .”</w:t>
      </w:r>
      <w:r w:rsidR="0004281A">
        <w:t xml:space="preserve"> </w:t>
      </w:r>
      <w:r w:rsidR="0059432C">
        <w:t>She shared a glance with the cook, and the answer was evident.</w:t>
      </w:r>
      <w:r w:rsidR="0004281A">
        <w:t xml:space="preserve"> </w:t>
      </w:r>
      <w:r w:rsidR="0059432C">
        <w:t>Dalinar had found their wine store again.</w:t>
      </w:r>
      <w:r w:rsidR="0004281A">
        <w:t xml:space="preserve"> </w:t>
      </w:r>
      <w:r w:rsidR="0059432C">
        <w:t>He</w:t>
      </w:r>
      <w:r>
        <w:t>’</w:t>
      </w:r>
      <w:r w:rsidR="0059432C">
        <w:t>d grown quite ingenious at secretly draining the barrels for him and his friends.</w:t>
      </w:r>
      <w:r w:rsidR="0004281A">
        <w:t xml:space="preserve"> </w:t>
      </w:r>
      <w:r w:rsidR="0059432C">
        <w:t>She wished he</w:t>
      </w:r>
      <w:r>
        <w:t>’</w:t>
      </w:r>
      <w:r w:rsidR="0059432C">
        <w:t xml:space="preserve">d dedicate half as much </w:t>
      </w:r>
      <w:r w:rsidR="0059432C">
        <w:lastRenderedPageBreak/>
        <w:t>attention to the kingdom</w:t>
      </w:r>
      <w:r>
        <w:t>’</w:t>
      </w:r>
      <w:r w:rsidR="0059432C">
        <w:t>s needs.</w:t>
      </w:r>
    </w:p>
    <w:p w14:paraId="5D802C04" w14:textId="35A74A25" w:rsidR="00D10B5B" w:rsidRDefault="00766B15" w:rsidP="00684D30">
      <w:pPr>
        <w:pStyle w:val="Body-TextTx"/>
      </w:pPr>
      <w:r>
        <w:t>“</w:t>
      </w:r>
      <w:r w:rsidR="0059432C">
        <w:t>I have a private store,</w:t>
      </w:r>
      <w:r>
        <w:t>”</w:t>
      </w:r>
      <w:r w:rsidR="0059432C">
        <w:t xml:space="preserve"> Navani said, pulling her notebook from her pocket.</w:t>
      </w:r>
      <w:r w:rsidR="0004281A">
        <w:t xml:space="preserve"> </w:t>
      </w:r>
      <w:r w:rsidR="0059432C">
        <w:t>She gripped it in her safehand through her sleeve as she scribbled a note.</w:t>
      </w:r>
      <w:r w:rsidR="0004281A">
        <w:t xml:space="preserve"> </w:t>
      </w:r>
      <w:r>
        <w:t>“</w:t>
      </w:r>
      <w:r w:rsidR="0059432C">
        <w:t>I keep it in the monastery with Sister Talanah.</w:t>
      </w:r>
      <w:r w:rsidR="0004281A">
        <w:t xml:space="preserve"> </w:t>
      </w:r>
      <w:r w:rsidR="0059432C">
        <w:t>Show her this and she</w:t>
      </w:r>
      <w:r>
        <w:t>’</w:t>
      </w:r>
      <w:r w:rsidR="0059432C">
        <w:t>ll give you access.</w:t>
      </w:r>
      <w:r>
        <w:t>”</w:t>
      </w:r>
    </w:p>
    <w:p w14:paraId="19258373" w14:textId="6B1B4D69" w:rsidR="00D10B5B" w:rsidRDefault="00766B15" w:rsidP="00684D30">
      <w:pPr>
        <w:pStyle w:val="Body-TextTx"/>
      </w:pPr>
      <w:r>
        <w:t>“</w:t>
      </w:r>
      <w:r w:rsidR="0059432C">
        <w:t>Thank you, Brightness,</w:t>
      </w:r>
      <w:r>
        <w:t>”</w:t>
      </w:r>
      <w:r w:rsidR="0059432C">
        <w:t xml:space="preserve"> the cook said, taking the note.</w:t>
      </w:r>
      <w:r w:rsidR="0004281A">
        <w:t xml:space="preserve"> </w:t>
      </w:r>
      <w:r w:rsidR="0059432C">
        <w:t>Before the man was out the door, Navani spotted the house steward</w:t>
      </w:r>
      <w:r w:rsidR="00483B1D">
        <w:t>—</w:t>
      </w:r>
      <w:r w:rsidR="0059432C">
        <w:t>a white-bearded man with too many rings on his fingers</w:t>
      </w:r>
      <w:r w:rsidR="00483B1D">
        <w:t>—</w:t>
      </w:r>
      <w:r w:rsidR="0059432C">
        <w:t>hovering in the stairwell to the palace proper.</w:t>
      </w:r>
      <w:r w:rsidR="0004281A">
        <w:t xml:space="preserve"> </w:t>
      </w:r>
      <w:r w:rsidR="0059432C">
        <w:t xml:space="preserve">He was fidgeting </w:t>
      </w:r>
      <w:r w:rsidR="00813C04">
        <w:t xml:space="preserve">with </w:t>
      </w:r>
      <w:r w:rsidR="0059432C">
        <w:t>the rings on his left hand.</w:t>
      </w:r>
      <w:r w:rsidR="0004281A">
        <w:t xml:space="preserve"> </w:t>
      </w:r>
      <w:r w:rsidR="0059432C">
        <w:t>Bother.</w:t>
      </w:r>
    </w:p>
    <w:p w14:paraId="4F309F21" w14:textId="5192779C" w:rsidR="00D10B5B" w:rsidRDefault="00766B15" w:rsidP="00684D30">
      <w:pPr>
        <w:pStyle w:val="Body-TextTx"/>
      </w:pPr>
      <w:r>
        <w:t>“</w:t>
      </w:r>
      <w:r w:rsidR="0059432C">
        <w:t>What is it?</w:t>
      </w:r>
      <w:r>
        <w:t>”</w:t>
      </w:r>
      <w:r w:rsidR="0059432C">
        <w:t xml:space="preserve"> she asked, striding over.</w:t>
      </w:r>
    </w:p>
    <w:p w14:paraId="1755925A" w14:textId="085F6045" w:rsidR="00D10B5B" w:rsidRDefault="00766B15" w:rsidP="00684D30">
      <w:pPr>
        <w:pStyle w:val="Body-TextTx"/>
      </w:pPr>
      <w:r>
        <w:t>“</w:t>
      </w:r>
      <w:r w:rsidR="0059432C">
        <w:t>Highlord Rine Hatham has arrived, and is asking about his audience with the king.</w:t>
      </w:r>
      <w:r w:rsidR="0004281A">
        <w:t xml:space="preserve"> </w:t>
      </w:r>
      <w:r w:rsidR="0059432C">
        <w:t xml:space="preserve">You remember, </w:t>
      </w:r>
      <w:r w:rsidR="00504740">
        <w:t>H</w:t>
      </w:r>
      <w:r w:rsidR="0059432C">
        <w:t xml:space="preserve">is </w:t>
      </w:r>
      <w:r w:rsidR="00504740">
        <w:t>M</w:t>
      </w:r>
      <w:r w:rsidR="0059432C">
        <w:t>ajesty promised to talk with Rine tonight about</w:t>
      </w:r>
      <w:r w:rsidR="00483B1D">
        <w:t>—</w:t>
      </w:r>
      <w:r>
        <w:t>”</w:t>
      </w:r>
    </w:p>
    <w:p w14:paraId="48DC469C" w14:textId="47C67904" w:rsidR="00D10B5B" w:rsidRDefault="0059432C" w:rsidP="00684D30">
      <w:pPr>
        <w:pStyle w:val="Body-TextTx"/>
      </w:pPr>
      <w:r>
        <w:t>“About the border dispute and the misdrawn maps, yes,</w:t>
      </w:r>
      <w:r w:rsidR="00766B15">
        <w:t>”</w:t>
      </w:r>
      <w:r>
        <w:t xml:space="preserve"> Navani said, sighing.</w:t>
      </w:r>
      <w:r w:rsidR="0004281A">
        <w:t xml:space="preserve"> </w:t>
      </w:r>
      <w:r w:rsidR="00766B15">
        <w:t>“</w:t>
      </w:r>
      <w:r>
        <w:t>And where is my husband?</w:t>
      </w:r>
      <w:r w:rsidR="00766B15">
        <w:t>”</w:t>
      </w:r>
    </w:p>
    <w:p w14:paraId="458DA630" w14:textId="40472F53" w:rsidR="00D10B5B" w:rsidRDefault="00766B15" w:rsidP="00684D30">
      <w:pPr>
        <w:pStyle w:val="Body-TextTx"/>
      </w:pPr>
      <w:r>
        <w:t>“</w:t>
      </w:r>
      <w:r w:rsidR="0059432C">
        <w:t>Unclear, Brightness,</w:t>
      </w:r>
      <w:r>
        <w:t>”</w:t>
      </w:r>
      <w:r w:rsidR="0059432C">
        <w:t xml:space="preserve"> the steward said.</w:t>
      </w:r>
      <w:r w:rsidR="0004281A">
        <w:t xml:space="preserve"> </w:t>
      </w:r>
      <w:r>
        <w:t>“</w:t>
      </w:r>
      <w:r w:rsidR="0059432C">
        <w:t>He was last seen with Brightlord Amaram and some of those</w:t>
      </w:r>
      <w:r>
        <w:t> . . .</w:t>
      </w:r>
      <w:r w:rsidR="00483B1D">
        <w:t xml:space="preserve"> </w:t>
      </w:r>
      <w:r w:rsidR="0059432C">
        <w:t>uncommon figures.</w:t>
      </w:r>
      <w:r>
        <w:t>”</w:t>
      </w:r>
    </w:p>
    <w:p w14:paraId="662D5F45" w14:textId="00B469E1" w:rsidR="00D10B5B" w:rsidRDefault="0059432C" w:rsidP="00684D30">
      <w:pPr>
        <w:pStyle w:val="Body-TextTx"/>
      </w:pPr>
      <w:r>
        <w:t>That was the term the palace staff used for Gavilar</w:t>
      </w:r>
      <w:r w:rsidR="00766B15">
        <w:t>’</w:t>
      </w:r>
      <w:r>
        <w:t>s new friends, the ones who seemed to arrive without warning or announcement, and who rarely gave their names.</w:t>
      </w:r>
    </w:p>
    <w:p w14:paraId="75ACC01E" w14:textId="7594D8ED" w:rsidR="00D10B5B" w:rsidRDefault="0059432C" w:rsidP="00684D30">
      <w:pPr>
        <w:pStyle w:val="Body-TextTx"/>
      </w:pPr>
      <w:r>
        <w:t>Navani ground her teeth, thinking through the places Gavilar might have gone.</w:t>
      </w:r>
      <w:r w:rsidR="0004281A">
        <w:t xml:space="preserve"> </w:t>
      </w:r>
      <w:r>
        <w:t>He would be angry if she interrupted him.</w:t>
      </w:r>
      <w:r w:rsidR="0004281A">
        <w:t xml:space="preserve"> </w:t>
      </w:r>
      <w:r>
        <w:t>Well, good.</w:t>
      </w:r>
      <w:r w:rsidR="0004281A">
        <w:t xml:space="preserve"> </w:t>
      </w:r>
      <w:r>
        <w:t>He should be seeing to his guests, rather than assuming she</w:t>
      </w:r>
      <w:r w:rsidR="00766B15">
        <w:t>’</w:t>
      </w:r>
      <w:r>
        <w:t>d handle everything and everyone.</w:t>
      </w:r>
    </w:p>
    <w:p w14:paraId="7F5327DF" w14:textId="4BAF4A43" w:rsidR="00D10B5B" w:rsidRDefault="0059432C" w:rsidP="00684D30">
      <w:pPr>
        <w:pStyle w:val="Body-TextTx"/>
      </w:pPr>
      <w:r>
        <w:t>Unfortunately, at the moment she</w:t>
      </w:r>
      <w:r w:rsidR="00766B15">
        <w:t> . . .</w:t>
      </w:r>
      <w:r w:rsidR="00483B1D">
        <w:t xml:space="preserve"> </w:t>
      </w:r>
      <w:r>
        <w:t>well, she would have to handle everything and everyone.</w:t>
      </w:r>
    </w:p>
    <w:p w14:paraId="342D8249" w14:textId="3CD32905" w:rsidR="00D10B5B" w:rsidRDefault="0059432C" w:rsidP="00684D30">
      <w:pPr>
        <w:pStyle w:val="Body-TextTx"/>
      </w:pPr>
      <w:r>
        <w:t xml:space="preserve">She let the anxious steward lead her up to the grand entryway, where guests were being </w:t>
      </w:r>
      <w:r>
        <w:lastRenderedPageBreak/>
        <w:t>entertained with music, drink, and poetry while the feast was prepared.</w:t>
      </w:r>
      <w:r w:rsidR="0004281A">
        <w:t xml:space="preserve"> </w:t>
      </w:r>
      <w:r>
        <w:t>Others were escorted by master-servants to view the Parshendi, the night</w:t>
      </w:r>
      <w:r w:rsidR="00766B15">
        <w:t>’</w:t>
      </w:r>
      <w:r>
        <w:t>s true novelty.</w:t>
      </w:r>
      <w:r w:rsidR="0004281A">
        <w:t xml:space="preserve"> </w:t>
      </w:r>
      <w:r>
        <w:t>It wasn</w:t>
      </w:r>
      <w:r w:rsidR="00766B15">
        <w:t>’</w:t>
      </w:r>
      <w:r>
        <w:t>t every day the king of Alethkar signed a treaty with a group of mysterious parshmen who could talk.</w:t>
      </w:r>
    </w:p>
    <w:p w14:paraId="50EBF021" w14:textId="2FD47C1D" w:rsidR="00D10B5B" w:rsidRDefault="0059432C" w:rsidP="00684D30">
      <w:pPr>
        <w:pStyle w:val="Body-TextTx"/>
      </w:pPr>
      <w:r>
        <w:t>She extended her apologies to Highlord Rine for Gavilar</w:t>
      </w:r>
      <w:r w:rsidR="00766B15">
        <w:t>’</w:t>
      </w:r>
      <w:r>
        <w:t>s absence, offering to review the maps herself.</w:t>
      </w:r>
      <w:r w:rsidR="0004281A">
        <w:t xml:space="preserve"> </w:t>
      </w:r>
      <w:r>
        <w:t>After that, she was stopped by a line of impatient men and women brought to the palace by the promise of an audience with the king.</w:t>
      </w:r>
    </w:p>
    <w:p w14:paraId="0667F204" w14:textId="6BE3402E" w:rsidR="00D10B5B" w:rsidRDefault="0059432C" w:rsidP="00684D30">
      <w:pPr>
        <w:pStyle w:val="Body-TextTx"/>
      </w:pPr>
      <w:r>
        <w:t>Navani assured the lighteyes their concerns were being heard.</w:t>
      </w:r>
      <w:r w:rsidR="0004281A">
        <w:t xml:space="preserve"> </w:t>
      </w:r>
      <w:r>
        <w:t>She promised to look into injustices.</w:t>
      </w:r>
      <w:r w:rsidR="0004281A">
        <w:t xml:space="preserve"> </w:t>
      </w:r>
      <w:r>
        <w:t>She soothed the crumpled feelings of those who thought a personal invitation from the king meant they</w:t>
      </w:r>
      <w:r w:rsidR="00766B15">
        <w:t>’</w:t>
      </w:r>
      <w:r>
        <w:t xml:space="preserve">d actually get to </w:t>
      </w:r>
      <w:r w:rsidRPr="00CC5738">
        <w:rPr>
          <w:rStyle w:val="itali"/>
        </w:rPr>
        <w:t>see</w:t>
      </w:r>
      <w:r>
        <w:t xml:space="preserve"> him</w:t>
      </w:r>
      <w:r w:rsidR="00483B1D">
        <w:t>—</w:t>
      </w:r>
      <w:r>
        <w:t xml:space="preserve">a rare privilege these days, unless you were one of the </w:t>
      </w:r>
      <w:r w:rsidR="00766B15">
        <w:t>“</w:t>
      </w:r>
      <w:r>
        <w:t>uncommon figures.</w:t>
      </w:r>
      <w:r w:rsidR="00766B15">
        <w:t>”</w:t>
      </w:r>
    </w:p>
    <w:p w14:paraId="5CBC36A1" w14:textId="1C9C489F" w:rsidR="00D10B5B" w:rsidRDefault="0059432C" w:rsidP="00684D30">
      <w:pPr>
        <w:pStyle w:val="Body-TextTx"/>
      </w:pPr>
      <w:r>
        <w:t>Guests were still showing up, of course.</w:t>
      </w:r>
      <w:r w:rsidR="0004281A">
        <w:t xml:space="preserve"> </w:t>
      </w:r>
      <w:r>
        <w:t>Ones who weren</w:t>
      </w:r>
      <w:r w:rsidR="00766B15">
        <w:t>’</w:t>
      </w:r>
      <w:r>
        <w:t>t on the updated list an annoyed Gavilar had provided for her earlier that day.</w:t>
      </w:r>
    </w:p>
    <w:p w14:paraId="3B889AA7" w14:textId="7754F9E2" w:rsidR="00D10B5B" w:rsidRDefault="0059432C" w:rsidP="00684D30">
      <w:pPr>
        <w:pStyle w:val="Body-TextTx"/>
      </w:pPr>
      <w:r w:rsidRPr="00CC5738">
        <w:rPr>
          <w:rStyle w:val="itali"/>
        </w:rPr>
        <w:t>Vev</w:t>
      </w:r>
      <w:r w:rsidR="00766B15">
        <w:rPr>
          <w:rStyle w:val="itali"/>
        </w:rPr>
        <w:t>’</w:t>
      </w:r>
      <w:r w:rsidRPr="00CC5738">
        <w:rPr>
          <w:rStyle w:val="itali"/>
        </w:rPr>
        <w:t xml:space="preserve">s </w:t>
      </w:r>
      <w:r w:rsidR="00D61578">
        <w:rPr>
          <w:rStyle w:val="itali"/>
        </w:rPr>
        <w:t>g</w:t>
      </w:r>
      <w:r w:rsidRPr="00CC5738">
        <w:rPr>
          <w:rStyle w:val="itali"/>
        </w:rPr>
        <w:t xml:space="preserve">olden </w:t>
      </w:r>
      <w:r w:rsidR="00D61578">
        <w:rPr>
          <w:rStyle w:val="itali"/>
        </w:rPr>
        <w:t>k</w:t>
      </w:r>
      <w:r w:rsidRPr="00CC5738">
        <w:rPr>
          <w:rStyle w:val="itali"/>
        </w:rPr>
        <w:t>eys!</w:t>
      </w:r>
      <w:r>
        <w:t xml:space="preserve"> Navani forcibly painted on an amicable face for the guests.</w:t>
      </w:r>
      <w:r w:rsidR="0004281A">
        <w:t xml:space="preserve"> </w:t>
      </w:r>
      <w:r>
        <w:t>She smiled, she laughed, she waved.</w:t>
      </w:r>
      <w:r w:rsidR="0004281A">
        <w:t xml:space="preserve"> </w:t>
      </w:r>
      <w:r>
        <w:t>Using the reminders and lists she kept in her notebook, she asked after families, new births, and favorite axehounds.</w:t>
      </w:r>
      <w:r w:rsidR="0004281A">
        <w:t xml:space="preserve"> </w:t>
      </w:r>
      <w:r>
        <w:t>She inquired about trade situations, took notes on which lighteyes seemed to be avoiding others.</w:t>
      </w:r>
      <w:r w:rsidR="0004281A">
        <w:t xml:space="preserve"> </w:t>
      </w:r>
      <w:r>
        <w:t>In short, she acted like a queen.</w:t>
      </w:r>
    </w:p>
    <w:p w14:paraId="02A1BC2F" w14:textId="0F6E9380" w:rsidR="00D10B5B" w:rsidRDefault="0059432C" w:rsidP="00684D30">
      <w:pPr>
        <w:pStyle w:val="Body-TextTx"/>
      </w:pPr>
      <w:r>
        <w:t>It was emotionally taxing work, but it was her duty.</w:t>
      </w:r>
      <w:r w:rsidR="0004281A">
        <w:t xml:space="preserve"> </w:t>
      </w:r>
      <w:r>
        <w:t>Perhaps someday she</w:t>
      </w:r>
      <w:r w:rsidR="00766B15">
        <w:t>’</w:t>
      </w:r>
      <w:r>
        <w:t>d be able to spend her days tinkering with fabrials and pretending she was a scholar.</w:t>
      </w:r>
      <w:r w:rsidR="0004281A">
        <w:t xml:space="preserve"> </w:t>
      </w:r>
      <w:r>
        <w:t>Today, she</w:t>
      </w:r>
      <w:r w:rsidR="00766B15">
        <w:t>’</w:t>
      </w:r>
      <w:r>
        <w:t>d do her job</w:t>
      </w:r>
      <w:r w:rsidR="00483B1D">
        <w:t>—</w:t>
      </w:r>
      <w:r>
        <w:t>though a part of her felt like an impostor.</w:t>
      </w:r>
      <w:r w:rsidR="0004281A">
        <w:t xml:space="preserve"> </w:t>
      </w:r>
      <w:r>
        <w:t>However prestigious her ancient lineage might be, her anxiety whispered that she was really just a backwater country girl wearing someone else</w:t>
      </w:r>
      <w:r w:rsidR="00766B15">
        <w:t>’</w:t>
      </w:r>
      <w:r>
        <w:t>s clothing.</w:t>
      </w:r>
    </w:p>
    <w:p w14:paraId="11BCFD71" w14:textId="1EBEEDE8" w:rsidR="00D10B5B" w:rsidRDefault="0059432C" w:rsidP="00684D30">
      <w:pPr>
        <w:pStyle w:val="Body-TextTx"/>
      </w:pPr>
      <w:r>
        <w:t>Those insecurities had grown stronger lately.</w:t>
      </w:r>
      <w:r w:rsidR="0004281A">
        <w:t xml:space="preserve"> </w:t>
      </w:r>
      <w:r w:rsidRPr="00CC5738">
        <w:rPr>
          <w:rStyle w:val="itali"/>
        </w:rPr>
        <w:t>Calm.</w:t>
      </w:r>
      <w:r w:rsidR="0004281A">
        <w:rPr>
          <w:rStyle w:val="itali"/>
        </w:rPr>
        <w:t xml:space="preserve"> </w:t>
      </w:r>
      <w:r w:rsidRPr="00CC5738">
        <w:rPr>
          <w:rStyle w:val="itali"/>
        </w:rPr>
        <w:t>Calm.</w:t>
      </w:r>
      <w:r w:rsidR="0004281A">
        <w:t xml:space="preserve"> </w:t>
      </w:r>
      <w:r>
        <w:t>There was no room for that sort of thinking.</w:t>
      </w:r>
      <w:r w:rsidR="0004281A">
        <w:t xml:space="preserve"> </w:t>
      </w:r>
      <w:r>
        <w:t xml:space="preserve">She rounded the room, pleased to note that Aesudan had found Elhokar and was </w:t>
      </w:r>
      <w:r>
        <w:lastRenderedPageBreak/>
        <w:t>chatting with him for once</w:t>
      </w:r>
      <w:r w:rsidR="00483B1D">
        <w:t>—</w:t>
      </w:r>
      <w:r>
        <w:t>rather than other men.</w:t>
      </w:r>
      <w:r w:rsidR="0004281A">
        <w:t xml:space="preserve"> </w:t>
      </w:r>
      <w:r>
        <w:t>Elhokar did look happy presiding over the pre-feast in his father</w:t>
      </w:r>
      <w:r w:rsidR="00766B15">
        <w:t>’</w:t>
      </w:r>
      <w:r>
        <w:t>s absence.</w:t>
      </w:r>
      <w:r w:rsidR="0004281A">
        <w:t xml:space="preserve"> </w:t>
      </w:r>
      <w:r>
        <w:t>Adolin and Renarin were there in stiff uniforms</w:t>
      </w:r>
      <w:r w:rsidR="00483B1D">
        <w:t>—</w:t>
      </w:r>
      <w:r>
        <w:t>the former delighting a small group of young women, the latter appearing gangly and awkward as he stood by his brother.</w:t>
      </w:r>
    </w:p>
    <w:p w14:paraId="1A538B88" w14:textId="77C73C89" w:rsidR="00D10B5B" w:rsidRDefault="0059432C" w:rsidP="00684D30">
      <w:pPr>
        <w:pStyle w:val="Body-TextTx"/>
      </w:pPr>
      <w:r>
        <w:t>And</w:t>
      </w:r>
      <w:r w:rsidR="00766B15">
        <w:t> . . .</w:t>
      </w:r>
      <w:r w:rsidR="00483B1D">
        <w:t xml:space="preserve"> </w:t>
      </w:r>
      <w:r>
        <w:t>there was Dalinar.</w:t>
      </w:r>
      <w:r w:rsidR="0004281A">
        <w:t xml:space="preserve"> </w:t>
      </w:r>
      <w:r>
        <w:t>Standing tall.</w:t>
      </w:r>
      <w:r w:rsidR="0004281A">
        <w:t xml:space="preserve"> </w:t>
      </w:r>
      <w:r>
        <w:t>Somehow taller than any man in the room.</w:t>
      </w:r>
      <w:r w:rsidR="0004281A">
        <w:t xml:space="preserve"> </w:t>
      </w:r>
      <w:r>
        <w:t>He wasn</w:t>
      </w:r>
      <w:r w:rsidR="00766B15">
        <w:t>’</w:t>
      </w:r>
      <w:r>
        <w:t>t drunk yet, and people orbited him like they might a fire on a cold night</w:t>
      </w:r>
      <w:r w:rsidR="00483B1D">
        <w:t>—</w:t>
      </w:r>
      <w:r>
        <w:t>needing to be close, but fearing the true heat of his presence.</w:t>
      </w:r>
      <w:r w:rsidR="0004281A">
        <w:t xml:space="preserve"> </w:t>
      </w:r>
      <w:r>
        <w:t>Those haunted eyes of his, simmering with passion.</w:t>
      </w:r>
    </w:p>
    <w:p w14:paraId="121CA2B9" w14:textId="585C3C44" w:rsidR="00D10B5B" w:rsidRDefault="0059432C" w:rsidP="00684D30">
      <w:pPr>
        <w:pStyle w:val="Body-TextTx"/>
      </w:pPr>
      <w:r>
        <w:t>Storms alight.</w:t>
      </w:r>
      <w:r w:rsidR="0004281A">
        <w:t xml:space="preserve"> </w:t>
      </w:r>
      <w:r>
        <w:t>She excused herself and made a brief exit up the steps to where she wouldn</w:t>
      </w:r>
      <w:r w:rsidR="00766B15">
        <w:t>’</w:t>
      </w:r>
      <w:r>
        <w:t>t feel so warm.</w:t>
      </w:r>
      <w:r w:rsidR="0004281A">
        <w:t xml:space="preserve"> </w:t>
      </w:r>
      <w:r>
        <w:t>It was a bad idea to leave; they were lacking a king, and questions were bound to arise if the queen vanished too.</w:t>
      </w:r>
      <w:r w:rsidR="0004281A">
        <w:t xml:space="preserve"> </w:t>
      </w:r>
      <w:r>
        <w:t>Yet surely everyone could get on without her for a short time.</w:t>
      </w:r>
      <w:r w:rsidR="0004281A">
        <w:t xml:space="preserve"> </w:t>
      </w:r>
      <w:r>
        <w:t>Besides, up here she could check one of Gavilar</w:t>
      </w:r>
      <w:r w:rsidR="00766B15">
        <w:t>’</w:t>
      </w:r>
      <w:r>
        <w:t>s hiding places.</w:t>
      </w:r>
    </w:p>
    <w:p w14:paraId="6F9B3D2A" w14:textId="11C967FD" w:rsidR="00D10B5B" w:rsidRDefault="0059432C" w:rsidP="00684D30">
      <w:pPr>
        <w:pStyle w:val="Body-TextTx"/>
      </w:pPr>
      <w:r>
        <w:t>She wound her way through the dungeonlike hallways, passing Parshendi carrying drums nearby, speaking a language she did not understand.</w:t>
      </w:r>
      <w:r w:rsidR="0004281A">
        <w:t xml:space="preserve"> </w:t>
      </w:r>
      <w:r>
        <w:t>Why couldn</w:t>
      </w:r>
      <w:r w:rsidR="00766B15">
        <w:t>’</w:t>
      </w:r>
      <w:r>
        <w:t>t this place have a little more natural light up here, a few more windows?</w:t>
      </w:r>
      <w:r w:rsidR="0004281A">
        <w:t xml:space="preserve"> </w:t>
      </w:r>
      <w:r>
        <w:t>She</w:t>
      </w:r>
      <w:r w:rsidR="00766B15">
        <w:t>’</w:t>
      </w:r>
      <w:r>
        <w:t>d brought the matter up with Gavilar, but he liked it this way.</w:t>
      </w:r>
      <w:r w:rsidR="0004281A">
        <w:t xml:space="preserve"> </w:t>
      </w:r>
      <w:r>
        <w:t>It gave him more places to hide</w:t>
      </w:r>
      <w:r w:rsidR="009F0A81">
        <w:t>.</w:t>
      </w:r>
    </w:p>
    <w:p w14:paraId="318669AC" w14:textId="4378BF84" w:rsidR="00D10B5B" w:rsidRDefault="0059432C" w:rsidP="00684D30">
      <w:pPr>
        <w:pStyle w:val="Body-TextTx"/>
      </w:pPr>
      <w:r w:rsidRPr="00CC5738">
        <w:rPr>
          <w:rStyle w:val="itali"/>
        </w:rPr>
        <w:t>There,</w:t>
      </w:r>
      <w:r>
        <w:t xml:space="preserve"> she thought, stopping at an intersection.</w:t>
      </w:r>
      <w:r w:rsidR="0004281A">
        <w:t xml:space="preserve"> </w:t>
      </w:r>
      <w:r w:rsidRPr="00CC5738">
        <w:rPr>
          <w:rStyle w:val="itali"/>
        </w:rPr>
        <w:t>Voices.</w:t>
      </w:r>
    </w:p>
    <w:p w14:paraId="0C90B73E" w14:textId="692A114B" w:rsidR="00D10B5B" w:rsidRDefault="00766B15" w:rsidP="00684D30">
      <w:pPr>
        <w:pStyle w:val="Body-TextTx"/>
      </w:pPr>
      <w:r>
        <w:t>“</w:t>
      </w:r>
      <w:r w:rsidRPr="00766B15">
        <w:t xml:space="preserve">. . . </w:t>
      </w:r>
      <w:r w:rsidR="0067372A">
        <w:t>B</w:t>
      </w:r>
      <w:r w:rsidR="0059432C">
        <w:t>eing able to bring them back and forth from Braize doesn</w:t>
      </w:r>
      <w:r>
        <w:t>’</w:t>
      </w:r>
      <w:r w:rsidR="0059432C">
        <w:t>t mean anything,</w:t>
      </w:r>
      <w:r>
        <w:t>”</w:t>
      </w:r>
      <w:r w:rsidR="0059432C">
        <w:t xml:space="preserve"> one said.</w:t>
      </w:r>
      <w:r w:rsidR="0004281A">
        <w:t xml:space="preserve"> </w:t>
      </w:r>
      <w:r>
        <w:t>“</w:t>
      </w:r>
      <w:r w:rsidR="0059432C">
        <w:t>It</w:t>
      </w:r>
      <w:r>
        <w:t>’</w:t>
      </w:r>
      <w:r w:rsidR="0059432C">
        <w:t>s too close to be a relevant distance.</w:t>
      </w:r>
      <w:r>
        <w:t>”</w:t>
      </w:r>
    </w:p>
    <w:p w14:paraId="26D26B24" w14:textId="587DD2C1" w:rsidR="00D10B5B" w:rsidRDefault="00766B15" w:rsidP="00684D30">
      <w:pPr>
        <w:pStyle w:val="Body-TextTx"/>
      </w:pPr>
      <w:r>
        <w:t>“</w:t>
      </w:r>
      <w:r w:rsidR="0059432C">
        <w:t>It was impossible only a few short years ago,</w:t>
      </w:r>
      <w:r>
        <w:t>”</w:t>
      </w:r>
      <w:r w:rsidR="0059432C">
        <w:t xml:space="preserve"> said a deep, powerful voice.</w:t>
      </w:r>
      <w:r w:rsidR="0004281A">
        <w:t xml:space="preserve"> </w:t>
      </w:r>
      <w:r w:rsidR="0059432C">
        <w:t>Gavilar.</w:t>
      </w:r>
      <w:r w:rsidR="0004281A">
        <w:t xml:space="preserve"> </w:t>
      </w:r>
      <w:r>
        <w:t>“</w:t>
      </w:r>
      <w:r w:rsidR="0059432C">
        <w:t xml:space="preserve">This </w:t>
      </w:r>
      <w:r w:rsidR="0059432C" w:rsidRPr="00CC5738">
        <w:rPr>
          <w:rStyle w:val="itali"/>
        </w:rPr>
        <w:t>is</w:t>
      </w:r>
      <w:r w:rsidR="0059432C">
        <w:t xml:space="preserve"> proof.</w:t>
      </w:r>
      <w:r w:rsidR="0004281A">
        <w:t xml:space="preserve"> </w:t>
      </w:r>
      <w:r w:rsidR="0059432C">
        <w:t>The Connection is not severed, and the box allows for travel.</w:t>
      </w:r>
      <w:r w:rsidR="0004281A">
        <w:t xml:space="preserve"> </w:t>
      </w:r>
      <w:r w:rsidR="0059432C">
        <w:t>Not yet as far as you</w:t>
      </w:r>
      <w:r>
        <w:t>’</w:t>
      </w:r>
      <w:r w:rsidR="0059432C">
        <w:t>d like, but we must start the journey somewhere.</w:t>
      </w:r>
      <w:r>
        <w:t>”</w:t>
      </w:r>
    </w:p>
    <w:p w14:paraId="7164FE98" w14:textId="3B3EA07E" w:rsidR="00D10B5B" w:rsidRDefault="0059432C" w:rsidP="00684D30">
      <w:pPr>
        <w:pStyle w:val="Body-TextTx"/>
      </w:pPr>
      <w:r>
        <w:t>Navani peered around the corner.</w:t>
      </w:r>
      <w:r w:rsidR="0004281A">
        <w:t xml:space="preserve"> </w:t>
      </w:r>
      <w:r>
        <w:t xml:space="preserve">She could see a door at the end of the short hallway </w:t>
      </w:r>
      <w:r>
        <w:lastRenderedPageBreak/>
        <w:t>ahead, cracked open, letting the voices leak out.</w:t>
      </w:r>
      <w:r w:rsidR="0004281A">
        <w:t xml:space="preserve"> </w:t>
      </w:r>
      <w:r>
        <w:t>Yes, Gavilar was having a meeting right where she</w:t>
      </w:r>
      <w:r w:rsidR="00766B15">
        <w:t>’</w:t>
      </w:r>
      <w:r>
        <w:t xml:space="preserve">d expected: in </w:t>
      </w:r>
      <w:r w:rsidRPr="00CC5738">
        <w:rPr>
          <w:rStyle w:val="itali"/>
        </w:rPr>
        <w:t>her</w:t>
      </w:r>
      <w:r>
        <w:t xml:space="preserve"> study.</w:t>
      </w:r>
      <w:r w:rsidR="0004281A">
        <w:t xml:space="preserve"> </w:t>
      </w:r>
      <w:r>
        <w:t>It was a cozy little room with a nice window, tucked away in the corner of the second floor.</w:t>
      </w:r>
      <w:r w:rsidR="0004281A">
        <w:t xml:space="preserve"> </w:t>
      </w:r>
      <w:r>
        <w:t>A place she rarely had time to visit, but where people were unlikely to search for Gavilar.</w:t>
      </w:r>
    </w:p>
    <w:p w14:paraId="4A88081A" w14:textId="03EB316F" w:rsidR="00D10B5B" w:rsidRDefault="0059432C" w:rsidP="00684D30">
      <w:pPr>
        <w:pStyle w:val="Body-TextTx"/>
      </w:pPr>
      <w:r>
        <w:t>She inched up to peek in through the cracked door.</w:t>
      </w:r>
      <w:r w:rsidR="0004281A">
        <w:t xml:space="preserve"> </w:t>
      </w:r>
      <w:r>
        <w:t>Gavilar Kholin had a presence big enough to fill a room all by himself.</w:t>
      </w:r>
      <w:r w:rsidR="0004281A">
        <w:t xml:space="preserve"> </w:t>
      </w:r>
      <w:r>
        <w:t>He wore a beard, but instead of being unfashionable on him, it was</w:t>
      </w:r>
      <w:r w:rsidR="00766B15">
        <w:t> . . .</w:t>
      </w:r>
      <w:r w:rsidR="00483B1D">
        <w:t xml:space="preserve"> </w:t>
      </w:r>
      <w:r>
        <w:t>classic.</w:t>
      </w:r>
      <w:r w:rsidR="0004281A">
        <w:t xml:space="preserve"> </w:t>
      </w:r>
      <w:r>
        <w:t>Like a painting come to life, a representation of old Alethkar.</w:t>
      </w:r>
      <w:r w:rsidR="0004281A">
        <w:t xml:space="preserve"> </w:t>
      </w:r>
      <w:r>
        <w:t>Some had thought he might start a trend, but few were able to pull off the look.</w:t>
      </w:r>
    </w:p>
    <w:p w14:paraId="5FABA316" w14:textId="1DB01229" w:rsidR="00D10B5B" w:rsidRDefault="0059432C" w:rsidP="00684D30">
      <w:pPr>
        <w:pStyle w:val="Body-TextTx"/>
      </w:pPr>
      <w:r>
        <w:t>Beyond that, there was an air of</w:t>
      </w:r>
      <w:r w:rsidR="00766B15">
        <w:t> . . .</w:t>
      </w:r>
      <w:r w:rsidR="00483B1D">
        <w:t xml:space="preserve"> </w:t>
      </w:r>
      <w:r>
        <w:t>distortion around Gavilar.</w:t>
      </w:r>
      <w:r w:rsidR="0004281A">
        <w:t xml:space="preserve"> </w:t>
      </w:r>
      <w:r>
        <w:t>Nothing supernatural or nonsensical.</w:t>
      </w:r>
      <w:r w:rsidR="0004281A">
        <w:t xml:space="preserve"> </w:t>
      </w:r>
      <w:r>
        <w:t>It was just that</w:t>
      </w:r>
      <w:r w:rsidR="00766B15">
        <w:t> . . .</w:t>
      </w:r>
      <w:r w:rsidR="00483B1D">
        <w:t xml:space="preserve"> </w:t>
      </w:r>
      <w:r>
        <w:t>well, you accepted that Gavilar could do whatever he wanted, in defiance of any tradition or logic.</w:t>
      </w:r>
      <w:r w:rsidR="0004281A">
        <w:t xml:space="preserve"> </w:t>
      </w:r>
      <w:r>
        <w:t>For him, it would work out.</w:t>
      </w:r>
      <w:r w:rsidR="0004281A">
        <w:t xml:space="preserve"> </w:t>
      </w:r>
      <w:r>
        <w:t>It always did.</w:t>
      </w:r>
    </w:p>
    <w:p w14:paraId="569C746F" w14:textId="49F87BE2" w:rsidR="00D10B5B" w:rsidRDefault="0059432C" w:rsidP="00684D30">
      <w:pPr>
        <w:pStyle w:val="Body-TextTx"/>
      </w:pPr>
      <w:r>
        <w:t>The king was speaking with two men that Navani vaguely recognized.</w:t>
      </w:r>
      <w:r w:rsidR="0004281A">
        <w:t xml:space="preserve"> </w:t>
      </w:r>
      <w:r>
        <w:t>A tall Makabaki man with a birthmark on his cheek and a shorter Vorin man with a round face and a small nose. They</w:t>
      </w:r>
      <w:r w:rsidR="00766B15">
        <w:t>’</w:t>
      </w:r>
      <w:r>
        <w:t xml:space="preserve">d been called ambassadors from the </w:t>
      </w:r>
      <w:r w:rsidR="00674D8B">
        <w:t>W</w:t>
      </w:r>
      <w:r>
        <w:t>est, but no kingdom had been given for their home.</w:t>
      </w:r>
    </w:p>
    <w:p w14:paraId="4B2BA050" w14:textId="77D664D1" w:rsidR="00D10B5B" w:rsidRDefault="0059432C" w:rsidP="00684D30">
      <w:pPr>
        <w:pStyle w:val="Body-TextTx"/>
      </w:pPr>
      <w:r>
        <w:t>The Makabaki one leaned against the bookcase, his arms folded, his face completely expressionless.</w:t>
      </w:r>
      <w:r w:rsidR="0004281A">
        <w:t xml:space="preserve"> </w:t>
      </w:r>
      <w:r>
        <w:t>The Vorin man wrung his hands, reminding Navani of the palace steward, though this man seemed much younger.</w:t>
      </w:r>
      <w:r w:rsidR="0004281A">
        <w:t xml:space="preserve"> </w:t>
      </w:r>
      <w:r>
        <w:t>Somewhere</w:t>
      </w:r>
      <w:r w:rsidR="00766B15">
        <w:t> . . .</w:t>
      </w:r>
      <w:r w:rsidR="00483B1D">
        <w:t xml:space="preserve"> </w:t>
      </w:r>
      <w:r>
        <w:t>in his twenties?</w:t>
      </w:r>
      <w:r w:rsidR="0004281A">
        <w:t xml:space="preserve"> </w:t>
      </w:r>
      <w:r>
        <w:t>Maybe his thirties?</w:t>
      </w:r>
      <w:r w:rsidR="0004281A">
        <w:t xml:space="preserve"> </w:t>
      </w:r>
      <w:r>
        <w:t>No, he could be older.</w:t>
      </w:r>
    </w:p>
    <w:p w14:paraId="63B1FCAB" w14:textId="34CB0DC7" w:rsidR="00D10B5B" w:rsidRDefault="0059432C" w:rsidP="00684D30">
      <w:pPr>
        <w:pStyle w:val="Body-TextTx"/>
      </w:pPr>
      <w:r>
        <w:t>On the table between Gavilar and the men lay a group of spheres.</w:t>
      </w:r>
      <w:r w:rsidR="0004281A">
        <w:t xml:space="preserve"> </w:t>
      </w:r>
      <w:r>
        <w:t>Navani</w:t>
      </w:r>
      <w:r w:rsidR="00766B15">
        <w:t>’</w:t>
      </w:r>
      <w:r>
        <w:t>s breath caught as she saw them.</w:t>
      </w:r>
      <w:r w:rsidR="0004281A">
        <w:t xml:space="preserve"> </w:t>
      </w:r>
      <w:r>
        <w:t>They were arrayed in a variety of colors and brightness, but several seemed strangely off.</w:t>
      </w:r>
      <w:r w:rsidR="0004281A">
        <w:t xml:space="preserve"> </w:t>
      </w:r>
      <w:r>
        <w:t>They glowed with an inverse of light, as if they were little pits of violet darkness, sucking in the color around them.</w:t>
      </w:r>
    </w:p>
    <w:p w14:paraId="3E3723A2" w14:textId="5E91CA18" w:rsidR="00D10B5B" w:rsidRDefault="0059432C" w:rsidP="00684D30">
      <w:pPr>
        <w:pStyle w:val="Body-TextTx"/>
      </w:pPr>
      <w:r>
        <w:t>She</w:t>
      </w:r>
      <w:r w:rsidR="00766B15">
        <w:t>’</w:t>
      </w:r>
      <w:r>
        <w:t xml:space="preserve">d never seen anything like them before, but gemstones with spren trapped inside </w:t>
      </w:r>
      <w:r>
        <w:lastRenderedPageBreak/>
        <w:t>could have all kinds of odd appearances and effects.</w:t>
      </w:r>
      <w:r w:rsidR="0004281A">
        <w:t xml:space="preserve"> </w:t>
      </w:r>
      <w:r>
        <w:t>Those spheres</w:t>
      </w:r>
      <w:r w:rsidR="00766B15">
        <w:t> . . .</w:t>
      </w:r>
      <w:r w:rsidR="00483B1D">
        <w:t xml:space="preserve"> </w:t>
      </w:r>
      <w:r>
        <w:t>they must be meant for fabrials.</w:t>
      </w:r>
      <w:r w:rsidR="0004281A">
        <w:t xml:space="preserve"> </w:t>
      </w:r>
      <w:r>
        <w:t>What was Gavilar doing with spheres, strange light, and distinguished artifabrians?</w:t>
      </w:r>
      <w:r w:rsidR="0004281A">
        <w:t xml:space="preserve"> </w:t>
      </w:r>
      <w:r>
        <w:t>And why wouldn</w:t>
      </w:r>
      <w:r w:rsidR="00766B15">
        <w:t>’</w:t>
      </w:r>
      <w:r>
        <w:t>t he talk to her about</w:t>
      </w:r>
      <w:r w:rsidR="00483B1D">
        <w:t>—</w:t>
      </w:r>
    </w:p>
    <w:p w14:paraId="645ECCD3" w14:textId="0A9E13FC" w:rsidR="00D10B5B" w:rsidRDefault="0059432C" w:rsidP="00684D30">
      <w:pPr>
        <w:pStyle w:val="Body-TextTx"/>
      </w:pPr>
      <w:r>
        <w:t>Gavilar suddenly stood up straight and glanced toward the doorway, though Navani hadn</w:t>
      </w:r>
      <w:r w:rsidR="00766B15">
        <w:t>’</w:t>
      </w:r>
      <w:r>
        <w:t>t made any sound.</w:t>
      </w:r>
      <w:r w:rsidR="0004281A">
        <w:t xml:space="preserve"> </w:t>
      </w:r>
      <w:r>
        <w:t>Their eyes met.</w:t>
      </w:r>
      <w:r w:rsidR="0004281A">
        <w:t xml:space="preserve"> </w:t>
      </w:r>
      <w:r>
        <w:t>So she pushed open the door as if she had been on her way in.</w:t>
      </w:r>
      <w:r w:rsidR="0004281A">
        <w:t xml:space="preserve"> </w:t>
      </w:r>
      <w:r>
        <w:t>She wasn</w:t>
      </w:r>
      <w:r w:rsidR="00766B15">
        <w:t>’</w:t>
      </w:r>
      <w:r>
        <w:t>t spying; she was queen of this palace.</w:t>
      </w:r>
      <w:r w:rsidR="0004281A">
        <w:t xml:space="preserve"> </w:t>
      </w:r>
      <w:r>
        <w:t xml:space="preserve">She could go where she wished, </w:t>
      </w:r>
      <w:r w:rsidRPr="00CC5738">
        <w:rPr>
          <w:rStyle w:val="itali"/>
        </w:rPr>
        <w:t>particularly</w:t>
      </w:r>
      <w:r>
        <w:t xml:space="preserve"> her own study.</w:t>
      </w:r>
    </w:p>
    <w:p w14:paraId="23E4A5BA" w14:textId="402CDD3E" w:rsidR="00D10B5B" w:rsidRDefault="00766B15" w:rsidP="00684D30">
      <w:pPr>
        <w:pStyle w:val="Body-TextTx"/>
      </w:pPr>
      <w:r>
        <w:t>“</w:t>
      </w:r>
      <w:r w:rsidR="0059432C">
        <w:t>Husband,</w:t>
      </w:r>
      <w:r>
        <w:t>”</w:t>
      </w:r>
      <w:r w:rsidR="0059432C">
        <w:t xml:space="preserve"> she said.</w:t>
      </w:r>
      <w:r w:rsidR="0004281A">
        <w:t xml:space="preserve"> </w:t>
      </w:r>
      <w:r>
        <w:t>“</w:t>
      </w:r>
      <w:r w:rsidR="0059432C">
        <w:t>There are guests missing you at the gathering.</w:t>
      </w:r>
      <w:r w:rsidR="0004281A">
        <w:t xml:space="preserve"> </w:t>
      </w:r>
      <w:r w:rsidR="0059432C">
        <w:t>You seem to have lost track of time.</w:t>
      </w:r>
      <w:r>
        <w:t>”</w:t>
      </w:r>
    </w:p>
    <w:p w14:paraId="15B699B4" w14:textId="36DFFCAE" w:rsidR="00D10B5B" w:rsidRDefault="00766B15" w:rsidP="00684D30">
      <w:pPr>
        <w:pStyle w:val="Body-TextTx"/>
      </w:pPr>
      <w:r>
        <w:t>“</w:t>
      </w:r>
      <w:r w:rsidR="0059432C">
        <w:t>Gentlemen,</w:t>
      </w:r>
      <w:r>
        <w:t>”</w:t>
      </w:r>
      <w:r w:rsidR="0059432C">
        <w:t xml:space="preserve"> Gavilar said to the two ambassadors, </w:t>
      </w:r>
      <w:r>
        <w:t>“</w:t>
      </w:r>
      <w:r w:rsidR="0059432C">
        <w:t>I will need to excuse myself.</w:t>
      </w:r>
      <w:r>
        <w:t>”</w:t>
      </w:r>
    </w:p>
    <w:p w14:paraId="19334CA9" w14:textId="0F1E9ED4" w:rsidR="00D10B5B" w:rsidRDefault="0059432C" w:rsidP="00684D30">
      <w:pPr>
        <w:pStyle w:val="Body-TextTx"/>
      </w:pPr>
      <w:r>
        <w:t>The nervous Vorin man ran his hand through his wispy hair.</w:t>
      </w:r>
      <w:r w:rsidR="0004281A">
        <w:t xml:space="preserve"> </w:t>
      </w:r>
      <w:r w:rsidR="00766B15">
        <w:t>“</w:t>
      </w:r>
      <w:r>
        <w:t>I want to know more of the project, Gavilar.</w:t>
      </w:r>
      <w:r w:rsidR="0004281A">
        <w:t xml:space="preserve"> </w:t>
      </w:r>
      <w:r>
        <w:t>Plus, you need to know that another of us is here tonight.</w:t>
      </w:r>
      <w:r w:rsidR="0004281A">
        <w:t xml:space="preserve"> </w:t>
      </w:r>
      <w:r>
        <w:t>I spotted her handiwork earlier.</w:t>
      </w:r>
      <w:r w:rsidR="00766B15">
        <w:t>”</w:t>
      </w:r>
    </w:p>
    <w:p w14:paraId="6010A0B2" w14:textId="4C5AFD46" w:rsidR="00D10B5B" w:rsidRDefault="00766B15" w:rsidP="00684D30">
      <w:pPr>
        <w:pStyle w:val="Body-TextTx"/>
      </w:pPr>
      <w:r>
        <w:t>“</w:t>
      </w:r>
      <w:r w:rsidR="0059432C">
        <w:t>I have a meeting shortly with Meridas and the others,</w:t>
      </w:r>
      <w:r>
        <w:t>”</w:t>
      </w:r>
      <w:r w:rsidR="0059432C">
        <w:t xml:space="preserve"> Gavilar said.</w:t>
      </w:r>
      <w:r w:rsidR="0004281A">
        <w:t xml:space="preserve"> </w:t>
      </w:r>
      <w:r>
        <w:t>“</w:t>
      </w:r>
      <w:r w:rsidR="0059432C">
        <w:t>They should have more information for me.</w:t>
      </w:r>
      <w:r w:rsidR="0004281A">
        <w:t xml:space="preserve"> </w:t>
      </w:r>
      <w:r w:rsidR="0059432C">
        <w:t>We can speak again after that.</w:t>
      </w:r>
      <w:r>
        <w:t>”</w:t>
      </w:r>
    </w:p>
    <w:p w14:paraId="78F1BA6E" w14:textId="66428885" w:rsidR="00D10B5B" w:rsidRDefault="00766B15" w:rsidP="00684D30">
      <w:pPr>
        <w:pStyle w:val="Body-TextTx"/>
      </w:pPr>
      <w:r>
        <w:t>“</w:t>
      </w:r>
      <w:r w:rsidR="0059432C">
        <w:t>No,</w:t>
      </w:r>
      <w:r>
        <w:t>”</w:t>
      </w:r>
      <w:r w:rsidR="0059432C">
        <w:t xml:space="preserve"> the Makabaki man said, his voice sharp.</w:t>
      </w:r>
      <w:r w:rsidR="0004281A">
        <w:t xml:space="preserve"> </w:t>
      </w:r>
      <w:r>
        <w:t>“</w:t>
      </w:r>
      <w:r w:rsidR="0059432C">
        <w:t>I doubt we shall.</w:t>
      </w:r>
      <w:r>
        <w:t>”</w:t>
      </w:r>
    </w:p>
    <w:p w14:paraId="6C8A1222" w14:textId="2FC6AE26" w:rsidR="00D10B5B" w:rsidRDefault="00766B15" w:rsidP="00684D30">
      <w:pPr>
        <w:pStyle w:val="Body-TextTx"/>
      </w:pPr>
      <w:r>
        <w:t>“</w:t>
      </w:r>
      <w:r w:rsidR="0059432C">
        <w:t>There</w:t>
      </w:r>
      <w:r>
        <w:t>’</w:t>
      </w:r>
      <w:r w:rsidR="0059432C">
        <w:t>s more here, Nale!</w:t>
      </w:r>
      <w:r>
        <w:t>”</w:t>
      </w:r>
      <w:r w:rsidR="0059432C">
        <w:t xml:space="preserve"> the Vorin man said, though he followed as his friend left.</w:t>
      </w:r>
      <w:r w:rsidR="0004281A">
        <w:t xml:space="preserve"> </w:t>
      </w:r>
      <w:r>
        <w:t>“</w:t>
      </w:r>
      <w:r w:rsidR="0059432C">
        <w:t>This is important!</w:t>
      </w:r>
      <w:r w:rsidR="0004281A">
        <w:t xml:space="preserve"> </w:t>
      </w:r>
      <w:r w:rsidR="0059432C">
        <w:t>I want out.</w:t>
      </w:r>
      <w:r w:rsidR="0004281A">
        <w:t xml:space="preserve"> </w:t>
      </w:r>
      <w:r w:rsidR="0059432C">
        <w:t>This is the only way</w:t>
      </w:r>
      <w:r>
        <w:t>. . . .”</w:t>
      </w:r>
    </w:p>
    <w:p w14:paraId="07E68C14" w14:textId="072C3E80" w:rsidR="00D10B5B" w:rsidRDefault="00766B15" w:rsidP="00684D30">
      <w:pPr>
        <w:pStyle w:val="Body-TextTx"/>
      </w:pPr>
      <w:r>
        <w:t>“</w:t>
      </w:r>
      <w:r w:rsidR="0059432C">
        <w:t>What was that about?</w:t>
      </w:r>
      <w:r>
        <w:t>”</w:t>
      </w:r>
      <w:r w:rsidR="0059432C">
        <w:t xml:space="preserve"> Navani asked as Gavilar closed the door.</w:t>
      </w:r>
      <w:r w:rsidR="0004281A">
        <w:t xml:space="preserve"> </w:t>
      </w:r>
      <w:r>
        <w:t>“</w:t>
      </w:r>
      <w:r w:rsidR="0059432C">
        <w:t>Those are no ambassadors.</w:t>
      </w:r>
      <w:r w:rsidR="0004281A">
        <w:t xml:space="preserve"> </w:t>
      </w:r>
      <w:r w:rsidR="0059432C">
        <w:t>Who are they really?</w:t>
      </w:r>
      <w:r>
        <w:t>”</w:t>
      </w:r>
    </w:p>
    <w:p w14:paraId="32989A22" w14:textId="0133BF50" w:rsidR="00D10B5B" w:rsidRDefault="0059432C" w:rsidP="00684D30">
      <w:pPr>
        <w:pStyle w:val="Body-TextTx"/>
      </w:pPr>
      <w:r>
        <w:t>Gavilar did not answer.</w:t>
      </w:r>
      <w:r w:rsidR="0004281A">
        <w:t xml:space="preserve"> </w:t>
      </w:r>
      <w:r>
        <w:t>With deliberate motions, he began plucking the spheres off the table and placing them into a pouch.</w:t>
      </w:r>
    </w:p>
    <w:p w14:paraId="235DCD0A" w14:textId="323B482C" w:rsidR="00D10B5B" w:rsidRDefault="0059432C" w:rsidP="00684D30">
      <w:pPr>
        <w:pStyle w:val="Body-TextTx"/>
      </w:pPr>
      <w:r>
        <w:t>Navani darted forward and snatched one.</w:t>
      </w:r>
      <w:r w:rsidR="0004281A">
        <w:t xml:space="preserve"> </w:t>
      </w:r>
      <w:r w:rsidR="00766B15">
        <w:t>“</w:t>
      </w:r>
      <w:r>
        <w:t>What are these?</w:t>
      </w:r>
      <w:r w:rsidR="0004281A">
        <w:t xml:space="preserve"> </w:t>
      </w:r>
      <w:r>
        <w:t xml:space="preserve">How did you get spheres that </w:t>
      </w:r>
      <w:r>
        <w:lastRenderedPageBreak/>
        <w:t>glow like this?</w:t>
      </w:r>
      <w:r w:rsidR="0004281A">
        <w:t xml:space="preserve"> </w:t>
      </w:r>
      <w:r>
        <w:t>Does this have to do with the artifabrians you</w:t>
      </w:r>
      <w:r w:rsidR="00766B15">
        <w:t>’</w:t>
      </w:r>
      <w:r>
        <w:t>ve invited here?</w:t>
      </w:r>
      <w:r w:rsidR="00766B15">
        <w:t>”</w:t>
      </w:r>
      <w:r w:rsidR="0004281A">
        <w:t xml:space="preserve"> </w:t>
      </w:r>
      <w:r>
        <w:t>She looked to him, waiting for some kind of answer, some explanation.</w:t>
      </w:r>
    </w:p>
    <w:p w14:paraId="608FC56F" w14:textId="2FB0E775" w:rsidR="00D10B5B" w:rsidRDefault="0059432C" w:rsidP="00684D30">
      <w:pPr>
        <w:pStyle w:val="Body-TextTx"/>
      </w:pPr>
      <w:r>
        <w:t>Instead, he held out his hand for her sphere.</w:t>
      </w:r>
      <w:r w:rsidR="0004281A">
        <w:t xml:space="preserve"> </w:t>
      </w:r>
      <w:r w:rsidR="00766B15">
        <w:t>“</w:t>
      </w:r>
      <w:r>
        <w:t>This does not concern you, Navani.</w:t>
      </w:r>
      <w:r w:rsidR="0004281A">
        <w:t xml:space="preserve"> </w:t>
      </w:r>
      <w:r>
        <w:t>Return to the feast.</w:t>
      </w:r>
      <w:r w:rsidR="00766B15">
        <w:t>”</w:t>
      </w:r>
    </w:p>
    <w:p w14:paraId="06961423" w14:textId="3C213A17" w:rsidR="00D10B5B" w:rsidRDefault="0059432C" w:rsidP="00684D30">
      <w:pPr>
        <w:pStyle w:val="Body-TextTx"/>
      </w:pPr>
      <w:r>
        <w:t>She closed her hand around the sphere.</w:t>
      </w:r>
      <w:r w:rsidR="0004281A">
        <w:t xml:space="preserve"> </w:t>
      </w:r>
      <w:r w:rsidR="00766B15">
        <w:t>“</w:t>
      </w:r>
      <w:r>
        <w:t>So I can continue to cover for you?</w:t>
      </w:r>
      <w:r w:rsidR="0004281A">
        <w:t xml:space="preserve"> </w:t>
      </w:r>
      <w:r>
        <w:t>Did you promise Highlord Rine you</w:t>
      </w:r>
      <w:r w:rsidR="00766B15">
        <w:t>’</w:t>
      </w:r>
      <w:r>
        <w:t xml:space="preserve">d mediate his dispute </w:t>
      </w:r>
      <w:r w:rsidRPr="00CC5738">
        <w:rPr>
          <w:rStyle w:val="itali"/>
        </w:rPr>
        <w:t>tonight</w:t>
      </w:r>
      <w:r>
        <w:t xml:space="preserve"> of all times?</w:t>
      </w:r>
      <w:r w:rsidR="0004281A">
        <w:t xml:space="preserve"> </w:t>
      </w:r>
      <w:r>
        <w:t>Do you know how many people are expecting you?</w:t>
      </w:r>
      <w:r w:rsidR="0004281A">
        <w:t xml:space="preserve"> </w:t>
      </w:r>
      <w:r>
        <w:t xml:space="preserve">And did you say you have </w:t>
      </w:r>
      <w:r w:rsidRPr="00CC5738">
        <w:rPr>
          <w:rStyle w:val="itali"/>
        </w:rPr>
        <w:t>another</w:t>
      </w:r>
      <w:r>
        <w:t xml:space="preserve"> meeting to go to now, before the feast begins?</w:t>
      </w:r>
      <w:r w:rsidR="0004281A">
        <w:t xml:space="preserve"> </w:t>
      </w:r>
      <w:r>
        <w:t>Are you simply going to ignore our guests?</w:t>
      </w:r>
      <w:r w:rsidR="00766B15">
        <w:t>”</w:t>
      </w:r>
    </w:p>
    <w:p w14:paraId="468F29E7" w14:textId="51D471AA" w:rsidR="00D10B5B" w:rsidRDefault="00766B15" w:rsidP="00684D30">
      <w:pPr>
        <w:pStyle w:val="Body-TextTx"/>
      </w:pPr>
      <w:r>
        <w:t>“</w:t>
      </w:r>
      <w:r w:rsidR="0059432C">
        <w:t>Do you know,</w:t>
      </w:r>
      <w:r>
        <w:t>”</w:t>
      </w:r>
      <w:r w:rsidR="0059432C">
        <w:t xml:space="preserve"> he said softly, </w:t>
      </w:r>
      <w:r>
        <w:t>“</w:t>
      </w:r>
      <w:r w:rsidR="0059432C">
        <w:t xml:space="preserve">how </w:t>
      </w:r>
      <w:r w:rsidR="0059432C" w:rsidRPr="00CC5738">
        <w:rPr>
          <w:rStyle w:val="itali"/>
        </w:rPr>
        <w:t>tired</w:t>
      </w:r>
      <w:r w:rsidR="0059432C">
        <w:t xml:space="preserve"> I grow of your constant questions, woman?</w:t>
      </w:r>
      <w:r>
        <w:t>”</w:t>
      </w:r>
    </w:p>
    <w:p w14:paraId="7D475CAE" w14:textId="5E2241FE" w:rsidR="00D10B5B" w:rsidRDefault="00766B15" w:rsidP="00684D30">
      <w:pPr>
        <w:pStyle w:val="Body-TextTx"/>
      </w:pPr>
      <w:r>
        <w:t>“</w:t>
      </w:r>
      <w:r w:rsidR="0059432C">
        <w:t>Perhaps try answering one or two, then.</w:t>
      </w:r>
      <w:r w:rsidR="0004281A">
        <w:t xml:space="preserve"> </w:t>
      </w:r>
      <w:r w:rsidR="0059432C">
        <w:t>It</w:t>
      </w:r>
      <w:r>
        <w:t>’</w:t>
      </w:r>
      <w:r w:rsidR="0059432C">
        <w:t>d be a novel experience, treating your wife like a human being</w:t>
      </w:r>
      <w:r w:rsidR="00483B1D">
        <w:t>—</w:t>
      </w:r>
      <w:r w:rsidR="0059432C">
        <w:t>rather than like a machine built to count the days of the week for you.</w:t>
      </w:r>
      <w:r>
        <w:t>”</w:t>
      </w:r>
    </w:p>
    <w:p w14:paraId="35BB7047" w14:textId="77777777" w:rsidR="00D10B5B" w:rsidRDefault="0059432C" w:rsidP="00684D30">
      <w:pPr>
        <w:pStyle w:val="Body-TextTx"/>
      </w:pPr>
      <w:r>
        <w:t>He wagged his hand, demanding the sphere.</w:t>
      </w:r>
    </w:p>
    <w:p w14:paraId="72CF3160" w14:textId="516EF7BB" w:rsidR="00D10B5B" w:rsidRDefault="0059432C" w:rsidP="00684D30">
      <w:pPr>
        <w:pStyle w:val="Body-TextTx"/>
      </w:pPr>
      <w:r>
        <w:t>Instinctively she gripped it tighter.</w:t>
      </w:r>
      <w:r w:rsidR="0004281A">
        <w:t xml:space="preserve"> </w:t>
      </w:r>
      <w:r w:rsidR="00766B15">
        <w:t>“</w:t>
      </w:r>
      <w:r>
        <w:t>Why?</w:t>
      </w:r>
      <w:r w:rsidR="0004281A">
        <w:t xml:space="preserve"> </w:t>
      </w:r>
      <w:r w:rsidRPr="00CC5738">
        <w:rPr>
          <w:rStyle w:val="itali"/>
        </w:rPr>
        <w:t>Why</w:t>
      </w:r>
      <w:r>
        <w:t xml:space="preserve"> do you continue to shut me out?</w:t>
      </w:r>
      <w:r w:rsidR="0004281A">
        <w:t xml:space="preserve"> </w:t>
      </w:r>
      <w:r>
        <w:t>Please, just tell me.</w:t>
      </w:r>
      <w:r w:rsidR="00766B15">
        <w:t>”</w:t>
      </w:r>
    </w:p>
    <w:p w14:paraId="11A62B0F" w14:textId="3DACAF84" w:rsidR="00D10B5B" w:rsidRDefault="00766B15" w:rsidP="00684D30">
      <w:pPr>
        <w:pStyle w:val="Body-TextTx"/>
      </w:pPr>
      <w:r>
        <w:t>“</w:t>
      </w:r>
      <w:r w:rsidR="0059432C">
        <w:t>I deal in secrets you could not handle, Navani.</w:t>
      </w:r>
      <w:r w:rsidR="0004281A">
        <w:t xml:space="preserve"> </w:t>
      </w:r>
      <w:r w:rsidR="0059432C">
        <w:t>If you knew the scope of what I</w:t>
      </w:r>
      <w:r>
        <w:t>’</w:t>
      </w:r>
      <w:r w:rsidR="0059432C">
        <w:t>ve begun</w:t>
      </w:r>
      <w:r>
        <w:t> . . .”</w:t>
      </w:r>
    </w:p>
    <w:p w14:paraId="2ECEA99B" w14:textId="18F6AE25" w:rsidR="00D10B5B" w:rsidRDefault="0059432C" w:rsidP="00684D30">
      <w:pPr>
        <w:pStyle w:val="Body-TextTx"/>
      </w:pPr>
      <w:r>
        <w:t>She frowned.</w:t>
      </w:r>
      <w:r w:rsidR="0004281A">
        <w:t xml:space="preserve"> </w:t>
      </w:r>
      <w:r>
        <w:t>The scope of what?</w:t>
      </w:r>
      <w:r w:rsidR="0004281A">
        <w:t xml:space="preserve"> </w:t>
      </w:r>
      <w:r>
        <w:t>He</w:t>
      </w:r>
      <w:r w:rsidR="00766B15">
        <w:t>’</w:t>
      </w:r>
      <w:r>
        <w:t>d already conquered Alethkar.</w:t>
      </w:r>
      <w:r w:rsidR="0004281A">
        <w:t xml:space="preserve"> </w:t>
      </w:r>
      <w:r>
        <w:t>He</w:t>
      </w:r>
      <w:r w:rsidR="00766B15">
        <w:t>’</w:t>
      </w:r>
      <w:r>
        <w:t>d united the highprinces.</w:t>
      </w:r>
      <w:r w:rsidR="0004281A">
        <w:t xml:space="preserve"> </w:t>
      </w:r>
      <w:r>
        <w:t>Was this about how he had turned his eyes toward the Unclaimed Hills?</w:t>
      </w:r>
      <w:r w:rsidR="0004281A">
        <w:t xml:space="preserve"> </w:t>
      </w:r>
      <w:r>
        <w:t>Surely settling a patch of wildlands</w:t>
      </w:r>
      <w:r w:rsidR="00483B1D">
        <w:t>—</w:t>
      </w:r>
      <w:r>
        <w:t>populated by nothing more than the odd tribe of parshmen</w:t>
      </w:r>
      <w:r w:rsidR="00483B1D">
        <w:t>—</w:t>
      </w:r>
      <w:r>
        <w:t>was nothing compared to what he</w:t>
      </w:r>
      <w:r w:rsidR="00766B15">
        <w:t>’</w:t>
      </w:r>
      <w:r>
        <w:t>d already accomplished.</w:t>
      </w:r>
    </w:p>
    <w:p w14:paraId="494D59E7" w14:textId="331A4B29" w:rsidR="00D10B5B" w:rsidRDefault="0059432C" w:rsidP="00684D30">
      <w:pPr>
        <w:pStyle w:val="Body-TextTx"/>
      </w:pPr>
      <w:r>
        <w:t>He took her hand, forced apart her fingers, and removed the sphere.</w:t>
      </w:r>
      <w:r w:rsidR="0004281A">
        <w:t xml:space="preserve"> </w:t>
      </w:r>
      <w:r>
        <w:t>She didn</w:t>
      </w:r>
      <w:r w:rsidR="00766B15">
        <w:t>’</w:t>
      </w:r>
      <w:r>
        <w:t>t fight him; he would not react well.</w:t>
      </w:r>
      <w:r w:rsidR="0004281A">
        <w:t xml:space="preserve"> </w:t>
      </w:r>
      <w:r>
        <w:t>He had never used his strength against her, not in that way, but there had been words.</w:t>
      </w:r>
      <w:r w:rsidR="0004281A">
        <w:t xml:space="preserve"> </w:t>
      </w:r>
      <w:r>
        <w:t>Comments.</w:t>
      </w:r>
      <w:r w:rsidR="0004281A">
        <w:t xml:space="preserve"> </w:t>
      </w:r>
      <w:r>
        <w:t>Threats.</w:t>
      </w:r>
    </w:p>
    <w:p w14:paraId="377ECE68" w14:textId="3686AEDE" w:rsidR="00D10B5B" w:rsidRDefault="0059432C" w:rsidP="00684D30">
      <w:pPr>
        <w:pStyle w:val="Body-TextTx"/>
      </w:pPr>
      <w:r>
        <w:lastRenderedPageBreak/>
        <w:t>He took the strange transfixing sphere and stashed it in the pouch with the others.</w:t>
      </w:r>
      <w:r w:rsidR="0004281A">
        <w:t xml:space="preserve"> </w:t>
      </w:r>
      <w:r>
        <w:t>He pulled the pouch tight with a taut snap of finality, then tucked it into his pocket.</w:t>
      </w:r>
    </w:p>
    <w:p w14:paraId="16C13D4E" w14:textId="1E4E400E" w:rsidR="00D10B5B" w:rsidRDefault="00766B15" w:rsidP="00684D30">
      <w:pPr>
        <w:pStyle w:val="Body-TextTx"/>
      </w:pPr>
      <w:r>
        <w:t>“</w:t>
      </w:r>
      <w:r w:rsidR="0059432C">
        <w:t>You</w:t>
      </w:r>
      <w:r>
        <w:t>’</w:t>
      </w:r>
      <w:r w:rsidR="0059432C">
        <w:t>re punishing me, aren</w:t>
      </w:r>
      <w:r>
        <w:t>’</w:t>
      </w:r>
      <w:r w:rsidR="0059432C">
        <w:t>t you?</w:t>
      </w:r>
      <w:r>
        <w:t>”</w:t>
      </w:r>
      <w:r w:rsidR="0059432C">
        <w:t xml:space="preserve"> Navani demanded.</w:t>
      </w:r>
      <w:r w:rsidR="0004281A">
        <w:t xml:space="preserve"> </w:t>
      </w:r>
      <w:r>
        <w:t>“</w:t>
      </w:r>
      <w:r w:rsidR="0059432C">
        <w:t>You know my love of fabrials.</w:t>
      </w:r>
      <w:r w:rsidR="0004281A">
        <w:t xml:space="preserve"> </w:t>
      </w:r>
      <w:r w:rsidR="0059432C">
        <w:t xml:space="preserve">You taunt me </w:t>
      </w:r>
      <w:r w:rsidR="0059432C" w:rsidRPr="00CC5738">
        <w:rPr>
          <w:rStyle w:val="itali"/>
        </w:rPr>
        <w:t>specifically</w:t>
      </w:r>
      <w:r w:rsidR="0059432C">
        <w:t xml:space="preserve"> because you know it will hurt.</w:t>
      </w:r>
      <w:r>
        <w:t>”</w:t>
      </w:r>
    </w:p>
    <w:p w14:paraId="0E59A4CB" w14:textId="34A8C20F" w:rsidR="00D10B5B" w:rsidRDefault="00766B15" w:rsidP="00684D30">
      <w:pPr>
        <w:pStyle w:val="Body-TextTx"/>
      </w:pPr>
      <w:r>
        <w:t>“</w:t>
      </w:r>
      <w:r w:rsidR="0059432C">
        <w:t>Perhaps,</w:t>
      </w:r>
      <w:r>
        <w:t>”</w:t>
      </w:r>
      <w:r w:rsidR="0059432C">
        <w:t xml:space="preserve"> Gavilar said, </w:t>
      </w:r>
      <w:r>
        <w:t>“</w:t>
      </w:r>
      <w:r w:rsidR="0059432C">
        <w:t>you will learn to consider before you speak, Navani.</w:t>
      </w:r>
      <w:r w:rsidR="0004281A">
        <w:t xml:space="preserve"> </w:t>
      </w:r>
      <w:r w:rsidR="0059432C">
        <w:t>Perhaps you will learn the dangerous price of rumors.</w:t>
      </w:r>
      <w:r>
        <w:t>”</w:t>
      </w:r>
    </w:p>
    <w:p w14:paraId="2013AFDA" w14:textId="5B16A7FD" w:rsidR="00D10B5B" w:rsidRDefault="0059432C" w:rsidP="00684D30">
      <w:pPr>
        <w:pStyle w:val="Body-TextTx"/>
      </w:pPr>
      <w:r w:rsidRPr="00CC5738">
        <w:rPr>
          <w:rStyle w:val="itali"/>
        </w:rPr>
        <w:t>This again?</w:t>
      </w:r>
      <w:r>
        <w:t xml:space="preserve"> she thought.</w:t>
      </w:r>
      <w:r w:rsidR="0004281A">
        <w:t xml:space="preserve"> </w:t>
      </w:r>
      <w:r w:rsidR="00766B15">
        <w:t>“</w:t>
      </w:r>
      <w:r w:rsidRPr="00CC5738">
        <w:rPr>
          <w:rStyle w:val="itali"/>
        </w:rPr>
        <w:t>Nothing</w:t>
      </w:r>
      <w:r>
        <w:t xml:space="preserve"> happened, Gavilar.</w:t>
      </w:r>
      <w:r w:rsidR="00766B15">
        <w:t>”</w:t>
      </w:r>
    </w:p>
    <w:p w14:paraId="2E4E0933" w14:textId="335BA0B4" w:rsidR="00D10B5B" w:rsidRDefault="00766B15" w:rsidP="00684D30">
      <w:pPr>
        <w:pStyle w:val="Body-TextTx"/>
      </w:pPr>
      <w:r>
        <w:t>“</w:t>
      </w:r>
      <w:r w:rsidR="0059432C">
        <w:t>Do you think I care?</w:t>
      </w:r>
      <w:r>
        <w:t>”</w:t>
      </w:r>
      <w:r w:rsidR="0059432C">
        <w:t xml:space="preserve"> Gavilar said.</w:t>
      </w:r>
      <w:r w:rsidR="0004281A">
        <w:t xml:space="preserve"> </w:t>
      </w:r>
      <w:r>
        <w:t>“</w:t>
      </w:r>
      <w:r w:rsidR="0059432C">
        <w:t>Do you think the court cares?</w:t>
      </w:r>
      <w:r w:rsidR="0004281A">
        <w:t xml:space="preserve"> </w:t>
      </w:r>
      <w:r w:rsidR="0059432C">
        <w:t>To them, lies are as good as facts.</w:t>
      </w:r>
      <w:r>
        <w:t>”</w:t>
      </w:r>
    </w:p>
    <w:p w14:paraId="02C3BC8D" w14:textId="52626182" w:rsidR="00D10B5B" w:rsidRDefault="0059432C" w:rsidP="00684D30">
      <w:pPr>
        <w:pStyle w:val="Body-TextTx"/>
      </w:pPr>
      <w:r>
        <w:t>That was true, she realized.</w:t>
      </w:r>
      <w:r w:rsidR="0004281A">
        <w:t xml:space="preserve"> </w:t>
      </w:r>
      <w:r>
        <w:t xml:space="preserve">Gavilar </w:t>
      </w:r>
      <w:r w:rsidRPr="00CC5738">
        <w:rPr>
          <w:rStyle w:val="itali"/>
        </w:rPr>
        <w:t>didn</w:t>
      </w:r>
      <w:r w:rsidR="00766B15">
        <w:rPr>
          <w:rStyle w:val="itali"/>
        </w:rPr>
        <w:t>’</w:t>
      </w:r>
      <w:r w:rsidRPr="00CC5738">
        <w:rPr>
          <w:rStyle w:val="itali"/>
        </w:rPr>
        <w:t>t</w:t>
      </w:r>
      <w:r>
        <w:t xml:space="preserve"> care if she</w:t>
      </w:r>
      <w:r w:rsidR="00766B15">
        <w:t>’</w:t>
      </w:r>
      <w:r>
        <w:t>d been unfaithful to him</w:t>
      </w:r>
      <w:r w:rsidR="00483B1D">
        <w:t>—</w:t>
      </w:r>
      <w:r>
        <w:t>and she hadn</w:t>
      </w:r>
      <w:r w:rsidR="00766B15">
        <w:t>’</w:t>
      </w:r>
      <w:r>
        <w:t>t.</w:t>
      </w:r>
      <w:r w:rsidR="0004281A">
        <w:t xml:space="preserve"> </w:t>
      </w:r>
      <w:r>
        <w:t>But the things she</w:t>
      </w:r>
      <w:r w:rsidR="00766B15">
        <w:t>’</w:t>
      </w:r>
      <w:r>
        <w:t>d said had started rumors, difficult to smother.</w:t>
      </w:r>
    </w:p>
    <w:p w14:paraId="2A252A97" w14:textId="759D216F" w:rsidR="00D10B5B" w:rsidRDefault="0059432C" w:rsidP="00684D30">
      <w:pPr>
        <w:pStyle w:val="Body-TextTx"/>
      </w:pPr>
      <w:r>
        <w:t>All Gavilar cared about was his legacy.</w:t>
      </w:r>
      <w:r w:rsidR="0004281A">
        <w:t xml:space="preserve"> </w:t>
      </w:r>
      <w:r>
        <w:t>He wanted to be known as a great king, a great leader.</w:t>
      </w:r>
      <w:r w:rsidR="0004281A">
        <w:t xml:space="preserve"> </w:t>
      </w:r>
      <w:r>
        <w:t>That drive had always pushed him, but it was growing into something else lately.</w:t>
      </w:r>
      <w:r w:rsidR="0004281A">
        <w:t xml:space="preserve"> </w:t>
      </w:r>
      <w:r>
        <w:t xml:space="preserve">He kept asking: </w:t>
      </w:r>
      <w:r w:rsidR="00465715">
        <w:t>W</w:t>
      </w:r>
      <w:r>
        <w:t>ould he be remembered as Alethkar</w:t>
      </w:r>
      <w:r w:rsidR="00766B15">
        <w:t>’</w:t>
      </w:r>
      <w:r>
        <w:t>s greatest king?</w:t>
      </w:r>
      <w:r w:rsidR="0004281A">
        <w:t xml:space="preserve"> </w:t>
      </w:r>
      <w:r>
        <w:t>Could he compete with his ancestors, men such as the Sunmaker?</w:t>
      </w:r>
    </w:p>
    <w:p w14:paraId="6EDFB3A1" w14:textId="7C7FB4B2" w:rsidR="00D10B5B" w:rsidRDefault="0059432C" w:rsidP="00684D30">
      <w:pPr>
        <w:pStyle w:val="Body-TextTx"/>
      </w:pPr>
      <w:r>
        <w:t>If a king</w:t>
      </w:r>
      <w:r w:rsidR="00766B15">
        <w:t>’</w:t>
      </w:r>
      <w:r>
        <w:t>s court thought he couldn</w:t>
      </w:r>
      <w:r w:rsidR="00766B15">
        <w:t>’</w:t>
      </w:r>
      <w:r>
        <w:t>t control his own wife, wouldn</w:t>
      </w:r>
      <w:r w:rsidR="00766B15">
        <w:t>’</w:t>
      </w:r>
      <w:r>
        <w:t>t that stain his legacy?</w:t>
      </w:r>
      <w:r w:rsidR="0004281A">
        <w:t xml:space="preserve"> </w:t>
      </w:r>
      <w:r>
        <w:t>What good was a kingdom if Gavilar knew that his wife secretly loved his brother?</w:t>
      </w:r>
      <w:r w:rsidR="0004281A">
        <w:t xml:space="preserve"> </w:t>
      </w:r>
      <w:r>
        <w:t>In this, Navani represented a chip in the marble of his all-important legacy.</w:t>
      </w:r>
    </w:p>
    <w:p w14:paraId="16FB10FD" w14:textId="031B596B" w:rsidR="00D10B5B" w:rsidRDefault="00766B15" w:rsidP="00684D30">
      <w:pPr>
        <w:pStyle w:val="Body-TextTx"/>
      </w:pPr>
      <w:r>
        <w:t>“</w:t>
      </w:r>
      <w:r w:rsidR="0059432C">
        <w:t>Speak to your daughter,</w:t>
      </w:r>
      <w:r>
        <w:t>”</w:t>
      </w:r>
      <w:r w:rsidR="0059432C">
        <w:t xml:space="preserve"> Gavilar said, turning toward the door.</w:t>
      </w:r>
      <w:r w:rsidR="0004281A">
        <w:t xml:space="preserve"> </w:t>
      </w:r>
      <w:r>
        <w:t>“</w:t>
      </w:r>
      <w:r w:rsidR="0059432C">
        <w:t>I believe I have managed to soothe Amaram</w:t>
      </w:r>
      <w:r>
        <w:t>’</w:t>
      </w:r>
      <w:r w:rsidR="0059432C">
        <w:t>s pride.</w:t>
      </w:r>
      <w:r w:rsidR="0004281A">
        <w:t xml:space="preserve"> </w:t>
      </w:r>
      <w:r w:rsidR="0059432C">
        <w:t>He might take her back, and her time is running out.</w:t>
      </w:r>
      <w:r w:rsidR="0004281A">
        <w:t xml:space="preserve"> </w:t>
      </w:r>
      <w:r w:rsidR="0059432C">
        <w:t>Few other suitors will consider her; I</w:t>
      </w:r>
      <w:r>
        <w:t>’</w:t>
      </w:r>
      <w:r w:rsidR="0059432C">
        <w:t>ll likely need to pay half the kingdom to get rid of the girl if she denies Meridas again.</w:t>
      </w:r>
      <w:r>
        <w:t>”</w:t>
      </w:r>
    </w:p>
    <w:p w14:paraId="38C78A29" w14:textId="3FA64042" w:rsidR="00D10B5B" w:rsidRDefault="0059432C" w:rsidP="00684D30">
      <w:pPr>
        <w:pStyle w:val="Body-TextTx"/>
      </w:pPr>
      <w:r>
        <w:t>Navani sniffed.</w:t>
      </w:r>
      <w:r w:rsidR="0004281A">
        <w:t xml:space="preserve"> </w:t>
      </w:r>
      <w:r w:rsidR="00766B15">
        <w:t>“</w:t>
      </w:r>
      <w:r w:rsidRPr="00CC5738">
        <w:rPr>
          <w:rStyle w:val="itali"/>
        </w:rPr>
        <w:t>You</w:t>
      </w:r>
      <w:r>
        <w:t xml:space="preserve"> speak to her.</w:t>
      </w:r>
      <w:r w:rsidR="0004281A">
        <w:t xml:space="preserve"> </w:t>
      </w:r>
      <w:r>
        <w:t xml:space="preserve">If what you want is so important, maybe you could do </w:t>
      </w:r>
      <w:r>
        <w:lastRenderedPageBreak/>
        <w:t xml:space="preserve">it </w:t>
      </w:r>
      <w:r w:rsidRPr="00CC5738">
        <w:rPr>
          <w:rStyle w:val="itali"/>
        </w:rPr>
        <w:t>yourself</w:t>
      </w:r>
      <w:r>
        <w:t xml:space="preserve"> for once.</w:t>
      </w:r>
      <w:r w:rsidR="0004281A">
        <w:t xml:space="preserve"> </w:t>
      </w:r>
      <w:r>
        <w:t>Besides, I don</w:t>
      </w:r>
      <w:r w:rsidR="00766B15">
        <w:t>’</w:t>
      </w:r>
      <w:r>
        <w:t>t care for Amaram.</w:t>
      </w:r>
      <w:r w:rsidR="0004281A">
        <w:t xml:space="preserve"> </w:t>
      </w:r>
      <w:r>
        <w:t>Jasnah can do better.</w:t>
      </w:r>
      <w:r w:rsidR="00766B15">
        <w:t>”</w:t>
      </w:r>
    </w:p>
    <w:p w14:paraId="5A0C0EF9" w14:textId="26094AAA" w:rsidR="00D10B5B" w:rsidRDefault="0059432C" w:rsidP="00684D30">
      <w:pPr>
        <w:pStyle w:val="Body-TextTx"/>
      </w:pPr>
      <w:r>
        <w:t>He froze, then looked back and spoke in a low, quiet voice.</w:t>
      </w:r>
      <w:r w:rsidR="0004281A">
        <w:t xml:space="preserve"> </w:t>
      </w:r>
      <w:r w:rsidR="00766B15">
        <w:t>“</w:t>
      </w:r>
      <w:r>
        <w:t xml:space="preserve">Jasnah </w:t>
      </w:r>
      <w:r w:rsidRPr="00CC5738">
        <w:rPr>
          <w:rStyle w:val="itali"/>
        </w:rPr>
        <w:t>will</w:t>
      </w:r>
      <w:r>
        <w:t xml:space="preserve"> marry Amaram, as I have instructed her.</w:t>
      </w:r>
      <w:r w:rsidR="0004281A">
        <w:t xml:space="preserve"> </w:t>
      </w:r>
      <w:r>
        <w:t>She will put aside this fancy of becoming famous by denying the church.</w:t>
      </w:r>
      <w:r w:rsidR="0004281A">
        <w:t xml:space="preserve"> </w:t>
      </w:r>
      <w:r>
        <w:t>Her arrogance stains the reputation of the entire family.</w:t>
      </w:r>
      <w:r w:rsidR="00766B15">
        <w:t>”</w:t>
      </w:r>
    </w:p>
    <w:p w14:paraId="1BA75C9F" w14:textId="20629BAF" w:rsidR="00D10B5B" w:rsidRDefault="0059432C" w:rsidP="00684D30">
      <w:pPr>
        <w:pStyle w:val="Body-TextTx"/>
      </w:pPr>
      <w:r>
        <w:t>Navani stepped forward and let her voice grow as cold as his.</w:t>
      </w:r>
      <w:r w:rsidR="0004281A">
        <w:t xml:space="preserve"> </w:t>
      </w:r>
      <w:r w:rsidR="00766B15">
        <w:t>“</w:t>
      </w:r>
      <w:r>
        <w:t>You realize that girl still loves you, Gavilar.</w:t>
      </w:r>
      <w:r w:rsidR="0004281A">
        <w:t xml:space="preserve"> </w:t>
      </w:r>
      <w:r>
        <w:t>They all do.</w:t>
      </w:r>
      <w:r w:rsidR="0004281A">
        <w:t xml:space="preserve"> </w:t>
      </w:r>
      <w:r>
        <w:t>Elhokar, Dalinar, the boys</w:t>
      </w:r>
      <w:r w:rsidR="00766B15">
        <w:t> . . .</w:t>
      </w:r>
      <w:r w:rsidR="00483B1D">
        <w:t xml:space="preserve"> </w:t>
      </w:r>
      <w:r>
        <w:t xml:space="preserve">they </w:t>
      </w:r>
      <w:r w:rsidRPr="00CC5738">
        <w:rPr>
          <w:rStyle w:val="itali"/>
        </w:rPr>
        <w:t>worship</w:t>
      </w:r>
      <w:r>
        <w:t xml:space="preserve"> you.</w:t>
      </w:r>
      <w:r w:rsidR="0004281A">
        <w:t xml:space="preserve"> </w:t>
      </w:r>
      <w:r>
        <w:t>Are you sure you want to reveal to them what you truly are?</w:t>
      </w:r>
      <w:r w:rsidR="0004281A">
        <w:t xml:space="preserve"> </w:t>
      </w:r>
      <w:r w:rsidRPr="00CC5738">
        <w:rPr>
          <w:rStyle w:val="itali"/>
        </w:rPr>
        <w:t>They</w:t>
      </w:r>
      <w:r>
        <w:t xml:space="preserve"> are your legacy.</w:t>
      </w:r>
      <w:r w:rsidR="0004281A">
        <w:t xml:space="preserve"> </w:t>
      </w:r>
      <w:r>
        <w:t>Treat them with care.</w:t>
      </w:r>
      <w:r w:rsidR="0004281A">
        <w:t xml:space="preserve"> </w:t>
      </w:r>
      <w:r>
        <w:t>They will define how you are remembered.</w:t>
      </w:r>
      <w:r w:rsidR="00766B15">
        <w:t>”</w:t>
      </w:r>
    </w:p>
    <w:p w14:paraId="7E990464" w14:textId="21FBF4A6" w:rsidR="00D10B5B" w:rsidRDefault="00766B15" w:rsidP="00684D30">
      <w:pPr>
        <w:pStyle w:val="Body-TextTx"/>
      </w:pPr>
      <w:r>
        <w:t>“</w:t>
      </w:r>
      <w:r w:rsidR="0059432C">
        <w:t>Greatness will define me, Navani.</w:t>
      </w:r>
      <w:r w:rsidR="0004281A">
        <w:t xml:space="preserve"> </w:t>
      </w:r>
      <w:r w:rsidR="0059432C">
        <w:t>No mediocre effort by someone like Dalinar or my son could undermine that</w:t>
      </w:r>
      <w:r w:rsidR="00483B1D">
        <w:t>—</w:t>
      </w:r>
      <w:r w:rsidR="0059432C">
        <w:t>and I personally doubt Elhokar could rise to even mediocre.</w:t>
      </w:r>
      <w:r>
        <w:t>”</w:t>
      </w:r>
    </w:p>
    <w:p w14:paraId="4F4A7F37" w14:textId="278488AD" w:rsidR="00D10B5B" w:rsidRDefault="00766B15" w:rsidP="00684D30">
      <w:pPr>
        <w:pStyle w:val="Body-TextTx"/>
      </w:pPr>
      <w:r>
        <w:t>“</w:t>
      </w:r>
      <w:r w:rsidR="0059432C">
        <w:t>And what about me?</w:t>
      </w:r>
      <w:r>
        <w:t>”</w:t>
      </w:r>
      <w:r w:rsidR="0059432C">
        <w:t xml:space="preserve"> she said.</w:t>
      </w:r>
      <w:r w:rsidR="0004281A">
        <w:t xml:space="preserve"> </w:t>
      </w:r>
      <w:r>
        <w:t>“</w:t>
      </w:r>
      <w:r w:rsidR="0059432C">
        <w:t>I could write your history.</w:t>
      </w:r>
      <w:r w:rsidR="0004281A">
        <w:t xml:space="preserve"> </w:t>
      </w:r>
      <w:r w:rsidR="0059432C">
        <w:t>Your life.</w:t>
      </w:r>
      <w:r w:rsidR="0004281A">
        <w:t xml:space="preserve"> </w:t>
      </w:r>
      <w:r w:rsidR="0059432C">
        <w:t>Whatever you think you</w:t>
      </w:r>
      <w:r>
        <w:t>’</w:t>
      </w:r>
      <w:r w:rsidR="0059432C">
        <w:t>ve done, whatever you think you</w:t>
      </w:r>
      <w:r>
        <w:t>’</w:t>
      </w:r>
      <w:r w:rsidR="0059432C">
        <w:t>ve accomplished</w:t>
      </w:r>
      <w:r>
        <w:t> . . .</w:t>
      </w:r>
      <w:r w:rsidR="00483B1D">
        <w:t xml:space="preserve"> </w:t>
      </w:r>
      <w:r w:rsidR="0059432C">
        <w:t>that</w:t>
      </w:r>
      <w:r>
        <w:t>’</w:t>
      </w:r>
      <w:r w:rsidR="0059432C">
        <w:t>s ephemeral, Gavilar.</w:t>
      </w:r>
      <w:r w:rsidR="0004281A">
        <w:t xml:space="preserve"> </w:t>
      </w:r>
      <w:r w:rsidR="0059432C" w:rsidRPr="00CC5738">
        <w:rPr>
          <w:rStyle w:val="itali"/>
        </w:rPr>
        <w:t>Words on the page</w:t>
      </w:r>
      <w:r w:rsidR="0059432C">
        <w:t xml:space="preserve"> define men to future generations.</w:t>
      </w:r>
      <w:r w:rsidR="0004281A">
        <w:t xml:space="preserve"> </w:t>
      </w:r>
      <w:r w:rsidR="0059432C">
        <w:t>You spurn me, but I have a grip on what you cherish most.</w:t>
      </w:r>
      <w:r w:rsidR="0004281A">
        <w:t xml:space="preserve"> </w:t>
      </w:r>
      <w:r w:rsidR="0059432C">
        <w:t xml:space="preserve">Push me too far, and I </w:t>
      </w:r>
      <w:r w:rsidR="0059432C" w:rsidRPr="00CC5738">
        <w:rPr>
          <w:rStyle w:val="itali"/>
        </w:rPr>
        <w:t>will</w:t>
      </w:r>
      <w:r w:rsidR="0059432C">
        <w:t xml:space="preserve"> start squeezing.</w:t>
      </w:r>
      <w:r>
        <w:t>”</w:t>
      </w:r>
    </w:p>
    <w:p w14:paraId="77FF49CD" w14:textId="0E5A872B" w:rsidR="00D10B5B" w:rsidRDefault="0059432C" w:rsidP="00684D30">
      <w:pPr>
        <w:pStyle w:val="Body-TextTx"/>
      </w:pPr>
      <w:r>
        <w:t>He didn</w:t>
      </w:r>
      <w:r w:rsidR="00766B15">
        <w:t>’</w:t>
      </w:r>
      <w:r>
        <w:t>t respond with shouts or rage, but the cold void in his eyes could have consumed continents and left only blackness.</w:t>
      </w:r>
      <w:r w:rsidR="0004281A">
        <w:t xml:space="preserve"> </w:t>
      </w:r>
      <w:r>
        <w:t>He raised his hand to her chin and gently cupped it, a mockery of a once</w:t>
      </w:r>
      <w:r w:rsidR="004C0918">
        <w:t>-</w:t>
      </w:r>
      <w:r>
        <w:t>passionate gesture.</w:t>
      </w:r>
    </w:p>
    <w:p w14:paraId="17BF4219" w14:textId="77777777" w:rsidR="00D10B5B" w:rsidRDefault="0059432C" w:rsidP="00684D30">
      <w:pPr>
        <w:pStyle w:val="Body-TextTx"/>
      </w:pPr>
      <w:r>
        <w:t>It was more painful than a slap.</w:t>
      </w:r>
    </w:p>
    <w:p w14:paraId="1F57800B" w14:textId="1D673391" w:rsidR="00D10B5B" w:rsidRDefault="00766B15" w:rsidP="00684D30">
      <w:pPr>
        <w:pStyle w:val="Body-TextTx"/>
      </w:pPr>
      <w:r>
        <w:t>“</w:t>
      </w:r>
      <w:r w:rsidR="0059432C">
        <w:t>You know why I don</w:t>
      </w:r>
      <w:r>
        <w:t>’</w:t>
      </w:r>
      <w:r w:rsidR="0059432C">
        <w:t>t involve you, Navani?</w:t>
      </w:r>
      <w:r>
        <w:t>”</w:t>
      </w:r>
      <w:r w:rsidR="0059432C">
        <w:t xml:space="preserve"> he said softly.</w:t>
      </w:r>
      <w:r w:rsidR="0004281A">
        <w:t xml:space="preserve"> </w:t>
      </w:r>
      <w:r>
        <w:t>“</w:t>
      </w:r>
      <w:r w:rsidR="0059432C">
        <w:t>Do you think you can take the truth?</w:t>
      </w:r>
      <w:r>
        <w:t>”</w:t>
      </w:r>
    </w:p>
    <w:p w14:paraId="7AD7D9FE" w14:textId="5195756C" w:rsidR="00D10B5B" w:rsidRDefault="00766B15" w:rsidP="00684D30">
      <w:pPr>
        <w:pStyle w:val="Body-TextTx"/>
      </w:pPr>
      <w:r>
        <w:t>“</w:t>
      </w:r>
      <w:r w:rsidR="0059432C">
        <w:t>Try for once.</w:t>
      </w:r>
      <w:r w:rsidR="0004281A">
        <w:t xml:space="preserve"> </w:t>
      </w:r>
      <w:r w:rsidR="0059432C">
        <w:t>It would be refreshing.</w:t>
      </w:r>
      <w:r>
        <w:t>”</w:t>
      </w:r>
    </w:p>
    <w:p w14:paraId="45D2E7B9" w14:textId="66C4A8C5" w:rsidR="00D10B5B" w:rsidRDefault="00766B15" w:rsidP="00684D30">
      <w:pPr>
        <w:pStyle w:val="Body-TextTx"/>
      </w:pPr>
      <w:r>
        <w:t>“</w:t>
      </w:r>
      <w:r w:rsidR="0059432C">
        <w:t>You aren</w:t>
      </w:r>
      <w:r>
        <w:t>’</w:t>
      </w:r>
      <w:r w:rsidR="0059432C">
        <w:t>t worthy, Navani.</w:t>
      </w:r>
      <w:r w:rsidR="0004281A">
        <w:t xml:space="preserve"> </w:t>
      </w:r>
      <w:r w:rsidR="0059432C">
        <w:t>You claim to be a scholar, but where are your discoveries?</w:t>
      </w:r>
      <w:r w:rsidR="0004281A">
        <w:t xml:space="preserve"> </w:t>
      </w:r>
      <w:r w:rsidR="0059432C">
        <w:t>You study light, but you are its opposite.</w:t>
      </w:r>
      <w:r w:rsidR="0004281A">
        <w:t xml:space="preserve"> </w:t>
      </w:r>
      <w:r w:rsidR="0059432C">
        <w:t>A thing that destroys light.</w:t>
      </w:r>
      <w:r w:rsidR="0004281A">
        <w:t xml:space="preserve"> </w:t>
      </w:r>
      <w:r w:rsidR="0059432C">
        <w:t xml:space="preserve">You spend your time </w:t>
      </w:r>
      <w:r w:rsidR="0059432C">
        <w:lastRenderedPageBreak/>
        <w:t>wallowing in the muck of the kitchens and obsessing about whether or not some insignificant lighteyes recognizes the right lines on a map.</w:t>
      </w:r>
    </w:p>
    <w:p w14:paraId="47108730" w14:textId="0F6997D7" w:rsidR="00D10B5B" w:rsidRDefault="00766B15" w:rsidP="00684D30">
      <w:pPr>
        <w:pStyle w:val="Body-TextTx"/>
      </w:pPr>
      <w:r>
        <w:t>“</w:t>
      </w:r>
      <w:r w:rsidR="0059432C">
        <w:t>These are not the actions of greatness.</w:t>
      </w:r>
      <w:r w:rsidR="0004281A">
        <w:t xml:space="preserve"> </w:t>
      </w:r>
      <w:r w:rsidR="0059432C">
        <w:t>You are no scholar.</w:t>
      </w:r>
      <w:r w:rsidR="0004281A">
        <w:t xml:space="preserve"> </w:t>
      </w:r>
      <w:r w:rsidR="0059432C">
        <w:t>You merely like being near them.</w:t>
      </w:r>
      <w:r w:rsidR="0004281A">
        <w:t xml:space="preserve"> </w:t>
      </w:r>
      <w:r w:rsidR="0059432C">
        <w:t>You are no artifabrian.</w:t>
      </w:r>
      <w:r w:rsidR="0004281A">
        <w:t xml:space="preserve"> </w:t>
      </w:r>
      <w:r w:rsidR="0059432C">
        <w:t>You are merely a woman who likes trinkets.</w:t>
      </w:r>
      <w:r w:rsidR="0004281A">
        <w:t xml:space="preserve"> </w:t>
      </w:r>
      <w:r w:rsidR="0059432C">
        <w:t>You have no fame, accomplishment, or capacity of your own.</w:t>
      </w:r>
      <w:r w:rsidR="0004281A">
        <w:t xml:space="preserve"> </w:t>
      </w:r>
      <w:r w:rsidR="0059432C">
        <w:t>Everything distinctive about you came from someone else.</w:t>
      </w:r>
      <w:r w:rsidR="0004281A">
        <w:t xml:space="preserve"> </w:t>
      </w:r>
      <w:r w:rsidR="0059432C">
        <w:t>You have no power</w:t>
      </w:r>
      <w:r w:rsidR="00483B1D">
        <w:t>—</w:t>
      </w:r>
      <w:r w:rsidR="0059432C">
        <w:t>you merely like to marry men who have it.</w:t>
      </w:r>
      <w:r>
        <w:t>”</w:t>
      </w:r>
    </w:p>
    <w:p w14:paraId="601F1440" w14:textId="40CC36CC" w:rsidR="00D10B5B" w:rsidRDefault="00766B15" w:rsidP="00684D30">
      <w:pPr>
        <w:pStyle w:val="Body-TextTx"/>
      </w:pPr>
      <w:r>
        <w:t>“</w:t>
      </w:r>
      <w:r w:rsidR="0059432C">
        <w:t>How dare you</w:t>
      </w:r>
      <w:r w:rsidR="00483B1D">
        <w:t>—</w:t>
      </w:r>
      <w:r>
        <w:t>”</w:t>
      </w:r>
    </w:p>
    <w:p w14:paraId="2358D6F5" w14:textId="133F79BD" w:rsidR="00D10B5B" w:rsidRDefault="0059432C" w:rsidP="00684D30">
      <w:pPr>
        <w:pStyle w:val="Body-TextTx"/>
      </w:pPr>
      <w:r>
        <w:t>“Deny it, Navani,</w:t>
      </w:r>
      <w:r w:rsidR="00766B15">
        <w:t>”</w:t>
      </w:r>
      <w:r>
        <w:t xml:space="preserve"> he snapped.</w:t>
      </w:r>
      <w:r w:rsidR="0004281A">
        <w:t xml:space="preserve"> </w:t>
      </w:r>
      <w:r w:rsidR="00766B15">
        <w:t>“</w:t>
      </w:r>
      <w:r w:rsidRPr="00CC5738">
        <w:rPr>
          <w:rStyle w:val="itali"/>
        </w:rPr>
        <w:t>Deny</w:t>
      </w:r>
      <w:r>
        <w:t xml:space="preserve"> that you loved one brother, but married the other.</w:t>
      </w:r>
      <w:r w:rsidR="0004281A">
        <w:t xml:space="preserve"> </w:t>
      </w:r>
      <w:r>
        <w:t>You pretended to adore a man you detested</w:t>
      </w:r>
      <w:r w:rsidR="00483B1D">
        <w:t>—</w:t>
      </w:r>
      <w:r>
        <w:t>all because you knew he would be king.</w:t>
      </w:r>
      <w:r w:rsidR="00766B15">
        <w:t>”</w:t>
      </w:r>
    </w:p>
    <w:p w14:paraId="223B4A93" w14:textId="7D97809A" w:rsidR="00D10B5B" w:rsidRDefault="0059432C" w:rsidP="00684D30">
      <w:pPr>
        <w:pStyle w:val="Body-TextTx"/>
      </w:pPr>
      <w:r>
        <w:t>She recoiled from him, pulling out of his grip and turning her head to the side.</w:t>
      </w:r>
      <w:r w:rsidR="0004281A">
        <w:t xml:space="preserve"> </w:t>
      </w:r>
      <w:r>
        <w:t>She closed her eyes and felt tears on her cheeks.</w:t>
      </w:r>
      <w:r w:rsidR="0004281A">
        <w:t xml:space="preserve"> </w:t>
      </w:r>
      <w:r>
        <w:t>It was more complicated than he implied, as she had loved both of them</w:t>
      </w:r>
      <w:r w:rsidR="00483B1D">
        <w:t>—</w:t>
      </w:r>
      <w:r>
        <w:t>and Dalinar</w:t>
      </w:r>
      <w:r w:rsidR="00766B15">
        <w:t>’</w:t>
      </w:r>
      <w:r>
        <w:t>s intensity had frightened her, so Gavilar had seemed the safer choice.</w:t>
      </w:r>
    </w:p>
    <w:p w14:paraId="57A8AD83" w14:textId="4B9E8C5E" w:rsidR="00D10B5B" w:rsidRDefault="0059432C" w:rsidP="00684D30">
      <w:pPr>
        <w:pStyle w:val="Body-TextTx"/>
      </w:pPr>
      <w:r>
        <w:t>But there was a truth to Gavilar</w:t>
      </w:r>
      <w:r w:rsidR="00766B15">
        <w:t>’</w:t>
      </w:r>
      <w:r>
        <w:t>s accusation.</w:t>
      </w:r>
      <w:r w:rsidR="0004281A">
        <w:t xml:space="preserve"> </w:t>
      </w:r>
      <w:r>
        <w:t>She could lie to herself and say she</w:t>
      </w:r>
      <w:r w:rsidR="00766B15">
        <w:t>’</w:t>
      </w:r>
      <w:r>
        <w:t>d seriously considered Dalinar, but they</w:t>
      </w:r>
      <w:r w:rsidR="00766B15">
        <w:t>’</w:t>
      </w:r>
      <w:r>
        <w:t>d all known she</w:t>
      </w:r>
      <w:r w:rsidR="00766B15">
        <w:t>’</w:t>
      </w:r>
      <w:r>
        <w:t>d eventually choose Gavilar.</w:t>
      </w:r>
      <w:r w:rsidR="0004281A">
        <w:t xml:space="preserve"> </w:t>
      </w:r>
      <w:r>
        <w:t>And she had.</w:t>
      </w:r>
      <w:r w:rsidR="0004281A">
        <w:t xml:space="preserve"> </w:t>
      </w:r>
      <w:r>
        <w:t>He was the more influential of the two.</w:t>
      </w:r>
    </w:p>
    <w:p w14:paraId="7D1558B2" w14:textId="1B4B0F8F" w:rsidR="00D10B5B" w:rsidRDefault="00766B15" w:rsidP="00684D30">
      <w:pPr>
        <w:pStyle w:val="Body-TextTx"/>
      </w:pPr>
      <w:r>
        <w:t>“</w:t>
      </w:r>
      <w:r w:rsidR="0059432C">
        <w:t>You went where the money and power would be greatest,</w:t>
      </w:r>
      <w:r>
        <w:t>”</w:t>
      </w:r>
      <w:r w:rsidR="0059432C">
        <w:t xml:space="preserve"> Gavilar said.</w:t>
      </w:r>
      <w:r w:rsidR="0004281A">
        <w:t xml:space="preserve"> </w:t>
      </w:r>
      <w:r>
        <w:t>“</w:t>
      </w:r>
      <w:r w:rsidR="0059432C">
        <w:t>Like any common whore.</w:t>
      </w:r>
      <w:r w:rsidR="0004281A">
        <w:t xml:space="preserve"> </w:t>
      </w:r>
      <w:r w:rsidR="0059432C">
        <w:t>Write whatever you want about me.</w:t>
      </w:r>
      <w:r w:rsidR="0004281A">
        <w:t xml:space="preserve"> </w:t>
      </w:r>
      <w:r w:rsidR="0059432C">
        <w:t>Say it, shout it, proclaim it.</w:t>
      </w:r>
      <w:r w:rsidR="0004281A">
        <w:t xml:space="preserve"> </w:t>
      </w:r>
      <w:r w:rsidR="0059432C">
        <w:t xml:space="preserve">I will outlive your accusations, and my legacy </w:t>
      </w:r>
      <w:r w:rsidR="0059432C" w:rsidRPr="00CC5738">
        <w:rPr>
          <w:rStyle w:val="itali"/>
        </w:rPr>
        <w:t>will</w:t>
      </w:r>
      <w:r w:rsidR="0059432C">
        <w:t xml:space="preserve"> persist.</w:t>
      </w:r>
      <w:r w:rsidR="0004281A">
        <w:t xml:space="preserve"> </w:t>
      </w:r>
      <w:r w:rsidR="0059432C">
        <w:t>I have discovered the entrance to the realm of gods and legends, and once I join them, my kingdom will never end.</w:t>
      </w:r>
      <w:r w:rsidR="0004281A">
        <w:t xml:space="preserve"> </w:t>
      </w:r>
      <w:r w:rsidR="0059432C" w:rsidRPr="00CC5738">
        <w:rPr>
          <w:rStyle w:val="itali"/>
        </w:rPr>
        <w:t>I</w:t>
      </w:r>
      <w:r w:rsidR="0059432C">
        <w:t xml:space="preserve"> will never end.</w:t>
      </w:r>
      <w:r>
        <w:t>”</w:t>
      </w:r>
    </w:p>
    <w:p w14:paraId="36F8AA43" w14:textId="42237F07" w:rsidR="00D10B5B" w:rsidRDefault="0059432C" w:rsidP="00684D30">
      <w:pPr>
        <w:pStyle w:val="Body-TextTx"/>
      </w:pPr>
      <w:r>
        <w:t>He left then, closing the door behind him with a quiet click.</w:t>
      </w:r>
      <w:r w:rsidR="0004281A">
        <w:t xml:space="preserve"> </w:t>
      </w:r>
      <w:r>
        <w:t>Even in an argument he controlled the situation.</w:t>
      </w:r>
    </w:p>
    <w:p w14:paraId="7CA8A115" w14:textId="601966DD" w:rsidR="00D10B5B" w:rsidRDefault="0059432C" w:rsidP="00684D30">
      <w:pPr>
        <w:pStyle w:val="Body-TextTx"/>
      </w:pPr>
      <w:r>
        <w:t xml:space="preserve">Trembling, Navani fumbled her way to a seat by the desk, which boiled over with </w:t>
      </w:r>
      <w:r>
        <w:lastRenderedPageBreak/>
        <w:t>angerspren.</w:t>
      </w:r>
      <w:r w:rsidR="0004281A">
        <w:t xml:space="preserve"> </w:t>
      </w:r>
      <w:r>
        <w:t>And shamespren, which fluttered around her like white and red petals.</w:t>
      </w:r>
    </w:p>
    <w:p w14:paraId="6C388D2D" w14:textId="0E38F7D4" w:rsidR="00D10B5B" w:rsidRDefault="0059432C" w:rsidP="00684D30">
      <w:pPr>
        <w:pStyle w:val="Body-TextTx"/>
      </w:pPr>
      <w:r>
        <w:t>Fury made her shake.</w:t>
      </w:r>
      <w:r w:rsidR="0004281A">
        <w:t xml:space="preserve"> </w:t>
      </w:r>
      <w:r>
        <w:t>Fury at him.</w:t>
      </w:r>
      <w:r w:rsidR="0004281A">
        <w:t xml:space="preserve"> </w:t>
      </w:r>
      <w:r>
        <w:t>At herself for not fighting back.</w:t>
      </w:r>
      <w:r w:rsidR="0004281A">
        <w:t xml:space="preserve"> </w:t>
      </w:r>
      <w:r>
        <w:t>At the world, because she knew what he said was at least partially true.</w:t>
      </w:r>
    </w:p>
    <w:p w14:paraId="508CDC93" w14:textId="55810CBE" w:rsidR="00D10B5B" w:rsidRDefault="0059432C" w:rsidP="00684D30">
      <w:pPr>
        <w:pStyle w:val="Body-TextTx"/>
      </w:pPr>
      <w:r w:rsidRPr="00CC5738">
        <w:rPr>
          <w:rStyle w:val="itali"/>
        </w:rPr>
        <w:t>No.</w:t>
      </w:r>
      <w:r w:rsidR="0004281A">
        <w:rPr>
          <w:rStyle w:val="itali"/>
        </w:rPr>
        <w:t xml:space="preserve"> </w:t>
      </w:r>
      <w:r w:rsidRPr="00CC5738">
        <w:rPr>
          <w:rStyle w:val="itali"/>
        </w:rPr>
        <w:t>Don</w:t>
      </w:r>
      <w:r w:rsidR="00766B15">
        <w:rPr>
          <w:rStyle w:val="itali"/>
        </w:rPr>
        <w:t>’</w:t>
      </w:r>
      <w:r w:rsidRPr="00CC5738">
        <w:rPr>
          <w:rStyle w:val="itali"/>
        </w:rPr>
        <w:t>t let his lies become your truth.</w:t>
      </w:r>
      <w:r w:rsidR="0004281A">
        <w:rPr>
          <w:rStyle w:val="itali"/>
        </w:rPr>
        <w:t xml:space="preserve"> </w:t>
      </w:r>
      <w:r w:rsidRPr="00CC5738">
        <w:rPr>
          <w:rStyle w:val="itali"/>
        </w:rPr>
        <w:t>Fight it.</w:t>
      </w:r>
      <w:r w:rsidR="0004281A">
        <w:t xml:space="preserve"> </w:t>
      </w:r>
      <w:r>
        <w:t>Teeth gritted, she opened her eyes and began rummaging in her desk for some oil paint and paper.</w:t>
      </w:r>
    </w:p>
    <w:p w14:paraId="46F6DC87" w14:textId="7A5881FA" w:rsidR="00D10B5B" w:rsidRDefault="0059432C" w:rsidP="00684D30">
      <w:pPr>
        <w:pStyle w:val="Body-TextTx"/>
      </w:pPr>
      <w:r>
        <w:t>She began painting, taking care with each calligraphic line.</w:t>
      </w:r>
      <w:r w:rsidR="0004281A">
        <w:t xml:space="preserve"> </w:t>
      </w:r>
      <w:r>
        <w:t>Pride</w:t>
      </w:r>
      <w:r w:rsidR="00483B1D">
        <w:t>—</w:t>
      </w:r>
      <w:r>
        <w:t>as if proof to him</w:t>
      </w:r>
      <w:r w:rsidR="00483B1D">
        <w:t>—</w:t>
      </w:r>
      <w:r w:rsidR="004B0BF1">
        <w:t xml:space="preserve">compelled </w:t>
      </w:r>
      <w:r>
        <w:t>her to be meticulous and perfect.</w:t>
      </w:r>
      <w:r w:rsidR="0004281A">
        <w:t xml:space="preserve"> </w:t>
      </w:r>
      <w:r>
        <w:t>The act usually soothed her.</w:t>
      </w:r>
      <w:r w:rsidR="0004281A">
        <w:t xml:space="preserve"> </w:t>
      </w:r>
      <w:r>
        <w:t>The way that neat, orderly lines became words, the way that paint and paper transformed into meaning.</w:t>
      </w:r>
    </w:p>
    <w:p w14:paraId="0776FAD1" w14:textId="23A516B7" w:rsidR="00D10B5B" w:rsidRDefault="0059432C" w:rsidP="00684D30">
      <w:pPr>
        <w:pStyle w:val="Body-TextTx"/>
      </w:pPr>
      <w:r>
        <w:t>In the end, she had one of the finest glyphwards she</w:t>
      </w:r>
      <w:r w:rsidR="00766B15">
        <w:t>’</w:t>
      </w:r>
      <w:r>
        <w:t>d ever created.</w:t>
      </w:r>
      <w:r w:rsidR="0004281A">
        <w:t xml:space="preserve"> </w:t>
      </w:r>
      <w:r>
        <w:t xml:space="preserve">It read, simply, </w:t>
      </w:r>
      <w:r w:rsidRPr="00CC5738">
        <w:rPr>
          <w:rStyle w:val="itali"/>
        </w:rPr>
        <w:t>Death.</w:t>
      </w:r>
      <w:r w:rsidR="0004281A">
        <w:rPr>
          <w:rStyle w:val="itali"/>
        </w:rPr>
        <w:t xml:space="preserve"> </w:t>
      </w:r>
      <w:r w:rsidRPr="00CC5738">
        <w:rPr>
          <w:rStyle w:val="itali"/>
        </w:rPr>
        <w:t>Gift.</w:t>
      </w:r>
      <w:r w:rsidR="0004281A">
        <w:rPr>
          <w:rStyle w:val="itali"/>
        </w:rPr>
        <w:t xml:space="preserve"> </w:t>
      </w:r>
      <w:r w:rsidRPr="00CC5738">
        <w:rPr>
          <w:rStyle w:val="itali"/>
        </w:rPr>
        <w:t>Death.</w:t>
      </w:r>
      <w:r w:rsidR="0004281A">
        <w:t xml:space="preserve"> </w:t>
      </w:r>
      <w:r>
        <w:t>She</w:t>
      </w:r>
      <w:r w:rsidR="00766B15">
        <w:t>’</w:t>
      </w:r>
      <w:r>
        <w:t>d drawn each glyph in the shapes of Gavilar</w:t>
      </w:r>
      <w:r w:rsidR="00766B15">
        <w:t>’</w:t>
      </w:r>
      <w:r>
        <w:t>s tower or sword heraldry.</w:t>
      </w:r>
    </w:p>
    <w:p w14:paraId="7A80DA3F" w14:textId="386E4CD2" w:rsidR="00D10B5B" w:rsidRDefault="0059432C" w:rsidP="00684D30">
      <w:pPr>
        <w:pStyle w:val="Body-TextTx"/>
      </w:pPr>
      <w:r>
        <w:t>The prayer burned eagerly in the lamp flame, flaring bright</w:t>
      </w:r>
      <w:r w:rsidR="00483B1D">
        <w:t>—</w:t>
      </w:r>
      <w:r>
        <w:t>and as it did, her catharsis turned to shame.</w:t>
      </w:r>
      <w:r w:rsidR="0004281A">
        <w:t xml:space="preserve"> </w:t>
      </w:r>
      <w:r>
        <w:t>What was she doing?</w:t>
      </w:r>
      <w:r w:rsidR="0004281A">
        <w:t xml:space="preserve"> </w:t>
      </w:r>
      <w:r>
        <w:t>Praying for her husband</w:t>
      </w:r>
      <w:r w:rsidR="00766B15">
        <w:t>’</w:t>
      </w:r>
      <w:r>
        <w:t>s death?</w:t>
      </w:r>
      <w:r w:rsidR="0004281A">
        <w:t xml:space="preserve"> </w:t>
      </w:r>
      <w:r>
        <w:t>The shamespren returned in a burst.</w:t>
      </w:r>
    </w:p>
    <w:p w14:paraId="3C41972D" w14:textId="7B72832C" w:rsidR="00D10B5B" w:rsidRDefault="0059432C" w:rsidP="00684D30">
      <w:pPr>
        <w:pStyle w:val="Body-TextTx"/>
      </w:pPr>
      <w:r>
        <w:t>How had it come to this?</w:t>
      </w:r>
      <w:r w:rsidR="0004281A">
        <w:t xml:space="preserve"> </w:t>
      </w:r>
      <w:r>
        <w:t>Their arguments grew worse and worse.</w:t>
      </w:r>
      <w:r w:rsidR="0004281A">
        <w:t xml:space="preserve"> </w:t>
      </w:r>
      <w:r>
        <w:t xml:space="preserve">She </w:t>
      </w:r>
      <w:r w:rsidRPr="00CC5738">
        <w:rPr>
          <w:rStyle w:val="itali"/>
        </w:rPr>
        <w:t>knew</w:t>
      </w:r>
      <w:r>
        <w:t xml:space="preserve"> he was not this man, the one he showed her lately.</w:t>
      </w:r>
      <w:r w:rsidR="0004281A">
        <w:t xml:space="preserve"> </w:t>
      </w:r>
      <w:r>
        <w:t>He wasn</w:t>
      </w:r>
      <w:r w:rsidR="00766B15">
        <w:t>’</w:t>
      </w:r>
      <w:r>
        <w:t>t like this when he spoke to Dalinar, or to Sadeas, or even</w:t>
      </w:r>
      <w:r w:rsidR="00483B1D">
        <w:t>—</w:t>
      </w:r>
      <w:r>
        <w:t>usually</w:t>
      </w:r>
      <w:r w:rsidR="00483B1D">
        <w:t>—</w:t>
      </w:r>
      <w:r>
        <w:t>to Jasnah.</w:t>
      </w:r>
    </w:p>
    <w:p w14:paraId="3B516F97" w14:textId="37127A39" w:rsidR="00D10B5B" w:rsidRDefault="0059432C" w:rsidP="00684D30">
      <w:pPr>
        <w:pStyle w:val="Body-TextTx"/>
      </w:pPr>
      <w:r>
        <w:t>Gavilar was better than this.</w:t>
      </w:r>
      <w:r w:rsidR="0004281A">
        <w:t xml:space="preserve"> </w:t>
      </w:r>
      <w:r>
        <w:t>She suspected he knew it too.</w:t>
      </w:r>
      <w:r w:rsidR="0004281A">
        <w:t xml:space="preserve"> </w:t>
      </w:r>
      <w:r>
        <w:t>Tomorrow she would receive flowers.</w:t>
      </w:r>
      <w:r w:rsidR="0004281A">
        <w:t xml:space="preserve"> </w:t>
      </w:r>
      <w:r>
        <w:t>No apology to accompany them, but a gift, usually a bracelet.</w:t>
      </w:r>
    </w:p>
    <w:p w14:paraId="3E32D051" w14:textId="181AE6F2" w:rsidR="00D10B5B" w:rsidRDefault="0059432C" w:rsidP="00684D30">
      <w:pPr>
        <w:pStyle w:val="Body-TextTx"/>
      </w:pPr>
      <w:r>
        <w:t>Yes, he knew he should be something more.</w:t>
      </w:r>
      <w:r w:rsidR="0004281A">
        <w:t xml:space="preserve"> </w:t>
      </w:r>
      <w:r>
        <w:t>But</w:t>
      </w:r>
      <w:r w:rsidR="00766B15">
        <w:t> . . .</w:t>
      </w:r>
      <w:r w:rsidR="00483B1D">
        <w:t xml:space="preserve"> </w:t>
      </w:r>
      <w:r>
        <w:t>somehow she brought out the monster in him.</w:t>
      </w:r>
      <w:r w:rsidR="0004281A">
        <w:t xml:space="preserve"> </w:t>
      </w:r>
      <w:r>
        <w:t>And he somehow brought out the weakness in her.</w:t>
      </w:r>
      <w:r w:rsidR="0004281A">
        <w:t xml:space="preserve"> </w:t>
      </w:r>
      <w:r>
        <w:t>She slammed her safehand palm against the table, rubbing her forehead with her other hand.</w:t>
      </w:r>
    </w:p>
    <w:p w14:paraId="3E6E92CF" w14:textId="0B59F91B" w:rsidR="00D10B5B" w:rsidRDefault="0059432C" w:rsidP="00684D30">
      <w:pPr>
        <w:pStyle w:val="Body-TextTx"/>
      </w:pPr>
      <w:r>
        <w:t>Storms.</w:t>
      </w:r>
      <w:r w:rsidR="0004281A">
        <w:t xml:space="preserve"> </w:t>
      </w:r>
      <w:r>
        <w:t>It seemed not so long ago that they</w:t>
      </w:r>
      <w:r w:rsidR="00766B15">
        <w:t>’</w:t>
      </w:r>
      <w:r>
        <w:t>d sat conspiring together about the kingdom they</w:t>
      </w:r>
      <w:r w:rsidR="00B5109F">
        <w:t xml:space="preserve"> woul</w:t>
      </w:r>
      <w:r>
        <w:t>d forge.</w:t>
      </w:r>
      <w:r w:rsidR="0004281A">
        <w:t xml:space="preserve"> </w:t>
      </w:r>
      <w:r>
        <w:t>Now they barely spoke without reaching for their sharpest knives</w:t>
      </w:r>
      <w:r w:rsidR="00483B1D">
        <w:t>—</w:t>
      </w:r>
      <w:r>
        <w:t xml:space="preserve">stabbing </w:t>
      </w:r>
      <w:r>
        <w:lastRenderedPageBreak/>
        <w:t>them right into the most painful spots with an accuracy gained only through longtime familiarity.</w:t>
      </w:r>
    </w:p>
    <w:p w14:paraId="3302F1CE" w14:textId="474BF74A" w:rsidR="00D10B5B" w:rsidRDefault="0059432C" w:rsidP="00684D30">
      <w:pPr>
        <w:pStyle w:val="Body-TextTx"/>
      </w:pPr>
      <w:r>
        <w:t>She composed herself with effort, redoing her makeup, touching up her hair.</w:t>
      </w:r>
      <w:r w:rsidR="0004281A">
        <w:t xml:space="preserve"> </w:t>
      </w:r>
      <w:r>
        <w:t xml:space="preserve">She might be the things he said, but </w:t>
      </w:r>
      <w:r w:rsidRPr="00CC5738">
        <w:rPr>
          <w:rStyle w:val="itali"/>
        </w:rPr>
        <w:t>he</w:t>
      </w:r>
      <w:r>
        <w:t xml:space="preserve"> was no more than a backwater thug with too much luck and a knack for fooling good men into following him.</w:t>
      </w:r>
    </w:p>
    <w:p w14:paraId="1303472D" w14:textId="570AE5F1" w:rsidR="00D10B5B" w:rsidRDefault="0059432C" w:rsidP="00684D30">
      <w:pPr>
        <w:pStyle w:val="Body-TextTx"/>
      </w:pPr>
      <w:r>
        <w:t>If a man like that could pretend to be a king, she could pretend to be a queen.</w:t>
      </w:r>
      <w:r w:rsidR="0004281A">
        <w:t xml:space="preserve"> </w:t>
      </w:r>
      <w:r>
        <w:t>At any rate, they had a kingdom.</w:t>
      </w:r>
    </w:p>
    <w:p w14:paraId="7FCE4CEE" w14:textId="77777777" w:rsidR="001E2135" w:rsidRDefault="0059432C" w:rsidP="00684D30">
      <w:pPr>
        <w:pStyle w:val="Body-TextTx"/>
      </w:pPr>
      <w:r>
        <w:t>At least one of them should try to run it.</w:t>
      </w:r>
    </w:p>
    <w:p w14:paraId="286A4085" w14:textId="77777777" w:rsidR="00D10B5B" w:rsidRDefault="00292095" w:rsidP="00292095">
      <w:pPr>
        <w:pStyle w:val="Ornamental-Space-BreakOsbrk"/>
      </w:pPr>
      <w:r w:rsidRPr="00292095">
        <w:t>***</w:t>
      </w:r>
    </w:p>
    <w:p w14:paraId="0F3A041D" w14:textId="0B035A8E" w:rsidR="00D10B5B" w:rsidRDefault="0059432C" w:rsidP="00684D30">
      <w:pPr>
        <w:pStyle w:val="Body-TextTx"/>
      </w:pPr>
      <w:r>
        <w:t>Navani didn</w:t>
      </w:r>
      <w:r w:rsidR="00766B15">
        <w:t>’</w:t>
      </w:r>
      <w:r>
        <w:t>t hear of the assassination until it had been accomplished.</w:t>
      </w:r>
    </w:p>
    <w:p w14:paraId="3FBC7F30" w14:textId="4C017E2A" w:rsidR="00D10B5B" w:rsidRDefault="0059432C" w:rsidP="00684D30">
      <w:pPr>
        <w:pStyle w:val="Body-TextTx"/>
      </w:pPr>
      <w:r>
        <w:t>At the feast, they</w:t>
      </w:r>
      <w:r w:rsidR="00766B15">
        <w:t>’</w:t>
      </w:r>
      <w:r>
        <w:t>d been the model of perfect royalty, cordial to one another, leading their respective meals.</w:t>
      </w:r>
      <w:r w:rsidR="0004281A">
        <w:t xml:space="preserve"> </w:t>
      </w:r>
      <w:r>
        <w:t>Then Gavilar had left, fleeing as soon as he could find an excuse.</w:t>
      </w:r>
      <w:r w:rsidR="0004281A">
        <w:t xml:space="preserve"> </w:t>
      </w:r>
      <w:r>
        <w:t>At least he</w:t>
      </w:r>
      <w:r w:rsidR="00766B15">
        <w:t>’</w:t>
      </w:r>
      <w:r>
        <w:t>d waited until the dining was finished.</w:t>
      </w:r>
    </w:p>
    <w:p w14:paraId="3D68262F" w14:textId="5242E9F0" w:rsidR="00D10B5B" w:rsidRDefault="0059432C" w:rsidP="00684D30">
      <w:pPr>
        <w:pStyle w:val="Body-TextTx"/>
      </w:pPr>
      <w:r>
        <w:t>Navani had gone down to bid farewell to the guests.</w:t>
      </w:r>
      <w:r w:rsidR="0004281A">
        <w:t xml:space="preserve"> </w:t>
      </w:r>
      <w:r>
        <w:t>She had implied that Gavilar wasn</w:t>
      </w:r>
      <w:r w:rsidR="00766B15">
        <w:t>’</w:t>
      </w:r>
      <w:r>
        <w:t xml:space="preserve">t </w:t>
      </w:r>
      <w:r w:rsidRPr="00CC5738">
        <w:rPr>
          <w:rStyle w:val="itali"/>
        </w:rPr>
        <w:t>deliberately</w:t>
      </w:r>
      <w:r>
        <w:t xml:space="preserve"> snubbing anyone.</w:t>
      </w:r>
      <w:r w:rsidR="0004281A">
        <w:t xml:space="preserve"> </w:t>
      </w:r>
      <w:r>
        <w:t>He was merely exhausted from his extensive touring.</w:t>
      </w:r>
      <w:r w:rsidR="0004281A">
        <w:t xml:space="preserve"> </w:t>
      </w:r>
      <w:r>
        <w:t>Yes, she was certain he</w:t>
      </w:r>
      <w:r w:rsidR="00766B15">
        <w:t>’</w:t>
      </w:r>
      <w:r>
        <w:t>d be holding audience soon.</w:t>
      </w:r>
      <w:r w:rsidR="0004281A">
        <w:t xml:space="preserve"> </w:t>
      </w:r>
      <w:r>
        <w:t>They</w:t>
      </w:r>
      <w:r w:rsidR="00766B15">
        <w:t>’</w:t>
      </w:r>
      <w:r>
        <w:t>d love to visit once the next storm passed</w:t>
      </w:r>
      <w:r w:rsidR="00766B15">
        <w:t>. . . .</w:t>
      </w:r>
    </w:p>
    <w:p w14:paraId="5F8DB96E" w14:textId="20917D99" w:rsidR="00D10B5B" w:rsidRDefault="0059432C" w:rsidP="00684D30">
      <w:pPr>
        <w:pStyle w:val="Body-TextTx"/>
      </w:pPr>
      <w:r>
        <w:t>On and on she went, until each smile made her face feel as if it would crack.</w:t>
      </w:r>
      <w:r w:rsidR="0004281A">
        <w:t xml:space="preserve"> </w:t>
      </w:r>
      <w:r>
        <w:t>She was relieved when a messenger girl came running for her.</w:t>
      </w:r>
      <w:r w:rsidR="0004281A">
        <w:t xml:space="preserve"> </w:t>
      </w:r>
      <w:r>
        <w:t>She stepped away from the departing guests, expecting to hear that an expensive vase had shattered, or that Dalinar was snoring at his table.</w:t>
      </w:r>
    </w:p>
    <w:p w14:paraId="5B0FA16D" w14:textId="172F3076" w:rsidR="00D10B5B" w:rsidRDefault="0059432C" w:rsidP="00684D30">
      <w:pPr>
        <w:pStyle w:val="Body-TextTx"/>
      </w:pPr>
      <w:r>
        <w:t>Instead, the messenger girl brought Navani over to the palace steward, his face a mask of grief.</w:t>
      </w:r>
      <w:r w:rsidR="0004281A">
        <w:t xml:space="preserve"> </w:t>
      </w:r>
      <w:r>
        <w:t>Eyes reddened, hands shaking, the aged man reached out for her and took her arm</w:t>
      </w:r>
      <w:r w:rsidR="00483B1D">
        <w:t>—</w:t>
      </w:r>
      <w:r>
        <w:t>as if for stability.</w:t>
      </w:r>
      <w:r w:rsidR="0004281A">
        <w:t xml:space="preserve"> </w:t>
      </w:r>
      <w:r>
        <w:t>Tears ran down his face, getting caught in his wispy beard.</w:t>
      </w:r>
    </w:p>
    <w:p w14:paraId="01B0C518" w14:textId="121DD106" w:rsidR="00D10B5B" w:rsidRDefault="0059432C" w:rsidP="00684D30">
      <w:pPr>
        <w:pStyle w:val="Body-TextTx"/>
      </w:pPr>
      <w:r>
        <w:t xml:space="preserve">Seeing his emotion, she realized she rarely thought of the man by his name, rarely </w:t>
      </w:r>
      <w:r>
        <w:lastRenderedPageBreak/>
        <w:t>thought of him as a person.</w:t>
      </w:r>
      <w:r w:rsidR="0004281A">
        <w:t xml:space="preserve"> </w:t>
      </w:r>
      <w:r>
        <w:t>She</w:t>
      </w:r>
      <w:r w:rsidR="00766B15">
        <w:t>’</w:t>
      </w:r>
      <w:r>
        <w:t>d often treated him like a fixture of the palace, much as one might the statues out front.</w:t>
      </w:r>
      <w:r w:rsidR="0004281A">
        <w:t xml:space="preserve"> </w:t>
      </w:r>
      <w:r>
        <w:t>Much as Gavilar treated her.</w:t>
      </w:r>
    </w:p>
    <w:p w14:paraId="7585CBCF" w14:textId="1426C90D" w:rsidR="00D10B5B" w:rsidRDefault="00766B15" w:rsidP="00684D30">
      <w:pPr>
        <w:pStyle w:val="Body-TextTx"/>
      </w:pPr>
      <w:r>
        <w:t>“</w:t>
      </w:r>
      <w:r w:rsidR="0059432C">
        <w:t>Gereh,</w:t>
      </w:r>
      <w:r>
        <w:t>”</w:t>
      </w:r>
      <w:r w:rsidR="0059432C">
        <w:t xml:space="preserve"> she said, taking his hand, embarrassed.</w:t>
      </w:r>
      <w:r w:rsidR="0004281A">
        <w:t xml:space="preserve"> </w:t>
      </w:r>
      <w:r>
        <w:t>“</w:t>
      </w:r>
      <w:r w:rsidR="0059432C">
        <w:t>What happened?</w:t>
      </w:r>
      <w:r w:rsidR="0004281A">
        <w:t xml:space="preserve"> </w:t>
      </w:r>
      <w:r w:rsidR="0059432C">
        <w:t>Are you well?</w:t>
      </w:r>
      <w:r w:rsidR="0004281A">
        <w:t xml:space="preserve"> </w:t>
      </w:r>
      <w:r w:rsidR="0059432C">
        <w:t>Have we been working you too hard without</w:t>
      </w:r>
      <w:r w:rsidR="00483B1D">
        <w:t>—</w:t>
      </w:r>
      <w:r>
        <w:t>”</w:t>
      </w:r>
    </w:p>
    <w:p w14:paraId="28E8B6D8" w14:textId="2023A577" w:rsidR="00D10B5B" w:rsidRDefault="0059432C" w:rsidP="00684D30">
      <w:pPr>
        <w:pStyle w:val="Body-TextTx"/>
      </w:pPr>
      <w:r>
        <w:t>“The king,</w:t>
      </w:r>
      <w:r w:rsidR="00766B15">
        <w:t>”</w:t>
      </w:r>
      <w:r>
        <w:t xml:space="preserve"> the elderly man choked out.</w:t>
      </w:r>
      <w:r w:rsidR="0004281A">
        <w:t xml:space="preserve"> </w:t>
      </w:r>
      <w:r w:rsidR="00766B15">
        <w:t>“</w:t>
      </w:r>
      <w:r>
        <w:t>Oh, Brightness, they</w:t>
      </w:r>
      <w:r w:rsidR="00766B15">
        <w:t>’</w:t>
      </w:r>
      <w:r>
        <w:t>ve taken our king!</w:t>
      </w:r>
      <w:r w:rsidR="0004281A">
        <w:t xml:space="preserve"> </w:t>
      </w:r>
      <w:r>
        <w:t>Those parshmen.</w:t>
      </w:r>
      <w:r w:rsidR="0004281A">
        <w:t xml:space="preserve"> </w:t>
      </w:r>
      <w:r>
        <w:t xml:space="preserve">Those </w:t>
      </w:r>
      <w:r w:rsidRPr="00CC5738">
        <w:rPr>
          <w:rStyle w:val="itali"/>
        </w:rPr>
        <w:t>barbarians</w:t>
      </w:r>
      <w:r w:rsidRPr="00916B40">
        <w:rPr>
          <w:rStyle w:val="itali"/>
        </w:rPr>
        <w:t>.</w:t>
      </w:r>
      <w:r w:rsidR="0004281A">
        <w:t xml:space="preserve"> </w:t>
      </w:r>
      <w:r>
        <w:t>Those</w:t>
      </w:r>
      <w:r w:rsidR="00766B15">
        <w:t> . . .</w:t>
      </w:r>
      <w:r w:rsidR="00483B1D">
        <w:t xml:space="preserve"> </w:t>
      </w:r>
      <w:r>
        <w:t xml:space="preserve">those </w:t>
      </w:r>
      <w:r w:rsidRPr="00CC5738">
        <w:rPr>
          <w:rStyle w:val="itali"/>
        </w:rPr>
        <w:t>monsters</w:t>
      </w:r>
      <w:r w:rsidRPr="00916B40">
        <w:rPr>
          <w:rStyle w:val="itali"/>
        </w:rPr>
        <w:t>.</w:t>
      </w:r>
      <w:r w:rsidR="00766B15">
        <w:t>”</w:t>
      </w:r>
    </w:p>
    <w:p w14:paraId="02BB4394" w14:textId="2514A83D" w:rsidR="00D10B5B" w:rsidRDefault="0059432C" w:rsidP="00684D30">
      <w:pPr>
        <w:pStyle w:val="Body-TextTx"/>
      </w:pPr>
      <w:r>
        <w:t>Her immediate suspicion was that Gavilar had found some way to escape the palace, and everyone thought he</w:t>
      </w:r>
      <w:r w:rsidR="00766B15">
        <w:t>’</w:t>
      </w:r>
      <w:r>
        <w:t>d been kidnapped.</w:t>
      </w:r>
      <w:r w:rsidR="0004281A">
        <w:t xml:space="preserve"> </w:t>
      </w:r>
      <w:r w:rsidRPr="00CC5738">
        <w:rPr>
          <w:rStyle w:val="itali"/>
        </w:rPr>
        <w:t>That man</w:t>
      </w:r>
      <w:r w:rsidR="00766B15">
        <w:rPr>
          <w:rStyle w:val="itali"/>
        </w:rPr>
        <w:t> . . .</w:t>
      </w:r>
      <w:r w:rsidR="00483B1D" w:rsidRPr="00CC5738">
        <w:rPr>
          <w:rStyle w:val="itali"/>
        </w:rPr>
        <w:t xml:space="preserve"> </w:t>
      </w:r>
      <w:r>
        <w:t>she thought, imagining him out in the city with his uncommon visitors, discussing secrets in a dark room.</w:t>
      </w:r>
    </w:p>
    <w:p w14:paraId="651C46B3" w14:textId="6812A14B" w:rsidR="00D10B5B" w:rsidRDefault="0059432C" w:rsidP="00684D30">
      <w:pPr>
        <w:pStyle w:val="Body-TextTx"/>
      </w:pPr>
      <w:r>
        <w:t>Gereh held to her tighter.</w:t>
      </w:r>
      <w:r w:rsidR="0004281A">
        <w:t xml:space="preserve"> </w:t>
      </w:r>
      <w:r w:rsidR="00766B15">
        <w:t>“</w:t>
      </w:r>
      <w:r>
        <w:t>Brightness, they</w:t>
      </w:r>
      <w:r w:rsidR="00766B15">
        <w:t>’</w:t>
      </w:r>
      <w:r>
        <w:t xml:space="preserve">ve </w:t>
      </w:r>
      <w:r w:rsidRPr="00CC5738">
        <w:rPr>
          <w:rStyle w:val="itali"/>
        </w:rPr>
        <w:t>killed</w:t>
      </w:r>
      <w:r>
        <w:t xml:space="preserve"> him.</w:t>
      </w:r>
      <w:r w:rsidR="0004281A">
        <w:t xml:space="preserve"> </w:t>
      </w:r>
      <w:r>
        <w:t>King Gavilar is dead.</w:t>
      </w:r>
      <w:r w:rsidR="00766B15">
        <w:t>”</w:t>
      </w:r>
    </w:p>
    <w:p w14:paraId="08D13B3E" w14:textId="62E88F54" w:rsidR="00D10B5B" w:rsidRDefault="00766B15" w:rsidP="00684D30">
      <w:pPr>
        <w:pStyle w:val="Body-TextTx"/>
      </w:pPr>
      <w:r>
        <w:t>“</w:t>
      </w:r>
      <w:r w:rsidR="0059432C">
        <w:t>Impossible,</w:t>
      </w:r>
      <w:r>
        <w:t>”</w:t>
      </w:r>
      <w:r w:rsidR="0059432C">
        <w:t xml:space="preserve"> she said.</w:t>
      </w:r>
      <w:r w:rsidR="0004281A">
        <w:t xml:space="preserve"> </w:t>
      </w:r>
      <w:r>
        <w:t>“</w:t>
      </w:r>
      <w:r w:rsidR="0059432C">
        <w:t>He</w:t>
      </w:r>
      <w:r>
        <w:t>’</w:t>
      </w:r>
      <w:r w:rsidR="0059432C">
        <w:t>s the most powerful man in the land, perhaps the world.</w:t>
      </w:r>
      <w:r w:rsidR="0004281A">
        <w:t xml:space="preserve"> </w:t>
      </w:r>
      <w:r w:rsidR="0059432C">
        <w:t>Surrounded by Shardbearers.</w:t>
      </w:r>
      <w:r w:rsidR="0004281A">
        <w:t xml:space="preserve"> </w:t>
      </w:r>
      <w:r w:rsidR="0059432C">
        <w:t>You are mistaken, Gereh.</w:t>
      </w:r>
      <w:r w:rsidR="0004281A">
        <w:t xml:space="preserve"> </w:t>
      </w:r>
      <w:r w:rsidR="0059432C">
        <w:t>He</w:t>
      </w:r>
      <w:r>
        <w:t>’</w:t>
      </w:r>
      <w:r w:rsidR="0059432C">
        <w:t>s</w:t>
      </w:r>
      <w:r>
        <w:t> . . .”</w:t>
      </w:r>
    </w:p>
    <w:p w14:paraId="5DDA6774" w14:textId="06609713" w:rsidR="00D10B5B" w:rsidRDefault="0059432C" w:rsidP="00684D30">
      <w:pPr>
        <w:pStyle w:val="Body-TextTx"/>
      </w:pPr>
      <w:r w:rsidRPr="00CC5738">
        <w:rPr>
          <w:rStyle w:val="itali"/>
        </w:rPr>
        <w:t>He</w:t>
      </w:r>
      <w:r w:rsidR="00766B15">
        <w:rPr>
          <w:rStyle w:val="itali"/>
        </w:rPr>
        <w:t>’</w:t>
      </w:r>
      <w:r w:rsidRPr="00CC5738">
        <w:rPr>
          <w:rStyle w:val="itali"/>
        </w:rPr>
        <w:t>s as enduring as the storms.</w:t>
      </w:r>
      <w:r w:rsidR="0004281A">
        <w:t xml:space="preserve"> </w:t>
      </w:r>
      <w:r>
        <w:t>But of course that wasn</w:t>
      </w:r>
      <w:r w:rsidR="00766B15">
        <w:t>’</w:t>
      </w:r>
      <w:r>
        <w:t>t true</w:t>
      </w:r>
      <w:r w:rsidR="00483B1D">
        <w:t>—</w:t>
      </w:r>
      <w:r>
        <w:t>it was merely what he wished people to think.</w:t>
      </w:r>
      <w:r w:rsidR="0004281A">
        <w:t xml:space="preserve"> </w:t>
      </w:r>
      <w:r w:rsidRPr="00CC5738">
        <w:rPr>
          <w:rStyle w:val="itali"/>
        </w:rPr>
        <w:t>I will never end</w:t>
      </w:r>
      <w:r w:rsidR="00766B15">
        <w:rPr>
          <w:rStyle w:val="itali"/>
        </w:rPr>
        <w:t>. . . .</w:t>
      </w:r>
      <w:r>
        <w:t xml:space="preserve"> When he said things like that, it was hard to disbelieve him.</w:t>
      </w:r>
    </w:p>
    <w:p w14:paraId="1EBFB43F" w14:textId="14962EA2" w:rsidR="00D10B5B" w:rsidRDefault="0059432C" w:rsidP="00684D30">
      <w:pPr>
        <w:pStyle w:val="Body-TextTx"/>
      </w:pPr>
      <w:r>
        <w:t>She had to see the body before the truth started to seep in at last, chilling her like a winter rain.</w:t>
      </w:r>
      <w:r w:rsidR="0004281A">
        <w:t xml:space="preserve"> </w:t>
      </w:r>
      <w:r>
        <w:t>Gavilar, broken and bloody, l</w:t>
      </w:r>
      <w:r w:rsidR="00ED7F33">
        <w:t>a</w:t>
      </w:r>
      <w:r>
        <w:t>y on a table in the larder</w:t>
      </w:r>
      <w:r w:rsidR="00483B1D">
        <w:t>—</w:t>
      </w:r>
      <w:r>
        <w:t>with guards forcibly turning aside the frightened house staff when they asked for explanations.</w:t>
      </w:r>
    </w:p>
    <w:p w14:paraId="3B7285F7" w14:textId="37091ADD" w:rsidR="00D10B5B" w:rsidRDefault="0059432C" w:rsidP="00684D30">
      <w:pPr>
        <w:pStyle w:val="Body-TextTx"/>
      </w:pPr>
      <w:r>
        <w:t>Navani stood over him.</w:t>
      </w:r>
      <w:r w:rsidR="0004281A">
        <w:t xml:space="preserve"> </w:t>
      </w:r>
      <w:r>
        <w:t>Even with the blood in his beard, the shattered Shardplate, his lack of breath and the gaping wounds in his flesh</w:t>
      </w:r>
      <w:r w:rsidR="00766B15">
        <w:t> . . .</w:t>
      </w:r>
      <w:r w:rsidR="00483B1D">
        <w:t xml:space="preserve"> </w:t>
      </w:r>
      <w:r>
        <w:t>even then she wondered if it was a trick.</w:t>
      </w:r>
      <w:r w:rsidR="0004281A">
        <w:t xml:space="preserve"> </w:t>
      </w:r>
      <w:r>
        <w:t>What lay before her was an impossibility.</w:t>
      </w:r>
      <w:r w:rsidR="0004281A">
        <w:t xml:space="preserve"> </w:t>
      </w:r>
      <w:r>
        <w:t>Gavilar Kholin couldn</w:t>
      </w:r>
      <w:r w:rsidR="00766B15">
        <w:t>’</w:t>
      </w:r>
      <w:r>
        <w:t xml:space="preserve">t simply </w:t>
      </w:r>
      <w:r w:rsidRPr="00CC5738">
        <w:rPr>
          <w:rStyle w:val="itali"/>
        </w:rPr>
        <w:t>die</w:t>
      </w:r>
      <w:r>
        <w:t xml:space="preserve"> like other men.</w:t>
      </w:r>
    </w:p>
    <w:p w14:paraId="338A2D99" w14:textId="6087AADB" w:rsidR="00D10B5B" w:rsidRDefault="0059432C" w:rsidP="00684D30">
      <w:pPr>
        <w:pStyle w:val="Body-TextTx"/>
      </w:pPr>
      <w:r>
        <w:t xml:space="preserve">She had them show her the fallen balcony, where Gavilar had been found </w:t>
      </w:r>
      <w:r w:rsidR="00BD674B">
        <w:t>lifeless</w:t>
      </w:r>
      <w:r>
        <w:t xml:space="preserve"> after dropping from above.</w:t>
      </w:r>
      <w:r w:rsidR="0004281A">
        <w:t xml:space="preserve"> </w:t>
      </w:r>
      <w:r>
        <w:t>Jasnah had witnessed it, they said.</w:t>
      </w:r>
      <w:r w:rsidR="0004281A">
        <w:t xml:space="preserve"> </w:t>
      </w:r>
      <w:r>
        <w:t xml:space="preserve">The normally unflappable girl sat in the </w:t>
      </w:r>
      <w:r>
        <w:lastRenderedPageBreak/>
        <w:t>corner, her fisted safehand to her mouth as she cried.</w:t>
      </w:r>
    </w:p>
    <w:p w14:paraId="57040A64" w14:textId="21917D01" w:rsidR="00D10B5B" w:rsidRDefault="0059432C" w:rsidP="00684D30">
      <w:pPr>
        <w:pStyle w:val="Body-TextTx"/>
      </w:pPr>
      <w:r>
        <w:t>Only then did the shockspren began to appear around Navani, like triangles of breaking light.</w:t>
      </w:r>
      <w:r w:rsidR="0004281A">
        <w:t xml:space="preserve"> </w:t>
      </w:r>
      <w:r>
        <w:t>Only then did she believe.</w:t>
      </w:r>
    </w:p>
    <w:p w14:paraId="510F86ED" w14:textId="77777777" w:rsidR="00D10B5B" w:rsidRDefault="0059432C" w:rsidP="00684D30">
      <w:pPr>
        <w:pStyle w:val="Body-TextTx"/>
      </w:pPr>
      <w:r>
        <w:t>Gavilar Kholin was dead.</w:t>
      </w:r>
    </w:p>
    <w:p w14:paraId="5BB821D0" w14:textId="1E6B47A6" w:rsidR="00D10B5B" w:rsidRDefault="0059432C" w:rsidP="00684D30">
      <w:pPr>
        <w:pStyle w:val="Body-TextTx"/>
      </w:pPr>
      <w:r>
        <w:t>Sadeas pulled Navani aside and, with genuine sorrow, explained his role in the events.</w:t>
      </w:r>
      <w:r w:rsidR="0004281A">
        <w:t xml:space="preserve"> </w:t>
      </w:r>
      <w:r>
        <w:t>She listened in a numb sense of disconnect.</w:t>
      </w:r>
      <w:r w:rsidR="0004281A">
        <w:t xml:space="preserve"> </w:t>
      </w:r>
      <w:r>
        <w:t>She had been so busy, she hadn</w:t>
      </w:r>
      <w:r w:rsidR="00766B15">
        <w:t>’</w:t>
      </w:r>
      <w:r>
        <w:t>t realized that most of the Parshendi had left the palace in secret</w:t>
      </w:r>
      <w:r w:rsidR="00483B1D">
        <w:t>—</w:t>
      </w:r>
      <w:r>
        <w:t>fleeing into the darkness moments before their minion attacked.</w:t>
      </w:r>
      <w:r w:rsidR="0004281A">
        <w:t xml:space="preserve"> </w:t>
      </w:r>
      <w:r>
        <w:t>Their leaders had stayed behind to cover up the withdrawal.</w:t>
      </w:r>
    </w:p>
    <w:p w14:paraId="41F62219" w14:textId="5D2825E7" w:rsidR="00D10B5B" w:rsidRDefault="0059432C" w:rsidP="00684D30">
      <w:pPr>
        <w:pStyle w:val="Body-TextTx"/>
      </w:pPr>
      <w:r>
        <w:t>In a trance, Navani walked back to the larder and the cold husk of Gavilar Kholin.</w:t>
      </w:r>
      <w:r w:rsidR="0004281A">
        <w:t xml:space="preserve"> </w:t>
      </w:r>
      <w:r>
        <w:t>His discarded shell.</w:t>
      </w:r>
      <w:r w:rsidR="0004281A">
        <w:t xml:space="preserve"> </w:t>
      </w:r>
      <w:r>
        <w:t>From the looks of the attending servants and surgeons, they anticipated grief from her.</w:t>
      </w:r>
      <w:r w:rsidR="0004281A">
        <w:t xml:space="preserve"> </w:t>
      </w:r>
      <w:r>
        <w:t>Wailing perhaps.</w:t>
      </w:r>
      <w:r w:rsidR="0004281A">
        <w:t xml:space="preserve"> </w:t>
      </w:r>
      <w:r>
        <w:t>Certainly there were painspren appearing in droves in the room, even a few rare anguishspren, like teeth growing from the walls.</w:t>
      </w:r>
    </w:p>
    <w:p w14:paraId="1A86E463" w14:textId="28F10B90" w:rsidR="00D10B5B" w:rsidRDefault="0059432C" w:rsidP="00684D30">
      <w:pPr>
        <w:pStyle w:val="Body-TextTx"/>
      </w:pPr>
      <w:r>
        <w:t xml:space="preserve">She felt something </w:t>
      </w:r>
      <w:r w:rsidRPr="00CC5738">
        <w:rPr>
          <w:rStyle w:val="itali"/>
        </w:rPr>
        <w:t>akin</w:t>
      </w:r>
      <w:r>
        <w:t xml:space="preserve"> to those emotions.</w:t>
      </w:r>
      <w:r w:rsidR="0004281A">
        <w:t xml:space="preserve"> </w:t>
      </w:r>
      <w:r>
        <w:t>Sorrow?</w:t>
      </w:r>
      <w:r w:rsidR="0004281A">
        <w:t xml:space="preserve"> </w:t>
      </w:r>
      <w:r>
        <w:t>No, not exactly.</w:t>
      </w:r>
      <w:r w:rsidR="0004281A">
        <w:t xml:space="preserve"> </w:t>
      </w:r>
      <w:r>
        <w:t>Regret.</w:t>
      </w:r>
      <w:r w:rsidR="0004281A">
        <w:t xml:space="preserve"> </w:t>
      </w:r>
      <w:r>
        <w:t>If he truly was dead, then</w:t>
      </w:r>
      <w:r w:rsidR="00766B15">
        <w:t> . . .</w:t>
      </w:r>
      <w:r w:rsidR="00483B1D">
        <w:t xml:space="preserve"> </w:t>
      </w:r>
      <w:r>
        <w:t>that was it.</w:t>
      </w:r>
      <w:r w:rsidR="0004281A">
        <w:t xml:space="preserve"> </w:t>
      </w:r>
      <w:r>
        <w:t>Their last real conversation had been another argument.</w:t>
      </w:r>
      <w:r w:rsidR="0004281A">
        <w:t xml:space="preserve"> </w:t>
      </w:r>
      <w:r>
        <w:t>There was no going back.</w:t>
      </w:r>
      <w:r w:rsidR="0004281A">
        <w:t xml:space="preserve"> </w:t>
      </w:r>
      <w:r>
        <w:t>Always before, she</w:t>
      </w:r>
      <w:r w:rsidR="00766B15">
        <w:t>’</w:t>
      </w:r>
      <w:r>
        <w:t>d been able to tell herself that they</w:t>
      </w:r>
      <w:r w:rsidR="00766B15">
        <w:t>’</w:t>
      </w:r>
      <w:r>
        <w:t>d reconcile.</w:t>
      </w:r>
      <w:r w:rsidR="0004281A">
        <w:t xml:space="preserve"> </w:t>
      </w:r>
      <w:r>
        <w:t>That they</w:t>
      </w:r>
      <w:r w:rsidR="00766B15">
        <w:t>’</w:t>
      </w:r>
      <w:r>
        <w:t>d hunt through the thorns and find a path to return to what they</w:t>
      </w:r>
      <w:r w:rsidR="00766B15">
        <w:t>’</w:t>
      </w:r>
      <w:r>
        <w:t>d been.</w:t>
      </w:r>
      <w:r w:rsidR="0004281A">
        <w:t xml:space="preserve"> </w:t>
      </w:r>
      <w:r>
        <w:t>If not loving, then at least aligned.</w:t>
      </w:r>
    </w:p>
    <w:p w14:paraId="43F4727F" w14:textId="1644DB52" w:rsidR="00D10B5B" w:rsidRDefault="0059432C" w:rsidP="00684D30">
      <w:pPr>
        <w:pStyle w:val="Body-TextTx"/>
      </w:pPr>
      <w:r>
        <w:t>Now that would never be.</w:t>
      </w:r>
      <w:r w:rsidR="0004281A">
        <w:t xml:space="preserve"> </w:t>
      </w:r>
      <w:r>
        <w:t>It was over.</w:t>
      </w:r>
      <w:r w:rsidR="0004281A">
        <w:t xml:space="preserve"> </w:t>
      </w:r>
      <w:r>
        <w:t>He was dead, she was a widow, and</w:t>
      </w:r>
      <w:r w:rsidR="00766B15">
        <w:t> . . .</w:t>
      </w:r>
      <w:r w:rsidR="00483B1D">
        <w:t xml:space="preserve"> </w:t>
      </w:r>
      <w:r>
        <w:t>storms, she</w:t>
      </w:r>
      <w:r w:rsidR="00766B15">
        <w:t>’</w:t>
      </w:r>
      <w:r>
        <w:t xml:space="preserve">d </w:t>
      </w:r>
      <w:r w:rsidRPr="00CC5738">
        <w:rPr>
          <w:rStyle w:val="itali"/>
        </w:rPr>
        <w:t>prayed</w:t>
      </w:r>
      <w:r>
        <w:t xml:space="preserve"> for this.</w:t>
      </w:r>
      <w:r w:rsidR="0004281A">
        <w:t xml:space="preserve"> </w:t>
      </w:r>
      <w:r>
        <w:t>That knowledge stabbed her straight through.</w:t>
      </w:r>
      <w:r w:rsidR="0004281A">
        <w:t xml:space="preserve"> </w:t>
      </w:r>
      <w:r>
        <w:t>She had to hope the Almighty hadn</w:t>
      </w:r>
      <w:r w:rsidR="00766B15">
        <w:t>’</w:t>
      </w:r>
      <w:r>
        <w:t>t listened to her foolish pleas written in a moment of fury.</w:t>
      </w:r>
      <w:r w:rsidR="0004281A">
        <w:t xml:space="preserve"> </w:t>
      </w:r>
      <w:r>
        <w:t>Although a part of her had grown to hate Gavilar, she didn</w:t>
      </w:r>
      <w:r w:rsidR="00766B15">
        <w:t>’</w:t>
      </w:r>
      <w:r>
        <w:t>t truly want him dead.</w:t>
      </w:r>
      <w:r w:rsidR="0004281A">
        <w:t xml:space="preserve"> </w:t>
      </w:r>
      <w:r>
        <w:t>Did she?</w:t>
      </w:r>
    </w:p>
    <w:p w14:paraId="13D94563" w14:textId="1196CEFF" w:rsidR="00D10B5B" w:rsidRDefault="0059432C" w:rsidP="00684D30">
      <w:pPr>
        <w:pStyle w:val="Body-TextTx"/>
      </w:pPr>
      <w:r>
        <w:t>No.</w:t>
      </w:r>
      <w:r w:rsidR="0004281A">
        <w:t xml:space="preserve"> </w:t>
      </w:r>
      <w:r>
        <w:t>No, this was not how it should have ended.</w:t>
      </w:r>
      <w:r w:rsidR="0004281A">
        <w:t xml:space="preserve"> </w:t>
      </w:r>
      <w:r>
        <w:t>And so she felt another emotion.</w:t>
      </w:r>
      <w:r w:rsidR="0004281A">
        <w:t xml:space="preserve"> </w:t>
      </w:r>
      <w:r>
        <w:t>Pity.</w:t>
      </w:r>
    </w:p>
    <w:p w14:paraId="114792E0" w14:textId="60A5B0CB" w:rsidR="00D10B5B" w:rsidRDefault="0059432C" w:rsidP="00684D30">
      <w:pPr>
        <w:pStyle w:val="Body-TextTx"/>
      </w:pPr>
      <w:r>
        <w:t>Lying there, blood pooling on the tabletop around him, Gavilar Kholin</w:t>
      </w:r>
      <w:r w:rsidR="00766B15">
        <w:t>’</w:t>
      </w:r>
      <w:r>
        <w:t xml:space="preserve">s corpse seemed </w:t>
      </w:r>
      <w:r>
        <w:lastRenderedPageBreak/>
        <w:t>the ultimate insult to his grand plans.</w:t>
      </w:r>
      <w:r w:rsidR="0004281A">
        <w:t xml:space="preserve"> </w:t>
      </w:r>
      <w:r>
        <w:t>He thought he was eternal, did he?</w:t>
      </w:r>
      <w:r w:rsidR="0004281A">
        <w:t xml:space="preserve"> </w:t>
      </w:r>
      <w:r>
        <w:t>He thought to reach for some grand vision, too important to share with her?</w:t>
      </w:r>
      <w:r w:rsidR="0004281A">
        <w:t xml:space="preserve"> </w:t>
      </w:r>
      <w:r>
        <w:t>Well, the Father of Storms and the Mother of the World ignored the desires of men, no matter how grand.</w:t>
      </w:r>
    </w:p>
    <w:p w14:paraId="01DA5FCA" w14:textId="55A897E9" w:rsidR="00D10B5B" w:rsidRDefault="0059432C" w:rsidP="00684D30">
      <w:pPr>
        <w:pStyle w:val="Body-TextTx"/>
      </w:pPr>
      <w:r>
        <w:t xml:space="preserve">What she </w:t>
      </w:r>
      <w:r w:rsidRPr="00CC5738">
        <w:rPr>
          <w:rStyle w:val="itali"/>
        </w:rPr>
        <w:t>didn</w:t>
      </w:r>
      <w:r w:rsidR="00766B15">
        <w:rPr>
          <w:rStyle w:val="itali"/>
        </w:rPr>
        <w:t>’</w:t>
      </w:r>
      <w:r w:rsidRPr="00CC5738">
        <w:rPr>
          <w:rStyle w:val="itali"/>
        </w:rPr>
        <w:t>t</w:t>
      </w:r>
      <w:r>
        <w:t xml:space="preserve"> feel was grief.</w:t>
      </w:r>
      <w:r w:rsidR="0004281A">
        <w:t xml:space="preserve"> </w:t>
      </w:r>
      <w:r>
        <w:t>His death was meaningful, but it didn</w:t>
      </w:r>
      <w:r w:rsidR="00766B15">
        <w:t>’</w:t>
      </w:r>
      <w:r>
        <w:t xml:space="preserve">t </w:t>
      </w:r>
      <w:r w:rsidRPr="00CC5738">
        <w:rPr>
          <w:rStyle w:val="itali"/>
        </w:rPr>
        <w:t>mean</w:t>
      </w:r>
      <w:r>
        <w:t xml:space="preserve"> anything to her.</w:t>
      </w:r>
      <w:r w:rsidR="0004281A">
        <w:t xml:space="preserve"> </w:t>
      </w:r>
      <w:r>
        <w:t>Other than perhaps a way for her children to never have to learn what he</w:t>
      </w:r>
      <w:r w:rsidR="00766B15">
        <w:t>’</w:t>
      </w:r>
      <w:r>
        <w:t>d become.</w:t>
      </w:r>
    </w:p>
    <w:p w14:paraId="319975A4" w14:textId="7D7ECFC4" w:rsidR="00D10B5B" w:rsidRDefault="0059432C" w:rsidP="00684D30">
      <w:pPr>
        <w:pStyle w:val="Body-TextTx"/>
      </w:pPr>
      <w:r w:rsidRPr="00CC5738">
        <w:rPr>
          <w:rStyle w:val="itali"/>
        </w:rPr>
        <w:t>I will be the better person, Gavilar,</w:t>
      </w:r>
      <w:r>
        <w:t xml:space="preserve"> she thought, closing his eyes.</w:t>
      </w:r>
      <w:r w:rsidR="0004281A">
        <w:t xml:space="preserve"> </w:t>
      </w:r>
      <w:r w:rsidRPr="00CC5738">
        <w:rPr>
          <w:rStyle w:val="itali"/>
        </w:rPr>
        <w:t>For what you once were, I</w:t>
      </w:r>
      <w:r w:rsidR="00766B15">
        <w:rPr>
          <w:rStyle w:val="itali"/>
        </w:rPr>
        <w:t>’</w:t>
      </w:r>
      <w:r w:rsidRPr="00CC5738">
        <w:rPr>
          <w:rStyle w:val="itali"/>
        </w:rPr>
        <w:t>ll let the world pretend.</w:t>
      </w:r>
      <w:r w:rsidR="0004281A">
        <w:rPr>
          <w:rStyle w:val="itali"/>
        </w:rPr>
        <w:t xml:space="preserve"> </w:t>
      </w:r>
      <w:r w:rsidRPr="00CC5738">
        <w:rPr>
          <w:rStyle w:val="itali"/>
        </w:rPr>
        <w:t>I</w:t>
      </w:r>
      <w:r w:rsidR="00766B15">
        <w:rPr>
          <w:rStyle w:val="itali"/>
        </w:rPr>
        <w:t>’</w:t>
      </w:r>
      <w:r w:rsidRPr="00CC5738">
        <w:rPr>
          <w:rStyle w:val="itali"/>
        </w:rPr>
        <w:t>ll give you your legacy.</w:t>
      </w:r>
    </w:p>
    <w:p w14:paraId="6742E354" w14:textId="5C37EEF1" w:rsidR="00D10B5B" w:rsidRDefault="0059432C" w:rsidP="00684D30">
      <w:pPr>
        <w:pStyle w:val="Body-TextTx"/>
      </w:pPr>
      <w:r>
        <w:t>Then she paused.</w:t>
      </w:r>
      <w:r w:rsidR="0004281A">
        <w:t xml:space="preserve"> </w:t>
      </w:r>
      <w:r>
        <w:t>His Shardplate</w:t>
      </w:r>
      <w:r w:rsidR="00483B1D">
        <w:t>—</w:t>
      </w:r>
      <w:r>
        <w:t>well, the Plate he was wearing</w:t>
      </w:r>
      <w:r w:rsidR="00483B1D">
        <w:t>—</w:t>
      </w:r>
      <w:r>
        <w:t>had broken near the waist.</w:t>
      </w:r>
      <w:r w:rsidR="0004281A">
        <w:t xml:space="preserve"> </w:t>
      </w:r>
      <w:r>
        <w:t>She reached her fingers into his pocket and brushed hogshide leather.</w:t>
      </w:r>
      <w:r w:rsidR="0004281A">
        <w:t xml:space="preserve"> </w:t>
      </w:r>
      <w:r>
        <w:t>She eased out the pouch of spheres he</w:t>
      </w:r>
      <w:r w:rsidR="00766B15">
        <w:t>’</w:t>
      </w:r>
      <w:r>
        <w:t>d been showing off earlier, but found it empty.</w:t>
      </w:r>
    </w:p>
    <w:p w14:paraId="0C17FAB1" w14:textId="4E59E73C" w:rsidR="00D10B5B" w:rsidRDefault="0059432C" w:rsidP="00684D30">
      <w:pPr>
        <w:pStyle w:val="Body-TextTx"/>
      </w:pPr>
      <w:r>
        <w:t>Storms.</w:t>
      </w:r>
      <w:r w:rsidR="0004281A">
        <w:t xml:space="preserve"> </w:t>
      </w:r>
      <w:r>
        <w:t>Where had he put them?</w:t>
      </w:r>
    </w:p>
    <w:p w14:paraId="0EF8FE5E" w14:textId="29A18073" w:rsidR="00D10B5B" w:rsidRDefault="0059432C" w:rsidP="00684D30">
      <w:pPr>
        <w:pStyle w:val="Body-TextTx"/>
      </w:pPr>
      <w:r>
        <w:t>Someone in the room coughed, and she became suddenly cognizant of how it looked for her to be rifling through his pockets.</w:t>
      </w:r>
      <w:r w:rsidR="0004281A">
        <w:t xml:space="preserve"> </w:t>
      </w:r>
      <w:r>
        <w:t>Navani took the spheres from her hair, put them into the pouch, then folded it into his hand before resting her forehead on his broken chest.</w:t>
      </w:r>
      <w:r w:rsidR="0004281A">
        <w:t xml:space="preserve"> </w:t>
      </w:r>
      <w:r>
        <w:t xml:space="preserve">That would appear as if she </w:t>
      </w:r>
      <w:r w:rsidR="002F270D">
        <w:t>were</w:t>
      </w:r>
      <w:r>
        <w:t xml:space="preserve"> returning gifts to him, symbolizing her light becoming his as he died.</w:t>
      </w:r>
    </w:p>
    <w:p w14:paraId="01431A1E" w14:textId="054F0595" w:rsidR="00D10B5B" w:rsidRDefault="0059432C" w:rsidP="00684D30">
      <w:pPr>
        <w:pStyle w:val="Body-TextTx"/>
      </w:pPr>
      <w:r>
        <w:t>Then, with his blood on her face, she stood up and made a show of composing herself.</w:t>
      </w:r>
      <w:r w:rsidR="0004281A">
        <w:t xml:space="preserve"> </w:t>
      </w:r>
      <w:r>
        <w:t>Over the next hours, organizing the chaos of a city turned upside down, she worried she</w:t>
      </w:r>
      <w:r w:rsidR="00766B15">
        <w:t>’</w:t>
      </w:r>
      <w:r>
        <w:t>d get a reputation for callousness.</w:t>
      </w:r>
      <w:r w:rsidR="0004281A">
        <w:t xml:space="preserve"> </w:t>
      </w:r>
      <w:r>
        <w:t>Instead, people seemed to find her sturdiness comforting.</w:t>
      </w:r>
    </w:p>
    <w:p w14:paraId="064DACB2" w14:textId="6586F0C8" w:rsidR="00483B1D" w:rsidRDefault="0059432C" w:rsidP="00684D30">
      <w:pPr>
        <w:pStyle w:val="Body-TextTx"/>
      </w:pPr>
      <w:r>
        <w:t>The king was gone, but the kingdom lived on.</w:t>
      </w:r>
      <w:r w:rsidR="0004281A">
        <w:t xml:space="preserve"> </w:t>
      </w:r>
      <w:r>
        <w:t>Gavilar had left this life as he</w:t>
      </w:r>
      <w:r w:rsidR="00766B15">
        <w:t>’</w:t>
      </w:r>
      <w:r>
        <w:t>d lived it: with grand drama that afterward required Navani to pick up the pieces.</w:t>
      </w:r>
    </w:p>
    <w:p w14:paraId="6CE6DA31" w14:textId="77777777" w:rsidR="001549CE" w:rsidRPr="001549CE" w:rsidRDefault="001549CE" w:rsidP="001549CE">
      <w:pPr>
        <w:pStyle w:val="Section-PartSPT"/>
      </w:pPr>
      <w:r w:rsidRPr="001549CE">
        <w:lastRenderedPageBreak/>
        <w:t>Part</w:t>
      </w:r>
    </w:p>
    <w:p w14:paraId="6F4D719B" w14:textId="0930A93E" w:rsidR="00483B1D" w:rsidRDefault="0059432C" w:rsidP="00843F75">
      <w:pPr>
        <w:pStyle w:val="NumberNum"/>
      </w:pPr>
      <w:r>
        <w:t xml:space="preserve">Part </w:t>
      </w:r>
      <w:r w:rsidR="00766B15">
        <w:t>One: Tk</w:t>
      </w:r>
    </w:p>
    <w:p w14:paraId="7A9E357C" w14:textId="247BD2E4" w:rsidR="002F270D" w:rsidRPr="002F270D" w:rsidRDefault="008D6291" w:rsidP="003511E4">
      <w:pPr>
        <w:pStyle w:val="TitleTtl"/>
      </w:pPr>
      <w:r>
        <w:t xml:space="preserve">Kaladin </w:t>
      </w:r>
      <w:r w:rsidR="00766B15">
        <w:t>* Shallan * Navani * Venli * Lirin</w:t>
      </w:r>
    </w:p>
    <w:p w14:paraId="090C462A" w14:textId="77777777" w:rsidR="00AD4902" w:rsidRPr="00AD4902" w:rsidRDefault="00684D30" w:rsidP="00AD4902">
      <w:pPr>
        <w:pStyle w:val="Section-ChapterSCP"/>
      </w:pPr>
      <w:r>
        <w:lastRenderedPageBreak/>
        <w:t xml:space="preserve">Chapter </w:t>
      </w:r>
      <w:r w:rsidR="00722A15">
        <w:t>1</w:t>
      </w:r>
    </w:p>
    <w:p w14:paraId="36EC80AA" w14:textId="5382245A" w:rsidR="00D10B5B" w:rsidRDefault="00766B15" w:rsidP="000660DD">
      <w:pPr>
        <w:pStyle w:val="TitleTtl"/>
      </w:pPr>
      <w:r>
        <w:t>1: Calluses</w:t>
      </w:r>
    </w:p>
    <w:p w14:paraId="2A10D792" w14:textId="77777777" w:rsidR="00D10B5B" w:rsidRPr="00A40C8C" w:rsidRDefault="0059432C" w:rsidP="00C64968">
      <w:pPr>
        <w:pStyle w:val="Epigraph-Non-VerseEpi"/>
      </w:pPr>
      <w:r w:rsidRPr="00A40C8C">
        <w:t>First, you must get a spren to approach.</w:t>
      </w:r>
    </w:p>
    <w:p w14:paraId="632ABF66" w14:textId="144B17AA" w:rsidR="00D10B5B" w:rsidRPr="00A40C8C" w:rsidRDefault="0059432C" w:rsidP="00C64968">
      <w:pPr>
        <w:pStyle w:val="Epigraph-Non-VerseEpi"/>
      </w:pPr>
      <w:r w:rsidRPr="00A40C8C">
        <w:t>The type of gemstone is relevant; some spren are naturally more intrigued by certain gemstones.</w:t>
      </w:r>
      <w:r w:rsidR="0004281A">
        <w:t xml:space="preserve"> </w:t>
      </w:r>
      <w:r w:rsidRPr="00A40C8C">
        <w:t>In addition, it is essential to calm the spren with something it knows and loves.</w:t>
      </w:r>
      <w:r w:rsidR="0004281A">
        <w:t xml:space="preserve"> </w:t>
      </w:r>
      <w:r w:rsidRPr="00A40C8C">
        <w:t>A good fire for a flamespren, for example, is a must.</w:t>
      </w:r>
    </w:p>
    <w:p w14:paraId="2DC354B0" w14:textId="60AEDE01" w:rsidR="00C71EDC" w:rsidRDefault="00483B1D" w:rsidP="00C64968">
      <w:pPr>
        <w:pStyle w:val="Epigraph-SourceEpisrc"/>
      </w:pPr>
      <w:r>
        <w:t>—</w:t>
      </w:r>
      <w:r w:rsidR="0059432C">
        <w:t xml:space="preserve">Lecture on </w:t>
      </w:r>
      <w:r w:rsidR="00C71EDC">
        <w:t>f</w:t>
      </w:r>
      <w:r w:rsidR="0059432C">
        <w:t xml:space="preserve">abrial </w:t>
      </w:r>
      <w:r w:rsidR="00C71EDC">
        <w:t>m</w:t>
      </w:r>
      <w:r w:rsidR="0059432C">
        <w:t>echanics presented</w:t>
      </w:r>
      <w:r w:rsidR="00C71EDC">
        <w:t xml:space="preserve"> </w:t>
      </w:r>
      <w:r w:rsidR="0059432C">
        <w:t>by Navani Kholin</w:t>
      </w:r>
    </w:p>
    <w:p w14:paraId="3420343E" w14:textId="423E83F2" w:rsidR="00D10B5B" w:rsidRDefault="0059432C" w:rsidP="00C64968">
      <w:pPr>
        <w:pStyle w:val="Epigraph-SourceEpisrc"/>
      </w:pPr>
      <w:r>
        <w:t xml:space="preserve">to the </w:t>
      </w:r>
      <w:r w:rsidR="00C71EDC">
        <w:t>c</w:t>
      </w:r>
      <w:r>
        <w:t>oalition of</w:t>
      </w:r>
      <w:r w:rsidR="00C71EDC">
        <w:t xml:space="preserve"> m</w:t>
      </w:r>
      <w:r>
        <w:t>onarchs, Urithiru, Jesevan, 1175</w:t>
      </w:r>
    </w:p>
    <w:p w14:paraId="5280EF8F" w14:textId="3E918A8E" w:rsidR="00D10B5B" w:rsidRDefault="0059432C" w:rsidP="00684D30">
      <w:pPr>
        <w:pStyle w:val="Body-TextTx"/>
      </w:pPr>
      <w:r>
        <w:t>Lirin was impressed at how calm he felt as he checked the child</w:t>
      </w:r>
      <w:r w:rsidR="00766B15">
        <w:t>’</w:t>
      </w:r>
      <w:r>
        <w:t>s gums for scurvy.</w:t>
      </w:r>
      <w:r w:rsidR="0004281A">
        <w:t xml:space="preserve"> </w:t>
      </w:r>
      <w:r>
        <w:t>Years of training as a surgeon served him well today.</w:t>
      </w:r>
      <w:r w:rsidR="0004281A">
        <w:t xml:space="preserve"> </w:t>
      </w:r>
      <w:r>
        <w:t>Breathing exercises</w:t>
      </w:r>
      <w:r w:rsidR="00483B1D">
        <w:t>—</w:t>
      </w:r>
      <w:r>
        <w:t>intended to keep his hands steady</w:t>
      </w:r>
      <w:r w:rsidR="00483B1D">
        <w:t>—</w:t>
      </w:r>
      <w:r>
        <w:t>worked as well during espionage as they did during surgery.</w:t>
      </w:r>
    </w:p>
    <w:p w14:paraId="37733444" w14:textId="3C85C79B" w:rsidR="00D10B5B" w:rsidRDefault="00766B15" w:rsidP="00684D30">
      <w:pPr>
        <w:pStyle w:val="Body-TextTx"/>
      </w:pPr>
      <w:r>
        <w:t>“</w:t>
      </w:r>
      <w:r w:rsidR="0059432C">
        <w:t>Here,</w:t>
      </w:r>
      <w:r>
        <w:t>”</w:t>
      </w:r>
      <w:r w:rsidR="0059432C">
        <w:t xml:space="preserve"> he said to the child</w:t>
      </w:r>
      <w:r>
        <w:t>’</w:t>
      </w:r>
      <w:r w:rsidR="0059432C">
        <w:t>s mother, digging a small carved carapace chit from his pocket.</w:t>
      </w:r>
      <w:r w:rsidR="0004281A">
        <w:t xml:space="preserve"> </w:t>
      </w:r>
      <w:r>
        <w:t>“</w:t>
      </w:r>
      <w:r w:rsidR="0059432C">
        <w:t>Show this to the woman at the dining pavilion.</w:t>
      </w:r>
      <w:r w:rsidR="0004281A">
        <w:t xml:space="preserve"> </w:t>
      </w:r>
      <w:r w:rsidR="0059432C">
        <w:t>She</w:t>
      </w:r>
      <w:r>
        <w:t>’</w:t>
      </w:r>
      <w:r w:rsidR="0059432C">
        <w:t>ll get some juice for your son.</w:t>
      </w:r>
      <w:r w:rsidR="0004281A">
        <w:t xml:space="preserve"> </w:t>
      </w:r>
      <w:r w:rsidR="0059432C">
        <w:t>Make certain he drinks it all, each morning.</w:t>
      </w:r>
      <w:r>
        <w:t>”</w:t>
      </w:r>
    </w:p>
    <w:p w14:paraId="59A8DD15" w14:textId="6CEE58DF" w:rsidR="00D10B5B" w:rsidRDefault="00766B15" w:rsidP="00684D30">
      <w:pPr>
        <w:pStyle w:val="Body-TextTx"/>
      </w:pPr>
      <w:r>
        <w:t>“</w:t>
      </w:r>
      <w:r w:rsidR="0059432C">
        <w:t>Very thank you,</w:t>
      </w:r>
      <w:r>
        <w:t>”</w:t>
      </w:r>
      <w:r w:rsidR="0059432C">
        <w:t xml:space="preserve"> the woman said in a thick Herdazian accent.</w:t>
      </w:r>
      <w:r w:rsidR="0004281A">
        <w:t xml:space="preserve"> </w:t>
      </w:r>
      <w:r w:rsidR="0059432C">
        <w:t>She gathered her son close, then looked to Lirin with haunted eyes.</w:t>
      </w:r>
      <w:r w:rsidR="0004281A">
        <w:t xml:space="preserve"> </w:t>
      </w:r>
      <w:r>
        <w:t>“</w:t>
      </w:r>
      <w:r w:rsidR="0059432C">
        <w:t>If</w:t>
      </w:r>
      <w:r>
        <w:t> . . .</w:t>
      </w:r>
      <w:r w:rsidR="00483B1D">
        <w:t xml:space="preserve"> </w:t>
      </w:r>
      <w:r w:rsidR="0059432C">
        <w:t>if child</w:t>
      </w:r>
      <w:r>
        <w:t> . . .</w:t>
      </w:r>
      <w:r w:rsidR="00483B1D">
        <w:t xml:space="preserve"> </w:t>
      </w:r>
      <w:r w:rsidR="0059432C">
        <w:t>found</w:t>
      </w:r>
      <w:r>
        <w:t> . . .”</w:t>
      </w:r>
    </w:p>
    <w:p w14:paraId="3E365A4D" w14:textId="48C86366" w:rsidR="00D10B5B" w:rsidRDefault="00766B15" w:rsidP="00684D30">
      <w:pPr>
        <w:pStyle w:val="Body-TextTx"/>
      </w:pPr>
      <w:r>
        <w:t>“</w:t>
      </w:r>
      <w:r w:rsidR="0059432C">
        <w:t>I will make certain you</w:t>
      </w:r>
      <w:r>
        <w:t>’</w:t>
      </w:r>
      <w:r w:rsidR="0059432C">
        <w:t>re notified if we hear of your other children,</w:t>
      </w:r>
      <w:r>
        <w:t>”</w:t>
      </w:r>
      <w:r w:rsidR="0059432C">
        <w:t xml:space="preserve"> Lirin promised.</w:t>
      </w:r>
      <w:r w:rsidR="0004281A">
        <w:t xml:space="preserve"> </w:t>
      </w:r>
      <w:r>
        <w:t>“</w:t>
      </w:r>
      <w:r w:rsidR="0059432C">
        <w:t>I</w:t>
      </w:r>
      <w:r>
        <w:t>’</w:t>
      </w:r>
      <w:r w:rsidR="0059432C">
        <w:t>m sorry for your loss.</w:t>
      </w:r>
      <w:r>
        <w:t>”</w:t>
      </w:r>
    </w:p>
    <w:p w14:paraId="4633167C" w14:textId="127353CD" w:rsidR="00D10B5B" w:rsidRDefault="0059432C" w:rsidP="00684D30">
      <w:pPr>
        <w:pStyle w:val="Body-TextTx"/>
      </w:pPr>
      <w:r>
        <w:t>She nodded, wiped her cheeks, and carried the child to the watchpost outside of town.</w:t>
      </w:r>
      <w:r w:rsidR="0004281A">
        <w:t xml:space="preserve"> </w:t>
      </w:r>
      <w:r>
        <w:t>Here, a group of armed parshmen lifted her hood and compared her face to drawings sent by the Fused.</w:t>
      </w:r>
      <w:r w:rsidR="0004281A">
        <w:t xml:space="preserve"> </w:t>
      </w:r>
      <w:r>
        <w:t>Hesina, Lirin</w:t>
      </w:r>
      <w:r w:rsidR="00766B15">
        <w:t>’</w:t>
      </w:r>
      <w:r>
        <w:t>s wife, stood nearby to read the descriptions as required.</w:t>
      </w:r>
    </w:p>
    <w:p w14:paraId="30F27D12" w14:textId="31BC8348" w:rsidR="00D10B5B" w:rsidRDefault="0059432C" w:rsidP="00684D30">
      <w:pPr>
        <w:pStyle w:val="Body-TextTx"/>
      </w:pPr>
      <w:r>
        <w:t>Behind them, the morning fog obscured Hearthstone.</w:t>
      </w:r>
      <w:r w:rsidR="0004281A">
        <w:t xml:space="preserve"> </w:t>
      </w:r>
      <w:r>
        <w:t xml:space="preserve">It seemed to be a group of dark, </w:t>
      </w:r>
      <w:r>
        <w:lastRenderedPageBreak/>
        <w:t>shadowy lumps.</w:t>
      </w:r>
      <w:r w:rsidR="0004281A">
        <w:t xml:space="preserve"> </w:t>
      </w:r>
      <w:r>
        <w:t>Like tumors.</w:t>
      </w:r>
      <w:r w:rsidR="0004281A">
        <w:t xml:space="preserve"> </w:t>
      </w:r>
      <w:r>
        <w:t>Lirin could barely make out tarps stretched between buildings, offering meager shelter for the many refugees pouring out of Herdaz.</w:t>
      </w:r>
      <w:r w:rsidR="0004281A">
        <w:t xml:space="preserve"> </w:t>
      </w:r>
      <w:r>
        <w:t>Entire streets were closed off, and phantom sounds</w:t>
      </w:r>
      <w:r w:rsidR="00483B1D">
        <w:t>—</w:t>
      </w:r>
      <w:r>
        <w:t>plates clinking, people talking</w:t>
      </w:r>
      <w:r w:rsidR="00483B1D">
        <w:t>—</w:t>
      </w:r>
      <w:r>
        <w:t>rose through the fog.</w:t>
      </w:r>
    </w:p>
    <w:p w14:paraId="61B4F633" w14:textId="4167A64B" w:rsidR="00D10B5B" w:rsidRDefault="0059432C" w:rsidP="00684D30">
      <w:pPr>
        <w:pStyle w:val="Body-TextTx"/>
      </w:pPr>
      <w:r>
        <w:t>Those shanties would never last a storm, of course, but they could be quickly torn down and stowed.</w:t>
      </w:r>
      <w:r w:rsidR="0004281A">
        <w:t xml:space="preserve"> </w:t>
      </w:r>
      <w:r>
        <w:t>There simply wasn</w:t>
      </w:r>
      <w:r w:rsidR="00766B15">
        <w:t>’</w:t>
      </w:r>
      <w:r>
        <w:t>t enough housing otherwise.</w:t>
      </w:r>
      <w:r w:rsidR="0004281A">
        <w:t xml:space="preserve"> </w:t>
      </w:r>
      <w:r>
        <w:t>People could pack into stormshelters for a few hours, but couldn</w:t>
      </w:r>
      <w:r w:rsidR="00766B15">
        <w:t>’</w:t>
      </w:r>
      <w:r>
        <w:t>t live like that.</w:t>
      </w:r>
    </w:p>
    <w:p w14:paraId="7655FA7C" w14:textId="7AA12CEE" w:rsidR="00D10B5B" w:rsidRDefault="0059432C" w:rsidP="00684D30">
      <w:pPr>
        <w:pStyle w:val="Body-TextTx"/>
      </w:pPr>
      <w:r>
        <w:t>He turned and glanced at the line of those waiting for admittance today.</w:t>
      </w:r>
      <w:r w:rsidR="0004281A">
        <w:t xml:space="preserve"> </w:t>
      </w:r>
      <w:r>
        <w:t>It vanished into the fog, attended by swirling insect</w:t>
      </w:r>
      <w:r w:rsidR="001D47BF">
        <w:t>i</w:t>
      </w:r>
      <w:r>
        <w:t>le hungerspren and exhaustionspren like jets of dust.</w:t>
      </w:r>
      <w:r w:rsidR="0004281A">
        <w:t xml:space="preserve"> </w:t>
      </w:r>
      <w:r>
        <w:t>Storms.</w:t>
      </w:r>
      <w:r w:rsidR="0004281A">
        <w:t xml:space="preserve"> </w:t>
      </w:r>
      <w:r>
        <w:t>How many more people could the town hold?</w:t>
      </w:r>
      <w:r w:rsidR="0004281A">
        <w:t xml:space="preserve"> </w:t>
      </w:r>
      <w:r>
        <w:t>The villages closer to the border must be filled to capacity, if so many were making their way this far inward.</w:t>
      </w:r>
    </w:p>
    <w:p w14:paraId="5B775FD4" w14:textId="3F1E7AB1" w:rsidR="00D10B5B" w:rsidRDefault="0059432C" w:rsidP="00684D30">
      <w:pPr>
        <w:pStyle w:val="Body-TextTx"/>
      </w:pPr>
      <w:r>
        <w:t>It had been over a year since the coming of the Everstorm and the fall of Alethkar.</w:t>
      </w:r>
      <w:r w:rsidR="0004281A">
        <w:t xml:space="preserve"> </w:t>
      </w:r>
      <w:r>
        <w:t>A year during which the country of Herdaz</w:t>
      </w:r>
      <w:r w:rsidR="00483B1D">
        <w:t>—</w:t>
      </w:r>
      <w:r>
        <w:t>Alethkar</w:t>
      </w:r>
      <w:r w:rsidR="00766B15">
        <w:t>’</w:t>
      </w:r>
      <w:r>
        <w:t>s smaller neighbor to the northwest</w:t>
      </w:r>
      <w:r w:rsidR="00483B1D">
        <w:t>—</w:t>
      </w:r>
      <w:r>
        <w:t>had somehow kept fighting.</w:t>
      </w:r>
      <w:r w:rsidR="0004281A">
        <w:t xml:space="preserve"> </w:t>
      </w:r>
      <w:r>
        <w:t>Two months ago, the enemy had finally decided to crush the kingdom for good.</w:t>
      </w:r>
      <w:r w:rsidR="0004281A">
        <w:t xml:space="preserve"> </w:t>
      </w:r>
      <w:r>
        <w:t>Refugee numbers had increased soon after.</w:t>
      </w:r>
      <w:r w:rsidR="0004281A">
        <w:t xml:space="preserve"> </w:t>
      </w:r>
      <w:r>
        <w:t>As usual, the soldiers fought while the common people</w:t>
      </w:r>
      <w:r w:rsidR="00483B1D">
        <w:t>—</w:t>
      </w:r>
      <w:r>
        <w:t>their fields trampled</w:t>
      </w:r>
      <w:r w:rsidR="00483B1D">
        <w:t>—</w:t>
      </w:r>
      <w:r>
        <w:t>starved and were forced out of their homes.</w:t>
      </w:r>
    </w:p>
    <w:p w14:paraId="0DA440BA" w14:textId="6580422C" w:rsidR="00D10B5B" w:rsidRDefault="0059432C" w:rsidP="00684D30">
      <w:pPr>
        <w:pStyle w:val="Body-TextTx"/>
      </w:pPr>
      <w:r>
        <w:t>Hearthstone did what it could.</w:t>
      </w:r>
      <w:r w:rsidR="0004281A">
        <w:t xml:space="preserve"> </w:t>
      </w:r>
      <w:r>
        <w:t>Aric and the other men</w:t>
      </w:r>
      <w:r w:rsidR="00483B1D">
        <w:t>—</w:t>
      </w:r>
      <w:r>
        <w:t>once guards at Roshone</w:t>
      </w:r>
      <w:r w:rsidR="00766B15">
        <w:t>’</w:t>
      </w:r>
      <w:r>
        <w:t>s manor, now forbidden weapons</w:t>
      </w:r>
      <w:r w:rsidR="00483B1D">
        <w:t>—</w:t>
      </w:r>
      <w:r>
        <w:t>organized the line and kept anyone from sneaking into town before Lirin saw them.</w:t>
      </w:r>
      <w:r w:rsidR="0004281A">
        <w:t xml:space="preserve"> </w:t>
      </w:r>
      <w:r>
        <w:t>He had persuaded Brightness Abiajan that it was essential he inspect each individual.</w:t>
      </w:r>
      <w:r w:rsidR="0004281A">
        <w:t xml:space="preserve"> </w:t>
      </w:r>
      <w:r>
        <w:t xml:space="preserve">She worried </w:t>
      </w:r>
      <w:r w:rsidR="00146E13">
        <w:t>about</w:t>
      </w:r>
      <w:r>
        <w:t xml:space="preserve"> plague; he just wanted to intercept those who might need treatment.</w:t>
      </w:r>
    </w:p>
    <w:p w14:paraId="7153EAF2" w14:textId="40396A07" w:rsidR="00D10B5B" w:rsidRDefault="0059432C" w:rsidP="00684D30">
      <w:pPr>
        <w:pStyle w:val="Body-TextTx"/>
      </w:pPr>
      <w:r>
        <w:t>Her soldiers moved down the line, alert.</w:t>
      </w:r>
      <w:r w:rsidR="0004281A">
        <w:t xml:space="preserve"> </w:t>
      </w:r>
      <w:r>
        <w:t>Parshmen carrying swords.</w:t>
      </w:r>
      <w:r w:rsidR="0004281A">
        <w:t xml:space="preserve"> </w:t>
      </w:r>
      <w:r>
        <w:t xml:space="preserve">Learning to read, insisting they be called </w:t>
      </w:r>
      <w:r w:rsidR="00766B15">
        <w:t>“</w:t>
      </w:r>
      <w:r>
        <w:t>singers.</w:t>
      </w:r>
      <w:r w:rsidR="00766B15">
        <w:t>”</w:t>
      </w:r>
      <w:r w:rsidR="0004281A">
        <w:t xml:space="preserve"> </w:t>
      </w:r>
      <w:r>
        <w:t>A year after their awakening, Lirin still found the notions odd.</w:t>
      </w:r>
      <w:r w:rsidR="0004281A">
        <w:t xml:space="preserve"> </w:t>
      </w:r>
      <w:r>
        <w:t>But really, what was it to him?</w:t>
      </w:r>
      <w:r w:rsidR="0004281A">
        <w:t xml:space="preserve"> </w:t>
      </w:r>
      <w:r>
        <w:t>In some ways, little had changed.</w:t>
      </w:r>
      <w:r w:rsidR="0004281A">
        <w:t xml:space="preserve"> </w:t>
      </w:r>
      <w:r>
        <w:t xml:space="preserve">The same old conflicts </w:t>
      </w:r>
      <w:r>
        <w:lastRenderedPageBreak/>
        <w:t>consumed the parshmen as easily as they had the Alethi brightlords.</w:t>
      </w:r>
      <w:r w:rsidR="0004281A">
        <w:t xml:space="preserve"> </w:t>
      </w:r>
      <w:r>
        <w:t>People who got a taste of power wanted more, then sought it with the sword.</w:t>
      </w:r>
      <w:r w:rsidR="0004281A">
        <w:t xml:space="preserve"> </w:t>
      </w:r>
      <w:r>
        <w:t>Ordinary people bled, and Lirin was left to stitch them up.</w:t>
      </w:r>
    </w:p>
    <w:p w14:paraId="3B693BC7" w14:textId="756A6412" w:rsidR="00D10B5B" w:rsidRDefault="0059432C" w:rsidP="00684D30">
      <w:pPr>
        <w:pStyle w:val="Body-TextTx"/>
      </w:pPr>
      <w:r>
        <w:t>He returned to his work.</w:t>
      </w:r>
      <w:r w:rsidR="0004281A">
        <w:t xml:space="preserve"> </w:t>
      </w:r>
      <w:r>
        <w:t>Lirin had at least a hundred more refugees to see today.</w:t>
      </w:r>
      <w:r w:rsidR="0004281A">
        <w:t xml:space="preserve"> </w:t>
      </w:r>
      <w:r>
        <w:t>Hiding somewhere among them was a man who had authored much of this suffering.</w:t>
      </w:r>
      <w:r w:rsidR="0004281A">
        <w:t xml:space="preserve"> </w:t>
      </w:r>
      <w:r>
        <w:t>He was the reason Lirin was so nervous today.</w:t>
      </w:r>
      <w:r w:rsidR="0004281A">
        <w:t xml:space="preserve"> </w:t>
      </w:r>
      <w:r>
        <w:t>The next person in line was not him, however, but was instead a ragged Alethi man who had lost an arm in battle.</w:t>
      </w:r>
      <w:r w:rsidR="0004281A">
        <w:t xml:space="preserve"> </w:t>
      </w:r>
      <w:r>
        <w:t>Lirin inspected the refugee</w:t>
      </w:r>
      <w:r w:rsidR="00766B15">
        <w:t>’</w:t>
      </w:r>
      <w:r>
        <w:t>s wound, but it was a few months old at this point, and there was nothing Lirin could do about the extensive scarring.</w:t>
      </w:r>
    </w:p>
    <w:p w14:paraId="4F27107E" w14:textId="2A447835" w:rsidR="00D10B5B" w:rsidRDefault="0059432C" w:rsidP="00684D30">
      <w:pPr>
        <w:pStyle w:val="Body-TextTx"/>
      </w:pPr>
      <w:r>
        <w:t>Lirin move</w:t>
      </w:r>
      <w:r w:rsidR="00DB481C">
        <w:t>d</w:t>
      </w:r>
      <w:r>
        <w:t xml:space="preserve"> his finger back and forth before the man</w:t>
      </w:r>
      <w:r w:rsidR="00766B15">
        <w:t>’</w:t>
      </w:r>
      <w:r>
        <w:t>s face, watching his eyes track it.</w:t>
      </w:r>
      <w:r w:rsidR="0004281A">
        <w:t xml:space="preserve"> </w:t>
      </w:r>
      <w:r w:rsidRPr="00CC5738">
        <w:rPr>
          <w:rStyle w:val="itali"/>
        </w:rPr>
        <w:t>Shock,</w:t>
      </w:r>
      <w:r>
        <w:t xml:space="preserve"> Lirin thought.</w:t>
      </w:r>
      <w:r w:rsidR="0004281A">
        <w:t xml:space="preserve"> </w:t>
      </w:r>
      <w:r w:rsidR="00766B15">
        <w:t>“</w:t>
      </w:r>
      <w:r>
        <w:t>Have you suffered recent wounds you</w:t>
      </w:r>
      <w:r w:rsidR="00766B15">
        <w:t>’</w:t>
      </w:r>
      <w:r>
        <w:t>re not telling me about?</w:t>
      </w:r>
      <w:r w:rsidR="00766B15">
        <w:t>”</w:t>
      </w:r>
    </w:p>
    <w:p w14:paraId="28B08B64" w14:textId="1597996A" w:rsidR="00D10B5B" w:rsidRDefault="00766B15" w:rsidP="00684D30">
      <w:pPr>
        <w:pStyle w:val="Body-TextTx"/>
      </w:pPr>
      <w:r>
        <w:t>“</w:t>
      </w:r>
      <w:r w:rsidR="0059432C">
        <w:t>No wounds,</w:t>
      </w:r>
      <w:r>
        <w:t>”</w:t>
      </w:r>
      <w:r w:rsidR="0059432C">
        <w:t xml:space="preserve"> the man whispered.</w:t>
      </w:r>
      <w:r w:rsidR="0004281A">
        <w:t xml:space="preserve"> </w:t>
      </w:r>
      <w:r>
        <w:t>“</w:t>
      </w:r>
      <w:r w:rsidR="0059432C">
        <w:t>But brigands</w:t>
      </w:r>
      <w:r>
        <w:t> . . .</w:t>
      </w:r>
      <w:r w:rsidR="00483B1D">
        <w:t xml:space="preserve"> </w:t>
      </w:r>
      <w:r w:rsidR="0059432C">
        <w:t>they took my wife, good surgeon.</w:t>
      </w:r>
      <w:r w:rsidR="0004281A">
        <w:t xml:space="preserve"> </w:t>
      </w:r>
      <w:r w:rsidR="0059432C">
        <w:t>Took her</w:t>
      </w:r>
      <w:r>
        <w:t> . . .</w:t>
      </w:r>
      <w:r w:rsidR="00483B1D">
        <w:t xml:space="preserve"> </w:t>
      </w:r>
      <w:r w:rsidR="0059432C">
        <w:t>left me tied to a tree.</w:t>
      </w:r>
      <w:r w:rsidR="0004281A">
        <w:t xml:space="preserve"> </w:t>
      </w:r>
      <w:r w:rsidR="0059432C">
        <w:t>Just walked off laughing</w:t>
      </w:r>
      <w:r>
        <w:t> . . .”</w:t>
      </w:r>
    </w:p>
    <w:p w14:paraId="17E03819" w14:textId="48D5E706" w:rsidR="00D10B5B" w:rsidRDefault="0059432C" w:rsidP="00684D30">
      <w:pPr>
        <w:pStyle w:val="Body-TextTx"/>
      </w:pPr>
      <w:r>
        <w:t>Bother.</w:t>
      </w:r>
      <w:r w:rsidR="0004281A">
        <w:t xml:space="preserve"> </w:t>
      </w:r>
      <w:r>
        <w:t>Mental shock wasn</w:t>
      </w:r>
      <w:r w:rsidR="00766B15">
        <w:t>’</w:t>
      </w:r>
      <w:r>
        <w:t>t something Lirin could cut out with a scalpel.</w:t>
      </w:r>
      <w:r w:rsidR="0004281A">
        <w:t xml:space="preserve"> </w:t>
      </w:r>
      <w:r w:rsidR="00766B15">
        <w:t>“</w:t>
      </w:r>
      <w:r>
        <w:t>Once you enter the town,</w:t>
      </w:r>
      <w:r w:rsidR="00766B15">
        <w:t>”</w:t>
      </w:r>
      <w:r>
        <w:t xml:space="preserve"> he said, </w:t>
      </w:r>
      <w:r w:rsidR="00766B15">
        <w:t>“</w:t>
      </w:r>
      <w:r>
        <w:t>look for tent fourteen.</w:t>
      </w:r>
      <w:r w:rsidR="0004281A">
        <w:t xml:space="preserve"> </w:t>
      </w:r>
      <w:r>
        <w:t>Tell the women there I sent you.</w:t>
      </w:r>
      <w:r w:rsidR="00766B15">
        <w:t>”</w:t>
      </w:r>
    </w:p>
    <w:p w14:paraId="0FD4D67A" w14:textId="6F76C010" w:rsidR="00D10B5B" w:rsidRDefault="0059432C" w:rsidP="00684D30">
      <w:pPr>
        <w:pStyle w:val="Body-TextTx"/>
      </w:pPr>
      <w:r>
        <w:t>The man nodded dully, his stare hollow.</w:t>
      </w:r>
      <w:r w:rsidR="0004281A">
        <w:t xml:space="preserve"> </w:t>
      </w:r>
      <w:r>
        <w:t>Had he registered the words?</w:t>
      </w:r>
      <w:r w:rsidR="0004281A">
        <w:t xml:space="preserve"> </w:t>
      </w:r>
      <w:r>
        <w:t>Memorizing the man</w:t>
      </w:r>
      <w:r w:rsidR="00766B15">
        <w:t>’</w:t>
      </w:r>
      <w:r>
        <w:t>s features</w:t>
      </w:r>
      <w:r w:rsidR="00483B1D">
        <w:t>—</w:t>
      </w:r>
      <w:r>
        <w:t>greying hair with a cowlick in the back, three large moles on the upper left cheek, and of course the missing arm</w:t>
      </w:r>
      <w:r w:rsidR="00483B1D">
        <w:t>—</w:t>
      </w:r>
      <w:r>
        <w:t>Lirin made a note to check that tent for him tonight.</w:t>
      </w:r>
      <w:r w:rsidR="0004281A">
        <w:t xml:space="preserve"> </w:t>
      </w:r>
      <w:r>
        <w:t>Assistants there watched refugees who might turn suicidal.</w:t>
      </w:r>
      <w:r w:rsidR="0004281A">
        <w:t xml:space="preserve"> </w:t>
      </w:r>
      <w:r>
        <w:t>It was, with so many to care for, the best Lirin could manage.</w:t>
      </w:r>
    </w:p>
    <w:p w14:paraId="7334AD0E" w14:textId="20CF25C1" w:rsidR="00D10B5B" w:rsidRDefault="00766B15" w:rsidP="00684D30">
      <w:pPr>
        <w:pStyle w:val="Body-TextTx"/>
      </w:pPr>
      <w:r>
        <w:t>“</w:t>
      </w:r>
      <w:r w:rsidR="0059432C">
        <w:t>On with you,</w:t>
      </w:r>
      <w:r>
        <w:t>”</w:t>
      </w:r>
      <w:r w:rsidR="0059432C">
        <w:t xml:space="preserve"> Lirin said, gently pushing the man toward the town.</w:t>
      </w:r>
      <w:r w:rsidR="0004281A">
        <w:t xml:space="preserve"> </w:t>
      </w:r>
      <w:r>
        <w:t>“</w:t>
      </w:r>
      <w:r w:rsidR="0059432C">
        <w:t>Tent fourteen.</w:t>
      </w:r>
      <w:r w:rsidR="0004281A">
        <w:t xml:space="preserve"> </w:t>
      </w:r>
      <w:r w:rsidR="0059432C">
        <w:t>Don</w:t>
      </w:r>
      <w:r>
        <w:t>’</w:t>
      </w:r>
      <w:r w:rsidR="0059432C">
        <w:t>t forget.</w:t>
      </w:r>
      <w:r w:rsidR="0004281A">
        <w:t xml:space="preserve"> </w:t>
      </w:r>
      <w:r w:rsidR="0059432C">
        <w:t>I</w:t>
      </w:r>
      <w:r>
        <w:t>’</w:t>
      </w:r>
      <w:r w:rsidR="0059432C">
        <w:t>m sorry for your loss.</w:t>
      </w:r>
      <w:r>
        <w:t>”</w:t>
      </w:r>
    </w:p>
    <w:p w14:paraId="46DFEEC4" w14:textId="77777777" w:rsidR="00D10B5B" w:rsidRDefault="0059432C" w:rsidP="00684D30">
      <w:pPr>
        <w:pStyle w:val="Body-TextTx"/>
      </w:pPr>
      <w:r>
        <w:t>The man walked off.</w:t>
      </w:r>
    </w:p>
    <w:p w14:paraId="17D7B8A3" w14:textId="2797C204" w:rsidR="00D10B5B" w:rsidRDefault="00766B15" w:rsidP="00684D30">
      <w:pPr>
        <w:pStyle w:val="Body-TextTx"/>
      </w:pPr>
      <w:r>
        <w:t>“</w:t>
      </w:r>
      <w:r w:rsidR="0059432C">
        <w:t>You say it so easily, surgeon,</w:t>
      </w:r>
      <w:r>
        <w:t>”</w:t>
      </w:r>
      <w:r w:rsidR="0059432C">
        <w:t xml:space="preserve"> a voice said from behind.</w:t>
      </w:r>
    </w:p>
    <w:p w14:paraId="49D2FA1D" w14:textId="4CA923CC" w:rsidR="00D10B5B" w:rsidRDefault="0059432C" w:rsidP="00684D30">
      <w:pPr>
        <w:pStyle w:val="Body-TextTx"/>
      </w:pPr>
      <w:r>
        <w:lastRenderedPageBreak/>
        <w:t>Lirin spun, then immediately bowed in respect.</w:t>
      </w:r>
      <w:r w:rsidR="0004281A">
        <w:t xml:space="preserve"> </w:t>
      </w:r>
      <w:r>
        <w:t>Abiajan, the new citylady, was a parshwoman with stark white skin and fine red marbling on her cheeks.</w:t>
      </w:r>
    </w:p>
    <w:p w14:paraId="3DD20D84" w14:textId="06D74055" w:rsidR="00D10B5B" w:rsidRDefault="00766B15" w:rsidP="00684D30">
      <w:pPr>
        <w:pStyle w:val="Body-TextTx"/>
      </w:pPr>
      <w:r>
        <w:t>“</w:t>
      </w:r>
      <w:r w:rsidR="0059432C">
        <w:t>Brightness,</w:t>
      </w:r>
      <w:r>
        <w:t>”</w:t>
      </w:r>
      <w:r w:rsidR="0059432C">
        <w:t xml:space="preserve"> Lirin said.</w:t>
      </w:r>
      <w:r w:rsidR="0004281A">
        <w:t xml:space="preserve"> </w:t>
      </w:r>
      <w:r>
        <w:t>“</w:t>
      </w:r>
      <w:r w:rsidR="0059432C">
        <w:t>What was that?</w:t>
      </w:r>
      <w:r>
        <w:t>”</w:t>
      </w:r>
    </w:p>
    <w:p w14:paraId="3E5D58C5" w14:textId="53EA3140" w:rsidR="00D10B5B" w:rsidRDefault="00766B15" w:rsidP="00684D30">
      <w:pPr>
        <w:pStyle w:val="Body-TextTx"/>
      </w:pPr>
      <w:r>
        <w:t>“</w:t>
      </w:r>
      <w:r w:rsidR="0059432C">
        <w:t>You told that man you were sorry for his loss,</w:t>
      </w:r>
      <w:r>
        <w:t>”</w:t>
      </w:r>
      <w:r w:rsidR="0059432C">
        <w:t xml:space="preserve"> Abiajan said.</w:t>
      </w:r>
      <w:r w:rsidR="0004281A">
        <w:t xml:space="preserve"> </w:t>
      </w:r>
      <w:r>
        <w:t>“</w:t>
      </w:r>
      <w:r w:rsidR="0059432C">
        <w:t>You say it so readily to each of them</w:t>
      </w:r>
      <w:r w:rsidR="00483B1D">
        <w:t>—</w:t>
      </w:r>
      <w:r w:rsidR="0059432C">
        <w:t>but you seem to have the compassion of a stone.</w:t>
      </w:r>
      <w:r w:rsidR="0004281A">
        <w:t xml:space="preserve"> </w:t>
      </w:r>
      <w:r w:rsidR="0059432C">
        <w:t>Do you feel nothing for these people?</w:t>
      </w:r>
      <w:r>
        <w:t>”</w:t>
      </w:r>
    </w:p>
    <w:p w14:paraId="1E2352EA" w14:textId="7507890C" w:rsidR="00D10B5B" w:rsidRDefault="00766B15" w:rsidP="00684D30">
      <w:pPr>
        <w:pStyle w:val="Body-TextTx"/>
      </w:pPr>
      <w:r>
        <w:t>“</w:t>
      </w:r>
      <w:r w:rsidR="0059432C">
        <w:t>I feel, Brightness,</w:t>
      </w:r>
      <w:r>
        <w:t>”</w:t>
      </w:r>
      <w:r w:rsidR="0059432C">
        <w:t xml:space="preserve"> Lirin said, </w:t>
      </w:r>
      <w:r>
        <w:t>“</w:t>
      </w:r>
      <w:r w:rsidR="0059432C">
        <w:t>but I must be careful not to be overwhelmed by their pain.</w:t>
      </w:r>
      <w:r w:rsidR="0004281A">
        <w:t xml:space="preserve"> </w:t>
      </w:r>
      <w:r w:rsidR="0059432C">
        <w:t>It</w:t>
      </w:r>
      <w:r>
        <w:t>’</w:t>
      </w:r>
      <w:r w:rsidR="0059432C">
        <w:t>s one of the first rules of becoming a surgeon.</w:t>
      </w:r>
      <w:r>
        <w:t>”</w:t>
      </w:r>
    </w:p>
    <w:p w14:paraId="4C308A36" w14:textId="7D529B9E" w:rsidR="00D10B5B" w:rsidRDefault="00766B15" w:rsidP="00684D30">
      <w:pPr>
        <w:pStyle w:val="Body-TextTx"/>
      </w:pPr>
      <w:r>
        <w:t>“</w:t>
      </w:r>
      <w:r w:rsidR="0059432C">
        <w:t>Curious.</w:t>
      </w:r>
      <w:r>
        <w:t>”</w:t>
      </w:r>
      <w:r w:rsidR="0004281A">
        <w:t xml:space="preserve"> </w:t>
      </w:r>
      <w:r w:rsidR="0059432C">
        <w:t>The parshwoman raised her safehand, which was shrouded in the sleeve of a havah.</w:t>
      </w:r>
      <w:r w:rsidR="0004281A">
        <w:t xml:space="preserve"> </w:t>
      </w:r>
      <w:r>
        <w:t>“</w:t>
      </w:r>
      <w:r w:rsidR="0059432C">
        <w:t>Do you remember setting my arm when I was a child?</w:t>
      </w:r>
      <w:r>
        <w:t>”</w:t>
      </w:r>
    </w:p>
    <w:p w14:paraId="7D332416" w14:textId="3BBC902E" w:rsidR="00D10B5B" w:rsidRDefault="00766B15" w:rsidP="00684D30">
      <w:pPr>
        <w:pStyle w:val="Body-TextTx"/>
      </w:pPr>
      <w:r>
        <w:t>“</w:t>
      </w:r>
      <w:r w:rsidR="0059432C">
        <w:t>I do.</w:t>
      </w:r>
      <w:r>
        <w:t>”</w:t>
      </w:r>
      <w:r w:rsidR="0004281A">
        <w:t xml:space="preserve"> </w:t>
      </w:r>
      <w:r w:rsidR="0059432C">
        <w:t>Abiajan had returned</w:t>
      </w:r>
      <w:r w:rsidR="00483B1D">
        <w:t>—</w:t>
      </w:r>
      <w:r w:rsidR="0059432C">
        <w:t>with a new name and a new commission from the Fused</w:t>
      </w:r>
      <w:r w:rsidR="00483B1D">
        <w:t>—</w:t>
      </w:r>
      <w:r w:rsidR="0059432C">
        <w:t>after fleeing with the others following the Everstorm.</w:t>
      </w:r>
      <w:r w:rsidR="0004281A">
        <w:t xml:space="preserve"> </w:t>
      </w:r>
      <w:r w:rsidR="0059432C">
        <w:t xml:space="preserve">She had brought many </w:t>
      </w:r>
      <w:r w:rsidR="00DF0292">
        <w:t>parshmen</w:t>
      </w:r>
      <w:r w:rsidR="0059432C">
        <w:t xml:space="preserve"> with her, all from this region, but of th</w:t>
      </w:r>
      <w:r w:rsidR="00DF0292">
        <w:t>os</w:t>
      </w:r>
      <w:r w:rsidR="0059432C">
        <w:t>e from Hearthstone only Abi</w:t>
      </w:r>
      <w:r w:rsidR="00F43610">
        <w:t>a</w:t>
      </w:r>
      <w:r w:rsidR="0059432C">
        <w:t>jan had returned.</w:t>
      </w:r>
      <w:r w:rsidR="0004281A">
        <w:t xml:space="preserve"> </w:t>
      </w:r>
      <w:r w:rsidR="0059432C">
        <w:t>She remained closed-lipped about what she had experienced in the intervening months.</w:t>
      </w:r>
    </w:p>
    <w:p w14:paraId="2DFC6478" w14:textId="788E881C" w:rsidR="00D10B5B" w:rsidRDefault="00766B15" w:rsidP="00684D30">
      <w:pPr>
        <w:pStyle w:val="Body-TextTx"/>
      </w:pPr>
      <w:r>
        <w:t>“</w:t>
      </w:r>
      <w:r w:rsidR="0059432C">
        <w:t>Such a curious memory,</w:t>
      </w:r>
      <w:r>
        <w:t>”</w:t>
      </w:r>
      <w:r w:rsidR="0059432C">
        <w:t xml:space="preserve"> she said.</w:t>
      </w:r>
      <w:r w:rsidR="0004281A">
        <w:t xml:space="preserve"> </w:t>
      </w:r>
      <w:r>
        <w:t>“</w:t>
      </w:r>
      <w:r w:rsidR="0059432C">
        <w:t>That life feels like a dream now.</w:t>
      </w:r>
      <w:r w:rsidR="0004281A">
        <w:t xml:space="preserve"> </w:t>
      </w:r>
      <w:r w:rsidR="0059432C">
        <w:t>I remember pain.</w:t>
      </w:r>
      <w:r w:rsidR="0004281A">
        <w:t xml:space="preserve"> </w:t>
      </w:r>
      <w:r w:rsidR="0059432C">
        <w:t>Confusion.</w:t>
      </w:r>
      <w:r w:rsidR="0004281A">
        <w:t xml:space="preserve"> </w:t>
      </w:r>
      <w:r w:rsidR="0059432C">
        <w:t>A stern figure bringing me more pain</w:t>
      </w:r>
      <w:r w:rsidR="00483B1D">
        <w:t>—</w:t>
      </w:r>
      <w:r w:rsidR="0059432C">
        <w:t>though I now recognize you were seeking to heal me.</w:t>
      </w:r>
      <w:r w:rsidR="0004281A">
        <w:t xml:space="preserve"> </w:t>
      </w:r>
      <w:r w:rsidR="0059432C">
        <w:t>So much trouble to go through for a slave child.</w:t>
      </w:r>
      <w:r>
        <w:t>”</w:t>
      </w:r>
    </w:p>
    <w:p w14:paraId="46A70877" w14:textId="34E3F5EE" w:rsidR="00D10B5B" w:rsidRDefault="00766B15" w:rsidP="00684D30">
      <w:pPr>
        <w:pStyle w:val="Body-TextTx"/>
      </w:pPr>
      <w:r>
        <w:t>“</w:t>
      </w:r>
      <w:r w:rsidR="0059432C">
        <w:t>I have never cared who I heal, Brightness.</w:t>
      </w:r>
      <w:r w:rsidR="0004281A">
        <w:t xml:space="preserve"> </w:t>
      </w:r>
      <w:r w:rsidR="0059432C">
        <w:t>Slave or king.</w:t>
      </w:r>
      <w:r>
        <w:t>”</w:t>
      </w:r>
    </w:p>
    <w:p w14:paraId="10FC91E7" w14:textId="4ADA3EA5" w:rsidR="00D10B5B" w:rsidRDefault="00766B15" w:rsidP="00684D30">
      <w:pPr>
        <w:pStyle w:val="Body-TextTx"/>
      </w:pPr>
      <w:r>
        <w:t>“</w:t>
      </w:r>
      <w:r w:rsidR="0059432C">
        <w:t>I</w:t>
      </w:r>
      <w:r>
        <w:t>’</w:t>
      </w:r>
      <w:r w:rsidR="0059432C">
        <w:t>m sure the fact that Wistiow had paid good money for me had nothing to do with it.</w:t>
      </w:r>
      <w:r>
        <w:t>”</w:t>
      </w:r>
      <w:r w:rsidR="0004281A">
        <w:t xml:space="preserve"> </w:t>
      </w:r>
      <w:r w:rsidR="0059432C">
        <w:t>She narrowed her eyes at Lirin, and when she next spoke there was a cadence to her words, as if she were speaking the words to a song.</w:t>
      </w:r>
      <w:r w:rsidR="0004281A">
        <w:t xml:space="preserve"> </w:t>
      </w:r>
      <w:r>
        <w:t>“</w:t>
      </w:r>
      <w:r w:rsidR="0059432C">
        <w:t>Did you feel for me, the poor confused slave child whose mind had been stolen from her?</w:t>
      </w:r>
      <w:r w:rsidR="0004281A">
        <w:t xml:space="preserve"> </w:t>
      </w:r>
      <w:r w:rsidR="0059432C">
        <w:t>Did you weep for us, surgeon, and the life we led?</w:t>
      </w:r>
      <w:r>
        <w:t>”</w:t>
      </w:r>
    </w:p>
    <w:p w14:paraId="44760822" w14:textId="56AF21AA" w:rsidR="00D10B5B" w:rsidRDefault="00766B15" w:rsidP="00684D30">
      <w:pPr>
        <w:pStyle w:val="Body-TextTx"/>
      </w:pPr>
      <w:r>
        <w:t>“</w:t>
      </w:r>
      <w:r w:rsidR="0059432C">
        <w:t>A surgeon must not weep,</w:t>
      </w:r>
      <w:r>
        <w:t>”</w:t>
      </w:r>
      <w:r w:rsidR="0059432C">
        <w:t xml:space="preserve"> Lirin said softly.</w:t>
      </w:r>
      <w:r w:rsidR="0004281A">
        <w:t xml:space="preserve"> </w:t>
      </w:r>
      <w:r>
        <w:t>“</w:t>
      </w:r>
      <w:r w:rsidR="0059432C">
        <w:t xml:space="preserve">A surgeon cannot </w:t>
      </w:r>
      <w:r w:rsidR="0059432C" w:rsidRPr="00CC5738">
        <w:rPr>
          <w:rStyle w:val="itali"/>
        </w:rPr>
        <w:t>afford</w:t>
      </w:r>
      <w:r w:rsidR="0059432C">
        <w:t xml:space="preserve"> to weep.</w:t>
      </w:r>
      <w:r>
        <w:t>”</w:t>
      </w:r>
    </w:p>
    <w:p w14:paraId="7F22E98C" w14:textId="4AD33173" w:rsidR="00D10B5B" w:rsidRDefault="00766B15" w:rsidP="00684D30">
      <w:pPr>
        <w:pStyle w:val="Body-TextTx"/>
      </w:pPr>
      <w:r>
        <w:lastRenderedPageBreak/>
        <w:t>“</w:t>
      </w:r>
      <w:r w:rsidR="0059432C">
        <w:t>Like a stone,</w:t>
      </w:r>
      <w:r>
        <w:t>”</w:t>
      </w:r>
      <w:r w:rsidR="0059432C">
        <w:t xml:space="preserve"> she said again, then shook her head.</w:t>
      </w:r>
      <w:r w:rsidR="0004281A">
        <w:t xml:space="preserve"> </w:t>
      </w:r>
      <w:r>
        <w:t>“</w:t>
      </w:r>
      <w:r w:rsidR="0059432C">
        <w:t>Have you seen any plaguespren on these refugees?</w:t>
      </w:r>
      <w:r w:rsidR="0004281A">
        <w:t xml:space="preserve"> </w:t>
      </w:r>
      <w:r w:rsidR="0059432C">
        <w:t>If those spren get into the city, it could kill everyone.</w:t>
      </w:r>
      <w:r>
        <w:t>”</w:t>
      </w:r>
    </w:p>
    <w:p w14:paraId="7966A0F5" w14:textId="32428526" w:rsidR="00D10B5B" w:rsidRDefault="00766B15" w:rsidP="00684D30">
      <w:pPr>
        <w:pStyle w:val="Body-TextTx"/>
      </w:pPr>
      <w:r>
        <w:t>“</w:t>
      </w:r>
      <w:r w:rsidR="0059432C">
        <w:t>Disease isn</w:t>
      </w:r>
      <w:r>
        <w:t>’</w:t>
      </w:r>
      <w:r w:rsidR="0059432C">
        <w:t>t caused by spren,</w:t>
      </w:r>
      <w:r>
        <w:t>”</w:t>
      </w:r>
      <w:r w:rsidR="0059432C">
        <w:t xml:space="preserve"> Lirin said.</w:t>
      </w:r>
      <w:r w:rsidR="0004281A">
        <w:t xml:space="preserve"> </w:t>
      </w:r>
      <w:r>
        <w:t>“</w:t>
      </w:r>
      <w:r w:rsidR="0059432C">
        <w:t>It is spread by contaminated water, improper sanitation, or sometimes by the breath of those who bear it.</w:t>
      </w:r>
      <w:r>
        <w:t>”</w:t>
      </w:r>
    </w:p>
    <w:p w14:paraId="7139D601" w14:textId="07AF16EE" w:rsidR="00D10B5B" w:rsidRDefault="00766B15" w:rsidP="00684D30">
      <w:pPr>
        <w:pStyle w:val="Body-TextTx"/>
      </w:pPr>
      <w:r>
        <w:t>“</w:t>
      </w:r>
      <w:r w:rsidR="0059432C">
        <w:t>Superstition,</w:t>
      </w:r>
      <w:r>
        <w:t>”</w:t>
      </w:r>
      <w:r w:rsidR="0059432C">
        <w:t xml:space="preserve"> she said.</w:t>
      </w:r>
    </w:p>
    <w:p w14:paraId="52D3E012" w14:textId="6F52F085" w:rsidR="00D10B5B" w:rsidRDefault="00766B15" w:rsidP="00684D30">
      <w:pPr>
        <w:pStyle w:val="Body-TextTx"/>
      </w:pPr>
      <w:r>
        <w:t>“</w:t>
      </w:r>
      <w:r w:rsidR="0059432C">
        <w:t>The wisdom of the Heralds,</w:t>
      </w:r>
      <w:r>
        <w:t>”</w:t>
      </w:r>
      <w:r w:rsidR="0059432C">
        <w:t xml:space="preserve"> Lirin replied.</w:t>
      </w:r>
      <w:r w:rsidR="0004281A">
        <w:t xml:space="preserve"> </w:t>
      </w:r>
      <w:r>
        <w:t>“</w:t>
      </w:r>
      <w:r w:rsidR="0059432C">
        <w:t>We should be careful.</w:t>
      </w:r>
      <w:r>
        <w:t>”</w:t>
      </w:r>
      <w:r w:rsidR="0004281A">
        <w:t xml:space="preserve"> </w:t>
      </w:r>
      <w:r w:rsidR="0059432C">
        <w:t>Fragments of old manuscripts</w:t>
      </w:r>
      <w:r w:rsidR="00483B1D">
        <w:t>—</w:t>
      </w:r>
      <w:r w:rsidR="0059432C">
        <w:t>translations of translations of translations</w:t>
      </w:r>
      <w:r w:rsidR="00483B1D">
        <w:t>—</w:t>
      </w:r>
      <w:r w:rsidR="0059432C">
        <w:t>mentioned quick-spreading diseases that had killed tens of thousands.</w:t>
      </w:r>
      <w:r w:rsidR="0004281A">
        <w:t xml:space="preserve"> </w:t>
      </w:r>
      <w:r w:rsidR="0059432C">
        <w:t>Such things hadn</w:t>
      </w:r>
      <w:r>
        <w:t>’</w:t>
      </w:r>
      <w:r w:rsidR="0059432C">
        <w:t>t been recorded in any modern texts he</w:t>
      </w:r>
      <w:r>
        <w:t>’</w:t>
      </w:r>
      <w:r w:rsidR="0059432C">
        <w:t xml:space="preserve">d been read, but he </w:t>
      </w:r>
      <w:r w:rsidR="0059432C" w:rsidRPr="00CC5738">
        <w:rPr>
          <w:rStyle w:val="itali"/>
        </w:rPr>
        <w:t>had</w:t>
      </w:r>
      <w:r w:rsidR="0059432C">
        <w:t xml:space="preserve"> heard rumors of something strange to the west</w:t>
      </w:r>
      <w:r w:rsidR="00483B1D">
        <w:t>—</w:t>
      </w:r>
      <w:r w:rsidR="0059432C">
        <w:t>a new plague, they were calling it.</w:t>
      </w:r>
      <w:r w:rsidR="0004281A">
        <w:t xml:space="preserve"> </w:t>
      </w:r>
      <w:r w:rsidR="0059432C">
        <w:t>Details were sparse.</w:t>
      </w:r>
    </w:p>
    <w:p w14:paraId="2547E82F" w14:textId="5FE850C7" w:rsidR="00D10B5B" w:rsidRDefault="0059432C" w:rsidP="00684D30">
      <w:pPr>
        <w:pStyle w:val="Body-TextTx"/>
      </w:pPr>
      <w:r>
        <w:t>Abiajan moved on without further comment.</w:t>
      </w:r>
      <w:r w:rsidR="0004281A">
        <w:t xml:space="preserve"> </w:t>
      </w:r>
      <w:r>
        <w:t>Her attendants</w:t>
      </w:r>
      <w:r w:rsidR="00483B1D">
        <w:t>—</w:t>
      </w:r>
      <w:r>
        <w:t>a group of elevated parshmen and parshwomen</w:t>
      </w:r>
      <w:r w:rsidR="00483B1D">
        <w:t>—</w:t>
      </w:r>
      <w:r>
        <w:t>joined her.</w:t>
      </w:r>
      <w:r w:rsidR="0004281A">
        <w:t xml:space="preserve"> </w:t>
      </w:r>
      <w:r>
        <w:t>Though their clothing was of Alethi cut and fashion, the colors were lighter, more muted.</w:t>
      </w:r>
      <w:r w:rsidR="0004281A">
        <w:t xml:space="preserve"> </w:t>
      </w:r>
      <w:r>
        <w:t>The Fused had explained that singers in the past eschewed bright colors, preferring to highlight their skin patterns instead.</w:t>
      </w:r>
    </w:p>
    <w:p w14:paraId="52A31E27" w14:textId="46F7249D" w:rsidR="00D10B5B" w:rsidRDefault="0059432C" w:rsidP="00684D30">
      <w:pPr>
        <w:pStyle w:val="Body-TextTx"/>
      </w:pPr>
      <w:r>
        <w:t>Lirin sensed a search for identity in the way Abiajan and the other parshmen acted.</w:t>
      </w:r>
      <w:r w:rsidR="0004281A">
        <w:t xml:space="preserve"> </w:t>
      </w:r>
      <w:r>
        <w:t>Their accents, their dress, their mannerisms</w:t>
      </w:r>
      <w:r w:rsidR="00483B1D">
        <w:t>—</w:t>
      </w:r>
      <w:r>
        <w:t>they were all distinctly Alethi.</w:t>
      </w:r>
      <w:r w:rsidR="0004281A">
        <w:t xml:space="preserve"> </w:t>
      </w:r>
      <w:r>
        <w:t>But they grew transfixed whenever the Fused spoke of their ancestors, and they sought ways to emulate those long-dead parshmen.</w:t>
      </w:r>
    </w:p>
    <w:p w14:paraId="56C89828" w14:textId="08FC7135" w:rsidR="00D10B5B" w:rsidRDefault="0059432C" w:rsidP="00684D30">
      <w:pPr>
        <w:pStyle w:val="Body-TextTx"/>
      </w:pPr>
      <w:r>
        <w:t>Lirin turned to the next group of refugees</w:t>
      </w:r>
      <w:r w:rsidR="00483B1D">
        <w:t>—</w:t>
      </w:r>
      <w:r>
        <w:t>a complete family for once.</w:t>
      </w:r>
      <w:r w:rsidR="0004281A">
        <w:t xml:space="preserve"> </w:t>
      </w:r>
      <w:r>
        <w:t>Though he should have been happy, he couldn</w:t>
      </w:r>
      <w:r w:rsidR="00766B15">
        <w:t>’</w:t>
      </w:r>
      <w:r>
        <w:t>t help wondering how difficult it was going to be to feed five children and parents who were all flagging from poor nutrition.</w:t>
      </w:r>
    </w:p>
    <w:p w14:paraId="68821623" w14:textId="5FBE8906" w:rsidR="00D10B5B" w:rsidRDefault="0059432C" w:rsidP="00684D30">
      <w:pPr>
        <w:pStyle w:val="Body-TextTx"/>
      </w:pPr>
      <w:r>
        <w:t>As he sent them on, a familiar figure moved along the line toward him, shooing away hungerspren.</w:t>
      </w:r>
      <w:r w:rsidR="0004281A">
        <w:t xml:space="preserve"> </w:t>
      </w:r>
      <w:r>
        <w:t>Laral wore a simple servant</w:t>
      </w:r>
      <w:r w:rsidR="00766B15">
        <w:t>’</w:t>
      </w:r>
      <w:r>
        <w:t xml:space="preserve">s dress now, with a gloved hand instead of a sleeve, </w:t>
      </w:r>
      <w:r>
        <w:lastRenderedPageBreak/>
        <w:t>and she carried a water bucket to the waiting refugees.</w:t>
      </w:r>
      <w:r w:rsidR="0004281A">
        <w:t xml:space="preserve"> </w:t>
      </w:r>
      <w:r>
        <w:t>Laral didn</w:t>
      </w:r>
      <w:r w:rsidR="00766B15">
        <w:t>’</w:t>
      </w:r>
      <w:r>
        <w:t>t walk like a servant though.</w:t>
      </w:r>
      <w:r w:rsidR="0004281A">
        <w:t xml:space="preserve"> </w:t>
      </w:r>
      <w:r>
        <w:t>There was a certain</w:t>
      </w:r>
      <w:r w:rsidR="00766B15">
        <w:t> . . .</w:t>
      </w:r>
      <w:r w:rsidR="00483B1D">
        <w:t xml:space="preserve"> </w:t>
      </w:r>
      <w:r>
        <w:t>determination about the young woman that no forced subservience could smother.</w:t>
      </w:r>
      <w:r w:rsidR="0004281A">
        <w:t xml:space="preserve"> </w:t>
      </w:r>
      <w:r>
        <w:t>The end of the world seemed roughly as bothersome to her as a poor harvest once had.</w:t>
      </w:r>
    </w:p>
    <w:p w14:paraId="61983439" w14:textId="6B2D5A4A" w:rsidR="00D10B5B" w:rsidRDefault="0059432C" w:rsidP="00684D30">
      <w:pPr>
        <w:pStyle w:val="Body-TextTx"/>
      </w:pPr>
      <w:r>
        <w:t>She paused by Lirin and offered him</w:t>
      </w:r>
      <w:r w:rsidR="00F26DFC">
        <w:t xml:space="preserve"> </w:t>
      </w:r>
      <w:r w:rsidR="008A1223">
        <w:t>a drink</w:t>
      </w:r>
      <w:r w:rsidR="00483B1D">
        <w:t>—</w:t>
      </w:r>
      <w:r>
        <w:t>taken from her waterskin and poured into a fresh cup as he insisted, rather than ladled straight from the bucket.</w:t>
      </w:r>
    </w:p>
    <w:p w14:paraId="2718640C" w14:textId="0D2D4A3C" w:rsidR="00D10B5B" w:rsidRDefault="00766B15" w:rsidP="00684D30">
      <w:pPr>
        <w:pStyle w:val="Body-TextTx"/>
      </w:pPr>
      <w:r>
        <w:t>“</w:t>
      </w:r>
      <w:r w:rsidR="0059432C">
        <w:t>He</w:t>
      </w:r>
      <w:r>
        <w:t>’</w:t>
      </w:r>
      <w:r w:rsidR="0059432C">
        <w:t>s three down,</w:t>
      </w:r>
      <w:r>
        <w:t>”</w:t>
      </w:r>
      <w:r w:rsidR="0059432C">
        <w:t xml:space="preserve"> Laral whispered as Lirin sipped.</w:t>
      </w:r>
    </w:p>
    <w:p w14:paraId="6DC2E511" w14:textId="77777777" w:rsidR="00D10B5B" w:rsidRDefault="0059432C" w:rsidP="00684D30">
      <w:pPr>
        <w:pStyle w:val="Body-TextTx"/>
      </w:pPr>
      <w:r>
        <w:t>Lirin grunted.</w:t>
      </w:r>
    </w:p>
    <w:p w14:paraId="68DAACAB" w14:textId="29EE04E7" w:rsidR="00D10B5B" w:rsidRDefault="00766B15" w:rsidP="00684D30">
      <w:pPr>
        <w:pStyle w:val="Body-TextTx"/>
      </w:pPr>
      <w:r>
        <w:t>“</w:t>
      </w:r>
      <w:r w:rsidR="0059432C">
        <w:t>Shorter than I expected him to be,</w:t>
      </w:r>
      <w:r>
        <w:t>”</w:t>
      </w:r>
      <w:r w:rsidR="0059432C">
        <w:t xml:space="preserve"> Laral noted.</w:t>
      </w:r>
      <w:r w:rsidR="0004281A">
        <w:t xml:space="preserve"> </w:t>
      </w:r>
      <w:r>
        <w:t>“</w:t>
      </w:r>
      <w:r w:rsidR="0059432C">
        <w:t>He</w:t>
      </w:r>
      <w:r>
        <w:t>’</w:t>
      </w:r>
      <w:r w:rsidR="0059432C">
        <w:t>s supposed to be a great general, leader of the Herdazian resistance.</w:t>
      </w:r>
      <w:r w:rsidR="0004281A">
        <w:t xml:space="preserve"> </w:t>
      </w:r>
      <w:r w:rsidR="0059432C">
        <w:t>He looks more like a traveling merchant.</w:t>
      </w:r>
      <w:r>
        <w:t>”</w:t>
      </w:r>
    </w:p>
    <w:p w14:paraId="281F00C0" w14:textId="5502AE9F" w:rsidR="00D10B5B" w:rsidRDefault="00766B15" w:rsidP="00684D30">
      <w:pPr>
        <w:pStyle w:val="Body-TextTx"/>
      </w:pPr>
      <w:r>
        <w:t>“</w:t>
      </w:r>
      <w:r w:rsidR="0059432C">
        <w:t>Genius comes in all shapes, Laral,</w:t>
      </w:r>
      <w:r>
        <w:t>”</w:t>
      </w:r>
      <w:r w:rsidR="0059432C">
        <w:t xml:space="preserve"> Lirin said, waving for her to refill his cup to give an excuse for them to keep talking.</w:t>
      </w:r>
    </w:p>
    <w:p w14:paraId="486C9D6A" w14:textId="262F76F0" w:rsidR="00D10B5B" w:rsidRDefault="00766B15" w:rsidP="00684D30">
      <w:pPr>
        <w:pStyle w:val="Body-TextTx"/>
      </w:pPr>
      <w:r>
        <w:t>“</w:t>
      </w:r>
      <w:r w:rsidR="0059432C">
        <w:t>Still</w:t>
      </w:r>
      <w:r>
        <w:t> . . .”</w:t>
      </w:r>
      <w:r w:rsidR="0059432C">
        <w:t xml:space="preserve"> she said, then fell silent as Durnash passed by, a tall parshman with marbled black and red skin, a sword on his back.</w:t>
      </w:r>
      <w:r w:rsidR="0004281A">
        <w:t xml:space="preserve"> </w:t>
      </w:r>
      <w:r w:rsidR="0059432C">
        <w:t>Once he was well on his way, she continued softly</w:t>
      </w:r>
      <w:r w:rsidR="00072B98">
        <w:t>,</w:t>
      </w:r>
      <w:r w:rsidR="0004281A">
        <w:t xml:space="preserve"> </w:t>
      </w:r>
      <w:r>
        <w:t>“</w:t>
      </w:r>
      <w:r w:rsidR="0059432C">
        <w:t>I</w:t>
      </w:r>
      <w:r>
        <w:t>’</w:t>
      </w:r>
      <w:r w:rsidR="0059432C">
        <w:t>m honestly surprised at you, Lirin.</w:t>
      </w:r>
      <w:r w:rsidR="0004281A">
        <w:t xml:space="preserve"> </w:t>
      </w:r>
      <w:r w:rsidR="0059432C">
        <w:t>Not once have you suggested we turn in this hidden general.</w:t>
      </w:r>
      <w:r>
        <w:t>”</w:t>
      </w:r>
    </w:p>
    <w:p w14:paraId="09DFD948" w14:textId="46E1775E" w:rsidR="00D10B5B" w:rsidRDefault="00766B15" w:rsidP="00684D30">
      <w:pPr>
        <w:pStyle w:val="Body-TextTx"/>
      </w:pPr>
      <w:r>
        <w:t>“</w:t>
      </w:r>
      <w:r w:rsidR="0059432C">
        <w:t>He</w:t>
      </w:r>
      <w:r>
        <w:t>’</w:t>
      </w:r>
      <w:r w:rsidR="0059432C">
        <w:t>d be executed,</w:t>
      </w:r>
      <w:r>
        <w:t>”</w:t>
      </w:r>
      <w:r w:rsidR="0059432C">
        <w:t xml:space="preserve"> Lirin said.</w:t>
      </w:r>
    </w:p>
    <w:p w14:paraId="6B9F569A" w14:textId="567CB2EB" w:rsidR="00D10B5B" w:rsidRDefault="00766B15" w:rsidP="00684D30">
      <w:pPr>
        <w:pStyle w:val="Body-TextTx"/>
      </w:pPr>
      <w:r>
        <w:t>“</w:t>
      </w:r>
      <w:r w:rsidR="0059432C">
        <w:t>You think of him as a criminal though, don</w:t>
      </w:r>
      <w:r>
        <w:t>’</w:t>
      </w:r>
      <w:r w:rsidR="0059432C">
        <w:t>t you?</w:t>
      </w:r>
      <w:r>
        <w:t>”</w:t>
      </w:r>
    </w:p>
    <w:p w14:paraId="5ACA3BAB" w14:textId="12817803" w:rsidR="00D10B5B" w:rsidRDefault="00766B15" w:rsidP="00684D30">
      <w:pPr>
        <w:pStyle w:val="Body-TextTx"/>
      </w:pPr>
      <w:r>
        <w:t>“</w:t>
      </w:r>
      <w:r w:rsidR="0059432C">
        <w:t>He bears a terrible responsibility; he perpetuated a war against an overwhelming enemy force.</w:t>
      </w:r>
      <w:r w:rsidR="0004281A">
        <w:t xml:space="preserve"> </w:t>
      </w:r>
      <w:r w:rsidR="0059432C">
        <w:t>He threw away the lives of his men in a hopeless battle.</w:t>
      </w:r>
      <w:r>
        <w:t>”</w:t>
      </w:r>
    </w:p>
    <w:p w14:paraId="1B5FF45A" w14:textId="7206A4ED" w:rsidR="00D10B5B" w:rsidRDefault="00766B15" w:rsidP="00684D30">
      <w:pPr>
        <w:pStyle w:val="Body-TextTx"/>
      </w:pPr>
      <w:r>
        <w:t>“</w:t>
      </w:r>
      <w:r w:rsidR="0059432C">
        <w:t>Some would call that heroism.</w:t>
      </w:r>
      <w:r>
        <w:t>”</w:t>
      </w:r>
    </w:p>
    <w:p w14:paraId="4B2DE362" w14:textId="3E606414" w:rsidR="00D10B5B" w:rsidRDefault="00766B15" w:rsidP="00684D30">
      <w:pPr>
        <w:pStyle w:val="Body-TextTx"/>
      </w:pPr>
      <w:r>
        <w:t>“</w:t>
      </w:r>
      <w:r w:rsidR="0059432C">
        <w:t>Heroism is a myth you tell idealistic young people</w:t>
      </w:r>
      <w:r w:rsidR="00483B1D">
        <w:t>—</w:t>
      </w:r>
      <w:r w:rsidR="0059432C">
        <w:t>specifically when you want them to go bleed for you.</w:t>
      </w:r>
      <w:r w:rsidR="0004281A">
        <w:t xml:space="preserve"> </w:t>
      </w:r>
      <w:r w:rsidR="0059432C">
        <w:t>It got one of my sons killed and another taken from me.</w:t>
      </w:r>
      <w:r w:rsidR="0004281A">
        <w:t xml:space="preserve"> </w:t>
      </w:r>
      <w:r w:rsidR="0059432C">
        <w:t>You can keep your heroism and return to me the lives of those wasted on foolish conflicts.</w:t>
      </w:r>
      <w:r>
        <w:t>”</w:t>
      </w:r>
    </w:p>
    <w:p w14:paraId="3A78F367" w14:textId="395B8F67" w:rsidR="00D10B5B" w:rsidRDefault="0059432C" w:rsidP="00684D30">
      <w:pPr>
        <w:pStyle w:val="Body-TextTx"/>
      </w:pPr>
      <w:r>
        <w:t>At least it seemed to almost be over.</w:t>
      </w:r>
      <w:r w:rsidR="0004281A">
        <w:t xml:space="preserve"> </w:t>
      </w:r>
      <w:r>
        <w:t xml:space="preserve">Now that the resistance in Herdaz had finally </w:t>
      </w:r>
      <w:r>
        <w:lastRenderedPageBreak/>
        <w:t>collapsed, hopefully the refugee flood would slow.</w:t>
      </w:r>
    </w:p>
    <w:p w14:paraId="4D1E973A" w14:textId="71A615E3" w:rsidR="00D10B5B" w:rsidRDefault="0059432C" w:rsidP="00684D30">
      <w:pPr>
        <w:pStyle w:val="Body-TextTx"/>
      </w:pPr>
      <w:r>
        <w:t>Laral watched him with pale green eyes.</w:t>
      </w:r>
      <w:r w:rsidR="0004281A">
        <w:t xml:space="preserve"> </w:t>
      </w:r>
      <w:r>
        <w:t>She was a keen one.</w:t>
      </w:r>
      <w:r w:rsidR="0004281A">
        <w:t xml:space="preserve"> </w:t>
      </w:r>
      <w:r>
        <w:t xml:space="preserve">How he wished life had gone </w:t>
      </w:r>
      <w:r w:rsidR="00BD7A72">
        <w:t xml:space="preserve">in </w:t>
      </w:r>
      <w:r>
        <w:t>another direction, that old Wistiow had held on a few more years.</w:t>
      </w:r>
      <w:r w:rsidR="0004281A">
        <w:t xml:space="preserve"> </w:t>
      </w:r>
      <w:r>
        <w:t>Lirin might call this woman daughter, and might have both Tien and Kaladin beside him now, working as surgeons.</w:t>
      </w:r>
    </w:p>
    <w:p w14:paraId="299C599F" w14:textId="5E4B6DAA" w:rsidR="00D10B5B" w:rsidRDefault="00766B15" w:rsidP="00684D30">
      <w:pPr>
        <w:pStyle w:val="Body-TextTx"/>
      </w:pPr>
      <w:r>
        <w:t>“</w:t>
      </w:r>
      <w:r w:rsidR="0059432C">
        <w:t>I won</w:t>
      </w:r>
      <w:r>
        <w:t>’</w:t>
      </w:r>
      <w:r w:rsidR="0059432C">
        <w:t>t turn in the Herdazian general,</w:t>
      </w:r>
      <w:r>
        <w:t>”</w:t>
      </w:r>
      <w:r w:rsidR="0059432C">
        <w:t xml:space="preserve"> Lirin said.</w:t>
      </w:r>
      <w:r w:rsidR="0004281A">
        <w:t xml:space="preserve"> </w:t>
      </w:r>
      <w:r>
        <w:t>“</w:t>
      </w:r>
      <w:r w:rsidR="0059432C">
        <w:t>Stop looking at me like that.</w:t>
      </w:r>
      <w:r w:rsidR="0004281A">
        <w:t xml:space="preserve"> </w:t>
      </w:r>
      <w:r w:rsidR="0059432C">
        <w:t>I hate war, but I won</w:t>
      </w:r>
      <w:r>
        <w:t>’</w:t>
      </w:r>
      <w:r w:rsidR="0059432C">
        <w:t>t condemn your hero.</w:t>
      </w:r>
      <w:r>
        <w:t>”</w:t>
      </w:r>
    </w:p>
    <w:p w14:paraId="6E270286" w14:textId="5F5C5935" w:rsidR="00D10B5B" w:rsidRDefault="00766B15" w:rsidP="00684D30">
      <w:pPr>
        <w:pStyle w:val="Body-TextTx"/>
      </w:pPr>
      <w:r>
        <w:t>“</w:t>
      </w:r>
      <w:r w:rsidR="0059432C">
        <w:t>And your son will come fetch him soon?</w:t>
      </w:r>
      <w:r>
        <w:t>”</w:t>
      </w:r>
    </w:p>
    <w:p w14:paraId="6998BFBF" w14:textId="34CE52D9" w:rsidR="00D10B5B" w:rsidRDefault="00766B15" w:rsidP="00684D30">
      <w:pPr>
        <w:pStyle w:val="Body-TextTx"/>
      </w:pPr>
      <w:r>
        <w:t>“</w:t>
      </w:r>
      <w:r w:rsidR="0059432C">
        <w:t>We</w:t>
      </w:r>
      <w:r>
        <w:t>’</w:t>
      </w:r>
      <w:r w:rsidR="0059432C">
        <w:t>ve sent Kal word.</w:t>
      </w:r>
      <w:r w:rsidR="0004281A">
        <w:t xml:space="preserve"> </w:t>
      </w:r>
      <w:r w:rsidR="0059432C">
        <w:t>That should be enough.</w:t>
      </w:r>
      <w:r w:rsidR="0004281A">
        <w:t xml:space="preserve"> </w:t>
      </w:r>
      <w:r w:rsidR="0059432C">
        <w:t>Make sure your husband is ready with his distraction.</w:t>
      </w:r>
      <w:r>
        <w:t>”</w:t>
      </w:r>
    </w:p>
    <w:p w14:paraId="2400DFF9" w14:textId="511E5791" w:rsidR="00D10B5B" w:rsidRDefault="0059432C" w:rsidP="00684D30">
      <w:pPr>
        <w:pStyle w:val="Body-TextTx"/>
      </w:pPr>
      <w:r>
        <w:t>She nodded and moved on to offer water to the parshman guards at the town entrance.</w:t>
      </w:r>
      <w:r w:rsidR="0004281A">
        <w:t xml:space="preserve"> </w:t>
      </w:r>
      <w:r>
        <w:t>Lirin got through the next few refugees quickly, then reached a group of cloaked figures.</w:t>
      </w:r>
      <w:r w:rsidR="0004281A">
        <w:t xml:space="preserve"> </w:t>
      </w:r>
      <w:r>
        <w:t>He calmed himself with the quick breathing exercise his master had taught him in the surgery room all those years ago.</w:t>
      </w:r>
      <w:r w:rsidR="0004281A">
        <w:t xml:space="preserve"> </w:t>
      </w:r>
      <w:r>
        <w:t>Although his insides were a storm, Lirin</w:t>
      </w:r>
      <w:r w:rsidR="00766B15">
        <w:t>’</w:t>
      </w:r>
      <w:r>
        <w:t>s hands didn</w:t>
      </w:r>
      <w:r w:rsidR="00766B15">
        <w:t>’</w:t>
      </w:r>
      <w:r>
        <w:t>t shake as he waved forward the cloaked figures.</w:t>
      </w:r>
    </w:p>
    <w:p w14:paraId="509D2846" w14:textId="1AC3B4F6" w:rsidR="00D10B5B" w:rsidRDefault="00766B15" w:rsidP="00684D30">
      <w:pPr>
        <w:pStyle w:val="Body-TextTx"/>
      </w:pPr>
      <w:r>
        <w:t>“</w:t>
      </w:r>
      <w:r w:rsidR="0059432C">
        <w:t>I will need to do an examination,</w:t>
      </w:r>
      <w:r>
        <w:t>”</w:t>
      </w:r>
      <w:r w:rsidR="0059432C">
        <w:t xml:space="preserve"> Lirin said softly, </w:t>
      </w:r>
      <w:r>
        <w:t>“</w:t>
      </w:r>
      <w:r w:rsidR="0059432C">
        <w:t>so it doesn</w:t>
      </w:r>
      <w:r>
        <w:t>’</w:t>
      </w:r>
      <w:r w:rsidR="0059432C">
        <w:t>t seem unusual when I pull you out of the line.</w:t>
      </w:r>
      <w:r>
        <w:t>”</w:t>
      </w:r>
    </w:p>
    <w:p w14:paraId="381EF6F2" w14:textId="335B57D7" w:rsidR="00D10B5B" w:rsidRDefault="00766B15" w:rsidP="00684D30">
      <w:pPr>
        <w:pStyle w:val="Body-TextTx"/>
      </w:pPr>
      <w:r>
        <w:t>“</w:t>
      </w:r>
      <w:r w:rsidR="0059432C">
        <w:t>Begin with me,</w:t>
      </w:r>
      <w:r>
        <w:t>”</w:t>
      </w:r>
      <w:r w:rsidR="0059432C">
        <w:t xml:space="preserve"> said the shortest of the men.</w:t>
      </w:r>
      <w:r w:rsidR="0004281A">
        <w:t xml:space="preserve"> </w:t>
      </w:r>
      <w:r w:rsidR="0059432C">
        <w:t>The other four shifted their positions, placing themselves carefully around him.</w:t>
      </w:r>
    </w:p>
    <w:p w14:paraId="16F482E0" w14:textId="2A4C6C2A" w:rsidR="00D10B5B" w:rsidRDefault="00766B15" w:rsidP="00684D30">
      <w:pPr>
        <w:pStyle w:val="Body-TextTx"/>
      </w:pPr>
      <w:r>
        <w:t>“</w:t>
      </w:r>
      <w:r w:rsidR="0059432C">
        <w:t>Don</w:t>
      </w:r>
      <w:r>
        <w:t>’</w:t>
      </w:r>
      <w:r w:rsidR="0059432C">
        <w:t>t look so much like you</w:t>
      </w:r>
      <w:r>
        <w:t>’</w:t>
      </w:r>
      <w:r w:rsidR="0059432C">
        <w:t>re guarding him, you sodden fools,</w:t>
      </w:r>
      <w:r>
        <w:t>”</w:t>
      </w:r>
      <w:r w:rsidR="0059432C">
        <w:t xml:space="preserve"> Lirin hissed.</w:t>
      </w:r>
      <w:r w:rsidR="0004281A">
        <w:t xml:space="preserve"> </w:t>
      </w:r>
      <w:r>
        <w:t>“</w:t>
      </w:r>
      <w:r w:rsidR="0059432C">
        <w:t>Here, sit down on the ground.</w:t>
      </w:r>
      <w:r w:rsidR="0004281A">
        <w:t xml:space="preserve"> </w:t>
      </w:r>
      <w:r w:rsidR="0059432C">
        <w:t>Maybe you</w:t>
      </w:r>
      <w:r>
        <w:t>’</w:t>
      </w:r>
      <w:r w:rsidR="0059432C">
        <w:t>ll seem less like a gang of thugs that way.</w:t>
      </w:r>
      <w:r>
        <w:t>”</w:t>
      </w:r>
    </w:p>
    <w:p w14:paraId="3D4D8080" w14:textId="7B011320" w:rsidR="00D10B5B" w:rsidRDefault="0059432C" w:rsidP="00684D30">
      <w:pPr>
        <w:pStyle w:val="Body-TextTx"/>
      </w:pPr>
      <w:r>
        <w:t>They did as requested, and Lirin pulled over his stool beside the apparent leader.</w:t>
      </w:r>
      <w:r w:rsidR="0004281A">
        <w:t xml:space="preserve"> </w:t>
      </w:r>
      <w:r>
        <w:t>He bore a thin, silvered mustache on his upper lip, and was perhaps in his fifties.</w:t>
      </w:r>
      <w:r w:rsidR="0004281A">
        <w:t xml:space="preserve"> </w:t>
      </w:r>
      <w:r>
        <w:t>His sun-leathered skin was darker than most Herdazians</w:t>
      </w:r>
      <w:r w:rsidR="00766B15">
        <w:t>’</w:t>
      </w:r>
      <w:r>
        <w:t>; he could almost have passed for Azish.</w:t>
      </w:r>
      <w:r w:rsidR="0004281A">
        <w:t xml:space="preserve"> </w:t>
      </w:r>
      <w:r>
        <w:t xml:space="preserve">His eyes were a deep </w:t>
      </w:r>
      <w:r>
        <w:lastRenderedPageBreak/>
        <w:t>dark brown.</w:t>
      </w:r>
    </w:p>
    <w:p w14:paraId="61478005" w14:textId="27198D0F" w:rsidR="00D10B5B" w:rsidRDefault="00766B15" w:rsidP="00684D30">
      <w:pPr>
        <w:pStyle w:val="Body-TextTx"/>
      </w:pPr>
      <w:r>
        <w:t>“</w:t>
      </w:r>
      <w:r w:rsidR="0059432C">
        <w:t>You</w:t>
      </w:r>
      <w:r>
        <w:t>’</w:t>
      </w:r>
      <w:r w:rsidR="0059432C">
        <w:t>re him?</w:t>
      </w:r>
      <w:r>
        <w:t>”</w:t>
      </w:r>
      <w:r w:rsidR="0059432C">
        <w:t xml:space="preserve"> Lirin whispered as he put his ear to the man</w:t>
      </w:r>
      <w:r>
        <w:t>’</w:t>
      </w:r>
      <w:r w:rsidR="0059432C">
        <w:t>s chest to check his heartbeat.</w:t>
      </w:r>
    </w:p>
    <w:p w14:paraId="0F0731A3" w14:textId="71EC40FB" w:rsidR="00D10B5B" w:rsidRDefault="00766B15" w:rsidP="00684D30">
      <w:pPr>
        <w:pStyle w:val="Body-TextTx"/>
      </w:pPr>
      <w:r>
        <w:t>“</w:t>
      </w:r>
      <w:r w:rsidR="0059432C">
        <w:t>I am,</w:t>
      </w:r>
      <w:r>
        <w:t>”</w:t>
      </w:r>
      <w:r w:rsidR="0059432C">
        <w:t xml:space="preserve"> the man said.</w:t>
      </w:r>
    </w:p>
    <w:p w14:paraId="2207EA52" w14:textId="523C39B7" w:rsidR="00D10B5B" w:rsidRDefault="0059432C" w:rsidP="00684D30">
      <w:pPr>
        <w:pStyle w:val="Body-TextTx"/>
      </w:pPr>
      <w:r>
        <w:t>Dieno enne Calah.</w:t>
      </w:r>
      <w:r w:rsidR="0004281A">
        <w:t xml:space="preserve"> </w:t>
      </w:r>
      <w:r>
        <w:t xml:space="preserve">Dieno </w:t>
      </w:r>
      <w:r w:rsidR="00766B15">
        <w:t>“</w:t>
      </w:r>
      <w:r w:rsidR="00BD7A72">
        <w:t>t</w:t>
      </w:r>
      <w:r>
        <w:t>he Mink</w:t>
      </w:r>
      <w:r w:rsidR="00766B15">
        <w:t>”</w:t>
      </w:r>
      <w:r>
        <w:t xml:space="preserve"> in Old Herdazian.</w:t>
      </w:r>
      <w:r w:rsidR="0004281A">
        <w:t xml:space="preserve"> </w:t>
      </w:r>
      <w:r>
        <w:t xml:space="preserve">Hesina had explained that </w:t>
      </w:r>
      <w:r w:rsidRPr="00CC5738">
        <w:rPr>
          <w:rStyle w:val="itali"/>
        </w:rPr>
        <w:t>enne</w:t>
      </w:r>
      <w:r>
        <w:t xml:space="preserve"> was a</w:t>
      </w:r>
      <w:r w:rsidR="00F05F8A">
        <w:t>n</w:t>
      </w:r>
      <w:r>
        <w:t xml:space="preserve"> honorific </w:t>
      </w:r>
      <w:r w:rsidR="00F05F8A">
        <w:t>that</w:t>
      </w:r>
      <w:r>
        <w:t xml:space="preserve"> implied greatness.</w:t>
      </w:r>
    </w:p>
    <w:p w14:paraId="24B516CB" w14:textId="20E6E5EE" w:rsidR="00D10B5B" w:rsidRDefault="0059432C" w:rsidP="00684D30">
      <w:pPr>
        <w:pStyle w:val="Body-TextTx"/>
      </w:pPr>
      <w:r>
        <w:t>One might have expected the Mink</w:t>
      </w:r>
      <w:r w:rsidR="00483B1D">
        <w:t>—</w:t>
      </w:r>
      <w:r>
        <w:t>as Laral apparently had</w:t>
      </w:r>
      <w:r w:rsidR="00483B1D">
        <w:t>—</w:t>
      </w:r>
      <w:r>
        <w:t xml:space="preserve">to be a brutal warrior </w:t>
      </w:r>
      <w:r w:rsidR="00D8105C">
        <w:t>forged on</w:t>
      </w:r>
      <w:r>
        <w:t xml:space="preserve"> the same </w:t>
      </w:r>
      <w:r w:rsidR="00D8105C">
        <w:t>anvil</w:t>
      </w:r>
      <w:r>
        <w:t xml:space="preserve"> as men like Dalinar Kholin or Meridas Amaram.</w:t>
      </w:r>
      <w:r w:rsidR="0004281A">
        <w:t xml:space="preserve"> </w:t>
      </w:r>
      <w:r>
        <w:t>Lirin, however, knew that killers came in all kinds of packages.</w:t>
      </w:r>
      <w:r w:rsidR="0004281A">
        <w:t xml:space="preserve"> </w:t>
      </w:r>
      <w:r>
        <w:t>The Mink might be short and missing a tooth, but there was a power to his lean build, and Lirin spotted not a few scars in his examination.</w:t>
      </w:r>
      <w:r w:rsidR="0004281A">
        <w:t xml:space="preserve"> </w:t>
      </w:r>
      <w:r>
        <w:t>Those around the wrists, in fact</w:t>
      </w:r>
      <w:r w:rsidR="00766B15">
        <w:t> . . .</w:t>
      </w:r>
      <w:r w:rsidR="00483B1D">
        <w:t xml:space="preserve"> </w:t>
      </w:r>
      <w:r>
        <w:t>those were the scars manacles made on the skin of slaves.</w:t>
      </w:r>
    </w:p>
    <w:p w14:paraId="52383CC4" w14:textId="7787F30F" w:rsidR="00D10B5B" w:rsidRDefault="00766B15" w:rsidP="00684D30">
      <w:pPr>
        <w:pStyle w:val="Body-TextTx"/>
      </w:pPr>
      <w:r>
        <w:t>“</w:t>
      </w:r>
      <w:r w:rsidR="0059432C">
        <w:t>Thank you,</w:t>
      </w:r>
      <w:r>
        <w:t>”</w:t>
      </w:r>
      <w:r w:rsidR="0059432C">
        <w:t xml:space="preserve"> Dieno whispered, </w:t>
      </w:r>
      <w:r>
        <w:t>“</w:t>
      </w:r>
      <w:r w:rsidR="0059432C">
        <w:t>for offering us refuge.</w:t>
      </w:r>
      <w:r>
        <w:t>”</w:t>
      </w:r>
    </w:p>
    <w:p w14:paraId="52800EEF" w14:textId="703EF4E1" w:rsidR="00D10B5B" w:rsidRDefault="00766B15" w:rsidP="00684D30">
      <w:pPr>
        <w:pStyle w:val="Body-TextTx"/>
      </w:pPr>
      <w:r>
        <w:t>“</w:t>
      </w:r>
      <w:r w:rsidR="0059432C">
        <w:t>It wasn</w:t>
      </w:r>
      <w:r>
        <w:t>’</w:t>
      </w:r>
      <w:r w:rsidR="0059432C">
        <w:t>t my choice,</w:t>
      </w:r>
      <w:r>
        <w:t>”</w:t>
      </w:r>
      <w:r w:rsidR="0059432C">
        <w:t xml:space="preserve"> Lirin said.</w:t>
      </w:r>
    </w:p>
    <w:p w14:paraId="15C9B79A" w14:textId="14BAD4EC" w:rsidR="00D10B5B" w:rsidRDefault="00766B15" w:rsidP="00684D30">
      <w:pPr>
        <w:pStyle w:val="Body-TextTx"/>
      </w:pPr>
      <w:r>
        <w:t>“</w:t>
      </w:r>
      <w:r w:rsidR="0059432C">
        <w:t>Still, you ensure that the resistance will escape to live on.</w:t>
      </w:r>
      <w:r w:rsidR="0004281A">
        <w:t xml:space="preserve"> </w:t>
      </w:r>
      <w:r w:rsidR="0059432C">
        <w:t>Heralds bless you, surgeon.</w:t>
      </w:r>
      <w:r>
        <w:t>”</w:t>
      </w:r>
    </w:p>
    <w:p w14:paraId="76953B13" w14:textId="27593117" w:rsidR="00D10B5B" w:rsidRDefault="0059432C" w:rsidP="00684D30">
      <w:pPr>
        <w:pStyle w:val="Body-TextTx"/>
      </w:pPr>
      <w:r>
        <w:t>Lirin dug out a bandage, then began wrapping a wound on the man</w:t>
      </w:r>
      <w:r w:rsidR="00766B15">
        <w:t>’</w:t>
      </w:r>
      <w:r>
        <w:t>s arm that hadn</w:t>
      </w:r>
      <w:r w:rsidR="00766B15">
        <w:t>’</w:t>
      </w:r>
      <w:r>
        <w:t xml:space="preserve">t been seen to properly. </w:t>
      </w:r>
      <w:r w:rsidR="00766B15">
        <w:t>“</w:t>
      </w:r>
      <w:r>
        <w:t>The Heralds bless us with a quick end to this conflict.</w:t>
      </w:r>
      <w:r w:rsidR="00766B15">
        <w:t>”</w:t>
      </w:r>
    </w:p>
    <w:p w14:paraId="56084794" w14:textId="0015FBBB" w:rsidR="00D10B5B" w:rsidRDefault="00766B15" w:rsidP="00684D30">
      <w:pPr>
        <w:pStyle w:val="Body-TextTx"/>
      </w:pPr>
      <w:r>
        <w:t>“</w:t>
      </w:r>
      <w:r w:rsidR="0059432C">
        <w:t>Yes, with the invaders sent running all the way back to Damnation from which they were spawned.</w:t>
      </w:r>
      <w:r>
        <w:t>”</w:t>
      </w:r>
    </w:p>
    <w:p w14:paraId="16AEE663" w14:textId="77777777" w:rsidR="00D10B5B" w:rsidRDefault="0059432C" w:rsidP="00684D30">
      <w:pPr>
        <w:pStyle w:val="Body-TextTx"/>
      </w:pPr>
      <w:r>
        <w:t>Lirin continued his work.</w:t>
      </w:r>
    </w:p>
    <w:p w14:paraId="4EC933D6" w14:textId="287A9D02" w:rsidR="00D10B5B" w:rsidRDefault="00766B15" w:rsidP="00684D30">
      <w:pPr>
        <w:pStyle w:val="Body-TextTx"/>
      </w:pPr>
      <w:r>
        <w:t>“</w:t>
      </w:r>
      <w:r w:rsidR="0059432C">
        <w:t>You</w:t>
      </w:r>
      <w:r>
        <w:t> . . .</w:t>
      </w:r>
      <w:r w:rsidR="00483B1D">
        <w:t xml:space="preserve"> </w:t>
      </w:r>
      <w:r w:rsidR="0059432C">
        <w:t>disagree, surgeon?</w:t>
      </w:r>
      <w:r>
        <w:t>”</w:t>
      </w:r>
    </w:p>
    <w:p w14:paraId="17D68AB6" w14:textId="13384AC6" w:rsidR="00D10B5B" w:rsidRDefault="00766B15" w:rsidP="00684D30">
      <w:pPr>
        <w:pStyle w:val="Body-TextTx"/>
      </w:pPr>
      <w:r>
        <w:t>“</w:t>
      </w:r>
      <w:r w:rsidR="0059432C">
        <w:t>Your resistance has failed, General,</w:t>
      </w:r>
      <w:r>
        <w:t>”</w:t>
      </w:r>
      <w:r w:rsidR="0059432C">
        <w:t xml:space="preserve"> Lirin said, pulling the bandage tight.</w:t>
      </w:r>
      <w:r w:rsidR="0004281A">
        <w:t xml:space="preserve"> </w:t>
      </w:r>
      <w:r>
        <w:t>“</w:t>
      </w:r>
      <w:r w:rsidR="0059432C">
        <w:t>Your kingdom has fallen like my own.</w:t>
      </w:r>
      <w:r w:rsidR="0004281A">
        <w:t xml:space="preserve"> </w:t>
      </w:r>
      <w:r w:rsidR="0059432C">
        <w:t>Further conflict will only leave more men dead.</w:t>
      </w:r>
      <w:r>
        <w:t>”</w:t>
      </w:r>
    </w:p>
    <w:p w14:paraId="1C942629" w14:textId="248B723B" w:rsidR="00D10B5B" w:rsidRDefault="00766B15" w:rsidP="00684D30">
      <w:pPr>
        <w:pStyle w:val="Body-TextTx"/>
      </w:pPr>
      <w:r>
        <w:t>“</w:t>
      </w:r>
      <w:r w:rsidR="0059432C">
        <w:t>Surely you don</w:t>
      </w:r>
      <w:r>
        <w:t>’</w:t>
      </w:r>
      <w:r w:rsidR="0059432C">
        <w:t>t intend to obey these monsters.</w:t>
      </w:r>
      <w:r>
        <w:t>”</w:t>
      </w:r>
    </w:p>
    <w:p w14:paraId="7A88B5A7" w14:textId="120F5C1F" w:rsidR="00D10B5B" w:rsidRDefault="00766B15" w:rsidP="00684D30">
      <w:pPr>
        <w:pStyle w:val="Body-TextTx"/>
      </w:pPr>
      <w:r>
        <w:t>“</w:t>
      </w:r>
      <w:r w:rsidR="0059432C">
        <w:t>I obey the person who holds the sword to my neck, General,</w:t>
      </w:r>
      <w:r>
        <w:t>”</w:t>
      </w:r>
      <w:r w:rsidR="0059432C">
        <w:t xml:space="preserve"> Lirin said.</w:t>
      </w:r>
      <w:r w:rsidR="0004281A">
        <w:t xml:space="preserve"> </w:t>
      </w:r>
      <w:r>
        <w:t>“</w:t>
      </w:r>
      <w:r w:rsidR="0059432C">
        <w:t xml:space="preserve">Same as I </w:t>
      </w:r>
      <w:r w:rsidR="0059432C">
        <w:lastRenderedPageBreak/>
        <w:t>always have.</w:t>
      </w:r>
      <w:r>
        <w:t>”</w:t>
      </w:r>
    </w:p>
    <w:p w14:paraId="69ADC1CD" w14:textId="5B21D268" w:rsidR="00D10B5B" w:rsidRDefault="0059432C" w:rsidP="00684D30">
      <w:pPr>
        <w:pStyle w:val="Body-TextTx"/>
      </w:pPr>
      <w:r>
        <w:t>He finished his work, then gave the general</w:t>
      </w:r>
      <w:r w:rsidR="00766B15">
        <w:t>’</w:t>
      </w:r>
      <w:r>
        <w:t>s four companions cursory examinations.</w:t>
      </w:r>
      <w:r w:rsidR="0004281A">
        <w:t xml:space="preserve"> </w:t>
      </w:r>
      <w:r>
        <w:t>No women.</w:t>
      </w:r>
      <w:r w:rsidR="0004281A">
        <w:t xml:space="preserve"> </w:t>
      </w:r>
      <w:r>
        <w:t>How would the general read messages sent to him?</w:t>
      </w:r>
    </w:p>
    <w:p w14:paraId="49F0B24F" w14:textId="5FB34422" w:rsidR="00D10B5B" w:rsidRDefault="0059432C" w:rsidP="00684D30">
      <w:pPr>
        <w:pStyle w:val="Body-TextTx"/>
      </w:pPr>
      <w:r>
        <w:t>Lirin made a show of discovering a wound on one man</w:t>
      </w:r>
      <w:r w:rsidR="00766B15">
        <w:t>’</w:t>
      </w:r>
      <w:r>
        <w:t>s leg, and</w:t>
      </w:r>
      <w:r w:rsidR="00483B1D">
        <w:t>—</w:t>
      </w:r>
      <w:r>
        <w:t>with a little coaching</w:t>
      </w:r>
      <w:r w:rsidR="00483B1D">
        <w:t>—</w:t>
      </w:r>
      <w:r>
        <w:t>the man limped on it properly, then let out a painful howl.</w:t>
      </w:r>
      <w:r w:rsidR="0004281A">
        <w:t xml:space="preserve"> </w:t>
      </w:r>
      <w:r>
        <w:t>A poke of a needle made painspren claw up from the ground, shaped like little orange hands.</w:t>
      </w:r>
    </w:p>
    <w:p w14:paraId="31F55C90" w14:textId="53BB947F" w:rsidR="00D10B5B" w:rsidRDefault="00766B15" w:rsidP="00684D30">
      <w:pPr>
        <w:pStyle w:val="Body-TextTx"/>
      </w:pPr>
      <w:r>
        <w:t>“</w:t>
      </w:r>
      <w:r w:rsidR="0059432C">
        <w:t>That will need surgery,</w:t>
      </w:r>
      <w:r>
        <w:t>”</w:t>
      </w:r>
      <w:r w:rsidR="0059432C">
        <w:t xml:space="preserve"> Lirin said loudly.</w:t>
      </w:r>
      <w:r w:rsidR="0004281A">
        <w:t xml:space="preserve"> </w:t>
      </w:r>
      <w:r>
        <w:t>“</w:t>
      </w:r>
      <w:r w:rsidR="0059432C">
        <w:t>Or you might lose the leg.</w:t>
      </w:r>
      <w:r w:rsidR="0004281A">
        <w:t xml:space="preserve"> </w:t>
      </w:r>
      <w:r w:rsidR="0059432C">
        <w:t>No, no complaints.</w:t>
      </w:r>
      <w:r w:rsidR="0004281A">
        <w:t xml:space="preserve"> </w:t>
      </w:r>
      <w:r w:rsidR="0059432C">
        <w:t>We</w:t>
      </w:r>
      <w:r>
        <w:t>’</w:t>
      </w:r>
      <w:r w:rsidR="0059432C">
        <w:t>re going to see to that right away.</w:t>
      </w:r>
      <w:r>
        <w:t>”</w:t>
      </w:r>
    </w:p>
    <w:p w14:paraId="2CECCE50" w14:textId="678AA556" w:rsidR="00D10B5B" w:rsidRDefault="0059432C" w:rsidP="00684D30">
      <w:pPr>
        <w:pStyle w:val="Body-TextTx"/>
      </w:pPr>
      <w:r>
        <w:t>He had Aric fetch a litter.</w:t>
      </w:r>
      <w:r w:rsidR="0004281A">
        <w:t xml:space="preserve"> </w:t>
      </w:r>
      <w:r>
        <w:t>Positioning the other four soldiers</w:t>
      </w:r>
      <w:r w:rsidR="00483B1D">
        <w:t>—</w:t>
      </w:r>
      <w:r>
        <w:t>the general included</w:t>
      </w:r>
      <w:r w:rsidR="00483B1D">
        <w:t>—</w:t>
      </w:r>
      <w:r>
        <w:t>as bearers for that litter gave Lirin an excuse to pull them all out of line.</w:t>
      </w:r>
    </w:p>
    <w:p w14:paraId="13B3B047" w14:textId="5AB4D717" w:rsidR="00D10B5B" w:rsidRDefault="0059432C" w:rsidP="00684D30">
      <w:pPr>
        <w:pStyle w:val="Body-TextTx"/>
      </w:pPr>
      <w:r>
        <w:t>Now they just needed the distraction.</w:t>
      </w:r>
      <w:r w:rsidR="0004281A">
        <w:t xml:space="preserve"> </w:t>
      </w:r>
      <w:r>
        <w:t>It came in the form of Toralin Roshone: Laral</w:t>
      </w:r>
      <w:r w:rsidR="00766B15">
        <w:t>’</w:t>
      </w:r>
      <w:r>
        <w:t>s husband, former citylord.</w:t>
      </w:r>
      <w:r w:rsidR="0004281A">
        <w:t xml:space="preserve"> </w:t>
      </w:r>
      <w:r>
        <w:t>He stumbled out of the fog-sh</w:t>
      </w:r>
      <w:r w:rsidR="0007767A">
        <w:t>r</w:t>
      </w:r>
      <w:r>
        <w:t>ouded town, wobbling and walking unsteadily.</w:t>
      </w:r>
    </w:p>
    <w:p w14:paraId="6F7E45C4" w14:textId="01611F6C" w:rsidR="00D10B5B" w:rsidRDefault="0059432C" w:rsidP="00684D30">
      <w:pPr>
        <w:pStyle w:val="Body-TextTx"/>
      </w:pPr>
      <w:r>
        <w:t>Lirin waved to the Mink and his soldiers, slowly leading them toward the inspection post.</w:t>
      </w:r>
      <w:r w:rsidR="0004281A">
        <w:t xml:space="preserve"> </w:t>
      </w:r>
      <w:r w:rsidR="00766B15">
        <w:t>“</w:t>
      </w:r>
      <w:r>
        <w:t>You aren</w:t>
      </w:r>
      <w:r w:rsidR="00766B15">
        <w:t>’</w:t>
      </w:r>
      <w:r>
        <w:t>t armed, are you?</w:t>
      </w:r>
      <w:r w:rsidR="00766B15">
        <w:t>”</w:t>
      </w:r>
      <w:r>
        <w:t xml:space="preserve"> he hissed under his breath.</w:t>
      </w:r>
    </w:p>
    <w:p w14:paraId="5A477653" w14:textId="778FCC2C" w:rsidR="00D10B5B" w:rsidRDefault="00766B15" w:rsidP="00684D30">
      <w:pPr>
        <w:pStyle w:val="Body-TextTx"/>
      </w:pPr>
      <w:r>
        <w:t>“</w:t>
      </w:r>
      <w:r w:rsidR="0059432C">
        <w:t>We left obvious weapons behind,</w:t>
      </w:r>
      <w:r>
        <w:t>”</w:t>
      </w:r>
      <w:r w:rsidR="0059432C">
        <w:t xml:space="preserve"> the Mink replied, </w:t>
      </w:r>
      <w:r>
        <w:t>“</w:t>
      </w:r>
      <w:r w:rsidR="0059432C">
        <w:t>but it will be my face</w:t>
      </w:r>
      <w:r w:rsidR="00483B1D">
        <w:t>—</w:t>
      </w:r>
      <w:r w:rsidR="0059432C">
        <w:t>and not our arms</w:t>
      </w:r>
      <w:r w:rsidR="00483B1D">
        <w:t>—</w:t>
      </w:r>
      <w:r w:rsidR="0059432C">
        <w:t>that betrays us.</w:t>
      </w:r>
      <w:r>
        <w:t>”</w:t>
      </w:r>
    </w:p>
    <w:p w14:paraId="02932D64" w14:textId="2992BA91" w:rsidR="00D10B5B" w:rsidRDefault="00766B15" w:rsidP="00684D30">
      <w:pPr>
        <w:pStyle w:val="Body-TextTx"/>
      </w:pPr>
      <w:r>
        <w:t>“</w:t>
      </w:r>
      <w:r w:rsidR="0059432C">
        <w:t>We</w:t>
      </w:r>
      <w:r>
        <w:t>’</w:t>
      </w:r>
      <w:r w:rsidR="0059432C">
        <w:t>ve prepared for that.</w:t>
      </w:r>
      <w:r>
        <w:t>”</w:t>
      </w:r>
      <w:r w:rsidR="0004281A">
        <w:t xml:space="preserve"> </w:t>
      </w:r>
      <w:r w:rsidR="0059432C" w:rsidRPr="00CC5738">
        <w:rPr>
          <w:rStyle w:val="itali"/>
        </w:rPr>
        <w:t>Pray to the Almighty it works.</w:t>
      </w:r>
    </w:p>
    <w:p w14:paraId="634103A2" w14:textId="3C317A7F" w:rsidR="00D10B5B" w:rsidRDefault="0059432C" w:rsidP="00684D30">
      <w:pPr>
        <w:pStyle w:val="Body-TextTx"/>
      </w:pPr>
      <w:r>
        <w:t>As Lirin drew near, he could better make out Roshone.</w:t>
      </w:r>
      <w:r w:rsidR="0004281A">
        <w:t xml:space="preserve"> </w:t>
      </w:r>
      <w:r>
        <w:t>The former citylord</w:t>
      </w:r>
      <w:r w:rsidR="00766B15">
        <w:t>’</w:t>
      </w:r>
      <w:r>
        <w:t xml:space="preserve">s </w:t>
      </w:r>
      <w:r w:rsidR="00430DE0">
        <w:t>cheek</w:t>
      </w:r>
      <w:r>
        <w:t>s hung in deflated jowls, still reflecting the weight he</w:t>
      </w:r>
      <w:r w:rsidR="00766B15">
        <w:t>’</w:t>
      </w:r>
      <w:r>
        <w:t>d lost following his son</w:t>
      </w:r>
      <w:r w:rsidR="00766B15">
        <w:t>’</w:t>
      </w:r>
      <w:r>
        <w:t>s death seven years ago.</w:t>
      </w:r>
      <w:r w:rsidR="0004281A">
        <w:t xml:space="preserve"> </w:t>
      </w:r>
      <w:r>
        <w:t>Roshone had been ordered to shave his beard, perhaps because he</w:t>
      </w:r>
      <w:r w:rsidR="00766B15">
        <w:t>’</w:t>
      </w:r>
      <w:r>
        <w:t>d been fond of it, and he no longer wore his proud warrior</w:t>
      </w:r>
      <w:r w:rsidR="00766B15">
        <w:t>’</w:t>
      </w:r>
      <w:r>
        <w:t>s takama.</w:t>
      </w:r>
      <w:r w:rsidR="0004281A">
        <w:t xml:space="preserve"> </w:t>
      </w:r>
      <w:r>
        <w:t>That had been replaced by the kneepads and short trousers of a crem scraper.</w:t>
      </w:r>
    </w:p>
    <w:p w14:paraId="5035416F" w14:textId="7E3510BA" w:rsidR="00D10B5B" w:rsidRDefault="0059432C" w:rsidP="00684D30">
      <w:pPr>
        <w:pStyle w:val="Body-TextTx"/>
      </w:pPr>
      <w:r>
        <w:lastRenderedPageBreak/>
        <w:t>He carried a stool under one arm</w:t>
      </w:r>
      <w:r w:rsidR="00552011">
        <w:t xml:space="preserve"> and</w:t>
      </w:r>
      <w:r>
        <w:t xml:space="preserve"> mutter</w:t>
      </w:r>
      <w:r w:rsidR="00552011">
        <w:t>ed</w:t>
      </w:r>
      <w:r>
        <w:t xml:space="preserve"> in a slurred voice, his wooden peg of a foot scraping stone as he walked.</w:t>
      </w:r>
      <w:r w:rsidR="0004281A">
        <w:t xml:space="preserve"> </w:t>
      </w:r>
      <w:r>
        <w:t>Lirin honestly couldn</w:t>
      </w:r>
      <w:r w:rsidR="00766B15">
        <w:t>’</w:t>
      </w:r>
      <w:r>
        <w:t>t tell if Roshone had gotten drunk for the display, or if he was faking.</w:t>
      </w:r>
      <w:r w:rsidR="0004281A">
        <w:t xml:space="preserve"> </w:t>
      </w:r>
      <w:r>
        <w:t>The man drew attention either way.</w:t>
      </w:r>
      <w:r w:rsidR="0004281A">
        <w:t xml:space="preserve"> </w:t>
      </w:r>
      <w:r>
        <w:t>The parshmen manning the inspection post nudged one another, and one hummed to an upbeat rhythm</w:t>
      </w:r>
      <w:r w:rsidR="00483B1D">
        <w:t>—</w:t>
      </w:r>
      <w:r>
        <w:t>something they often did when amused.</w:t>
      </w:r>
    </w:p>
    <w:p w14:paraId="261C192A" w14:textId="77777777" w:rsidR="00D10B5B" w:rsidRDefault="0059432C" w:rsidP="00684D30">
      <w:pPr>
        <w:pStyle w:val="Body-TextTx"/>
      </w:pPr>
      <w:r>
        <w:t>Roshone picked a building nearby and set down his stool, then</w:t>
      </w:r>
      <w:r w:rsidR="00483B1D">
        <w:t>—</w:t>
      </w:r>
      <w:r>
        <w:t>to the delight of the watching parshmen</w:t>
      </w:r>
      <w:r w:rsidR="00483B1D">
        <w:t>—</w:t>
      </w:r>
      <w:r>
        <w:t>tried stepping up on it, but missed and stumbled, teetering on his peg, nearly falling.</w:t>
      </w:r>
    </w:p>
    <w:p w14:paraId="1EFE31EF" w14:textId="3C440B5F" w:rsidR="00D10B5B" w:rsidRDefault="0059432C" w:rsidP="00684D30">
      <w:pPr>
        <w:pStyle w:val="Body-TextTx"/>
      </w:pPr>
      <w:r>
        <w:t>They loved watching him.</w:t>
      </w:r>
      <w:r w:rsidR="0004281A">
        <w:t xml:space="preserve"> </w:t>
      </w:r>
      <w:r>
        <w:t>Every one of these newly born singers had been owned by one wealthy lighteyes or another.</w:t>
      </w:r>
      <w:r w:rsidR="0004281A">
        <w:t xml:space="preserve"> </w:t>
      </w:r>
      <w:r>
        <w:t>Watching a former citylord reduced to a stumbling drunk who spent his days doing the most menial of jobs?</w:t>
      </w:r>
      <w:r w:rsidR="0004281A">
        <w:t xml:space="preserve"> </w:t>
      </w:r>
      <w:r>
        <w:t>To them it was more captivating than any storyteller</w:t>
      </w:r>
      <w:r w:rsidR="00766B15">
        <w:t>’</w:t>
      </w:r>
      <w:r>
        <w:t>s performance.</w:t>
      </w:r>
    </w:p>
    <w:p w14:paraId="18CE50DA" w14:textId="3D0B807F" w:rsidR="00D10B5B" w:rsidRDefault="0059432C" w:rsidP="00684D30">
      <w:pPr>
        <w:pStyle w:val="Body-TextTx"/>
      </w:pPr>
      <w:r>
        <w:t>Lirin stepped up to the guard post.</w:t>
      </w:r>
      <w:r w:rsidR="0004281A">
        <w:t xml:space="preserve"> </w:t>
      </w:r>
      <w:r w:rsidR="00766B15">
        <w:t>“</w:t>
      </w:r>
      <w:r>
        <w:t>This one needs immediate surgery,</w:t>
      </w:r>
      <w:r w:rsidR="00766B15">
        <w:t>”</w:t>
      </w:r>
      <w:r>
        <w:t xml:space="preserve"> he said, gesturing to the man in the litter.</w:t>
      </w:r>
      <w:r w:rsidR="0004281A">
        <w:t xml:space="preserve"> </w:t>
      </w:r>
      <w:r w:rsidR="00766B15">
        <w:t>“</w:t>
      </w:r>
      <w:r>
        <w:t>If I don</w:t>
      </w:r>
      <w:r w:rsidR="00766B15">
        <w:t>’</w:t>
      </w:r>
      <w:r>
        <w:t>t get to him now, he might lose a limb.</w:t>
      </w:r>
      <w:r w:rsidR="0004281A">
        <w:t xml:space="preserve"> </w:t>
      </w:r>
      <w:r>
        <w:t>My wife will have the rest of the refugees sit and wait for my return.</w:t>
      </w:r>
      <w:r w:rsidR="00766B15">
        <w:t>”</w:t>
      </w:r>
    </w:p>
    <w:p w14:paraId="3E00896C" w14:textId="4D8DBF70" w:rsidR="00D10B5B" w:rsidRDefault="0059432C" w:rsidP="00684D30">
      <w:pPr>
        <w:pStyle w:val="Body-TextTx"/>
      </w:pPr>
      <w:r>
        <w:t xml:space="preserve">Of the three parshmen assigned as inspectors, only Dor bothered to check the </w:t>
      </w:r>
      <w:r w:rsidR="00766B15">
        <w:t>“</w:t>
      </w:r>
      <w:r>
        <w:t>wounded</w:t>
      </w:r>
      <w:r w:rsidR="00766B15">
        <w:t>”</w:t>
      </w:r>
      <w:r>
        <w:t xml:space="preserve"> man</w:t>
      </w:r>
      <w:r w:rsidR="00766B15">
        <w:t>’</w:t>
      </w:r>
      <w:r>
        <w:t>s face against the drawings.</w:t>
      </w:r>
      <w:r w:rsidR="0004281A">
        <w:t xml:space="preserve"> </w:t>
      </w:r>
      <w:r>
        <w:t>The Mink was top of the list of dangerous refugees, but Dor didn</w:t>
      </w:r>
      <w:r w:rsidR="00766B15">
        <w:t>’</w:t>
      </w:r>
      <w:r>
        <w:t>t spare a glance for the litter bearers.</w:t>
      </w:r>
      <w:r w:rsidR="0004281A">
        <w:t xml:space="preserve"> </w:t>
      </w:r>
      <w:r>
        <w:t>Lirin had noticed the oddity a few days earlier: when he used refugees from the line as labor, the inspectors often fixated solely on the person in the litter.</w:t>
      </w:r>
    </w:p>
    <w:p w14:paraId="35A4BFFD" w14:textId="43D2EBD8" w:rsidR="00D10B5B" w:rsidRDefault="0059432C" w:rsidP="00684D30">
      <w:pPr>
        <w:pStyle w:val="Body-TextTx"/>
      </w:pPr>
      <w:r>
        <w:t>He</w:t>
      </w:r>
      <w:r w:rsidR="00766B15">
        <w:t>’</w:t>
      </w:r>
      <w:r>
        <w:t>d hoped that with Roshone to provide entertainment, the parshmen would be even more lax.</w:t>
      </w:r>
      <w:r w:rsidR="0004281A">
        <w:t xml:space="preserve"> </w:t>
      </w:r>
      <w:r>
        <w:t>Still, Lirin felt himself sweating as Dor hesitated on one of the pictures.</w:t>
      </w:r>
      <w:r w:rsidR="0004281A">
        <w:t xml:space="preserve"> </w:t>
      </w:r>
      <w:r>
        <w:t>Lirin</w:t>
      </w:r>
      <w:r w:rsidR="00766B15">
        <w:t>’</w:t>
      </w:r>
      <w:r>
        <w:t>s letter</w:t>
      </w:r>
      <w:r w:rsidR="00483B1D">
        <w:t>—</w:t>
      </w:r>
      <w:r>
        <w:t>returned with the scout who had arrived begging for asylum</w:t>
      </w:r>
      <w:r w:rsidR="00483B1D">
        <w:t>—</w:t>
      </w:r>
      <w:r>
        <w:t xml:space="preserve">had warned the Mink to bring only </w:t>
      </w:r>
      <w:r>
        <w:lastRenderedPageBreak/>
        <w:t>low-level guards who wouldn</w:t>
      </w:r>
      <w:r w:rsidR="00766B15">
        <w:t>’</w:t>
      </w:r>
      <w:r>
        <w:t>t be on the lists.</w:t>
      </w:r>
      <w:r w:rsidR="0004281A">
        <w:t xml:space="preserve"> </w:t>
      </w:r>
      <w:r>
        <w:t>Could it</w:t>
      </w:r>
      <w:r w:rsidR="00483B1D">
        <w:t>—</w:t>
      </w:r>
    </w:p>
    <w:p w14:paraId="0C6618E4" w14:textId="545D98F1" w:rsidR="00D10B5B" w:rsidRDefault="0059432C" w:rsidP="00684D30">
      <w:pPr>
        <w:pStyle w:val="Body-TextTx"/>
      </w:pPr>
      <w:r>
        <w:t>The other two parshmen laughed at Roshone, who was trying</w:t>
      </w:r>
      <w:r w:rsidR="00483B1D">
        <w:t>—</w:t>
      </w:r>
      <w:r>
        <w:t>despite his drunkenness</w:t>
      </w:r>
      <w:r w:rsidR="00483B1D">
        <w:t>—</w:t>
      </w:r>
      <w:r>
        <w:t>to reach the roof of the building and scrape away the crem buildup there.</w:t>
      </w:r>
      <w:r w:rsidR="0004281A">
        <w:t xml:space="preserve"> </w:t>
      </w:r>
      <w:r>
        <w:t>Dor turned and joined them, absently waving Lirin forward.</w:t>
      </w:r>
    </w:p>
    <w:p w14:paraId="43D59D59" w14:textId="7BECFA84" w:rsidR="00D10B5B" w:rsidRDefault="0059432C" w:rsidP="00684D30">
      <w:pPr>
        <w:pStyle w:val="Body-TextTx"/>
      </w:pPr>
      <w:r>
        <w:t>Lirin shared a brief glance with his wife, who waited nearby.</w:t>
      </w:r>
      <w:r w:rsidR="0004281A">
        <w:t xml:space="preserve"> </w:t>
      </w:r>
      <w:r>
        <w:t>It was a good thing none of the parshmen were facing her, because she was pale as a Shin woman.</w:t>
      </w:r>
      <w:r w:rsidR="0004281A">
        <w:t xml:space="preserve"> </w:t>
      </w:r>
      <w:r>
        <w:t>Lirin probably didn</w:t>
      </w:r>
      <w:r w:rsidR="00766B15">
        <w:t>’</w:t>
      </w:r>
      <w:r>
        <w:t>t look much better, but he held in his sigh of relief as he led the Mink and his soldiers forward.</w:t>
      </w:r>
      <w:r w:rsidR="0004281A">
        <w:t xml:space="preserve"> </w:t>
      </w:r>
      <w:r>
        <w:t>He could sequester them in the surgery room, away from the public eye until</w:t>
      </w:r>
      <w:r w:rsidR="00483B1D">
        <w:t>—</w:t>
      </w:r>
    </w:p>
    <w:p w14:paraId="750233D9" w14:textId="1C8CD400" w:rsidR="00D10B5B" w:rsidRDefault="00766B15" w:rsidP="00684D30">
      <w:pPr>
        <w:pStyle w:val="Body-TextTx"/>
      </w:pPr>
      <w:r>
        <w:t>“</w:t>
      </w:r>
      <w:r w:rsidR="0059432C">
        <w:t>Everyone stop what you</w:t>
      </w:r>
      <w:r>
        <w:t>’</w:t>
      </w:r>
      <w:r w:rsidR="0059432C">
        <w:t>re doing!</w:t>
      </w:r>
      <w:r>
        <w:t>”</w:t>
      </w:r>
      <w:r w:rsidR="0059432C">
        <w:t xml:space="preserve"> a female voice shouted from behind.</w:t>
      </w:r>
      <w:r w:rsidR="0004281A">
        <w:t xml:space="preserve"> </w:t>
      </w:r>
      <w:r>
        <w:t>“</w:t>
      </w:r>
      <w:r w:rsidR="0059432C">
        <w:t>Prepare to give deference!</w:t>
      </w:r>
      <w:r>
        <w:t>”</w:t>
      </w:r>
    </w:p>
    <w:p w14:paraId="708C07D6" w14:textId="62DA18AB" w:rsidR="00D10B5B" w:rsidRDefault="0059432C" w:rsidP="00684D30">
      <w:pPr>
        <w:pStyle w:val="Body-TextTx"/>
      </w:pPr>
      <w:r>
        <w:t>Lirin felt an immediate urge to bolt.</w:t>
      </w:r>
      <w:r w:rsidR="0004281A">
        <w:t xml:space="preserve"> </w:t>
      </w:r>
      <w:r>
        <w:t>He almost did, but the soldiers simply kept walking at a regular pace.</w:t>
      </w:r>
      <w:r w:rsidR="0004281A">
        <w:t xml:space="preserve"> </w:t>
      </w:r>
      <w:r>
        <w:t>Yes.</w:t>
      </w:r>
      <w:r w:rsidR="0004281A">
        <w:t xml:space="preserve"> </w:t>
      </w:r>
      <w:r>
        <w:t>Pretend that you hadn</w:t>
      </w:r>
      <w:r w:rsidR="00766B15">
        <w:t>’</w:t>
      </w:r>
      <w:r>
        <w:t>t heard.</w:t>
      </w:r>
    </w:p>
    <w:p w14:paraId="47158E42" w14:textId="7C53A575" w:rsidR="00D10B5B" w:rsidRDefault="00766B15" w:rsidP="00684D30">
      <w:pPr>
        <w:pStyle w:val="Body-TextTx"/>
      </w:pPr>
      <w:r>
        <w:t>“</w:t>
      </w:r>
      <w:r w:rsidR="0059432C">
        <w:t>You, surgeon!</w:t>
      </w:r>
      <w:r>
        <w:t>”</w:t>
      </w:r>
      <w:r w:rsidR="0059432C">
        <w:t xml:space="preserve"> the voice shouted at him.</w:t>
      </w:r>
      <w:r w:rsidR="0004281A">
        <w:t xml:space="preserve"> </w:t>
      </w:r>
      <w:r w:rsidR="0059432C">
        <w:t>It was Abiajan.</w:t>
      </w:r>
      <w:r w:rsidR="0004281A">
        <w:t xml:space="preserve"> </w:t>
      </w:r>
      <w:r w:rsidR="0059432C">
        <w:t>Reluctantly Lirin halted, excuses running through his mind.</w:t>
      </w:r>
      <w:r w:rsidR="0004281A">
        <w:t xml:space="preserve"> </w:t>
      </w:r>
      <w:r w:rsidR="0059432C">
        <w:t>Would she believe he hadn</w:t>
      </w:r>
      <w:r>
        <w:t>’</w:t>
      </w:r>
      <w:r w:rsidR="0059432C">
        <w:t>t recognized the Mink?</w:t>
      </w:r>
      <w:r w:rsidR="0004281A">
        <w:t xml:space="preserve"> </w:t>
      </w:r>
      <w:r w:rsidR="0059432C">
        <w:t>Lirin was already in rough winds with the citylady after insisting on treating Jeber</w:t>
      </w:r>
      <w:r>
        <w:t>’</w:t>
      </w:r>
      <w:r w:rsidR="0059432C">
        <w:t>s wounds after the fool had gotten himself strung up and whipped.</w:t>
      </w:r>
    </w:p>
    <w:p w14:paraId="20FF5B03" w14:textId="7637CE92" w:rsidR="00D10B5B" w:rsidRDefault="0059432C" w:rsidP="00684D30">
      <w:pPr>
        <w:pStyle w:val="Body-TextTx"/>
      </w:pPr>
      <w:r>
        <w:t>Lirin turned around, trying hard to calm his nerves.</w:t>
      </w:r>
      <w:r w:rsidR="0004281A">
        <w:t xml:space="preserve"> </w:t>
      </w:r>
      <w:r>
        <w:t>Abiajan hurried up, and although singers didn</w:t>
      </w:r>
      <w:r w:rsidR="00766B15">
        <w:t>’</w:t>
      </w:r>
      <w:r>
        <w:t>t blush, she was clearly flustered.</w:t>
      </w:r>
      <w:r w:rsidR="0004281A">
        <w:t xml:space="preserve"> </w:t>
      </w:r>
      <w:r>
        <w:t>When she spoke, her words had adopted a staccato cadence.</w:t>
      </w:r>
      <w:r w:rsidR="0004281A">
        <w:t xml:space="preserve"> </w:t>
      </w:r>
      <w:r w:rsidR="00766B15">
        <w:t>“</w:t>
      </w:r>
      <w:r>
        <w:t>Attend me.</w:t>
      </w:r>
      <w:r w:rsidR="0004281A">
        <w:t xml:space="preserve"> </w:t>
      </w:r>
      <w:r>
        <w:t>We have a visitor.</w:t>
      </w:r>
      <w:r w:rsidR="00766B15">
        <w:t>”</w:t>
      </w:r>
    </w:p>
    <w:p w14:paraId="7F533E2E" w14:textId="59A74782" w:rsidR="00D10B5B" w:rsidRDefault="0059432C" w:rsidP="00684D30">
      <w:pPr>
        <w:pStyle w:val="Body-TextTx"/>
      </w:pPr>
      <w:r>
        <w:t>It took Lirin a moment to process the words.</w:t>
      </w:r>
      <w:r w:rsidR="0004281A">
        <w:t xml:space="preserve"> </w:t>
      </w:r>
      <w:r>
        <w:t>She wasn</w:t>
      </w:r>
      <w:r w:rsidR="00766B15">
        <w:t>’</w:t>
      </w:r>
      <w:r>
        <w:t>t demanding an explanation.</w:t>
      </w:r>
      <w:r w:rsidR="0004281A">
        <w:t xml:space="preserve"> </w:t>
      </w:r>
      <w:r>
        <w:t>This was about</w:t>
      </w:r>
      <w:r w:rsidR="00766B15">
        <w:t> . . .</w:t>
      </w:r>
      <w:r w:rsidR="00483B1D">
        <w:t xml:space="preserve"> </w:t>
      </w:r>
      <w:r>
        <w:t>something else?</w:t>
      </w:r>
    </w:p>
    <w:p w14:paraId="37855E7A" w14:textId="23A8EA40" w:rsidR="00D10B5B" w:rsidRDefault="00766B15" w:rsidP="00684D30">
      <w:pPr>
        <w:pStyle w:val="Body-TextTx"/>
      </w:pPr>
      <w:r>
        <w:t>“</w:t>
      </w:r>
      <w:r w:rsidR="0059432C">
        <w:t>What</w:t>
      </w:r>
      <w:r>
        <w:t>’</w:t>
      </w:r>
      <w:r w:rsidR="0059432C">
        <w:t>s wrong, Brightness?</w:t>
      </w:r>
      <w:r>
        <w:t>”</w:t>
      </w:r>
      <w:r w:rsidR="0059432C">
        <w:t xml:space="preserve"> he asked.</w:t>
      </w:r>
    </w:p>
    <w:p w14:paraId="12863A3A" w14:textId="5FF1E6A1" w:rsidR="00D10B5B" w:rsidRDefault="0059432C" w:rsidP="00684D30">
      <w:pPr>
        <w:pStyle w:val="Body-TextTx"/>
      </w:pPr>
      <w:r>
        <w:t xml:space="preserve">Nearby, the Mink and his soldiers stopped, but Lirin could see their arms shifting beneath </w:t>
      </w:r>
      <w:r>
        <w:lastRenderedPageBreak/>
        <w:t>their cloaks.</w:t>
      </w:r>
      <w:r w:rsidR="0004281A">
        <w:t xml:space="preserve"> </w:t>
      </w:r>
      <w:r>
        <w:t>They</w:t>
      </w:r>
      <w:r w:rsidR="00766B15">
        <w:t>’</w:t>
      </w:r>
      <w:r>
        <w:t>d said they</w:t>
      </w:r>
      <w:r w:rsidR="00766B15">
        <w:t>’</w:t>
      </w:r>
      <w:r>
        <w:t xml:space="preserve">d left behind </w:t>
      </w:r>
      <w:r w:rsidR="00766B15">
        <w:t>“</w:t>
      </w:r>
      <w:r>
        <w:t>obvious</w:t>
      </w:r>
      <w:r w:rsidR="00766B15">
        <w:t>”</w:t>
      </w:r>
      <w:r>
        <w:t xml:space="preserve"> weapons.</w:t>
      </w:r>
      <w:r w:rsidR="0004281A">
        <w:t xml:space="preserve"> </w:t>
      </w:r>
      <w:r>
        <w:t>Almighty help him, if this turned bloody</w:t>
      </w:r>
      <w:r w:rsidR="00766B15">
        <w:t> . . .</w:t>
      </w:r>
    </w:p>
    <w:p w14:paraId="4274769F" w14:textId="085D76C2" w:rsidR="00D10B5B" w:rsidRDefault="00766B15" w:rsidP="00684D30">
      <w:pPr>
        <w:pStyle w:val="Body-TextTx"/>
      </w:pPr>
      <w:r>
        <w:t>“</w:t>
      </w:r>
      <w:r w:rsidR="0059432C">
        <w:t>Nothing</w:t>
      </w:r>
      <w:r>
        <w:t>’</w:t>
      </w:r>
      <w:r w:rsidR="0059432C">
        <w:t>s wrong,</w:t>
      </w:r>
      <w:r>
        <w:t>”</w:t>
      </w:r>
      <w:r w:rsidR="0059432C">
        <w:t xml:space="preserve"> Abiajan said, speaking quickly.</w:t>
      </w:r>
      <w:r w:rsidR="0004281A">
        <w:t xml:space="preserve"> </w:t>
      </w:r>
      <w:r>
        <w:t>“</w:t>
      </w:r>
      <w:r w:rsidR="0059432C">
        <w:t>We</w:t>
      </w:r>
      <w:r>
        <w:t>’</w:t>
      </w:r>
      <w:r w:rsidR="0059432C">
        <w:t>ve been blessed.</w:t>
      </w:r>
      <w:r w:rsidR="0004281A">
        <w:t xml:space="preserve"> </w:t>
      </w:r>
      <w:r w:rsidR="0059432C" w:rsidRPr="00CC5738">
        <w:rPr>
          <w:rStyle w:val="itali"/>
        </w:rPr>
        <w:t>Attend me</w:t>
      </w:r>
      <w:r w:rsidR="0059432C" w:rsidRPr="00916B40">
        <w:rPr>
          <w:rStyle w:val="itali"/>
        </w:rPr>
        <w:t>.</w:t>
      </w:r>
      <w:r>
        <w:t>”</w:t>
      </w:r>
      <w:r w:rsidR="0004281A">
        <w:t xml:space="preserve"> </w:t>
      </w:r>
      <w:r w:rsidR="0059432C">
        <w:t>She looked to Dor and the inspectors.</w:t>
      </w:r>
      <w:r w:rsidR="0004281A">
        <w:t xml:space="preserve"> </w:t>
      </w:r>
      <w:r>
        <w:t>“</w:t>
      </w:r>
      <w:r w:rsidR="0059432C">
        <w:t>Pass the word.</w:t>
      </w:r>
      <w:r w:rsidR="0004281A">
        <w:t xml:space="preserve"> </w:t>
      </w:r>
      <w:r w:rsidR="0059432C">
        <w:t>Nobody is to enter or leave the town until I give word otherwise.</w:t>
      </w:r>
      <w:r>
        <w:t>”</w:t>
      </w:r>
    </w:p>
    <w:p w14:paraId="08F78A68" w14:textId="26DF36BC" w:rsidR="00D10B5B" w:rsidRDefault="00766B15" w:rsidP="00684D30">
      <w:pPr>
        <w:pStyle w:val="Body-TextTx"/>
      </w:pPr>
      <w:r>
        <w:t>“</w:t>
      </w:r>
      <w:r w:rsidR="0059432C">
        <w:t>Brightness,</w:t>
      </w:r>
      <w:r>
        <w:t>”</w:t>
      </w:r>
      <w:r w:rsidR="0059432C">
        <w:t xml:space="preserve"> Lirin said, gesturing toward the man in the litter.</w:t>
      </w:r>
      <w:r w:rsidR="0004281A">
        <w:t xml:space="preserve"> </w:t>
      </w:r>
      <w:r>
        <w:t>“</w:t>
      </w:r>
      <w:r w:rsidR="0059432C">
        <w:t>This man</w:t>
      </w:r>
      <w:r>
        <w:t>’</w:t>
      </w:r>
      <w:r w:rsidR="0059432C">
        <w:t>s wound may not appear dire, but I</w:t>
      </w:r>
      <w:r>
        <w:t>’</w:t>
      </w:r>
      <w:r w:rsidR="0059432C">
        <w:t>m certain that if I don</w:t>
      </w:r>
      <w:r>
        <w:t>’</w:t>
      </w:r>
      <w:r w:rsidR="0059432C">
        <w:t>t tend to it immediately, he</w:t>
      </w:r>
      <w:r w:rsidR="00483B1D">
        <w:t>—</w:t>
      </w:r>
      <w:r>
        <w:t>”</w:t>
      </w:r>
    </w:p>
    <w:p w14:paraId="1B8566B0" w14:textId="487D29A8" w:rsidR="00D10B5B" w:rsidRDefault="0059432C" w:rsidP="00684D30">
      <w:pPr>
        <w:pStyle w:val="Body-TextTx"/>
      </w:pPr>
      <w:r>
        <w:t>“It will wait.</w:t>
      </w:r>
      <w:r w:rsidR="00766B15">
        <w:t>”</w:t>
      </w:r>
      <w:r w:rsidR="0004281A">
        <w:t xml:space="preserve"> </w:t>
      </w:r>
      <w:r>
        <w:t>She pointed to the Mink and his men.</w:t>
      </w:r>
      <w:r w:rsidR="0004281A">
        <w:t xml:space="preserve"> </w:t>
      </w:r>
      <w:r w:rsidR="00766B15">
        <w:t>“</w:t>
      </w:r>
      <w:r>
        <w:t>You five, wait.</w:t>
      </w:r>
      <w:r w:rsidR="0004281A">
        <w:t xml:space="preserve"> </w:t>
      </w:r>
      <w:r>
        <w:t xml:space="preserve">Everyone just </w:t>
      </w:r>
      <w:r w:rsidRPr="00CC5738">
        <w:rPr>
          <w:rStyle w:val="itali"/>
        </w:rPr>
        <w:t>wait</w:t>
      </w:r>
      <w:r w:rsidRPr="00916B40">
        <w:rPr>
          <w:rStyle w:val="itali"/>
        </w:rPr>
        <w:t>.</w:t>
      </w:r>
      <w:r w:rsidR="0004281A">
        <w:t xml:space="preserve"> </w:t>
      </w:r>
      <w:r>
        <w:t>All right.</w:t>
      </w:r>
      <w:r w:rsidR="0004281A">
        <w:t xml:space="preserve"> </w:t>
      </w:r>
      <w:r>
        <w:t>Wait and</w:t>
      </w:r>
      <w:r w:rsidR="00766B15">
        <w:t> . . .</w:t>
      </w:r>
      <w:r w:rsidR="00483B1D">
        <w:t xml:space="preserve"> </w:t>
      </w:r>
      <w:r>
        <w:t>and you, surgeon, come with me.</w:t>
      </w:r>
      <w:r w:rsidR="00766B15">
        <w:t>”</w:t>
      </w:r>
    </w:p>
    <w:p w14:paraId="67C13C89" w14:textId="02AC8354" w:rsidR="00D10B5B" w:rsidRDefault="0059432C" w:rsidP="00684D30">
      <w:pPr>
        <w:pStyle w:val="Body-TextTx"/>
      </w:pPr>
      <w:r>
        <w:t>She strode away, expecting Lirin to follow.</w:t>
      </w:r>
      <w:r w:rsidR="0004281A">
        <w:t xml:space="preserve"> </w:t>
      </w:r>
      <w:r>
        <w:t>He met the Mink</w:t>
      </w:r>
      <w:r w:rsidR="00766B15">
        <w:t>’</w:t>
      </w:r>
      <w:r>
        <w:t>s eyes and nodded for him to wait, then hurried after the citylady.</w:t>
      </w:r>
      <w:r w:rsidR="0004281A">
        <w:t xml:space="preserve"> </w:t>
      </w:r>
      <w:r>
        <w:t>What could have put her so out of sorts?</w:t>
      </w:r>
      <w:r w:rsidR="0004281A">
        <w:t xml:space="preserve"> </w:t>
      </w:r>
      <w:r>
        <w:t>She</w:t>
      </w:r>
      <w:r w:rsidR="00766B15">
        <w:t>’</w:t>
      </w:r>
      <w:r>
        <w:t>d been practicing a regal air, but had now abandoned it completely.</w:t>
      </w:r>
    </w:p>
    <w:p w14:paraId="7B3C425C" w14:textId="5DE71286" w:rsidR="00D10B5B" w:rsidRDefault="0059432C" w:rsidP="00684D30">
      <w:pPr>
        <w:pStyle w:val="Body-TextTx"/>
      </w:pPr>
      <w:r>
        <w:t>Lirin crossed the field outside of town, walking alongside the line of refugees, and soon found his answer.</w:t>
      </w:r>
      <w:r w:rsidR="0004281A">
        <w:t xml:space="preserve"> </w:t>
      </w:r>
      <w:r>
        <w:t>A hulking figure easily seven feet tall emerged from the fog, accompanied by a small squad of parshmen with weapons.</w:t>
      </w:r>
      <w:r w:rsidR="0004281A">
        <w:t xml:space="preserve"> </w:t>
      </w:r>
      <w:r>
        <w:t>The dreadful creature had a beard and long hair the color of dried blood, and it seemed to meld with his simple wrap of clothing</w:t>
      </w:r>
      <w:r w:rsidR="00483B1D">
        <w:t>—</w:t>
      </w:r>
      <w:r>
        <w:t>as if he wore his hair itself for a covering.</w:t>
      </w:r>
      <w:r w:rsidR="0004281A">
        <w:t xml:space="preserve"> </w:t>
      </w:r>
      <w:r>
        <w:t xml:space="preserve">He </w:t>
      </w:r>
      <w:r w:rsidR="00CA7E8E">
        <w:t xml:space="preserve">had </w:t>
      </w:r>
      <w:r>
        <w:t>a pure black skin coloring, with lines of marbled red under h</w:t>
      </w:r>
      <w:r w:rsidR="00AB3A3A">
        <w:t>is</w:t>
      </w:r>
      <w:r>
        <w:t xml:space="preserve"> eyes.</w:t>
      </w:r>
    </w:p>
    <w:p w14:paraId="51CAC785" w14:textId="04A0DA94" w:rsidR="00D10B5B" w:rsidRDefault="0059432C" w:rsidP="00684D30">
      <w:pPr>
        <w:pStyle w:val="Body-TextTx"/>
      </w:pPr>
      <w:r>
        <w:t>Most importantly, he had a jagged carapace unlike any Lirin had seen, with a strange pair of carapace fins</w:t>
      </w:r>
      <w:r w:rsidR="00483B1D">
        <w:t>—</w:t>
      </w:r>
      <w:r>
        <w:t>or horns</w:t>
      </w:r>
      <w:r w:rsidR="00483B1D">
        <w:t>—</w:t>
      </w:r>
      <w:r w:rsidR="005F28EE">
        <w:t>rising</w:t>
      </w:r>
      <w:r>
        <w:t xml:space="preserve"> above </w:t>
      </w:r>
      <w:r w:rsidR="005F28EE">
        <w:t>h</w:t>
      </w:r>
      <w:r>
        <w:t>is ears.</w:t>
      </w:r>
    </w:p>
    <w:p w14:paraId="6B551C25" w14:textId="67EF1B9C" w:rsidR="00D10B5B" w:rsidRDefault="0059432C" w:rsidP="00684D30">
      <w:pPr>
        <w:pStyle w:val="Body-TextTx"/>
      </w:pPr>
      <w:r>
        <w:t>The creature</w:t>
      </w:r>
      <w:r w:rsidR="00766B15">
        <w:t>’</w:t>
      </w:r>
      <w:r>
        <w:t>s eyes glowed a soft red.</w:t>
      </w:r>
      <w:r w:rsidR="0004281A">
        <w:t xml:space="preserve"> </w:t>
      </w:r>
      <w:r>
        <w:t>One of the Fused.</w:t>
      </w:r>
      <w:r w:rsidR="0004281A">
        <w:t xml:space="preserve"> </w:t>
      </w:r>
      <w:r>
        <w:t>Here in Hearthstone.</w:t>
      </w:r>
    </w:p>
    <w:p w14:paraId="3B25A7AF" w14:textId="1B7BEF47" w:rsidR="00D10B5B" w:rsidRDefault="0059432C" w:rsidP="00684D30">
      <w:pPr>
        <w:pStyle w:val="Body-TextTx"/>
      </w:pPr>
      <w:r>
        <w:t>It had been months since Lirin had seen one</w:t>
      </w:r>
      <w:r w:rsidR="00483B1D">
        <w:t>—</w:t>
      </w:r>
      <w:r>
        <w:t>and that had been only in passing as a small group had stopped on the way to the battlefront in Herdaz.</w:t>
      </w:r>
      <w:r w:rsidR="0004281A">
        <w:t xml:space="preserve"> </w:t>
      </w:r>
      <w:r>
        <w:t xml:space="preserve">That group had soared through </w:t>
      </w:r>
      <w:r>
        <w:lastRenderedPageBreak/>
        <w:t>the air in breezy robes, bearing long spears.</w:t>
      </w:r>
      <w:r w:rsidR="0004281A">
        <w:t xml:space="preserve"> </w:t>
      </w:r>
      <w:r>
        <w:t>They had evoked an ethereal beauty, but the carapace on this creature looked far more wicked</w:t>
      </w:r>
      <w:r w:rsidR="00483B1D">
        <w:t>—</w:t>
      </w:r>
      <w:r>
        <w:t xml:space="preserve">like something one might </w:t>
      </w:r>
      <w:r w:rsidRPr="00CC5738">
        <w:rPr>
          <w:rStyle w:val="itali"/>
        </w:rPr>
        <w:t>expect</w:t>
      </w:r>
      <w:r>
        <w:t xml:space="preserve"> to have come from Damnation.</w:t>
      </w:r>
    </w:p>
    <w:p w14:paraId="2E9EC250" w14:textId="206DE2CC" w:rsidR="00D10B5B" w:rsidRDefault="0059432C" w:rsidP="00684D30">
      <w:pPr>
        <w:pStyle w:val="Body-TextTx"/>
      </w:pPr>
      <w:r>
        <w:t>The Fused spoke in a rhythmic language to a smaller figure at his side, a warform parshwoman.</w:t>
      </w:r>
      <w:r w:rsidR="0004281A">
        <w:t xml:space="preserve"> </w:t>
      </w:r>
      <w:r w:rsidRPr="00CC5738">
        <w:rPr>
          <w:rStyle w:val="itali"/>
        </w:rPr>
        <w:t>Singer</w:t>
      </w:r>
      <w:r w:rsidRPr="00916B40">
        <w:rPr>
          <w:rStyle w:val="itali"/>
        </w:rPr>
        <w:t>,</w:t>
      </w:r>
      <w:r>
        <w:t xml:space="preserve"> Lirin told himself.</w:t>
      </w:r>
      <w:r w:rsidR="0004281A">
        <w:t xml:space="preserve"> </w:t>
      </w:r>
      <w:r w:rsidRPr="00CC5738">
        <w:rPr>
          <w:rStyle w:val="itali"/>
        </w:rPr>
        <w:t>Not parshwoman.</w:t>
      </w:r>
      <w:r w:rsidR="0004281A">
        <w:rPr>
          <w:rStyle w:val="itali"/>
        </w:rPr>
        <w:t xml:space="preserve"> </w:t>
      </w:r>
      <w:r w:rsidRPr="00CC5738">
        <w:rPr>
          <w:rStyle w:val="itali"/>
        </w:rPr>
        <w:t>Use the right term even in your head, so you don</w:t>
      </w:r>
      <w:r w:rsidR="00766B15">
        <w:rPr>
          <w:rStyle w:val="itali"/>
        </w:rPr>
        <w:t>’</w:t>
      </w:r>
      <w:r w:rsidRPr="00CC5738">
        <w:rPr>
          <w:rStyle w:val="itali"/>
        </w:rPr>
        <w:t>t slip when speaking.</w:t>
      </w:r>
    </w:p>
    <w:p w14:paraId="1B913375" w14:textId="4617BB5E" w:rsidR="00D10B5B" w:rsidRDefault="0059432C" w:rsidP="00684D30">
      <w:pPr>
        <w:pStyle w:val="Body-TextTx"/>
      </w:pPr>
      <w:r>
        <w:t>The warform stepped forward to translate for the Fused.</w:t>
      </w:r>
      <w:r w:rsidR="0004281A">
        <w:t xml:space="preserve"> </w:t>
      </w:r>
      <w:r>
        <w:t xml:space="preserve">From what Lirin had heard, even those </w:t>
      </w:r>
      <w:r w:rsidR="00303683">
        <w:t>F</w:t>
      </w:r>
      <w:r>
        <w:t>used who spoke Alethi often used interpreters, as if speaking human tongues w</w:t>
      </w:r>
      <w:r w:rsidR="006C00F6">
        <w:t>ere</w:t>
      </w:r>
      <w:r>
        <w:t xml:space="preserve"> beneath them.</w:t>
      </w:r>
    </w:p>
    <w:p w14:paraId="2C6FD26B" w14:textId="1B1FC4D2" w:rsidR="00D10B5B" w:rsidRDefault="00766B15" w:rsidP="00684D30">
      <w:pPr>
        <w:pStyle w:val="Body-TextTx"/>
      </w:pPr>
      <w:r>
        <w:t>“</w:t>
      </w:r>
      <w:r w:rsidR="0059432C">
        <w:t>You,</w:t>
      </w:r>
      <w:r>
        <w:t>”</w:t>
      </w:r>
      <w:r w:rsidR="0059432C">
        <w:t xml:space="preserve"> the interpreter said to Lirin, </w:t>
      </w:r>
      <w:r>
        <w:t>“</w:t>
      </w:r>
      <w:r w:rsidR="0059432C">
        <w:t>are the surgeon? You</w:t>
      </w:r>
      <w:r>
        <w:t>’</w:t>
      </w:r>
      <w:r w:rsidR="0059432C">
        <w:t>ve been inspecting the people today?</w:t>
      </w:r>
      <w:r>
        <w:t>”</w:t>
      </w:r>
    </w:p>
    <w:p w14:paraId="58E80E37" w14:textId="21D7A84C" w:rsidR="00D10B5B" w:rsidRDefault="00766B15" w:rsidP="00684D30">
      <w:pPr>
        <w:pStyle w:val="Body-TextTx"/>
      </w:pPr>
      <w:r>
        <w:t>“</w:t>
      </w:r>
      <w:r w:rsidR="0059432C">
        <w:t>Yes,</w:t>
      </w:r>
      <w:r>
        <w:t>”</w:t>
      </w:r>
      <w:r w:rsidR="0059432C">
        <w:t xml:space="preserve"> Lirin said.</w:t>
      </w:r>
    </w:p>
    <w:p w14:paraId="5976286C" w14:textId="7EC5EC51" w:rsidR="00D10B5B" w:rsidRDefault="0059432C" w:rsidP="00684D30">
      <w:pPr>
        <w:pStyle w:val="Body-TextTx"/>
      </w:pPr>
      <w:r>
        <w:t>The Fused replied, and again the interpreter translated.</w:t>
      </w:r>
      <w:r w:rsidR="0004281A">
        <w:t xml:space="preserve"> </w:t>
      </w:r>
      <w:r w:rsidR="00766B15">
        <w:t>“</w:t>
      </w:r>
      <w:r>
        <w:t>We are searching for a spy.</w:t>
      </w:r>
      <w:r w:rsidR="0004281A">
        <w:t xml:space="preserve"> </w:t>
      </w:r>
      <w:r>
        <w:t>He might be hidden among these refugees.</w:t>
      </w:r>
      <w:r w:rsidR="00766B15">
        <w:t>”</w:t>
      </w:r>
    </w:p>
    <w:p w14:paraId="24F9AC46" w14:textId="068159C1" w:rsidR="00D10B5B" w:rsidRDefault="0059432C" w:rsidP="00684D30">
      <w:pPr>
        <w:pStyle w:val="Body-TextTx"/>
      </w:pPr>
      <w:r>
        <w:t>Lirin felt his mouth go dry.</w:t>
      </w:r>
      <w:r w:rsidR="0004281A">
        <w:t xml:space="preserve"> </w:t>
      </w:r>
      <w:r>
        <w:t xml:space="preserve">The thing standing above him was a nightmare that should have </w:t>
      </w:r>
      <w:r w:rsidRPr="00CC5738">
        <w:rPr>
          <w:rStyle w:val="itali"/>
        </w:rPr>
        <w:t>remained</w:t>
      </w:r>
      <w:r>
        <w:t xml:space="preserve"> a legend, a demon whispered of around the midnight fire.</w:t>
      </w:r>
      <w:r w:rsidR="0004281A">
        <w:t xml:space="preserve"> </w:t>
      </w:r>
      <w:r>
        <w:t>When Lirin tried to speak, the words wouldn</w:t>
      </w:r>
      <w:r w:rsidR="00766B15">
        <w:t>’</w:t>
      </w:r>
      <w:r>
        <w:t>t come out, and he had to cough to clear his throat.</w:t>
      </w:r>
    </w:p>
    <w:p w14:paraId="1952C8A2" w14:textId="5F58A493" w:rsidR="00D10B5B" w:rsidRDefault="0059432C" w:rsidP="00684D30">
      <w:pPr>
        <w:pStyle w:val="Body-TextTx"/>
      </w:pPr>
      <w:r>
        <w:t>At a barked order from the Fused, the soldiers with him spread out to the waiting line.</w:t>
      </w:r>
      <w:r w:rsidR="0004281A">
        <w:t xml:space="preserve"> </w:t>
      </w:r>
      <w:r>
        <w:t>The refugees backed away, and several tried to run, but the parshmen</w:t>
      </w:r>
      <w:r w:rsidR="00483B1D">
        <w:t>—</w:t>
      </w:r>
      <w:r>
        <w:t>though small beside the Fused</w:t>
      </w:r>
      <w:r w:rsidR="00483B1D">
        <w:t>—</w:t>
      </w:r>
      <w:r>
        <w:t>were warforms, with powerful strength and terrible speed.</w:t>
      </w:r>
      <w:r w:rsidR="0004281A">
        <w:t xml:space="preserve"> </w:t>
      </w:r>
      <w:r>
        <w:t>They caught runners while others began searching through the line, throwing back hoods and inspecting faces.</w:t>
      </w:r>
    </w:p>
    <w:p w14:paraId="17E7A21B" w14:textId="62A7588F" w:rsidR="00D10B5B" w:rsidRDefault="0059432C" w:rsidP="00684D30">
      <w:pPr>
        <w:pStyle w:val="Body-TextTx"/>
      </w:pPr>
      <w:r w:rsidRPr="00CC5738">
        <w:rPr>
          <w:rStyle w:val="itali"/>
        </w:rPr>
        <w:t>Don</w:t>
      </w:r>
      <w:r w:rsidR="00766B15">
        <w:rPr>
          <w:rStyle w:val="itali"/>
        </w:rPr>
        <w:t>’</w:t>
      </w:r>
      <w:r w:rsidRPr="00CC5738">
        <w:rPr>
          <w:rStyle w:val="itali"/>
        </w:rPr>
        <w:t>t look behind you at the Mink, Lirin.</w:t>
      </w:r>
      <w:r w:rsidR="0004281A">
        <w:rPr>
          <w:rStyle w:val="itali"/>
        </w:rPr>
        <w:t xml:space="preserve"> </w:t>
      </w:r>
      <w:r w:rsidRPr="00CC5738">
        <w:rPr>
          <w:rStyle w:val="itali"/>
        </w:rPr>
        <w:t>Don</w:t>
      </w:r>
      <w:r w:rsidR="00766B15">
        <w:rPr>
          <w:rStyle w:val="itali"/>
        </w:rPr>
        <w:t>’</w:t>
      </w:r>
      <w:r w:rsidRPr="00CC5738">
        <w:rPr>
          <w:rStyle w:val="itali"/>
        </w:rPr>
        <w:t>t seem nervous.</w:t>
      </w:r>
    </w:p>
    <w:p w14:paraId="2C42A294" w14:textId="36C9F6F4" w:rsidR="00D10B5B" w:rsidRDefault="00766B15" w:rsidP="00684D30">
      <w:pPr>
        <w:pStyle w:val="Body-TextTx"/>
      </w:pPr>
      <w:r>
        <w:t>“</w:t>
      </w:r>
      <w:r w:rsidR="0059432C">
        <w:t>We</w:t>
      </w:r>
      <w:r>
        <w:t> . . .”</w:t>
      </w:r>
      <w:r w:rsidR="0059432C">
        <w:t xml:space="preserve"> Lirin said.</w:t>
      </w:r>
      <w:r w:rsidR="0004281A">
        <w:t xml:space="preserve"> </w:t>
      </w:r>
      <w:r>
        <w:t>“</w:t>
      </w:r>
      <w:r w:rsidR="0059432C">
        <w:t>We inspect each person, comparing them to the drawings given us.</w:t>
      </w:r>
      <w:r w:rsidR="0004281A">
        <w:t xml:space="preserve"> </w:t>
      </w:r>
      <w:r w:rsidR="0059432C">
        <w:lastRenderedPageBreak/>
        <w:t>I promise you.</w:t>
      </w:r>
      <w:r w:rsidR="0004281A">
        <w:t xml:space="preserve"> </w:t>
      </w:r>
      <w:r w:rsidR="0059432C">
        <w:t>We</w:t>
      </w:r>
      <w:r>
        <w:t>’</w:t>
      </w:r>
      <w:r w:rsidR="0059432C">
        <w:t>ve been watchful!</w:t>
      </w:r>
      <w:r w:rsidR="0004281A">
        <w:t xml:space="preserve"> </w:t>
      </w:r>
      <w:r w:rsidR="0059432C">
        <w:t>No need to terrorize these poor refugees.</w:t>
      </w:r>
      <w:r>
        <w:t>”</w:t>
      </w:r>
    </w:p>
    <w:p w14:paraId="1363C728" w14:textId="598AA0D7" w:rsidR="00D10B5B" w:rsidRDefault="0059432C" w:rsidP="00684D30">
      <w:pPr>
        <w:pStyle w:val="Body-TextTx"/>
      </w:pPr>
      <w:r>
        <w:t>The interpreter didn</w:t>
      </w:r>
      <w:r w:rsidR="00766B15">
        <w:t>’</w:t>
      </w:r>
      <w:r>
        <w:t>t translate Lirin</w:t>
      </w:r>
      <w:r w:rsidR="00766B15">
        <w:t>’</w:t>
      </w:r>
      <w:r>
        <w:t>s words for the Fused, but the creature spoke immediately in its own language.</w:t>
      </w:r>
    </w:p>
    <w:p w14:paraId="75DC16A1" w14:textId="3BD2FC12" w:rsidR="00D10B5B" w:rsidRDefault="00766B15" w:rsidP="00684D30">
      <w:pPr>
        <w:pStyle w:val="Body-TextTx"/>
      </w:pPr>
      <w:r>
        <w:t>“</w:t>
      </w:r>
      <w:r w:rsidR="0059432C">
        <w:t>The one we seek is not on those lists,</w:t>
      </w:r>
      <w:r>
        <w:t>”</w:t>
      </w:r>
      <w:r w:rsidR="0059432C">
        <w:t xml:space="preserve"> the interpreter said.</w:t>
      </w:r>
      <w:r w:rsidR="0004281A">
        <w:t xml:space="preserve"> </w:t>
      </w:r>
      <w:r>
        <w:t>“</w:t>
      </w:r>
      <w:r w:rsidR="0059432C">
        <w:t>He is a young man, a spy of the most dangerous kind.</w:t>
      </w:r>
      <w:r w:rsidR="0004281A">
        <w:t xml:space="preserve"> </w:t>
      </w:r>
      <w:r w:rsidR="0059432C">
        <w:t>He would be fit and strong compared to these refugees, though he might have feigned weakness.</w:t>
      </w:r>
      <w:r>
        <w:t>”</w:t>
      </w:r>
    </w:p>
    <w:p w14:paraId="175D1B2C" w14:textId="432235C1" w:rsidR="00D10B5B" w:rsidRDefault="00766B15" w:rsidP="00684D30">
      <w:pPr>
        <w:pStyle w:val="Body-TextTx"/>
      </w:pPr>
      <w:r>
        <w:t>“</w:t>
      </w:r>
      <w:r w:rsidR="0059432C">
        <w:t>That</w:t>
      </w:r>
      <w:r>
        <w:t> . . .</w:t>
      </w:r>
      <w:r w:rsidR="00483B1D">
        <w:t xml:space="preserve"> </w:t>
      </w:r>
      <w:r w:rsidR="0059432C">
        <w:t>that could describe any number of people,</w:t>
      </w:r>
      <w:r>
        <w:t>”</w:t>
      </w:r>
      <w:r w:rsidR="0059432C">
        <w:t xml:space="preserve"> Lirin said.</w:t>
      </w:r>
      <w:r w:rsidR="0004281A">
        <w:t xml:space="preserve"> </w:t>
      </w:r>
      <w:r w:rsidR="0059432C">
        <w:t>Could he be in luck?</w:t>
      </w:r>
      <w:r w:rsidR="0004281A">
        <w:t xml:space="preserve"> </w:t>
      </w:r>
      <w:r w:rsidR="0059432C">
        <w:t>Could this be a coincidence?</w:t>
      </w:r>
      <w:r w:rsidR="0004281A">
        <w:t xml:space="preserve"> </w:t>
      </w:r>
      <w:r w:rsidR="0059432C">
        <w:t>It might not be about the Mink at all.</w:t>
      </w:r>
      <w:r w:rsidR="0004281A">
        <w:t xml:space="preserve"> </w:t>
      </w:r>
      <w:r w:rsidR="0059432C">
        <w:t>Lirin felt a moment of hope, like sunlight peeking through stormclouds.</w:t>
      </w:r>
    </w:p>
    <w:p w14:paraId="69E8240C" w14:textId="34245F06" w:rsidR="00D10B5B" w:rsidRDefault="00766B15" w:rsidP="00684D30">
      <w:pPr>
        <w:pStyle w:val="Body-TextTx"/>
      </w:pPr>
      <w:r>
        <w:t>“</w:t>
      </w:r>
      <w:r w:rsidR="0059432C">
        <w:t>You would remember this man,</w:t>
      </w:r>
      <w:r>
        <w:t>”</w:t>
      </w:r>
      <w:r w:rsidR="0059432C">
        <w:t xml:space="preserve"> the interpreter continued.</w:t>
      </w:r>
      <w:r w:rsidR="0004281A">
        <w:t xml:space="preserve"> </w:t>
      </w:r>
      <w:r>
        <w:t>“</w:t>
      </w:r>
      <w:r w:rsidR="0059432C">
        <w:t>Tall for a human, with wavy black hair worn to the shoulders.</w:t>
      </w:r>
      <w:r w:rsidR="0004281A">
        <w:t xml:space="preserve"> </w:t>
      </w:r>
      <w:r w:rsidR="0059432C">
        <w:t>Clean shaven, he ha</w:t>
      </w:r>
      <w:r w:rsidR="00271D0D">
        <w:t>s</w:t>
      </w:r>
      <w:r w:rsidR="0059432C">
        <w:t xml:space="preserve"> a slave</w:t>
      </w:r>
      <w:r>
        <w:t>’</w:t>
      </w:r>
      <w:r w:rsidR="0059432C">
        <w:t>s brand on his forehead.</w:t>
      </w:r>
      <w:r w:rsidR="0004281A">
        <w:t xml:space="preserve"> </w:t>
      </w:r>
      <w:r w:rsidR="0059432C">
        <w:t xml:space="preserve">Including the glyph </w:t>
      </w:r>
      <w:r w:rsidR="0059432C" w:rsidRPr="00CC5738">
        <w:rPr>
          <w:rStyle w:val="itali"/>
        </w:rPr>
        <w:t>shash</w:t>
      </w:r>
      <w:r w:rsidR="0059432C" w:rsidRPr="00916B40">
        <w:rPr>
          <w:rStyle w:val="itali"/>
        </w:rPr>
        <w:t>.</w:t>
      </w:r>
      <w:r>
        <w:t>”</w:t>
      </w:r>
    </w:p>
    <w:p w14:paraId="09BBE1FD" w14:textId="22106D17" w:rsidR="00D10B5B" w:rsidRDefault="0059432C" w:rsidP="00684D30">
      <w:pPr>
        <w:pStyle w:val="Body-TextTx"/>
      </w:pPr>
      <w:r>
        <w:t>Slave</w:t>
      </w:r>
      <w:r w:rsidR="00766B15">
        <w:t>’</w:t>
      </w:r>
      <w:r>
        <w:t>s brand.</w:t>
      </w:r>
    </w:p>
    <w:p w14:paraId="07D96388" w14:textId="05FF263A" w:rsidR="00D10B5B" w:rsidRDefault="0059432C" w:rsidP="00684D30">
      <w:pPr>
        <w:pStyle w:val="Body-TextTx"/>
      </w:pPr>
      <w:r w:rsidRPr="00CC5738">
        <w:rPr>
          <w:rStyle w:val="itali"/>
        </w:rPr>
        <w:t>Shash.</w:t>
      </w:r>
      <w:r w:rsidR="0004281A">
        <w:t xml:space="preserve"> </w:t>
      </w:r>
      <w:r>
        <w:t>Dangerous.</w:t>
      </w:r>
    </w:p>
    <w:p w14:paraId="39CC09DC" w14:textId="739C955D" w:rsidR="00D10B5B" w:rsidRDefault="0059432C" w:rsidP="00684D30">
      <w:pPr>
        <w:pStyle w:val="Body-TextTx"/>
      </w:pPr>
      <w:r w:rsidRPr="00CC5738">
        <w:rPr>
          <w:rStyle w:val="itali"/>
        </w:rPr>
        <w:t>Oh no</w:t>
      </w:r>
      <w:r w:rsidR="00766B15">
        <w:rPr>
          <w:rStyle w:val="itali"/>
        </w:rPr>
        <w:t> . . .</w:t>
      </w:r>
    </w:p>
    <w:p w14:paraId="63A31243" w14:textId="0A25A930" w:rsidR="00D10B5B" w:rsidRDefault="0059432C" w:rsidP="00684D30">
      <w:pPr>
        <w:pStyle w:val="Body-TextTx"/>
      </w:pPr>
      <w:r>
        <w:t>Nearby, one of the Fused</w:t>
      </w:r>
      <w:r w:rsidR="00766B15">
        <w:t>’</w:t>
      </w:r>
      <w:r>
        <w:t>s soldiers threw back the hood of another cloaked refugee</w:t>
      </w:r>
      <w:r w:rsidR="00483B1D">
        <w:t>—</w:t>
      </w:r>
      <w:r>
        <w:t>revealing a face that should have been intimately familiar to Lirin.</w:t>
      </w:r>
      <w:r w:rsidR="0004281A">
        <w:t xml:space="preserve"> </w:t>
      </w:r>
      <w:r>
        <w:t>Yet the harsh man Kaladin had become looked like a crude drawing of the sensitive youth Lirin remembered.</w:t>
      </w:r>
    </w:p>
    <w:p w14:paraId="02009046" w14:textId="4483C60E" w:rsidR="00483B1D" w:rsidRDefault="0059432C" w:rsidP="00684D30">
      <w:pPr>
        <w:pStyle w:val="Body-TextTx"/>
      </w:pPr>
      <w:r>
        <w:t>Kaladin immediately burst alight with power.</w:t>
      </w:r>
      <w:r w:rsidR="0004281A">
        <w:t xml:space="preserve"> </w:t>
      </w:r>
      <w:r>
        <w:t>Death had come to visit Hearthstone today, despite Lirin</w:t>
      </w:r>
      <w:r w:rsidR="00766B15">
        <w:t>’</w:t>
      </w:r>
      <w:r>
        <w:t>s every effort.</w:t>
      </w:r>
    </w:p>
    <w:p w14:paraId="6AAB918A" w14:textId="77777777" w:rsidR="00483B1D" w:rsidRDefault="00684D30" w:rsidP="00AD4902">
      <w:pPr>
        <w:pStyle w:val="Section-ChapterSCP"/>
      </w:pPr>
      <w:r>
        <w:lastRenderedPageBreak/>
        <w:t xml:space="preserve">Chapter </w:t>
      </w:r>
      <w:r w:rsidR="004633BE">
        <w:t>2</w:t>
      </w:r>
    </w:p>
    <w:p w14:paraId="52FB393F" w14:textId="1DD44691" w:rsidR="00D10B5B" w:rsidRDefault="00766B15" w:rsidP="000660DD">
      <w:pPr>
        <w:pStyle w:val="TitleTtl"/>
      </w:pPr>
      <w:r>
        <w:t>2: Severed Cords</w:t>
      </w:r>
    </w:p>
    <w:p w14:paraId="0ACFF5C4" w14:textId="47010528" w:rsidR="00D10B5B" w:rsidRPr="00A40C8C" w:rsidRDefault="0059432C" w:rsidP="00C64968">
      <w:pPr>
        <w:pStyle w:val="Epigraph-Non-VerseEpi"/>
      </w:pPr>
      <w:r w:rsidRPr="00A40C8C">
        <w:t>Next, let the spren inspect your trap.</w:t>
      </w:r>
      <w:r w:rsidR="0004281A">
        <w:t xml:space="preserve"> </w:t>
      </w:r>
      <w:r w:rsidRPr="00A40C8C">
        <w:t>The gemstone must not be fully infused, but also cannot be fully dun.</w:t>
      </w:r>
      <w:r w:rsidR="0004281A">
        <w:t xml:space="preserve"> </w:t>
      </w:r>
      <w:r w:rsidRPr="00A40C8C">
        <w:t xml:space="preserve">Experiments have concluded that </w:t>
      </w:r>
      <w:r w:rsidR="00D73794">
        <w:t>seventy</w:t>
      </w:r>
      <w:r w:rsidR="004B517A">
        <w:t xml:space="preserve"> percent</w:t>
      </w:r>
      <w:r w:rsidRPr="00A40C8C">
        <w:t xml:space="preserve"> of maximum Stormlight capacity works best.</w:t>
      </w:r>
    </w:p>
    <w:p w14:paraId="67140571" w14:textId="09D13B6F" w:rsidR="00D10B5B" w:rsidRPr="00A40C8C" w:rsidRDefault="0059432C" w:rsidP="00C64968">
      <w:pPr>
        <w:pStyle w:val="Epigraph-Non-VerseEpi"/>
      </w:pPr>
      <w:r w:rsidRPr="00A40C8C">
        <w:t>If you have done your work correctly, the spren will become fascinated by its soon-to-be prison.</w:t>
      </w:r>
      <w:r w:rsidR="0004281A">
        <w:t xml:space="preserve"> </w:t>
      </w:r>
      <w:r w:rsidRPr="00A40C8C">
        <w:t>It will dance around the stone, peek at it, float around it.</w:t>
      </w:r>
    </w:p>
    <w:p w14:paraId="566F788F" w14:textId="1D6218E2" w:rsidR="00602CBC" w:rsidRDefault="00483B1D" w:rsidP="00C64968">
      <w:pPr>
        <w:pStyle w:val="Epigraph-SourceEpisrc"/>
      </w:pPr>
      <w:r>
        <w:t>—</w:t>
      </w:r>
      <w:r w:rsidR="0059432C">
        <w:t xml:space="preserve">Lecture on </w:t>
      </w:r>
      <w:r w:rsidR="00602CBC">
        <w:t>f</w:t>
      </w:r>
      <w:r w:rsidR="0059432C">
        <w:t xml:space="preserve">abrial </w:t>
      </w:r>
      <w:r w:rsidR="00602CBC">
        <w:t>m</w:t>
      </w:r>
      <w:r w:rsidR="0059432C">
        <w:t>echanics presented</w:t>
      </w:r>
      <w:r w:rsidR="00602CBC">
        <w:t xml:space="preserve"> </w:t>
      </w:r>
      <w:r w:rsidR="0059432C">
        <w:t>by Navani Kholin</w:t>
      </w:r>
    </w:p>
    <w:p w14:paraId="76B80778" w14:textId="6695849F" w:rsidR="00D10B5B" w:rsidRDefault="0059432C" w:rsidP="00C64968">
      <w:pPr>
        <w:pStyle w:val="Epigraph-SourceEpisrc"/>
      </w:pPr>
      <w:r>
        <w:t xml:space="preserve">to the </w:t>
      </w:r>
      <w:r w:rsidR="00602CBC">
        <w:t>c</w:t>
      </w:r>
      <w:r>
        <w:t>oalition of</w:t>
      </w:r>
      <w:r w:rsidR="00602CBC">
        <w:t xml:space="preserve"> m</w:t>
      </w:r>
      <w:r>
        <w:t>onarchs, Urithiru, Jesevan, 1175</w:t>
      </w:r>
    </w:p>
    <w:p w14:paraId="0D0389A6" w14:textId="7684F1E3" w:rsidR="00D10B5B" w:rsidRDefault="00766B15" w:rsidP="00684D30">
      <w:pPr>
        <w:pStyle w:val="Body-TextTx"/>
      </w:pPr>
      <w:r>
        <w:t>“</w:t>
      </w:r>
      <w:r w:rsidR="0059432C">
        <w:t>I told you we</w:t>
      </w:r>
      <w:r>
        <w:t>’</w:t>
      </w:r>
      <w:r w:rsidR="0059432C">
        <w:t>d been spotted,</w:t>
      </w:r>
      <w:r>
        <w:t>”</w:t>
      </w:r>
      <w:r w:rsidR="0059432C">
        <w:t xml:space="preserve"> Syl said as Kaladin flared with Stormlight.</w:t>
      </w:r>
    </w:p>
    <w:p w14:paraId="5BC44CF1" w14:textId="77C82E62" w:rsidR="00D10B5B" w:rsidRDefault="0059432C" w:rsidP="00684D30">
      <w:pPr>
        <w:pStyle w:val="Body-TextTx"/>
      </w:pPr>
      <w:r>
        <w:t>Kaladin grunted in reply.</w:t>
      </w:r>
      <w:r w:rsidR="0004281A">
        <w:t xml:space="preserve"> </w:t>
      </w:r>
      <w:r>
        <w:t>Syl formed into a majestic silvery spear as he swept his hand outward</w:t>
      </w:r>
      <w:r w:rsidR="00483B1D">
        <w:t>—</w:t>
      </w:r>
      <w:r>
        <w:t>the weapon</w:t>
      </w:r>
      <w:r w:rsidR="00766B15">
        <w:t>’</w:t>
      </w:r>
      <w:r>
        <w:t>s appearance forcing back the singers who had been searching for him.</w:t>
      </w:r>
      <w:r w:rsidR="0004281A">
        <w:t xml:space="preserve"> </w:t>
      </w:r>
      <w:r>
        <w:t>Kaladin pointedly avoided looking at his father, to not betray their relationship.</w:t>
      </w:r>
      <w:r w:rsidR="0004281A">
        <w:t xml:space="preserve"> </w:t>
      </w:r>
      <w:r>
        <w:t>Besides, he knew what he would see. Disappointment.</w:t>
      </w:r>
    </w:p>
    <w:p w14:paraId="14C896C4" w14:textId="77777777" w:rsidR="00D10B5B" w:rsidRDefault="0059432C" w:rsidP="00684D30">
      <w:pPr>
        <w:pStyle w:val="Body-TextTx"/>
      </w:pPr>
      <w:r>
        <w:t>So, nothing new.</w:t>
      </w:r>
    </w:p>
    <w:p w14:paraId="6E4C8F2E" w14:textId="63C8EAA3" w:rsidR="00D10B5B" w:rsidRDefault="0059432C" w:rsidP="00684D30">
      <w:pPr>
        <w:pStyle w:val="Body-TextTx"/>
      </w:pPr>
      <w:r>
        <w:t>Refugees scrambled away in a panic, but the Fused no longer cared about them.</w:t>
      </w:r>
      <w:r w:rsidR="0004281A">
        <w:t xml:space="preserve"> </w:t>
      </w:r>
      <w:r>
        <w:t>The hulking figure turned toward Kaladin, arms folded, and smiled.</w:t>
      </w:r>
    </w:p>
    <w:p w14:paraId="0A1DB779" w14:textId="6594B2B0" w:rsidR="00D10B5B" w:rsidRDefault="0059432C" w:rsidP="00684D30">
      <w:pPr>
        <w:pStyle w:val="Body-TextTx"/>
      </w:pPr>
      <w:r w:rsidRPr="00CC5738">
        <w:rPr>
          <w:rStyle w:val="itali"/>
        </w:rPr>
        <w:t>I told you,</w:t>
      </w:r>
      <w:r>
        <w:t xml:space="preserve"> Syl said in Kaladin</w:t>
      </w:r>
      <w:r w:rsidR="00766B15">
        <w:t>’</w:t>
      </w:r>
      <w:r>
        <w:t>s mind.</w:t>
      </w:r>
      <w:r w:rsidR="0004281A">
        <w:t xml:space="preserve"> </w:t>
      </w:r>
      <w:r w:rsidRPr="00CC5738">
        <w:rPr>
          <w:rStyle w:val="itali"/>
        </w:rPr>
        <w:t>I</w:t>
      </w:r>
      <w:r w:rsidR="00766B15">
        <w:rPr>
          <w:rStyle w:val="itali"/>
        </w:rPr>
        <w:t>’</w:t>
      </w:r>
      <w:r w:rsidRPr="00CC5738">
        <w:rPr>
          <w:rStyle w:val="itali"/>
        </w:rPr>
        <w:t>m going to keep reminding you until you acknowledge how intelligent I am.</w:t>
      </w:r>
    </w:p>
    <w:p w14:paraId="311455D4" w14:textId="39BDCD44" w:rsidR="00D10B5B" w:rsidRDefault="00766B15" w:rsidP="00684D30">
      <w:pPr>
        <w:pStyle w:val="Body-TextTx"/>
      </w:pPr>
      <w:r>
        <w:t>“</w:t>
      </w:r>
      <w:r w:rsidR="0059432C">
        <w:t>This is a new variety,</w:t>
      </w:r>
      <w:r>
        <w:t>”</w:t>
      </w:r>
      <w:r w:rsidR="0059432C">
        <w:t xml:space="preserve"> Kaladin said, keeping his spear leveled at the Fused.</w:t>
      </w:r>
      <w:r w:rsidR="0004281A">
        <w:t xml:space="preserve"> </w:t>
      </w:r>
      <w:r>
        <w:t>“</w:t>
      </w:r>
      <w:r w:rsidR="0059432C">
        <w:t>You ever seen one of these before?</w:t>
      </w:r>
      <w:r>
        <w:t>”</w:t>
      </w:r>
    </w:p>
    <w:p w14:paraId="742D7AAF" w14:textId="70C4DE43" w:rsidR="00D10B5B" w:rsidRDefault="0059432C" w:rsidP="00684D30">
      <w:pPr>
        <w:pStyle w:val="Body-TextTx"/>
      </w:pPr>
      <w:r w:rsidRPr="00CC5738">
        <w:rPr>
          <w:rStyle w:val="itali"/>
        </w:rPr>
        <w:t>No.</w:t>
      </w:r>
      <w:r w:rsidR="0004281A">
        <w:rPr>
          <w:rStyle w:val="itali"/>
        </w:rPr>
        <w:t xml:space="preserve"> </w:t>
      </w:r>
      <w:r w:rsidRPr="00CC5738">
        <w:rPr>
          <w:rStyle w:val="itali"/>
        </w:rPr>
        <w:t>Seems uglier than most though.</w:t>
      </w:r>
    </w:p>
    <w:p w14:paraId="0FC86F28" w14:textId="26AD458E" w:rsidR="00D10B5B" w:rsidRDefault="0059432C" w:rsidP="00684D30">
      <w:pPr>
        <w:pStyle w:val="Body-TextTx"/>
      </w:pPr>
      <w:r>
        <w:lastRenderedPageBreak/>
        <w:t>Over the last year, new varieties of Fused had been appearing on the battlefields in a trickle.</w:t>
      </w:r>
      <w:r w:rsidR="0004281A">
        <w:t xml:space="preserve"> </w:t>
      </w:r>
      <w:r>
        <w:t>Kaladin was most familiar with the ones who could fly like Windrunners.</w:t>
      </w:r>
      <w:r w:rsidR="0004281A">
        <w:t xml:space="preserve"> </w:t>
      </w:r>
      <w:r>
        <w:t xml:space="preserve">Those were called the </w:t>
      </w:r>
      <w:r w:rsidR="007D7661">
        <w:rPr>
          <w:rStyle w:val="itali"/>
        </w:rPr>
        <w:t>s</w:t>
      </w:r>
      <w:r w:rsidRPr="00CC5738">
        <w:rPr>
          <w:rStyle w:val="itali"/>
        </w:rPr>
        <w:t>hanay-im</w:t>
      </w:r>
      <w:r w:rsidRPr="00916B40">
        <w:rPr>
          <w:rStyle w:val="itali"/>
        </w:rPr>
        <w:t>,</w:t>
      </w:r>
      <w:r>
        <w:t xml:space="preserve"> they</w:t>
      </w:r>
      <w:r w:rsidR="00766B15">
        <w:t>’</w:t>
      </w:r>
      <w:r>
        <w:t xml:space="preserve">d learned; it roughly meant </w:t>
      </w:r>
      <w:r w:rsidR="00766B15">
        <w:t>“</w:t>
      </w:r>
      <w:r w:rsidRPr="00916B40">
        <w:t>Those Ones of the Heavens</w:t>
      </w:r>
      <w:r w:rsidRPr="006E3FFD">
        <w:t>.</w:t>
      </w:r>
      <w:r w:rsidR="00766B15">
        <w:t>”</w:t>
      </w:r>
    </w:p>
    <w:p w14:paraId="175D1472" w14:textId="66513F80" w:rsidR="00D10B5B" w:rsidRDefault="0059432C" w:rsidP="00684D30">
      <w:pPr>
        <w:pStyle w:val="Body-TextTx"/>
      </w:pPr>
      <w:r>
        <w:t>Other Fused could not fly; as with the Radiants, each type had their own set of powers.</w:t>
      </w:r>
      <w:r w:rsidR="0004281A">
        <w:t xml:space="preserve"> </w:t>
      </w:r>
      <w:r>
        <w:t>Jasnah posited there would be ten varieties, though Dalinar</w:t>
      </w:r>
      <w:r w:rsidR="00483B1D">
        <w:t>—</w:t>
      </w:r>
      <w:r>
        <w:t>offering no explanation of why he knew this</w:t>
      </w:r>
      <w:r w:rsidR="00483B1D">
        <w:t>—</w:t>
      </w:r>
      <w:r>
        <w:t>said there would be only nine.</w:t>
      </w:r>
    </w:p>
    <w:p w14:paraId="68E614C1" w14:textId="4CC85AFE" w:rsidR="00D10B5B" w:rsidRDefault="0059432C" w:rsidP="00684D30">
      <w:pPr>
        <w:pStyle w:val="Body-TextTx"/>
      </w:pPr>
      <w:r>
        <w:t>This variety marked the seventh Kaladin had fought.</w:t>
      </w:r>
      <w:r w:rsidR="0004281A">
        <w:t xml:space="preserve"> </w:t>
      </w:r>
      <w:r>
        <w:t>And, winds willing, the seventh he would kill.</w:t>
      </w:r>
      <w:r w:rsidR="0004281A">
        <w:t xml:space="preserve"> </w:t>
      </w:r>
      <w:r>
        <w:t>Kaladin raised his spear to challenge the Fused to single combat, an action that always worked with the Heavenly Ones.</w:t>
      </w:r>
      <w:r w:rsidR="0004281A">
        <w:t xml:space="preserve"> </w:t>
      </w:r>
      <w:r>
        <w:t>This Fused, however, waved for his companions to strike at Kaladin from all sides.</w:t>
      </w:r>
    </w:p>
    <w:p w14:paraId="5DB72AEB" w14:textId="77E63DD7" w:rsidR="00D10B5B" w:rsidRDefault="0059432C" w:rsidP="00684D30">
      <w:pPr>
        <w:pStyle w:val="Body-TextTx"/>
      </w:pPr>
      <w:r>
        <w:t>Kaladin responded by Lashing himself upward.</w:t>
      </w:r>
      <w:r w:rsidR="0004281A">
        <w:t xml:space="preserve"> </w:t>
      </w:r>
      <w:r>
        <w:t>As he darted into the sky, Syl automatically lengthened her shape into a long lance ideal for striking at ground objects from the air.</w:t>
      </w:r>
      <w:r w:rsidR="0004281A">
        <w:t xml:space="preserve"> </w:t>
      </w:r>
      <w:r>
        <w:t xml:space="preserve">Stormlight churned inside Kaladin, daring him to move, to act, to </w:t>
      </w:r>
      <w:r w:rsidRPr="00CC5738">
        <w:rPr>
          <w:rStyle w:val="itali"/>
        </w:rPr>
        <w:t>fight</w:t>
      </w:r>
      <w:r w:rsidRPr="00916B40">
        <w:rPr>
          <w:rStyle w:val="itali"/>
        </w:rPr>
        <w:t>.</w:t>
      </w:r>
      <w:r w:rsidR="0004281A">
        <w:t xml:space="preserve"> </w:t>
      </w:r>
      <w:r>
        <w:t>But he needed to be careful.</w:t>
      </w:r>
      <w:r w:rsidR="0004281A">
        <w:t xml:space="preserve"> </w:t>
      </w:r>
      <w:r>
        <w:t>There were civilians in the area, including several very dear to him.</w:t>
      </w:r>
    </w:p>
    <w:p w14:paraId="56F66E68" w14:textId="4A3A8A3B" w:rsidR="00D10B5B" w:rsidRDefault="00766B15" w:rsidP="00684D30">
      <w:pPr>
        <w:pStyle w:val="Body-TextTx"/>
      </w:pPr>
      <w:r>
        <w:t>“</w:t>
      </w:r>
      <w:r w:rsidR="0059432C">
        <w:t>Let</w:t>
      </w:r>
      <w:r>
        <w:t>’</w:t>
      </w:r>
      <w:r w:rsidR="0059432C">
        <w:t>s see if we can draw them away,</w:t>
      </w:r>
      <w:r>
        <w:t>”</w:t>
      </w:r>
      <w:r w:rsidR="0059432C">
        <w:t xml:space="preserve"> Kaladin said.</w:t>
      </w:r>
      <w:r w:rsidR="0004281A">
        <w:t xml:space="preserve"> </w:t>
      </w:r>
      <w:r w:rsidR="0059432C">
        <w:t>He Lashed himself downward at an angle so he swooped backward toward the ground.</w:t>
      </w:r>
      <w:r w:rsidR="0004281A">
        <w:t xml:space="preserve"> </w:t>
      </w:r>
      <w:r w:rsidR="0059432C">
        <w:t>Unfortunately, the fog kept Kaladin from going too far or too high, lest he lose sight of his enemies.</w:t>
      </w:r>
    </w:p>
    <w:p w14:paraId="46F68158" w14:textId="1E7BE899" w:rsidR="00D10B5B" w:rsidRDefault="0059432C" w:rsidP="00684D30">
      <w:pPr>
        <w:pStyle w:val="Body-TextTx"/>
      </w:pPr>
      <w:r w:rsidRPr="00CC5738">
        <w:rPr>
          <w:rStyle w:val="itali"/>
        </w:rPr>
        <w:t>Be careful,</w:t>
      </w:r>
      <w:r>
        <w:t xml:space="preserve"> Syl said.</w:t>
      </w:r>
      <w:r w:rsidR="0004281A">
        <w:t xml:space="preserve"> </w:t>
      </w:r>
      <w:r w:rsidRPr="00CC5738">
        <w:rPr>
          <w:rStyle w:val="itali"/>
        </w:rPr>
        <w:t>We don</w:t>
      </w:r>
      <w:r w:rsidR="00766B15">
        <w:rPr>
          <w:rStyle w:val="itali"/>
        </w:rPr>
        <w:t>’</w:t>
      </w:r>
      <w:r w:rsidRPr="00CC5738">
        <w:rPr>
          <w:rStyle w:val="itali"/>
        </w:rPr>
        <w:t>t know what kinds of powers this new Fused might</w:t>
      </w:r>
      <w:r w:rsidR="00483B1D" w:rsidRPr="00CC5738">
        <w:rPr>
          <w:rStyle w:val="itali"/>
        </w:rPr>
        <w:t>—</w:t>
      </w:r>
    </w:p>
    <w:p w14:paraId="79CCE694" w14:textId="56B7B7AE" w:rsidR="00D10B5B" w:rsidRDefault="0059432C" w:rsidP="00684D30">
      <w:pPr>
        <w:pStyle w:val="Body-TextTx"/>
      </w:pPr>
      <w:r>
        <w:t>The fog-shrouded figure in the near distance collapsed suddenly, and something shot out of the body</w:t>
      </w:r>
      <w:r w:rsidR="00483B1D">
        <w:t>—</w:t>
      </w:r>
      <w:r>
        <w:t>a small line of red-violet light like a spren.</w:t>
      </w:r>
      <w:r w:rsidR="0004281A">
        <w:t xml:space="preserve"> </w:t>
      </w:r>
      <w:r>
        <w:t xml:space="preserve">That line of light darted to Kaladin in the blink of an eye, then it </w:t>
      </w:r>
      <w:r w:rsidRPr="00CC5738">
        <w:rPr>
          <w:rStyle w:val="itali"/>
        </w:rPr>
        <w:t>expanded</w:t>
      </w:r>
      <w:r>
        <w:t xml:space="preserve"> to re</w:t>
      </w:r>
      <w:r w:rsidR="00B7226F">
        <w:t>-</w:t>
      </w:r>
      <w:r>
        <w:t>form the shape of the Fused with a sound like stretching leather mixed with grinding stone.</w:t>
      </w:r>
    </w:p>
    <w:p w14:paraId="44B6C542" w14:textId="610E747D" w:rsidR="00D10B5B" w:rsidRDefault="0059432C" w:rsidP="00684D30">
      <w:pPr>
        <w:pStyle w:val="Body-TextTx"/>
      </w:pPr>
      <w:r>
        <w:t>The Fused appeared in the air right in front of Kaladin.</w:t>
      </w:r>
      <w:r w:rsidR="0004281A">
        <w:t xml:space="preserve"> </w:t>
      </w:r>
      <w:r>
        <w:t xml:space="preserve">Before Kaladin could react, the </w:t>
      </w:r>
      <w:r>
        <w:lastRenderedPageBreak/>
        <w:t xml:space="preserve">Fused had grabbed him by the throat with one hand and </w:t>
      </w:r>
      <w:r w:rsidR="00F81472">
        <w:t xml:space="preserve">by </w:t>
      </w:r>
      <w:r>
        <w:t>the front of the uniform with another.</w:t>
      </w:r>
    </w:p>
    <w:p w14:paraId="32BA5ACE" w14:textId="6A6089F3" w:rsidR="00D10B5B" w:rsidRDefault="0059432C" w:rsidP="00684D30">
      <w:pPr>
        <w:pStyle w:val="Body-TextTx"/>
      </w:pPr>
      <w:r>
        <w:t>Syl yelped, fuzzing to mist</w:t>
      </w:r>
      <w:r w:rsidR="00483B1D">
        <w:t>—</w:t>
      </w:r>
      <w:r>
        <w:t>her lance form was far too unwieldy for such a close-quarters fight.</w:t>
      </w:r>
      <w:r w:rsidR="0004281A">
        <w:t xml:space="preserve"> </w:t>
      </w:r>
      <w:r>
        <w:t xml:space="preserve">The weight of the enormous Fused, with </w:t>
      </w:r>
      <w:r w:rsidR="005767DD">
        <w:t>h</w:t>
      </w:r>
      <w:r>
        <w:t>is stony carapace and thick muscles, dragged Kaladin out of the air and slammed him against the ground, flat on his back.</w:t>
      </w:r>
    </w:p>
    <w:p w14:paraId="323A64E8" w14:textId="14C4021A" w:rsidR="00D10B5B" w:rsidRDefault="0059432C" w:rsidP="00684D30">
      <w:pPr>
        <w:pStyle w:val="Body-TextTx"/>
      </w:pPr>
      <w:r>
        <w:t>The Fused</w:t>
      </w:r>
      <w:r w:rsidR="00766B15">
        <w:t>’</w:t>
      </w:r>
      <w:r>
        <w:t>s constricting fingers cut off Kaladin</w:t>
      </w:r>
      <w:r w:rsidR="00766B15">
        <w:t>’</w:t>
      </w:r>
      <w:r>
        <w:t>s airflow, but with Stormlight raging inside him, Kaladin didn</w:t>
      </w:r>
      <w:r w:rsidR="00766B15">
        <w:t>’</w:t>
      </w:r>
      <w:r>
        <w:t>t need to breathe.</w:t>
      </w:r>
      <w:r w:rsidR="0004281A">
        <w:t xml:space="preserve"> </w:t>
      </w:r>
      <w:r>
        <w:t>Still, he grabbed the Fused</w:t>
      </w:r>
      <w:r w:rsidR="00766B15">
        <w:t>’</w:t>
      </w:r>
      <w:r>
        <w:t>s hands to pry them free.</w:t>
      </w:r>
      <w:r w:rsidR="0004281A">
        <w:t xml:space="preserve"> </w:t>
      </w:r>
      <w:r>
        <w:t>Stormfather!</w:t>
      </w:r>
      <w:r w:rsidR="0004281A">
        <w:t xml:space="preserve"> </w:t>
      </w:r>
      <w:r>
        <w:t xml:space="preserve">The creature was </w:t>
      </w:r>
      <w:r w:rsidRPr="00CC5738">
        <w:rPr>
          <w:rStyle w:val="itali"/>
        </w:rPr>
        <w:t>strong</w:t>
      </w:r>
      <w:r w:rsidRPr="0033701F">
        <w:rPr>
          <w:rStyle w:val="itali"/>
        </w:rPr>
        <w:t>.</w:t>
      </w:r>
      <w:r w:rsidR="0004281A">
        <w:t xml:space="preserve"> </w:t>
      </w:r>
      <w:r>
        <w:t xml:space="preserve">Moving </w:t>
      </w:r>
      <w:r w:rsidR="005767DD">
        <w:t>h</w:t>
      </w:r>
      <w:r>
        <w:t>is fingers was like trying to bend steel.</w:t>
      </w:r>
      <w:r w:rsidR="0004281A">
        <w:t xml:space="preserve"> </w:t>
      </w:r>
      <w:r>
        <w:t>Shrugging off the initial panic of being yanked out of the air, Kaladin gathered his wits and summoned Syl as a dagger.</w:t>
      </w:r>
      <w:r w:rsidR="0004281A">
        <w:t xml:space="preserve"> </w:t>
      </w:r>
      <w:r>
        <w:t>He sliced the Fused</w:t>
      </w:r>
      <w:r w:rsidR="00766B15">
        <w:t>’</w:t>
      </w:r>
      <w:r>
        <w:t>s right hand, then his left, leaving the fingers dead.</w:t>
      </w:r>
    </w:p>
    <w:p w14:paraId="053DEA7B" w14:textId="69604B4F" w:rsidR="00D10B5B" w:rsidRDefault="0059432C" w:rsidP="00684D30">
      <w:pPr>
        <w:pStyle w:val="Body-TextTx"/>
      </w:pPr>
      <w:r>
        <w:t>Those would heal</w:t>
      </w:r>
      <w:r w:rsidR="00483B1D">
        <w:t>—</w:t>
      </w:r>
      <w:r>
        <w:t>the Fused, like Radiants, used Light to repair their wounds.</w:t>
      </w:r>
      <w:r w:rsidR="0004281A">
        <w:t xml:space="preserve"> </w:t>
      </w:r>
      <w:r>
        <w:t>But with the creature</w:t>
      </w:r>
      <w:r w:rsidR="00766B15">
        <w:t>’</w:t>
      </w:r>
      <w:r>
        <w:t>s fingers dead, Kaladin kick</w:t>
      </w:r>
      <w:r w:rsidR="006E1B0F">
        <w:t>ed</w:t>
      </w:r>
      <w:r>
        <w:t xml:space="preserve"> free with a grunt.</w:t>
      </w:r>
      <w:r w:rsidR="0004281A">
        <w:t xml:space="preserve"> </w:t>
      </w:r>
      <w:r>
        <w:t>He Lashed himself upward again, soaring into the air.</w:t>
      </w:r>
      <w:r w:rsidR="0004281A">
        <w:t xml:space="preserve"> </w:t>
      </w:r>
      <w:r>
        <w:t>Before he could catch his breath, however, a red-violet light streaked through the fog below, looping about itself and zipping up behind Kaladin.</w:t>
      </w:r>
    </w:p>
    <w:p w14:paraId="33592E20" w14:textId="2EA71F3D" w:rsidR="00D10B5B" w:rsidRDefault="0059432C" w:rsidP="00684D30">
      <w:pPr>
        <w:pStyle w:val="Body-TextTx"/>
      </w:pPr>
      <w:r>
        <w:t>A viselike arm grabbed him in an arm triangle from behind.</w:t>
      </w:r>
      <w:r w:rsidR="0004281A">
        <w:t xml:space="preserve"> </w:t>
      </w:r>
      <w:r>
        <w:t>A second later, a piercing pain stabbed Kaladin between the shoulders as the Fused knifed him in the neck.</w:t>
      </w:r>
    </w:p>
    <w:p w14:paraId="7F4B595D" w14:textId="67CE604F" w:rsidR="00D10B5B" w:rsidRDefault="0059432C" w:rsidP="00684D30">
      <w:pPr>
        <w:pStyle w:val="Body-TextTx"/>
      </w:pPr>
      <w:r>
        <w:t>Kaladin screamed and felt his limbs go numb as his spinal cord was severed.</w:t>
      </w:r>
      <w:r w:rsidR="0004281A">
        <w:t xml:space="preserve"> </w:t>
      </w:r>
      <w:r>
        <w:t xml:space="preserve">His Stormlight rushed to heal the wound, but this Fused was plainly experienced at fighting Surgebinders, because </w:t>
      </w:r>
      <w:r w:rsidR="00264A31">
        <w:t>he</w:t>
      </w:r>
      <w:r>
        <w:t xml:space="preserve"> continued to plunge the knife into Kaladin</w:t>
      </w:r>
      <w:r w:rsidR="00766B15">
        <w:t>’</w:t>
      </w:r>
      <w:r>
        <w:t>s neck time and time again, keeping him from recovering.</w:t>
      </w:r>
    </w:p>
    <w:p w14:paraId="08B03987" w14:textId="098198BD" w:rsidR="00D10B5B" w:rsidRDefault="00766B15" w:rsidP="00684D30">
      <w:pPr>
        <w:pStyle w:val="Body-TextTx"/>
      </w:pPr>
      <w:r>
        <w:t>“</w:t>
      </w:r>
      <w:r w:rsidR="0059432C">
        <w:t>Kaladin!</w:t>
      </w:r>
      <w:r>
        <w:t>”</w:t>
      </w:r>
      <w:r w:rsidR="0059432C">
        <w:t xml:space="preserve"> Syl said, flitting around him.</w:t>
      </w:r>
      <w:r w:rsidR="0004281A">
        <w:t xml:space="preserve"> </w:t>
      </w:r>
      <w:r>
        <w:t>“</w:t>
      </w:r>
      <w:r w:rsidR="0059432C">
        <w:t>Kaladin!</w:t>
      </w:r>
      <w:r w:rsidR="0004281A">
        <w:t xml:space="preserve"> </w:t>
      </w:r>
      <w:r w:rsidR="0059432C">
        <w:t>What should I do?</w:t>
      </w:r>
      <w:r>
        <w:t>”</w:t>
      </w:r>
      <w:r w:rsidR="0004281A">
        <w:t xml:space="preserve"> </w:t>
      </w:r>
      <w:r w:rsidR="0059432C">
        <w:t>She formed into a shield in his hand, but his limp fingers dropped her, and she returned to her spren form.</w:t>
      </w:r>
    </w:p>
    <w:p w14:paraId="6B9BA384" w14:textId="195651EF" w:rsidR="00D10B5B" w:rsidRDefault="0059432C" w:rsidP="00684D30">
      <w:pPr>
        <w:pStyle w:val="Body-TextTx"/>
      </w:pPr>
      <w:r>
        <w:t>The Fused</w:t>
      </w:r>
      <w:r w:rsidR="00766B15">
        <w:t>’</w:t>
      </w:r>
      <w:r>
        <w:t xml:space="preserve">s moves were expert, precise as </w:t>
      </w:r>
      <w:r w:rsidR="00264A31">
        <w:t>he</w:t>
      </w:r>
      <w:r>
        <w:t xml:space="preserve"> hung on from behind</w:t>
      </w:r>
      <w:r w:rsidR="00483B1D">
        <w:t>—</w:t>
      </w:r>
      <w:r w:rsidR="00264A31">
        <w:t>he</w:t>
      </w:r>
      <w:r>
        <w:t xml:space="preserve"> didn</w:t>
      </w:r>
      <w:r w:rsidR="00766B15">
        <w:t>’</w:t>
      </w:r>
      <w:r>
        <w:t xml:space="preserve">t seem to </w:t>
      </w:r>
      <w:r>
        <w:lastRenderedPageBreak/>
        <w:t xml:space="preserve">be able to fly when in humanoid shape, only </w:t>
      </w:r>
      <w:r w:rsidR="005269E4">
        <w:t>as</w:t>
      </w:r>
      <w:r>
        <w:t xml:space="preserve"> a ribbon of light.</w:t>
      </w:r>
      <w:r w:rsidR="0004281A">
        <w:t xml:space="preserve"> </w:t>
      </w:r>
      <w:r>
        <w:t xml:space="preserve">Kaladin felt </w:t>
      </w:r>
      <w:r w:rsidR="000F338D">
        <w:t>hot</w:t>
      </w:r>
      <w:r>
        <w:t xml:space="preserve"> breath on his cheek as </w:t>
      </w:r>
      <w:r w:rsidR="000F338D">
        <w:t>the creature</w:t>
      </w:r>
      <w:r>
        <w:t xml:space="preserve"> stabbed again and again.</w:t>
      </w:r>
      <w:r w:rsidR="0004281A">
        <w:t xml:space="preserve"> </w:t>
      </w:r>
      <w:r>
        <w:t>The part of Kaladin trained by his father considered the wound analytically.</w:t>
      </w:r>
      <w:r w:rsidR="0004281A">
        <w:t xml:space="preserve"> </w:t>
      </w:r>
      <w:r>
        <w:t>Severing of the spine.</w:t>
      </w:r>
      <w:r w:rsidR="0004281A">
        <w:t xml:space="preserve"> </w:t>
      </w:r>
      <w:r>
        <w:t>Repeated infliction of full paralysis.</w:t>
      </w:r>
      <w:r w:rsidR="0004281A">
        <w:t xml:space="preserve"> </w:t>
      </w:r>
      <w:r>
        <w:t>A clever way of dealing with an enemy who could heal.</w:t>
      </w:r>
      <w:r w:rsidR="0004281A">
        <w:t xml:space="preserve"> </w:t>
      </w:r>
      <w:r>
        <w:t>Kaladin</w:t>
      </w:r>
      <w:r w:rsidR="00766B15">
        <w:t>’</w:t>
      </w:r>
      <w:r>
        <w:t>s Stormlight would run out quickly at this rate.</w:t>
      </w:r>
    </w:p>
    <w:p w14:paraId="4CDCF6FD" w14:textId="753699B3" w:rsidR="00D10B5B" w:rsidRDefault="0059432C" w:rsidP="00684D30">
      <w:pPr>
        <w:pStyle w:val="Body-TextTx"/>
      </w:pPr>
      <w:r>
        <w:t>The soldier in Kaladin worked more by instinct than deliberate thought, and noticed</w:t>
      </w:r>
      <w:r w:rsidR="00483B1D">
        <w:t>—</w:t>
      </w:r>
      <w:r>
        <w:t>despite spinning in the air, grappled by a terrible enemy</w:t>
      </w:r>
      <w:r w:rsidR="00483B1D">
        <w:t>—</w:t>
      </w:r>
      <w:r>
        <w:t xml:space="preserve">that he regained a single </w:t>
      </w:r>
      <w:r w:rsidRPr="00916B40">
        <w:t>moment</w:t>
      </w:r>
      <w:r>
        <w:t xml:space="preserve"> of mobility before each new stab.</w:t>
      </w:r>
      <w:r w:rsidR="0004281A">
        <w:t xml:space="preserve"> </w:t>
      </w:r>
      <w:r>
        <w:t xml:space="preserve">So as the tingling feeling rushed through his body, Kaladin bent forward, then </w:t>
      </w:r>
      <w:r w:rsidRPr="00CC5738">
        <w:rPr>
          <w:rStyle w:val="itali"/>
        </w:rPr>
        <w:t>slammed</w:t>
      </w:r>
      <w:r>
        <w:t xml:space="preserve"> his head back into that of the Fused.</w:t>
      </w:r>
    </w:p>
    <w:p w14:paraId="53FC2173" w14:textId="65E08594" w:rsidR="00D10B5B" w:rsidRDefault="0059432C" w:rsidP="00684D30">
      <w:pPr>
        <w:pStyle w:val="Body-TextTx"/>
      </w:pPr>
      <w:r>
        <w:t>A flash of pain and white light disrupt</w:t>
      </w:r>
      <w:r w:rsidR="006F0CB5">
        <w:t>ed</w:t>
      </w:r>
      <w:r>
        <w:t xml:space="preserve"> Kal</w:t>
      </w:r>
      <w:r w:rsidR="006F0CB5">
        <w:t>a</w:t>
      </w:r>
      <w:r>
        <w:t>din</w:t>
      </w:r>
      <w:r w:rsidR="00766B15">
        <w:t>’</w:t>
      </w:r>
      <w:r>
        <w:t>s sight.</w:t>
      </w:r>
      <w:r w:rsidR="0004281A">
        <w:t xml:space="preserve"> </w:t>
      </w:r>
      <w:r>
        <w:t>He twisted as he felt the Fused</w:t>
      </w:r>
      <w:r w:rsidR="00766B15">
        <w:t>’</w:t>
      </w:r>
      <w:r>
        <w:t>s grip slacken, then drop.</w:t>
      </w:r>
      <w:r w:rsidR="0004281A">
        <w:t xml:space="preserve"> </w:t>
      </w:r>
      <w:r>
        <w:t>The creature seized Kaladin by his coat, hanging on</w:t>
      </w:r>
      <w:r w:rsidR="00483B1D">
        <w:t>—</w:t>
      </w:r>
      <w:r>
        <w:t>a mere shadow to Kaladin</w:t>
      </w:r>
      <w:r w:rsidR="00766B15">
        <w:t>’</w:t>
      </w:r>
      <w:r>
        <w:t>s swimming vision.</w:t>
      </w:r>
      <w:r w:rsidR="0004281A">
        <w:t xml:space="preserve"> </w:t>
      </w:r>
      <w:r>
        <w:t>That was enough.</w:t>
      </w:r>
      <w:r w:rsidR="0004281A">
        <w:t xml:space="preserve"> </w:t>
      </w:r>
      <w:r>
        <w:t>Kaladin swept his hand at the thing</w:t>
      </w:r>
      <w:r w:rsidR="00766B15">
        <w:t>’</w:t>
      </w:r>
      <w:r>
        <w:t>s neck, Syl forming as a side sword.</w:t>
      </w:r>
      <w:r w:rsidR="0004281A">
        <w:t xml:space="preserve"> </w:t>
      </w:r>
      <w:r>
        <w:t xml:space="preserve">Cut through the gemheart, the head, or the </w:t>
      </w:r>
      <w:r w:rsidR="0064199B">
        <w:t>n</w:t>
      </w:r>
      <w:r>
        <w:t>eck with a Blade, and</w:t>
      </w:r>
      <w:r w:rsidR="00483B1D">
        <w:t>—</w:t>
      </w:r>
      <w:r>
        <w:t>great powers notwithstanding</w:t>
      </w:r>
      <w:r w:rsidR="00483B1D">
        <w:t>—</w:t>
      </w:r>
      <w:r>
        <w:t>the Fused would die.</w:t>
      </w:r>
    </w:p>
    <w:p w14:paraId="0A9C14F1" w14:textId="5B44597F" w:rsidR="00D10B5B" w:rsidRDefault="0059432C" w:rsidP="00684D30">
      <w:pPr>
        <w:pStyle w:val="Body-TextTx"/>
      </w:pPr>
      <w:r>
        <w:t>Kaladin</w:t>
      </w:r>
      <w:r w:rsidR="00766B15">
        <w:t>’</w:t>
      </w:r>
      <w:r>
        <w:t>s vision recovered enough to let him see a violet-red light burst from the chest of the Fused.</w:t>
      </w:r>
      <w:r w:rsidR="0004281A">
        <w:t xml:space="preserve"> </w:t>
      </w:r>
      <w:r w:rsidR="001D12FF">
        <w:t>He</w:t>
      </w:r>
      <w:r>
        <w:t xml:space="preserve"> left a body behind each time </w:t>
      </w:r>
      <w:r w:rsidR="001D12FF">
        <w:t>h</w:t>
      </w:r>
      <w:r>
        <w:t>is soul</w:t>
      </w:r>
      <w:r w:rsidR="00483B1D">
        <w:t>—</w:t>
      </w:r>
      <w:r>
        <w:t>or whatever</w:t>
      </w:r>
      <w:r w:rsidR="00483B1D">
        <w:t>—</w:t>
      </w:r>
      <w:r>
        <w:t>became a ribbon of red light.</w:t>
      </w:r>
      <w:r w:rsidR="0004281A">
        <w:t xml:space="preserve"> </w:t>
      </w:r>
      <w:r>
        <w:t>Kaladin</w:t>
      </w:r>
      <w:r w:rsidR="00766B15">
        <w:t>’</w:t>
      </w:r>
      <w:r>
        <w:t>s Blade sliced the body</w:t>
      </w:r>
      <w:r w:rsidR="00766B15">
        <w:t>’</w:t>
      </w:r>
      <w:r>
        <w:t>s head clean off, but the light had already escaped.</w:t>
      </w:r>
    </w:p>
    <w:p w14:paraId="20DC2510" w14:textId="370D40AC" w:rsidR="00D10B5B" w:rsidRDefault="0059432C" w:rsidP="00684D30">
      <w:pPr>
        <w:pStyle w:val="Body-TextTx"/>
      </w:pPr>
      <w:r w:rsidRPr="00CC5738">
        <w:rPr>
          <w:rStyle w:val="itali"/>
        </w:rPr>
        <w:t>Stormwinds</w:t>
      </w:r>
      <w:r w:rsidRPr="00916B40">
        <w:rPr>
          <w:rStyle w:val="itali"/>
        </w:rPr>
        <w:t>.</w:t>
      </w:r>
      <w:r w:rsidR="0004281A">
        <w:t xml:space="preserve"> </w:t>
      </w:r>
      <w:r>
        <w:t>This thing seemed more spren than singer.</w:t>
      </w:r>
      <w:r w:rsidR="0004281A">
        <w:t xml:space="preserve"> </w:t>
      </w:r>
      <w:r w:rsidR="00CC5BD6">
        <w:t>The</w:t>
      </w:r>
      <w:r>
        <w:t xml:space="preserve"> discarded body tumbled through the fog, and Kaladin followed it down, his wounds fully healing.</w:t>
      </w:r>
      <w:r w:rsidR="0004281A">
        <w:t xml:space="preserve"> </w:t>
      </w:r>
      <w:r>
        <w:t>He breathed in a second pouch of spheres as he landed beside the fallen corpse.</w:t>
      </w:r>
      <w:r w:rsidR="0004281A">
        <w:t xml:space="preserve"> </w:t>
      </w:r>
      <w:r>
        <w:t>Could he even kill this being?</w:t>
      </w:r>
      <w:r w:rsidR="0004281A">
        <w:t xml:space="preserve"> </w:t>
      </w:r>
      <w:r>
        <w:t>A Shardblade could cut spren, but that didn</w:t>
      </w:r>
      <w:r w:rsidR="00766B15">
        <w:t>’</w:t>
      </w:r>
      <w:r>
        <w:t>t kill them.</w:t>
      </w:r>
      <w:r w:rsidR="0004281A">
        <w:t xml:space="preserve"> </w:t>
      </w:r>
      <w:r>
        <w:t>They re</w:t>
      </w:r>
      <w:r w:rsidR="0064199B">
        <w:t>-</w:t>
      </w:r>
      <w:r>
        <w:t>formed eventually.</w:t>
      </w:r>
    </w:p>
    <w:p w14:paraId="3886A38A" w14:textId="251F3B75" w:rsidR="00D10B5B" w:rsidRDefault="0059432C" w:rsidP="00684D30">
      <w:pPr>
        <w:pStyle w:val="Body-TextTx"/>
      </w:pPr>
      <w:r>
        <w:t>Sweat poured down Kaladin</w:t>
      </w:r>
      <w:r w:rsidR="00766B15">
        <w:t>’</w:t>
      </w:r>
      <w:r>
        <w:t>s face, his heart thundering inside him.</w:t>
      </w:r>
      <w:r w:rsidR="0004281A">
        <w:t xml:space="preserve"> </w:t>
      </w:r>
      <w:r>
        <w:t>Though Stormlight urged him to move, he stilled himself and watched the fog, searching for signs of the Fused.</w:t>
      </w:r>
      <w:r w:rsidR="0004281A">
        <w:t xml:space="preserve"> </w:t>
      </w:r>
      <w:r>
        <w:lastRenderedPageBreak/>
        <w:t>They</w:t>
      </w:r>
      <w:r w:rsidR="00766B15">
        <w:t>’</w:t>
      </w:r>
      <w:r>
        <w:t>d gotten far enough from the city that he couldn</w:t>
      </w:r>
      <w:r w:rsidR="00766B15">
        <w:t>’</w:t>
      </w:r>
      <w:r>
        <w:t>t see anyone else.</w:t>
      </w:r>
      <w:r w:rsidR="0004281A">
        <w:t xml:space="preserve"> </w:t>
      </w:r>
      <w:r>
        <w:t>Just shadowed hills.</w:t>
      </w:r>
      <w:r w:rsidR="0004281A">
        <w:t xml:space="preserve"> </w:t>
      </w:r>
      <w:r>
        <w:t>Empty.</w:t>
      </w:r>
    </w:p>
    <w:p w14:paraId="203CBEF9" w14:textId="2B408E24" w:rsidR="00D10B5B" w:rsidRDefault="0059432C" w:rsidP="00684D30">
      <w:pPr>
        <w:pStyle w:val="Body-TextTx"/>
      </w:pPr>
      <w:r w:rsidRPr="00CC5738">
        <w:rPr>
          <w:rStyle w:val="itali"/>
        </w:rPr>
        <w:t>Storms.</w:t>
      </w:r>
      <w:r w:rsidR="0004281A">
        <w:rPr>
          <w:rStyle w:val="itali"/>
        </w:rPr>
        <w:t xml:space="preserve"> </w:t>
      </w:r>
      <w:r w:rsidRPr="00CC5738">
        <w:rPr>
          <w:rStyle w:val="itali"/>
        </w:rPr>
        <w:t>That was close.</w:t>
      </w:r>
      <w:r w:rsidR="0004281A">
        <w:t xml:space="preserve"> </w:t>
      </w:r>
      <w:r>
        <w:t>As close to death as he</w:t>
      </w:r>
      <w:r w:rsidR="00766B15">
        <w:t>’</w:t>
      </w:r>
      <w:r>
        <w:t>d come in a long, long while.</w:t>
      </w:r>
      <w:r w:rsidR="0004281A">
        <w:t xml:space="preserve"> </w:t>
      </w:r>
      <w:r>
        <w:t>Made all the more alarming by how quickly and unexpectedly the Fused had taken him.</w:t>
      </w:r>
      <w:r w:rsidR="0004281A">
        <w:t xml:space="preserve"> </w:t>
      </w:r>
      <w:r>
        <w:t>There was a danger to feeling like he owned the winds and the sky, to knowing he could heal quickly.</w:t>
      </w:r>
    </w:p>
    <w:p w14:paraId="55772821" w14:textId="280B0922" w:rsidR="00D10B5B" w:rsidRDefault="0059432C" w:rsidP="00684D30">
      <w:pPr>
        <w:pStyle w:val="Body-TextTx"/>
      </w:pPr>
      <w:r>
        <w:t>Kaladin turned around slowly, feeling the breeze on his skin.</w:t>
      </w:r>
      <w:r w:rsidR="0004281A">
        <w:t xml:space="preserve"> </w:t>
      </w:r>
      <w:r>
        <w:t>Carefully, he walked over to the lump that remained of the Fused.</w:t>
      </w:r>
      <w:r w:rsidR="0004281A">
        <w:t xml:space="preserve"> </w:t>
      </w:r>
      <w:r>
        <w:t>The corpse</w:t>
      </w:r>
      <w:r w:rsidR="00483B1D">
        <w:t>—</w:t>
      </w:r>
      <w:r>
        <w:t>or whatever it was</w:t>
      </w:r>
      <w:r w:rsidR="00483B1D">
        <w:t>—</w:t>
      </w:r>
      <w:r>
        <w:t>looked dried out and fragile, the colors faded, like the shell of a snail long dead.</w:t>
      </w:r>
      <w:r w:rsidR="0004281A">
        <w:t xml:space="preserve"> </w:t>
      </w:r>
      <w:r>
        <w:t>The flesh underneath had turned into some kind of stone, porous and light.</w:t>
      </w:r>
      <w:r w:rsidR="0004281A">
        <w:t xml:space="preserve"> </w:t>
      </w:r>
      <w:r>
        <w:t>Kaladin picked up the decapitated head and pressed his thumb into the face, which crumbled like ash.</w:t>
      </w:r>
      <w:r w:rsidR="0004281A">
        <w:t xml:space="preserve"> </w:t>
      </w:r>
      <w:r>
        <w:t>The rest of the body followed on its own a few moments later, then even the carapace disintegrated.</w:t>
      </w:r>
    </w:p>
    <w:p w14:paraId="574B5360" w14:textId="78BB4435" w:rsidR="00D10B5B" w:rsidRDefault="0059432C" w:rsidP="00684D30">
      <w:pPr>
        <w:pStyle w:val="Body-TextTx"/>
      </w:pPr>
      <w:r>
        <w:t xml:space="preserve">A line of violet-red light came streaking in from the side. Kaladin immediately launched himself upward, narrowly avoiding the grasp of the Fused </w:t>
      </w:r>
      <w:r w:rsidR="00CC5BD6">
        <w:t>that</w:t>
      </w:r>
      <w:r>
        <w:t xml:space="preserve"> formed from the light beneath him.</w:t>
      </w:r>
      <w:r w:rsidR="0004281A">
        <w:t xml:space="preserve"> </w:t>
      </w:r>
      <w:r>
        <w:t xml:space="preserve">The creature, however, </w:t>
      </w:r>
      <w:r w:rsidRPr="00916B40">
        <w:t>immediately</w:t>
      </w:r>
      <w:r>
        <w:t xml:space="preserve"> dropped t</w:t>
      </w:r>
      <w:r w:rsidR="0089584E">
        <w:t>he</w:t>
      </w:r>
      <w:r>
        <w:t xml:space="preserve"> new body and shot upward after Kaladin as a light.</w:t>
      </w:r>
      <w:r w:rsidR="0004281A">
        <w:t xml:space="preserve"> </w:t>
      </w:r>
      <w:r>
        <w:t>This time Kaladin dodged a little too slowly, and the creature</w:t>
      </w:r>
      <w:r w:rsidR="00483B1D">
        <w:t>—</w:t>
      </w:r>
      <w:r>
        <w:t>forming from the light</w:t>
      </w:r>
      <w:r w:rsidR="00483B1D">
        <w:t>—</w:t>
      </w:r>
      <w:r>
        <w:t>seized him by the leg.</w:t>
      </w:r>
    </w:p>
    <w:p w14:paraId="7FCA7E76" w14:textId="2A5F9F38" w:rsidR="00D10B5B" w:rsidRDefault="0059432C" w:rsidP="00684D30">
      <w:pPr>
        <w:pStyle w:val="Body-TextTx"/>
      </w:pPr>
      <w:r>
        <w:t>The Fused heaved upward, using his powerful upper</w:t>
      </w:r>
      <w:r w:rsidR="00D35B3F">
        <w:t>-</w:t>
      </w:r>
      <w:r>
        <w:t>body strength to climb up Kaladin</w:t>
      </w:r>
      <w:r w:rsidR="00766B15">
        <w:t>’</w:t>
      </w:r>
      <w:r>
        <w:t>s uniform.</w:t>
      </w:r>
      <w:r w:rsidR="0004281A">
        <w:t xml:space="preserve"> </w:t>
      </w:r>
      <w:r>
        <w:t>By the time the Sylblade formed in Kaladin</w:t>
      </w:r>
      <w:r w:rsidR="00766B15">
        <w:t>’</w:t>
      </w:r>
      <w:r>
        <w:t>s hands, the Fused had him in a powerful grip</w:t>
      </w:r>
      <w:r w:rsidR="00483B1D">
        <w:t>—</w:t>
      </w:r>
      <w:r>
        <w:t>legs wrapped around his torso, left hand grabbing Kaladin</w:t>
      </w:r>
      <w:r w:rsidR="00766B15">
        <w:t>’</w:t>
      </w:r>
      <w:r>
        <w:t>s sword hand and holding it out to the side while he shoved his right forearm up into Kaladin</w:t>
      </w:r>
      <w:r w:rsidR="00766B15">
        <w:t>’</w:t>
      </w:r>
      <w:r>
        <w:t>s throat.</w:t>
      </w:r>
      <w:r w:rsidR="0004281A">
        <w:t xml:space="preserve"> </w:t>
      </w:r>
      <w:r>
        <w:t>That forced his head up, making it difficult to see the Fused, let alone get leverage against him.</w:t>
      </w:r>
    </w:p>
    <w:p w14:paraId="166266FC" w14:textId="165F664B" w:rsidR="00D10B5B" w:rsidRDefault="0059432C" w:rsidP="00684D30">
      <w:pPr>
        <w:pStyle w:val="Body-TextTx"/>
      </w:pPr>
      <w:r>
        <w:t>He didn</w:t>
      </w:r>
      <w:r w:rsidR="00766B15">
        <w:t>’</w:t>
      </w:r>
      <w:r>
        <w:t>t need leverage, however.</w:t>
      </w:r>
      <w:r w:rsidR="0004281A">
        <w:t xml:space="preserve"> </w:t>
      </w:r>
      <w:r>
        <w:t>Grappling with a Windrunner was a dangerous prospect, for whatever Kaladin could touch, he could Lash.</w:t>
      </w:r>
      <w:r w:rsidR="0004281A">
        <w:t xml:space="preserve"> </w:t>
      </w:r>
      <w:r>
        <w:t xml:space="preserve">He poured Light into his enemy to </w:t>
      </w:r>
      <w:r>
        <w:lastRenderedPageBreak/>
        <w:t>Lash the creature away.</w:t>
      </w:r>
      <w:r w:rsidR="0004281A">
        <w:t xml:space="preserve"> </w:t>
      </w:r>
      <w:r>
        <w:t>The Light resisted, as it did when applied to Fused, but Kaladin had enough to push through the resistance.</w:t>
      </w:r>
    </w:p>
    <w:p w14:paraId="58159D99" w14:textId="543B1C94" w:rsidR="00D10B5B" w:rsidRDefault="0059432C" w:rsidP="00684D30">
      <w:pPr>
        <w:pStyle w:val="Body-TextTx"/>
      </w:pPr>
      <w:r>
        <w:t>Kaladin Lashed himself in the other direction, and it soon felt like two enormous hands were pulling the two of them apart.</w:t>
      </w:r>
      <w:r w:rsidR="0004281A">
        <w:t xml:space="preserve"> </w:t>
      </w:r>
      <w:r>
        <w:t>The Fused grunted, then said something in his own language.</w:t>
      </w:r>
      <w:r w:rsidR="0004281A">
        <w:t xml:space="preserve"> </w:t>
      </w:r>
      <w:r>
        <w:t xml:space="preserve">Kaladin dropped the Sylblade and focused on trying to push </w:t>
      </w:r>
      <w:r w:rsidR="00BD0DEF">
        <w:t>t</w:t>
      </w:r>
      <w:r>
        <w:t>h</w:t>
      </w:r>
      <w:r w:rsidR="00BD0DEF">
        <w:t>e</w:t>
      </w:r>
      <w:r>
        <w:t xml:space="preserve"> enemy away.</w:t>
      </w:r>
      <w:r w:rsidR="0004281A">
        <w:t xml:space="preserve"> </w:t>
      </w:r>
      <w:r>
        <w:t>The Fused was glowing with Stormlight now; it rose off him like luminescent smoke.</w:t>
      </w:r>
    </w:p>
    <w:p w14:paraId="504BDE6F" w14:textId="1C0895DA" w:rsidR="00D10B5B" w:rsidRDefault="0059432C" w:rsidP="00684D30">
      <w:pPr>
        <w:pStyle w:val="Body-TextTx"/>
      </w:pPr>
      <w:r>
        <w:t>Finally the enemy</w:t>
      </w:r>
      <w:r w:rsidR="00766B15">
        <w:t>’</w:t>
      </w:r>
      <w:r>
        <w:t xml:space="preserve">s grip slipped, then </w:t>
      </w:r>
      <w:r w:rsidR="0089584E">
        <w:t>he</w:t>
      </w:r>
      <w:r>
        <w:t xml:space="preserve"> shot away from Kaladin like an arrow from a Shardbow.</w:t>
      </w:r>
      <w:r w:rsidR="0004281A">
        <w:t xml:space="preserve"> </w:t>
      </w:r>
      <w:r>
        <w:t>A fraction of a second later, that relentless red-violet light darted from the chest and headed straight for Kaladin yet again.</w:t>
      </w:r>
    </w:p>
    <w:p w14:paraId="09A118BA" w14:textId="69B941B8" w:rsidR="00D10B5B" w:rsidRDefault="0059432C" w:rsidP="00684D30">
      <w:pPr>
        <w:pStyle w:val="Body-TextTx"/>
      </w:pPr>
      <w:r>
        <w:t>Kaladin narrowly avoided it, Lashing himself downward as the Fused formed and reached for him.</w:t>
      </w:r>
      <w:r w:rsidR="0004281A">
        <w:t xml:space="preserve"> </w:t>
      </w:r>
      <w:r>
        <w:t>After missing, the Fused fell through the mists, vanishing.</w:t>
      </w:r>
      <w:r w:rsidR="0004281A">
        <w:t xml:space="preserve"> </w:t>
      </w:r>
      <w:r>
        <w:t>Again Kaladin found himself low on Stormlight, his heart racing.</w:t>
      </w:r>
      <w:r w:rsidR="0004281A">
        <w:t xml:space="preserve"> </w:t>
      </w:r>
      <w:r>
        <w:t>He breathed in his third</w:t>
      </w:r>
      <w:r w:rsidR="00483B1D">
        <w:t>—</w:t>
      </w:r>
      <w:r>
        <w:t>of four</w:t>
      </w:r>
      <w:r w:rsidR="00483B1D">
        <w:t>—</w:t>
      </w:r>
      <w:r>
        <w:t>pouch of spheres.</w:t>
      </w:r>
      <w:r w:rsidR="0004281A">
        <w:t xml:space="preserve"> </w:t>
      </w:r>
      <w:r>
        <w:t>They</w:t>
      </w:r>
      <w:r w:rsidR="00766B15">
        <w:t>’</w:t>
      </w:r>
      <w:r>
        <w:t>d learned to start wearing those sewn into the inside of their uniforms.</w:t>
      </w:r>
      <w:r w:rsidR="0004281A">
        <w:t xml:space="preserve"> </w:t>
      </w:r>
      <w:r>
        <w:t>Fused knew to try to cut away a Radiant</w:t>
      </w:r>
      <w:r w:rsidR="00766B15">
        <w:t>’</w:t>
      </w:r>
      <w:r>
        <w:t>s sphere reserve.</w:t>
      </w:r>
    </w:p>
    <w:p w14:paraId="043E473B" w14:textId="44D4935F" w:rsidR="00D10B5B" w:rsidRDefault="00766B15" w:rsidP="00684D30">
      <w:pPr>
        <w:pStyle w:val="Body-TextTx"/>
      </w:pPr>
      <w:r>
        <w:t>“</w:t>
      </w:r>
      <w:r w:rsidR="0059432C">
        <w:t>Wow,</w:t>
      </w:r>
      <w:r>
        <w:t>”</w:t>
      </w:r>
      <w:r w:rsidR="0059432C">
        <w:t xml:space="preserve"> Syl said, hovering up beside Kaladin, naturally taking a position where she could watch behind him.</w:t>
      </w:r>
      <w:r w:rsidR="0004281A">
        <w:t xml:space="preserve"> </w:t>
      </w:r>
      <w:r>
        <w:t>“</w:t>
      </w:r>
      <w:r w:rsidR="0059432C">
        <w:t>He</w:t>
      </w:r>
      <w:r>
        <w:t>’</w:t>
      </w:r>
      <w:r w:rsidR="0059432C">
        <w:t>s good, isn</w:t>
      </w:r>
      <w:r>
        <w:t>’</w:t>
      </w:r>
      <w:r w:rsidR="0059432C">
        <w:t>t he?</w:t>
      </w:r>
      <w:r>
        <w:t>”</w:t>
      </w:r>
    </w:p>
    <w:p w14:paraId="643F43A0" w14:textId="5E955926" w:rsidR="00D10B5B" w:rsidRDefault="00766B15" w:rsidP="00684D30">
      <w:pPr>
        <w:pStyle w:val="Body-TextTx"/>
      </w:pPr>
      <w:r>
        <w:t>“</w:t>
      </w:r>
      <w:r w:rsidR="0059432C">
        <w:t>It</w:t>
      </w:r>
      <w:r>
        <w:t>’</w:t>
      </w:r>
      <w:r w:rsidR="0059432C">
        <w:t>s more than that,</w:t>
      </w:r>
      <w:r>
        <w:t>”</w:t>
      </w:r>
      <w:r w:rsidR="0059432C">
        <w:t xml:space="preserve"> Kaladin said, scanning the featureless fog.</w:t>
      </w:r>
      <w:r w:rsidR="0004281A">
        <w:t xml:space="preserve"> </w:t>
      </w:r>
      <w:r>
        <w:t>“</w:t>
      </w:r>
      <w:r w:rsidR="0059432C">
        <w:t>He</w:t>
      </w:r>
      <w:r>
        <w:t>’</w:t>
      </w:r>
      <w:r w:rsidR="0059432C">
        <w:t>s attacking with a different strategy than most.</w:t>
      </w:r>
      <w:r w:rsidR="0004281A">
        <w:t xml:space="preserve"> </w:t>
      </w:r>
      <w:r w:rsidR="0059432C">
        <w:t>I haven</w:t>
      </w:r>
      <w:r>
        <w:t>’</w:t>
      </w:r>
      <w:r w:rsidR="0059432C">
        <w:t>t done a lot of grappling.</w:t>
      </w:r>
      <w:r>
        <w:t>”</w:t>
      </w:r>
    </w:p>
    <w:p w14:paraId="6A123CDF" w14:textId="4C5FB0FF" w:rsidR="00D10B5B" w:rsidRDefault="0059432C" w:rsidP="00684D30">
      <w:pPr>
        <w:pStyle w:val="Body-TextTx"/>
      </w:pPr>
      <w:r>
        <w:t>Wrestling wasn</w:t>
      </w:r>
      <w:r w:rsidR="00766B15">
        <w:t>’</w:t>
      </w:r>
      <w:r>
        <w:t>t often seen on the battlefield.</w:t>
      </w:r>
      <w:r w:rsidR="0004281A">
        <w:t xml:space="preserve"> </w:t>
      </w:r>
      <w:r>
        <w:t>At least not a disciplined one.</w:t>
      </w:r>
      <w:r w:rsidR="0004281A">
        <w:t xml:space="preserve"> </w:t>
      </w:r>
      <w:r>
        <w:t>Kaladin was practiced with formations, and was growing more confident with swordplay, but it had been years since he</w:t>
      </w:r>
      <w:r w:rsidR="00766B15">
        <w:t>’</w:t>
      </w:r>
      <w:r>
        <w:t>d trained on how to escape a headlock.</w:t>
      </w:r>
    </w:p>
    <w:p w14:paraId="58B6187E" w14:textId="3026F7EF" w:rsidR="00D10B5B" w:rsidRDefault="00766B15" w:rsidP="00684D30">
      <w:pPr>
        <w:pStyle w:val="Body-TextTx"/>
      </w:pPr>
      <w:r>
        <w:t>“</w:t>
      </w:r>
      <w:r w:rsidR="0059432C">
        <w:t>Where is he?</w:t>
      </w:r>
      <w:r>
        <w:t>”</w:t>
      </w:r>
      <w:r w:rsidR="0059432C">
        <w:t xml:space="preserve"> Syl asked.</w:t>
      </w:r>
    </w:p>
    <w:p w14:paraId="5CD67FAD" w14:textId="77CF05F2" w:rsidR="00D10B5B" w:rsidRDefault="00766B15" w:rsidP="00684D30">
      <w:pPr>
        <w:pStyle w:val="Body-TextTx"/>
      </w:pPr>
      <w:r>
        <w:t>“</w:t>
      </w:r>
      <w:r w:rsidR="0059432C">
        <w:t>I don</w:t>
      </w:r>
      <w:r>
        <w:t>’</w:t>
      </w:r>
      <w:r w:rsidR="0059432C">
        <w:t>t know,</w:t>
      </w:r>
      <w:r>
        <w:t>”</w:t>
      </w:r>
      <w:r w:rsidR="0059432C">
        <w:t xml:space="preserve"> Kaladin said.</w:t>
      </w:r>
      <w:r w:rsidR="0004281A">
        <w:t xml:space="preserve"> </w:t>
      </w:r>
      <w:r>
        <w:t>“</w:t>
      </w:r>
      <w:r w:rsidR="0059432C">
        <w:t>But we don</w:t>
      </w:r>
      <w:r>
        <w:t>’</w:t>
      </w:r>
      <w:r w:rsidR="0059432C">
        <w:t>t have to beat him.</w:t>
      </w:r>
      <w:r w:rsidR="0004281A">
        <w:t xml:space="preserve"> </w:t>
      </w:r>
      <w:r w:rsidR="0059432C">
        <w:t xml:space="preserve">We only need to stay out </w:t>
      </w:r>
      <w:r w:rsidR="0059432C">
        <w:lastRenderedPageBreak/>
        <w:t>of his grasp long enough for the others to arrive.</w:t>
      </w:r>
      <w:r>
        <w:t>”</w:t>
      </w:r>
    </w:p>
    <w:p w14:paraId="2BECEAE3" w14:textId="6D68075F" w:rsidR="00D10B5B" w:rsidRDefault="0059432C" w:rsidP="00684D30">
      <w:pPr>
        <w:pStyle w:val="Body-TextTx"/>
      </w:pPr>
      <w:r>
        <w:t>It took a few minutes of watching before Syl cried out.</w:t>
      </w:r>
      <w:r w:rsidR="0004281A">
        <w:t xml:space="preserve"> </w:t>
      </w:r>
      <w:r w:rsidR="00766B15">
        <w:t>“</w:t>
      </w:r>
      <w:r>
        <w:t>There!</w:t>
      </w:r>
      <w:r w:rsidR="00766B15">
        <w:t>”</w:t>
      </w:r>
      <w:r>
        <w:t xml:space="preserve"> she said, forming a ribbon of light pointing the way toward what she</w:t>
      </w:r>
      <w:r w:rsidR="00766B15">
        <w:t>’</w:t>
      </w:r>
      <w:r>
        <w:t>d seen.</w:t>
      </w:r>
    </w:p>
    <w:p w14:paraId="3AFBD48A" w14:textId="02BB4CA7" w:rsidR="00D10B5B" w:rsidRDefault="0059432C" w:rsidP="00684D30">
      <w:pPr>
        <w:pStyle w:val="Body-TextTx"/>
      </w:pPr>
      <w:r>
        <w:t>Kaladin didn</w:t>
      </w:r>
      <w:r w:rsidR="00766B15">
        <w:t>’</w:t>
      </w:r>
      <w:r>
        <w:t>t wait for further explanation.</w:t>
      </w:r>
      <w:r w:rsidR="0004281A">
        <w:t xml:space="preserve"> </w:t>
      </w:r>
      <w:r>
        <w:t>He Lashed himself away through the fog.</w:t>
      </w:r>
      <w:r w:rsidR="0004281A">
        <w:t xml:space="preserve"> </w:t>
      </w:r>
      <w:r>
        <w:t>The Fused appeared, but grasped empty air as Kaladin dodged.</w:t>
      </w:r>
      <w:r w:rsidR="0004281A">
        <w:t xml:space="preserve"> </w:t>
      </w:r>
      <w:r>
        <w:t>The creature</w:t>
      </w:r>
      <w:r w:rsidR="00766B15">
        <w:t>’</w:t>
      </w:r>
      <w:r>
        <w:t>s body fell as the line of light ejected again, but Kaladin began an erratic zigzag pattern, evading the Fused twice more.</w:t>
      </w:r>
    </w:p>
    <w:p w14:paraId="6A15964F" w14:textId="0ECB22DD" w:rsidR="00D10B5B" w:rsidRDefault="0059432C" w:rsidP="00684D30">
      <w:pPr>
        <w:pStyle w:val="Body-TextTx"/>
      </w:pPr>
      <w:r>
        <w:t xml:space="preserve">This creature used </w:t>
      </w:r>
      <w:r w:rsidR="00A93DB7">
        <w:t>Void</w:t>
      </w:r>
      <w:r>
        <w:t>light to form new bodies somehow.</w:t>
      </w:r>
      <w:r w:rsidR="0004281A">
        <w:t xml:space="preserve"> </w:t>
      </w:r>
      <w:r>
        <w:t>Each one looked identical, with hair as a kind of clothing.</w:t>
      </w:r>
      <w:r w:rsidR="0004281A">
        <w:t xml:space="preserve"> </w:t>
      </w:r>
      <w:r w:rsidR="008828E3">
        <w:t>He</w:t>
      </w:r>
      <w:r>
        <w:t xml:space="preserve"> wasn</w:t>
      </w:r>
      <w:r w:rsidR="00766B15">
        <w:t>’</w:t>
      </w:r>
      <w:r>
        <w:t>t being reborn each time</w:t>
      </w:r>
      <w:r w:rsidR="00483B1D">
        <w:t>—</w:t>
      </w:r>
      <w:r w:rsidR="008828E3">
        <w:t>he</w:t>
      </w:r>
      <w:r>
        <w:t xml:space="preserve"> was teleporting, but using the </w:t>
      </w:r>
      <w:r w:rsidR="00A93DB7">
        <w:t xml:space="preserve">ribbon of </w:t>
      </w:r>
      <w:r>
        <w:t>light to transfer between locations.</w:t>
      </w:r>
      <w:r w:rsidR="0004281A">
        <w:t xml:space="preserve"> </w:t>
      </w:r>
      <w:r>
        <w:t>They</w:t>
      </w:r>
      <w:r w:rsidR="00766B15">
        <w:t>’</w:t>
      </w:r>
      <w:r>
        <w:t xml:space="preserve">d met Fused </w:t>
      </w:r>
      <w:r w:rsidR="00C64A2C">
        <w:t>that</w:t>
      </w:r>
      <w:r>
        <w:t xml:space="preserve"> could fly, and others that had powers like Lightweavers.</w:t>
      </w:r>
      <w:r w:rsidR="0004281A">
        <w:t xml:space="preserve"> </w:t>
      </w:r>
      <w:r>
        <w:t>Perhaps this was the variety whose powers mirrored, in a way, the traveling abilities of Elsecallers.</w:t>
      </w:r>
    </w:p>
    <w:p w14:paraId="59344F48" w14:textId="7E9B4953" w:rsidR="00D10B5B" w:rsidRDefault="0059432C" w:rsidP="00684D30">
      <w:pPr>
        <w:pStyle w:val="Body-TextTx"/>
      </w:pPr>
      <w:r>
        <w:t xml:space="preserve">After the creature materialized the third time, </w:t>
      </w:r>
      <w:r w:rsidR="008828E3">
        <w:t>he</w:t>
      </w:r>
      <w:r>
        <w:t xml:space="preserve"> again briefly gave up the chase.</w:t>
      </w:r>
      <w:r w:rsidR="0004281A">
        <w:t xml:space="preserve"> </w:t>
      </w:r>
      <w:r w:rsidR="008828E3">
        <w:rPr>
          <w:rStyle w:val="itali"/>
        </w:rPr>
        <w:t>He</w:t>
      </w:r>
      <w:r w:rsidRPr="00CC5738">
        <w:rPr>
          <w:rStyle w:val="itali"/>
        </w:rPr>
        <w:t xml:space="preserve"> can teleport only three times before </w:t>
      </w:r>
      <w:r w:rsidR="008828E3">
        <w:rPr>
          <w:rStyle w:val="itali"/>
        </w:rPr>
        <w:t>he</w:t>
      </w:r>
      <w:r w:rsidRPr="00CC5738">
        <w:rPr>
          <w:rStyle w:val="itali"/>
        </w:rPr>
        <w:t xml:space="preserve"> needs to rest,</w:t>
      </w:r>
      <w:r>
        <w:t xml:space="preserve"> Kaladin guessed.</w:t>
      </w:r>
      <w:r w:rsidR="0004281A">
        <w:t xml:space="preserve"> </w:t>
      </w:r>
      <w:r w:rsidR="008828E3">
        <w:rPr>
          <w:rStyle w:val="itali"/>
        </w:rPr>
        <w:t>He</w:t>
      </w:r>
      <w:r w:rsidRPr="00CC5738">
        <w:rPr>
          <w:rStyle w:val="itali"/>
        </w:rPr>
        <w:t xml:space="preserve"> attacked in a burst of three each time.</w:t>
      </w:r>
      <w:r w:rsidR="0004281A">
        <w:rPr>
          <w:rStyle w:val="itali"/>
        </w:rPr>
        <w:t xml:space="preserve"> </w:t>
      </w:r>
      <w:r w:rsidRPr="00CC5738">
        <w:rPr>
          <w:rStyle w:val="itali"/>
        </w:rPr>
        <w:t xml:space="preserve">So after that, </w:t>
      </w:r>
      <w:r w:rsidR="008828E3">
        <w:rPr>
          <w:rStyle w:val="itali"/>
        </w:rPr>
        <w:t>h</w:t>
      </w:r>
      <w:r w:rsidRPr="00CC5738">
        <w:rPr>
          <w:rStyle w:val="itali"/>
        </w:rPr>
        <w:t>is powers need to regenerate?</w:t>
      </w:r>
      <w:r w:rsidR="0004281A">
        <w:rPr>
          <w:rStyle w:val="itali"/>
        </w:rPr>
        <w:t xml:space="preserve"> </w:t>
      </w:r>
      <w:r w:rsidRPr="00CC5738">
        <w:rPr>
          <w:rStyle w:val="itali"/>
        </w:rPr>
        <w:t>Or</w:t>
      </w:r>
      <w:r w:rsidR="00766B15">
        <w:rPr>
          <w:rStyle w:val="itali"/>
        </w:rPr>
        <w:t> . . .</w:t>
      </w:r>
      <w:r w:rsidR="00483B1D" w:rsidRPr="00CC5738">
        <w:rPr>
          <w:rStyle w:val="itali"/>
        </w:rPr>
        <w:t xml:space="preserve"> </w:t>
      </w:r>
      <w:r w:rsidRPr="00CC5738">
        <w:rPr>
          <w:rStyle w:val="itali"/>
        </w:rPr>
        <w:t xml:space="preserve">no, </w:t>
      </w:r>
      <w:r w:rsidR="008828E3">
        <w:rPr>
          <w:rStyle w:val="itali"/>
        </w:rPr>
        <w:t>he</w:t>
      </w:r>
      <w:r w:rsidRPr="00CC5738">
        <w:rPr>
          <w:rStyle w:val="itali"/>
        </w:rPr>
        <w:t xml:space="preserve"> probably needs to go somewhere and fetch more Voidlight.</w:t>
      </w:r>
    </w:p>
    <w:p w14:paraId="46D25D4A" w14:textId="3AD7303D" w:rsidR="00D10B5B" w:rsidRDefault="0059432C" w:rsidP="00684D30">
      <w:pPr>
        <w:pStyle w:val="Body-TextTx"/>
      </w:pPr>
      <w:r>
        <w:t>Indeed, a few minutes later, the red-violet light returned.</w:t>
      </w:r>
      <w:r w:rsidR="0004281A">
        <w:t xml:space="preserve"> </w:t>
      </w:r>
      <w:r>
        <w:t>Kaladin Lashed himself directly away from the light, picking up speed.</w:t>
      </w:r>
      <w:r w:rsidR="0004281A">
        <w:t xml:space="preserve"> </w:t>
      </w:r>
      <w:r>
        <w:t>Air became a roar around him, and by the fifth Lashing, he was fast enough that the red light couldn</w:t>
      </w:r>
      <w:r w:rsidR="00766B15">
        <w:t>’</w:t>
      </w:r>
      <w:r>
        <w:t>t keep up, and dwindled behind.</w:t>
      </w:r>
    </w:p>
    <w:p w14:paraId="0F51BB73" w14:textId="14B023DE" w:rsidR="00D10B5B" w:rsidRDefault="0059432C" w:rsidP="00684D30">
      <w:pPr>
        <w:pStyle w:val="Body-TextTx"/>
      </w:pPr>
      <w:r w:rsidRPr="00CC5738">
        <w:rPr>
          <w:rStyle w:val="itali"/>
        </w:rPr>
        <w:t>Not quite so dangerous if you can</w:t>
      </w:r>
      <w:r w:rsidR="00766B15">
        <w:rPr>
          <w:rStyle w:val="itali"/>
        </w:rPr>
        <w:t>’</w:t>
      </w:r>
      <w:r w:rsidRPr="00CC5738">
        <w:rPr>
          <w:rStyle w:val="itali"/>
        </w:rPr>
        <w:t>t reach me, are you?</w:t>
      </w:r>
      <w:r>
        <w:t xml:space="preserve"> Kaladin thought.</w:t>
      </w:r>
      <w:r w:rsidR="0004281A">
        <w:t xml:space="preserve"> </w:t>
      </w:r>
      <w:r>
        <w:t xml:space="preserve">The Fused evidently came to the same conclusion, </w:t>
      </w:r>
      <w:r w:rsidR="00E47EA8">
        <w:t>the</w:t>
      </w:r>
      <w:r>
        <w:t xml:space="preserve"> ribbon of light diving downward through the fog.</w:t>
      </w:r>
    </w:p>
    <w:p w14:paraId="4D90DCE7" w14:textId="6AFDEB44" w:rsidR="00D10B5B" w:rsidRDefault="0059432C" w:rsidP="00684D30">
      <w:pPr>
        <w:pStyle w:val="Body-TextTx"/>
      </w:pPr>
      <w:r>
        <w:t>Unfortunately, the Fused probably knew Kaladin intended to return to Hearthstone.</w:t>
      </w:r>
      <w:r w:rsidR="0004281A">
        <w:t xml:space="preserve"> </w:t>
      </w:r>
      <w:r>
        <w:t xml:space="preserve">So, instead of continuing, Kaladin </w:t>
      </w:r>
      <w:r w:rsidR="00C64A2C">
        <w:t xml:space="preserve">flew </w:t>
      </w:r>
      <w:r>
        <w:t>down as well.</w:t>
      </w:r>
      <w:r w:rsidR="0004281A">
        <w:t xml:space="preserve"> </w:t>
      </w:r>
      <w:r>
        <w:t>He came to rest on a hilltop overgrown with lumpish rockbuds, their vines spilling out liberally in the humidity.</w:t>
      </w:r>
    </w:p>
    <w:p w14:paraId="4977779D" w14:textId="350D1566" w:rsidR="00D10B5B" w:rsidRDefault="0059432C" w:rsidP="00684D30">
      <w:pPr>
        <w:pStyle w:val="Body-TextTx"/>
      </w:pPr>
      <w:r>
        <w:lastRenderedPageBreak/>
        <w:t>The Fused stood at the bottom of the hill, looking up.</w:t>
      </w:r>
      <w:r w:rsidR="0004281A">
        <w:t xml:space="preserve"> </w:t>
      </w:r>
      <w:r>
        <w:t>Yes</w:t>
      </w:r>
      <w:r w:rsidR="00766B15">
        <w:t> . . .</w:t>
      </w:r>
      <w:r w:rsidR="00483B1D">
        <w:t xml:space="preserve"> </w:t>
      </w:r>
      <w:r>
        <w:t xml:space="preserve">that black wrap </w:t>
      </w:r>
      <w:r w:rsidR="00E47EA8">
        <w:t>he</w:t>
      </w:r>
      <w:r>
        <w:t xml:space="preserve"> </w:t>
      </w:r>
      <w:r w:rsidR="00741ABF">
        <w:t xml:space="preserve">wore </w:t>
      </w:r>
      <w:r w:rsidRPr="00CC5738">
        <w:rPr>
          <w:rStyle w:val="itali"/>
        </w:rPr>
        <w:t>was</w:t>
      </w:r>
      <w:r>
        <w:t xml:space="preserve"> hair, from the top of </w:t>
      </w:r>
      <w:r w:rsidR="00E47EA8">
        <w:t>h</w:t>
      </w:r>
      <w:r>
        <w:t xml:space="preserve">is head, wound long and tight around </w:t>
      </w:r>
      <w:r w:rsidR="00E47EA8">
        <w:t>h</w:t>
      </w:r>
      <w:r>
        <w:t>is body.</w:t>
      </w:r>
      <w:r w:rsidR="0004281A">
        <w:t xml:space="preserve"> </w:t>
      </w:r>
      <w:r w:rsidR="00E47EA8">
        <w:t>He</w:t>
      </w:r>
      <w:r>
        <w:t xml:space="preserve"> broke a carapace </w:t>
      </w:r>
      <w:r w:rsidR="00A32170">
        <w:t>spur</w:t>
      </w:r>
      <w:r>
        <w:t xml:space="preserve"> off </w:t>
      </w:r>
      <w:r w:rsidR="00E47EA8">
        <w:t>h</w:t>
      </w:r>
      <w:r>
        <w:t>is arm</w:t>
      </w:r>
      <w:r w:rsidR="00483B1D">
        <w:t>—</w:t>
      </w:r>
      <w:r>
        <w:t>a sharp and jagged weapon</w:t>
      </w:r>
      <w:r w:rsidR="00483B1D">
        <w:t>—</w:t>
      </w:r>
      <w:r>
        <w:t>and pointed it toward Kaladin.</w:t>
      </w:r>
      <w:r w:rsidR="0004281A">
        <w:t xml:space="preserve"> </w:t>
      </w:r>
      <w:r w:rsidR="00645073">
        <w:t>He</w:t>
      </w:r>
      <w:r>
        <w:t xml:space="preserve"> had probably used one of those as a dagger when attacking Kaladin</w:t>
      </w:r>
      <w:r w:rsidR="00766B15">
        <w:t>’</w:t>
      </w:r>
      <w:r>
        <w:t>s back.</w:t>
      </w:r>
    </w:p>
    <w:p w14:paraId="073498E1" w14:textId="329BF22C" w:rsidR="00D10B5B" w:rsidRDefault="0059432C" w:rsidP="00684D30">
      <w:pPr>
        <w:pStyle w:val="Body-TextTx"/>
      </w:pPr>
      <w:r>
        <w:t xml:space="preserve">Both spur and hair seemed to imply </w:t>
      </w:r>
      <w:r w:rsidR="00645073">
        <w:t>he</w:t>
      </w:r>
      <w:r>
        <w:t xml:space="preserve"> couldn</w:t>
      </w:r>
      <w:r w:rsidR="00766B15">
        <w:t>’</w:t>
      </w:r>
      <w:r>
        <w:t xml:space="preserve">t take objects with </w:t>
      </w:r>
      <w:r w:rsidR="00645073">
        <w:t>h</w:t>
      </w:r>
      <w:r>
        <w:t>i</w:t>
      </w:r>
      <w:r w:rsidR="00645073">
        <w:t>m</w:t>
      </w:r>
      <w:r>
        <w:t xml:space="preserve"> when teleporting</w:t>
      </w:r>
      <w:r w:rsidR="00483B1D">
        <w:t>—</w:t>
      </w:r>
      <w:r>
        <w:t xml:space="preserve">so </w:t>
      </w:r>
      <w:r w:rsidR="00645073">
        <w:t>he</w:t>
      </w:r>
      <w:r>
        <w:t xml:space="preserve"> couldn</w:t>
      </w:r>
      <w:r w:rsidR="00766B15">
        <w:t>’</w:t>
      </w:r>
      <w:r>
        <w:t xml:space="preserve">t keep </w:t>
      </w:r>
      <w:r w:rsidR="00FF4271">
        <w:t>V</w:t>
      </w:r>
      <w:r>
        <w:t xml:space="preserve">oidlight spheres on </w:t>
      </w:r>
      <w:r w:rsidR="00645073">
        <w:t>h</w:t>
      </w:r>
      <w:r>
        <w:t>is person, but had to retreat to refill.</w:t>
      </w:r>
    </w:p>
    <w:p w14:paraId="07D9B739" w14:textId="3C51EB09" w:rsidR="00D10B5B" w:rsidRDefault="0059432C" w:rsidP="00684D30">
      <w:pPr>
        <w:pStyle w:val="Body-TextTx"/>
      </w:pPr>
      <w:r>
        <w:t>Syl formed as a spear.</w:t>
      </w:r>
      <w:r w:rsidR="0004281A">
        <w:t xml:space="preserve"> </w:t>
      </w:r>
      <w:r w:rsidR="00766B15">
        <w:t>“</w:t>
      </w:r>
      <w:r>
        <w:t>I</w:t>
      </w:r>
      <w:r w:rsidR="00766B15">
        <w:t>’</w:t>
      </w:r>
      <w:r>
        <w:t>m ready,</w:t>
      </w:r>
      <w:r w:rsidR="00766B15">
        <w:t>”</w:t>
      </w:r>
      <w:r>
        <w:t xml:space="preserve"> Kaladin called.</w:t>
      </w:r>
      <w:r w:rsidR="0004281A">
        <w:t xml:space="preserve"> </w:t>
      </w:r>
      <w:r w:rsidR="00766B15">
        <w:t>“</w:t>
      </w:r>
      <w:r>
        <w:t>Come at me.</w:t>
      </w:r>
      <w:r w:rsidR="00766B15">
        <w:t>”</w:t>
      </w:r>
    </w:p>
    <w:p w14:paraId="4656C41F" w14:textId="3850FA30" w:rsidR="00D10B5B" w:rsidRDefault="00766B15" w:rsidP="00684D30">
      <w:pPr>
        <w:pStyle w:val="Body-TextTx"/>
      </w:pPr>
      <w:r>
        <w:t>“</w:t>
      </w:r>
      <w:r w:rsidR="0059432C">
        <w:t>So you can run?</w:t>
      </w:r>
      <w:r>
        <w:t>”</w:t>
      </w:r>
      <w:r w:rsidR="0059432C">
        <w:t xml:space="preserve"> the Fused called in Alethi, </w:t>
      </w:r>
      <w:r w:rsidR="00926D09">
        <w:t>h</w:t>
      </w:r>
      <w:r w:rsidR="0059432C">
        <w:t>is voice rough, like stones grinding together.</w:t>
      </w:r>
      <w:r w:rsidR="0004281A">
        <w:t xml:space="preserve"> </w:t>
      </w:r>
      <w:r>
        <w:t>“</w:t>
      </w:r>
      <w:r w:rsidR="0059432C">
        <w:t>Watch for me from the corner of your eye, Windrunner.</w:t>
      </w:r>
      <w:r w:rsidR="0004281A">
        <w:t xml:space="preserve"> </w:t>
      </w:r>
      <w:r w:rsidR="0059432C">
        <w:t>We</w:t>
      </w:r>
      <w:r>
        <w:t>’</w:t>
      </w:r>
      <w:r w:rsidR="0059432C">
        <w:t>ll meet again soon.</w:t>
      </w:r>
      <w:r>
        <w:t>”</w:t>
      </w:r>
      <w:r w:rsidR="0004281A">
        <w:t xml:space="preserve"> </w:t>
      </w:r>
      <w:r w:rsidR="0059432C">
        <w:t>He became a ribbon of red light</w:t>
      </w:r>
      <w:r w:rsidR="00483B1D">
        <w:t>—</w:t>
      </w:r>
      <w:r w:rsidR="0059432C">
        <w:t>leaving another crumbling corpse as he disappeared into the fog.</w:t>
      </w:r>
    </w:p>
    <w:p w14:paraId="09AEBEDE" w14:textId="4E35C8B8" w:rsidR="00D10B5B" w:rsidRDefault="0059432C" w:rsidP="00684D30">
      <w:pPr>
        <w:pStyle w:val="Body-TextTx"/>
      </w:pPr>
      <w:r>
        <w:t>Kaladin sat down and let out a long breath, Stormlight puffing in front of him and mingling with the fog.</w:t>
      </w:r>
      <w:r w:rsidR="0004281A">
        <w:t xml:space="preserve"> </w:t>
      </w:r>
      <w:r>
        <w:t>That fog would burn away as the sun rose higher, but for now it still blanke</w:t>
      </w:r>
      <w:r w:rsidR="002C3091">
        <w:t>te</w:t>
      </w:r>
      <w:r>
        <w:t>d the land, making it feel eerie and forlorn.</w:t>
      </w:r>
      <w:r w:rsidR="0004281A">
        <w:t xml:space="preserve"> </w:t>
      </w:r>
      <w:r>
        <w:t>Like he had accidentally stepped into a dream.</w:t>
      </w:r>
    </w:p>
    <w:p w14:paraId="0FDD09D1" w14:textId="7C910D5B" w:rsidR="00D10B5B" w:rsidRDefault="0059432C" w:rsidP="00684D30">
      <w:pPr>
        <w:pStyle w:val="Body-TextTx"/>
      </w:pPr>
      <w:r>
        <w:t>Kaladin was hit with a sudden wave of exhaustion.</w:t>
      </w:r>
      <w:r w:rsidR="0004281A">
        <w:t xml:space="preserve"> </w:t>
      </w:r>
      <w:r>
        <w:t>The dull sense of Stormlight running out, mixed with the usual deflation after a battle.</w:t>
      </w:r>
      <w:r w:rsidR="0004281A">
        <w:t xml:space="preserve"> </w:t>
      </w:r>
      <w:r>
        <w:t>And something more.</w:t>
      </w:r>
      <w:r w:rsidR="0004281A">
        <w:t xml:space="preserve"> </w:t>
      </w:r>
      <w:r>
        <w:t>Something increasingly common these days.</w:t>
      </w:r>
    </w:p>
    <w:p w14:paraId="2DCE4F20" w14:textId="101B5952" w:rsidR="00D10B5B" w:rsidRDefault="0059432C" w:rsidP="00684D30">
      <w:pPr>
        <w:pStyle w:val="Body-TextTx"/>
      </w:pPr>
      <w:r>
        <w:t>His spear vanished and Syl reappeared, standing in the air in front of him.</w:t>
      </w:r>
      <w:r w:rsidR="0004281A">
        <w:t xml:space="preserve"> </w:t>
      </w:r>
      <w:r>
        <w:t>She</w:t>
      </w:r>
      <w:r w:rsidR="00766B15">
        <w:t>’</w:t>
      </w:r>
      <w:r>
        <w:t>d taken to wearing a stylish dress, ankle-length and sleek, instead of the filmy girlish one.</w:t>
      </w:r>
      <w:r w:rsidR="0004281A">
        <w:t xml:space="preserve"> </w:t>
      </w:r>
      <w:r>
        <w:t>When he</w:t>
      </w:r>
      <w:r w:rsidR="00766B15">
        <w:t>’</w:t>
      </w:r>
      <w:r>
        <w:t>d asked, she</w:t>
      </w:r>
      <w:r w:rsidR="00766B15">
        <w:t>’</w:t>
      </w:r>
      <w:r>
        <w:t>d explained that Adolin had been advising her.</w:t>
      </w:r>
      <w:r w:rsidR="0004281A">
        <w:t xml:space="preserve"> </w:t>
      </w:r>
      <w:r>
        <w:t>Her long, blue-white hair faded to mist, and she didn</w:t>
      </w:r>
      <w:r w:rsidR="00766B15">
        <w:t>’</w:t>
      </w:r>
      <w:r>
        <w:t>t wear a safehand sleeve.</w:t>
      </w:r>
      <w:r w:rsidR="0004281A">
        <w:t xml:space="preserve"> </w:t>
      </w:r>
      <w:r>
        <w:t>Why would she?</w:t>
      </w:r>
      <w:r w:rsidR="0004281A">
        <w:t xml:space="preserve"> </w:t>
      </w:r>
      <w:r>
        <w:t>She wasn</w:t>
      </w:r>
      <w:r w:rsidR="00766B15">
        <w:t>’</w:t>
      </w:r>
      <w:r>
        <w:t>t human, let alone Vorin.</w:t>
      </w:r>
    </w:p>
    <w:p w14:paraId="5EBE3AF1" w14:textId="6F9AFF74" w:rsidR="00D10B5B" w:rsidRDefault="00766B15" w:rsidP="00684D30">
      <w:pPr>
        <w:pStyle w:val="Body-TextTx"/>
      </w:pPr>
      <w:r>
        <w:t>“</w:t>
      </w:r>
      <w:r w:rsidR="0059432C">
        <w:t>Well,</w:t>
      </w:r>
      <w:r>
        <w:t>”</w:t>
      </w:r>
      <w:r w:rsidR="0059432C">
        <w:t xml:space="preserve"> she said, hands on hips, </w:t>
      </w:r>
      <w:r>
        <w:t>“</w:t>
      </w:r>
      <w:r w:rsidR="0059432C">
        <w:t>we showed him.</w:t>
      </w:r>
      <w:r>
        <w:t>”</w:t>
      </w:r>
    </w:p>
    <w:p w14:paraId="42E811DB" w14:textId="0B228331" w:rsidR="00D10B5B" w:rsidRDefault="00766B15" w:rsidP="00684D30">
      <w:pPr>
        <w:pStyle w:val="Body-TextTx"/>
      </w:pPr>
      <w:r>
        <w:t>“</w:t>
      </w:r>
      <w:r w:rsidR="0059432C">
        <w:t>He almost killed me twice.</w:t>
      </w:r>
      <w:r>
        <w:t>”</w:t>
      </w:r>
    </w:p>
    <w:p w14:paraId="5C01E462" w14:textId="64F5573D" w:rsidR="00D10B5B" w:rsidRDefault="00766B15" w:rsidP="00684D30">
      <w:pPr>
        <w:pStyle w:val="Body-TextTx"/>
      </w:pPr>
      <w:r>
        <w:lastRenderedPageBreak/>
        <w:t>“</w:t>
      </w:r>
      <w:r w:rsidR="0059432C">
        <w:t>I didn</w:t>
      </w:r>
      <w:r>
        <w:t>’</w:t>
      </w:r>
      <w:r w:rsidR="0059432C">
        <w:t xml:space="preserve">t say </w:t>
      </w:r>
      <w:r w:rsidR="0059432C" w:rsidRPr="00CC5738">
        <w:rPr>
          <w:rStyle w:val="itali"/>
        </w:rPr>
        <w:t>what</w:t>
      </w:r>
      <w:r w:rsidR="0059432C">
        <w:t xml:space="preserve"> we showed him.</w:t>
      </w:r>
      <w:r>
        <w:t>”</w:t>
      </w:r>
      <w:r w:rsidR="0004281A">
        <w:t xml:space="preserve"> </w:t>
      </w:r>
      <w:r w:rsidR="0059432C">
        <w:t>She turned around, keeping watch in case this was a trick.</w:t>
      </w:r>
      <w:r w:rsidR="0004281A">
        <w:t xml:space="preserve"> </w:t>
      </w:r>
      <w:r>
        <w:t>“</w:t>
      </w:r>
      <w:r w:rsidR="0059432C">
        <w:t>You all right?</w:t>
      </w:r>
      <w:r>
        <w:t>”</w:t>
      </w:r>
    </w:p>
    <w:p w14:paraId="4FA37E09" w14:textId="08C0E66D" w:rsidR="00D10B5B" w:rsidRDefault="00766B15" w:rsidP="00684D30">
      <w:pPr>
        <w:pStyle w:val="Body-TextTx"/>
      </w:pPr>
      <w:r>
        <w:t>“</w:t>
      </w:r>
      <w:r w:rsidR="0059432C">
        <w:t>Yeah,</w:t>
      </w:r>
      <w:r>
        <w:t>”</w:t>
      </w:r>
      <w:r w:rsidR="0059432C">
        <w:t xml:space="preserve"> Kaladin said.</w:t>
      </w:r>
    </w:p>
    <w:p w14:paraId="4E26F177" w14:textId="144F38B5" w:rsidR="00D10B5B" w:rsidRDefault="00766B15" w:rsidP="00684D30">
      <w:pPr>
        <w:pStyle w:val="Body-TextTx"/>
      </w:pPr>
      <w:r>
        <w:t>“</w:t>
      </w:r>
      <w:r w:rsidR="0059432C">
        <w:t>You look tired.</w:t>
      </w:r>
      <w:r>
        <w:t>”</w:t>
      </w:r>
    </w:p>
    <w:p w14:paraId="470A4609" w14:textId="169F8008" w:rsidR="00D10B5B" w:rsidRDefault="00766B15" w:rsidP="00684D30">
      <w:pPr>
        <w:pStyle w:val="Body-TextTx"/>
      </w:pPr>
      <w:r>
        <w:t>“</w:t>
      </w:r>
      <w:r w:rsidR="0059432C">
        <w:t>You always say that.</w:t>
      </w:r>
      <w:r>
        <w:t>”</w:t>
      </w:r>
    </w:p>
    <w:p w14:paraId="702D9F02" w14:textId="561B3A4C" w:rsidR="00D10B5B" w:rsidRDefault="00766B15" w:rsidP="00684D30">
      <w:pPr>
        <w:pStyle w:val="Body-TextTx"/>
      </w:pPr>
      <w:r>
        <w:t>“</w:t>
      </w:r>
      <w:r w:rsidR="0059432C">
        <w:t>Because you always look tired, dummy.</w:t>
      </w:r>
      <w:r>
        <w:t>”</w:t>
      </w:r>
    </w:p>
    <w:p w14:paraId="213A0478" w14:textId="04ABA5E6" w:rsidR="00D10B5B" w:rsidRDefault="0059432C" w:rsidP="00684D30">
      <w:pPr>
        <w:pStyle w:val="Body-TextTx"/>
      </w:pPr>
      <w:r>
        <w:t>He climbed to his feet.</w:t>
      </w:r>
      <w:r w:rsidR="0004281A">
        <w:t xml:space="preserve"> </w:t>
      </w:r>
      <w:r w:rsidR="00766B15">
        <w:t>“</w:t>
      </w:r>
      <w:r>
        <w:t>I</w:t>
      </w:r>
      <w:r w:rsidR="00766B15">
        <w:t>’</w:t>
      </w:r>
      <w:r>
        <w:t>ll be fine once I get moving.</w:t>
      </w:r>
      <w:r w:rsidR="00766B15">
        <w:t>”</w:t>
      </w:r>
    </w:p>
    <w:p w14:paraId="49CA2312" w14:textId="2A3F1013" w:rsidR="00D10B5B" w:rsidRDefault="00766B15" w:rsidP="00684D30">
      <w:pPr>
        <w:pStyle w:val="Body-TextTx"/>
      </w:pPr>
      <w:r>
        <w:t>“</w:t>
      </w:r>
      <w:r w:rsidR="0059432C">
        <w:t>You</w:t>
      </w:r>
      <w:r w:rsidR="00483B1D">
        <w:t>—</w:t>
      </w:r>
      <w:r>
        <w:t>”</w:t>
      </w:r>
    </w:p>
    <w:p w14:paraId="6AB03B35" w14:textId="7C2219D0" w:rsidR="00D10B5B" w:rsidRDefault="0059432C" w:rsidP="00684D30">
      <w:pPr>
        <w:pStyle w:val="Body-TextTx"/>
      </w:pPr>
      <w:r>
        <w:t xml:space="preserve">“We are </w:t>
      </w:r>
      <w:r w:rsidRPr="00CC5738">
        <w:rPr>
          <w:rStyle w:val="itali"/>
        </w:rPr>
        <w:t>not</w:t>
      </w:r>
      <w:r>
        <w:t xml:space="preserve"> going to argue about this again.</w:t>
      </w:r>
      <w:r w:rsidR="0004281A">
        <w:t xml:space="preserve"> </w:t>
      </w:r>
      <w:r>
        <w:t>I</w:t>
      </w:r>
      <w:r w:rsidR="00766B15">
        <w:t>’</w:t>
      </w:r>
      <w:r>
        <w:t>m fine.</w:t>
      </w:r>
      <w:r w:rsidR="00766B15">
        <w:t>”</w:t>
      </w:r>
    </w:p>
    <w:p w14:paraId="05DC6003" w14:textId="534B2B84" w:rsidR="00D10B5B" w:rsidRDefault="0059432C" w:rsidP="00684D30">
      <w:pPr>
        <w:pStyle w:val="Body-TextTx"/>
      </w:pPr>
      <w:r>
        <w:t>Indeed, he felt better when he got up and drew in a little more Stormlight.</w:t>
      </w:r>
      <w:r w:rsidR="0004281A">
        <w:t xml:space="preserve"> </w:t>
      </w:r>
      <w:r>
        <w:t>So what if the sleepless nights had returned?</w:t>
      </w:r>
      <w:r w:rsidR="0004281A">
        <w:t xml:space="preserve"> </w:t>
      </w:r>
      <w:r>
        <w:t>He</w:t>
      </w:r>
      <w:r w:rsidR="00766B15">
        <w:t>’</w:t>
      </w:r>
      <w:r>
        <w:t>d survived on less sleep before.</w:t>
      </w:r>
      <w:r w:rsidR="0004281A">
        <w:t xml:space="preserve"> </w:t>
      </w:r>
      <w:r>
        <w:t>The slave Kaladin had been would have laughed himself silly to hear that this new Kaladin</w:t>
      </w:r>
      <w:r w:rsidR="00483B1D">
        <w:t>—</w:t>
      </w:r>
      <w:r>
        <w:t>lighteyed Shardbearer, a man who enjoyed luxurious housing and warm meals</w:t>
      </w:r>
      <w:r w:rsidR="00483B1D">
        <w:t>—</w:t>
      </w:r>
      <w:r>
        <w:t>was upset about a little lost sleep.</w:t>
      </w:r>
    </w:p>
    <w:p w14:paraId="725BFAF3" w14:textId="711CEE52" w:rsidR="00D10B5B" w:rsidRDefault="00766B15" w:rsidP="00684D30">
      <w:pPr>
        <w:pStyle w:val="Body-TextTx"/>
      </w:pPr>
      <w:r>
        <w:t>“</w:t>
      </w:r>
      <w:r w:rsidR="0059432C">
        <w:t>Come on,</w:t>
      </w:r>
      <w:r>
        <w:t>”</w:t>
      </w:r>
      <w:r w:rsidR="0059432C">
        <w:t xml:space="preserve"> he said.</w:t>
      </w:r>
      <w:r w:rsidR="0004281A">
        <w:t xml:space="preserve"> </w:t>
      </w:r>
      <w:r>
        <w:t>“</w:t>
      </w:r>
      <w:r w:rsidR="0059432C">
        <w:t>If we were spotted on our way here</w:t>
      </w:r>
      <w:r w:rsidR="00483B1D">
        <w:t>—</w:t>
      </w:r>
      <w:r>
        <w:t>”</w:t>
      </w:r>
    </w:p>
    <w:p w14:paraId="4DB72E65" w14:textId="7282A686" w:rsidR="00D10B5B" w:rsidRDefault="0059432C" w:rsidP="00684D30">
      <w:pPr>
        <w:pStyle w:val="Body-TextTx"/>
      </w:pPr>
      <w:r>
        <w:t>“If?</w:t>
      </w:r>
      <w:r w:rsidR="00766B15">
        <w:t>”</w:t>
      </w:r>
    </w:p>
    <w:p w14:paraId="077BA4BF" w14:textId="30A8ABE6" w:rsidR="00D10B5B" w:rsidRDefault="00766B15" w:rsidP="00684D30">
      <w:pPr>
        <w:pStyle w:val="Body-TextTx"/>
      </w:pPr>
      <w:r>
        <w:t>“</w:t>
      </w:r>
      <w:r w:rsidR="00483B1D">
        <w:t>—</w:t>
      </w:r>
      <w:r w:rsidR="0059432C" w:rsidRPr="00CC5738">
        <w:rPr>
          <w:rStyle w:val="itali"/>
        </w:rPr>
        <w:t>because</w:t>
      </w:r>
      <w:r w:rsidR="0059432C">
        <w:t xml:space="preserve"> we were spotted, they</w:t>
      </w:r>
      <w:r>
        <w:t>’</w:t>
      </w:r>
      <w:r w:rsidR="0059432C">
        <w:t>ll send more than just one Fused.</w:t>
      </w:r>
      <w:r w:rsidR="0004281A">
        <w:t xml:space="preserve"> </w:t>
      </w:r>
      <w:r w:rsidR="0059432C">
        <w:t>Heavenly Ones will come for me, and that means the mission is in jeopardy.</w:t>
      </w:r>
      <w:r w:rsidR="0004281A">
        <w:t xml:space="preserve"> </w:t>
      </w:r>
      <w:r w:rsidR="0059432C">
        <w:t>Let</w:t>
      </w:r>
      <w:r>
        <w:t>’</w:t>
      </w:r>
      <w:r w:rsidR="0059432C">
        <w:t>s get back to the town.</w:t>
      </w:r>
      <w:r>
        <w:t>”</w:t>
      </w:r>
    </w:p>
    <w:p w14:paraId="2D6BF4E0" w14:textId="77777777" w:rsidR="00D10B5B" w:rsidRDefault="0059432C" w:rsidP="00684D30">
      <w:pPr>
        <w:pStyle w:val="Body-TextTx"/>
      </w:pPr>
      <w:r>
        <w:t>She waited expectantly, her arms folded.</w:t>
      </w:r>
    </w:p>
    <w:p w14:paraId="219E05C6" w14:textId="7AD06CE4" w:rsidR="00D10B5B" w:rsidRDefault="00766B15" w:rsidP="00684D30">
      <w:pPr>
        <w:pStyle w:val="Body-TextTx"/>
      </w:pPr>
      <w:r>
        <w:t>“</w:t>
      </w:r>
      <w:r w:rsidR="0059432C">
        <w:t>Fine,</w:t>
      </w:r>
      <w:r>
        <w:t>”</w:t>
      </w:r>
      <w:r w:rsidR="0059432C">
        <w:t xml:space="preserve"> Kaladin said.</w:t>
      </w:r>
      <w:r w:rsidR="0004281A">
        <w:t xml:space="preserve"> </w:t>
      </w:r>
      <w:r>
        <w:t>“</w:t>
      </w:r>
      <w:r w:rsidR="0059432C">
        <w:t>You were right.</w:t>
      </w:r>
      <w:r>
        <w:t>”</w:t>
      </w:r>
    </w:p>
    <w:p w14:paraId="465052F3" w14:textId="14480BFF" w:rsidR="00D10B5B" w:rsidRDefault="00766B15" w:rsidP="00684D30">
      <w:pPr>
        <w:pStyle w:val="Body-TextTx"/>
      </w:pPr>
      <w:r>
        <w:t>“</w:t>
      </w:r>
      <w:r w:rsidR="0059432C">
        <w:t>And you should listen to me more.</w:t>
      </w:r>
      <w:r>
        <w:t>”</w:t>
      </w:r>
    </w:p>
    <w:p w14:paraId="128AFBD6" w14:textId="29FAE50F" w:rsidR="00D10B5B" w:rsidRDefault="00766B15" w:rsidP="00684D30">
      <w:pPr>
        <w:pStyle w:val="Body-TextTx"/>
      </w:pPr>
      <w:r>
        <w:t>“</w:t>
      </w:r>
      <w:r w:rsidR="0059432C">
        <w:t>And I should listen to you more.</w:t>
      </w:r>
      <w:r>
        <w:t>”</w:t>
      </w:r>
    </w:p>
    <w:p w14:paraId="78EC061F" w14:textId="00BACB9D" w:rsidR="00D10B5B" w:rsidRDefault="00766B15" w:rsidP="00684D30">
      <w:pPr>
        <w:pStyle w:val="Body-TextTx"/>
      </w:pPr>
      <w:r>
        <w:t>“</w:t>
      </w:r>
      <w:r w:rsidR="0059432C">
        <w:t>And therefore you should get more sleep.</w:t>
      </w:r>
      <w:r>
        <w:t>”</w:t>
      </w:r>
    </w:p>
    <w:p w14:paraId="11B3DB1C" w14:textId="08A5E5D2" w:rsidR="001E2135" w:rsidRDefault="00766B15" w:rsidP="00684D30">
      <w:pPr>
        <w:pStyle w:val="Body-TextTx"/>
      </w:pPr>
      <w:r>
        <w:t>“</w:t>
      </w:r>
      <w:r w:rsidR="0059432C">
        <w:t>Would that it were so easy,</w:t>
      </w:r>
      <w:r>
        <w:t>”</w:t>
      </w:r>
      <w:r w:rsidR="0059432C">
        <w:t xml:space="preserve"> Kaladin said, rising into the air.</w:t>
      </w:r>
      <w:r w:rsidR="0004281A">
        <w:t xml:space="preserve"> </w:t>
      </w:r>
      <w:r>
        <w:t>“</w:t>
      </w:r>
      <w:r w:rsidR="0059432C">
        <w:t>Come on.</w:t>
      </w:r>
      <w:r>
        <w:t>”</w:t>
      </w:r>
    </w:p>
    <w:p w14:paraId="3BE980C9" w14:textId="77777777" w:rsidR="00D10B5B" w:rsidRDefault="00292095" w:rsidP="00292095">
      <w:pPr>
        <w:pStyle w:val="Ornamental-Space-BreakOsbrk"/>
      </w:pPr>
      <w:r w:rsidRPr="00292095">
        <w:lastRenderedPageBreak/>
        <w:t>***</w:t>
      </w:r>
    </w:p>
    <w:p w14:paraId="07FE8108" w14:textId="77777777" w:rsidR="00D10B5B" w:rsidRDefault="0059432C" w:rsidP="00684D30">
      <w:pPr>
        <w:pStyle w:val="Body-TextTx"/>
      </w:pPr>
      <w:r>
        <w:t>Veil was growing increasingly upset that nobody had kidnapped her.</w:t>
      </w:r>
    </w:p>
    <w:p w14:paraId="49A8B37F" w14:textId="1F3BC625" w:rsidR="00D10B5B" w:rsidRDefault="0059432C" w:rsidP="00684D30">
      <w:pPr>
        <w:pStyle w:val="Body-TextTx"/>
      </w:pPr>
      <w:r>
        <w:t>She strolled through the warcamp market, in full disguise, idling by shops.</w:t>
      </w:r>
      <w:r w:rsidR="0004281A">
        <w:t xml:space="preserve"> </w:t>
      </w:r>
      <w:r>
        <w:t>She</w:t>
      </w:r>
      <w:r w:rsidR="00766B15">
        <w:t>’</w:t>
      </w:r>
      <w:r>
        <w:t xml:space="preserve">d spent more than a </w:t>
      </w:r>
      <w:r w:rsidRPr="00CC5738">
        <w:rPr>
          <w:rStyle w:val="itali"/>
        </w:rPr>
        <w:t>month</w:t>
      </w:r>
      <w:r>
        <w:t xml:space="preserve"> wearing a fake face out here, making exactly the right comments to exactly the right people.</w:t>
      </w:r>
      <w:r w:rsidR="0004281A">
        <w:t xml:space="preserve"> </w:t>
      </w:r>
      <w:r>
        <w:t>And still no kidnapping.</w:t>
      </w:r>
      <w:r w:rsidR="0004281A">
        <w:t xml:space="preserve"> </w:t>
      </w:r>
      <w:r>
        <w:t>She hadn</w:t>
      </w:r>
      <w:r w:rsidR="00766B15">
        <w:t>’</w:t>
      </w:r>
      <w:r>
        <w:t>t even been mugged.</w:t>
      </w:r>
      <w:r w:rsidR="0004281A">
        <w:t xml:space="preserve"> </w:t>
      </w:r>
      <w:r>
        <w:t>What was the world coming to?</w:t>
      </w:r>
    </w:p>
    <w:p w14:paraId="67FAF3B0" w14:textId="77777777" w:rsidR="00D10B5B" w:rsidRDefault="0059432C" w:rsidP="00684D30">
      <w:pPr>
        <w:pStyle w:val="Body-TextTx"/>
      </w:pPr>
      <w:r w:rsidRPr="00CC5738">
        <w:rPr>
          <w:rStyle w:val="itali"/>
        </w:rPr>
        <w:t>I could punch us in the face,</w:t>
      </w:r>
      <w:r>
        <w:t xml:space="preserve"> Radiant noted, </w:t>
      </w:r>
      <w:r w:rsidRPr="00CC5738">
        <w:rPr>
          <w:rStyle w:val="itali"/>
        </w:rPr>
        <w:t>if it would make you feel better.</w:t>
      </w:r>
    </w:p>
    <w:p w14:paraId="21639E00" w14:textId="49158DEE" w:rsidR="00D10B5B" w:rsidRDefault="0059432C" w:rsidP="00684D30">
      <w:pPr>
        <w:pStyle w:val="Body-TextTx"/>
      </w:pPr>
      <w:r>
        <w:t>Levity, from Radiant?</w:t>
      </w:r>
      <w:r w:rsidR="0004281A">
        <w:t xml:space="preserve"> </w:t>
      </w:r>
      <w:r>
        <w:t>Veil smiled as she pretended to browse a fruit stand.</w:t>
      </w:r>
      <w:r w:rsidR="0004281A">
        <w:t xml:space="preserve"> </w:t>
      </w:r>
      <w:r>
        <w:t>If Radiant was cracking jokes, they really were getting desperate.</w:t>
      </w:r>
      <w:r w:rsidR="0004281A">
        <w:t xml:space="preserve"> </w:t>
      </w:r>
      <w:r>
        <w:t>Usually Radiant was as funny as</w:t>
      </w:r>
      <w:r w:rsidR="00766B15">
        <w:t> . . .</w:t>
      </w:r>
      <w:r w:rsidR="00483B1D">
        <w:t xml:space="preserve"> </w:t>
      </w:r>
      <w:r>
        <w:t>As</w:t>
      </w:r>
      <w:r w:rsidR="00766B15">
        <w:t> . . .</w:t>
      </w:r>
    </w:p>
    <w:p w14:paraId="05B13188" w14:textId="2DDC1E91" w:rsidR="00D10B5B" w:rsidRDefault="0059432C" w:rsidP="00684D30">
      <w:pPr>
        <w:pStyle w:val="Body-TextTx"/>
      </w:pPr>
      <w:r w:rsidRPr="00CC5738">
        <w:rPr>
          <w:rStyle w:val="itali"/>
        </w:rPr>
        <w:t>Usually Radiant is as lighthearted as a chasmfiend,</w:t>
      </w:r>
      <w:r>
        <w:t xml:space="preserve"> Shallan offered, bleeding to the front of their personality.</w:t>
      </w:r>
      <w:r w:rsidR="0004281A">
        <w:t xml:space="preserve"> </w:t>
      </w:r>
      <w:r w:rsidRPr="00CC5738">
        <w:rPr>
          <w:rStyle w:val="itali"/>
        </w:rPr>
        <w:t>One with a particularly large emerald inside</w:t>
      </w:r>
      <w:r w:rsidR="00766B15">
        <w:rPr>
          <w:rStyle w:val="itali"/>
        </w:rPr>
        <w:t> . . .</w:t>
      </w:r>
    </w:p>
    <w:p w14:paraId="79C5E57A" w14:textId="794DDD9B" w:rsidR="00D10B5B" w:rsidRDefault="0059432C" w:rsidP="00684D30">
      <w:pPr>
        <w:pStyle w:val="Body-TextTx"/>
      </w:pPr>
      <w:r>
        <w:t>Yes, that.</w:t>
      </w:r>
      <w:r w:rsidR="0004281A">
        <w:t xml:space="preserve"> </w:t>
      </w:r>
      <w:r>
        <w:t>Veil smiled at the warmth that came from Shallan, and even Radiant, who was coming to enjoy humor.</w:t>
      </w:r>
      <w:r w:rsidR="0004281A">
        <w:t xml:space="preserve"> </w:t>
      </w:r>
      <w:r>
        <w:t>This last year, the three of them had settled into a comfortable balance.</w:t>
      </w:r>
      <w:r w:rsidR="0004281A">
        <w:t xml:space="preserve"> </w:t>
      </w:r>
      <w:r>
        <w:t>They weren</w:t>
      </w:r>
      <w:r w:rsidR="00766B15">
        <w:t>’</w:t>
      </w:r>
      <w:r>
        <w:t>t as separate as they</w:t>
      </w:r>
      <w:r w:rsidR="00766B15">
        <w:t>’</w:t>
      </w:r>
      <w:r>
        <w:t>d been</w:t>
      </w:r>
      <w:r w:rsidR="0072112C">
        <w:t>,</w:t>
      </w:r>
      <w:r>
        <w:t xml:space="preserve"> and swapped personas easily.</w:t>
      </w:r>
    </w:p>
    <w:p w14:paraId="38016691" w14:textId="3440F69B" w:rsidR="00D10B5B" w:rsidRDefault="0059432C" w:rsidP="00684D30">
      <w:pPr>
        <w:pStyle w:val="Body-TextTx"/>
      </w:pPr>
      <w:r>
        <w:t>Things seemed to be going so well.</w:t>
      </w:r>
      <w:r w:rsidR="0004281A">
        <w:t xml:space="preserve"> </w:t>
      </w:r>
      <w:r>
        <w:t>That made Veil worry, of course.</w:t>
      </w:r>
      <w:r w:rsidR="0004281A">
        <w:t xml:space="preserve"> </w:t>
      </w:r>
      <w:r>
        <w:t>Were they going too well?</w:t>
      </w:r>
    </w:p>
    <w:p w14:paraId="28C89C39" w14:textId="040244ED" w:rsidR="00D10B5B" w:rsidRDefault="0059432C" w:rsidP="00684D30">
      <w:pPr>
        <w:pStyle w:val="Body-TextTx"/>
      </w:pPr>
      <w:r>
        <w:t>Never mind that, for now.</w:t>
      </w:r>
      <w:r w:rsidR="0004281A">
        <w:t xml:space="preserve"> </w:t>
      </w:r>
      <w:r>
        <w:t>She moved on from the fruit stand.</w:t>
      </w:r>
      <w:r w:rsidR="0004281A">
        <w:t xml:space="preserve"> </w:t>
      </w:r>
      <w:r>
        <w:t>She</w:t>
      </w:r>
      <w:r w:rsidR="00766B15">
        <w:t>’</w:t>
      </w:r>
      <w:r>
        <w:t>d spent this month in the warcamps wearing the face of a woman named Chanasha: a lowborn lighteyed merchant who had found modest success hiring out her chull teams to caravans crossing the Shattered Plains.</w:t>
      </w:r>
      <w:r w:rsidR="0004281A">
        <w:t xml:space="preserve"> </w:t>
      </w:r>
      <w:r>
        <w:t>They</w:t>
      </w:r>
      <w:r w:rsidR="00766B15">
        <w:t>’</w:t>
      </w:r>
      <w:r>
        <w:t>d bribed the real woman to lend her face to Veil, and she now resided in a secure location.</w:t>
      </w:r>
    </w:p>
    <w:p w14:paraId="331DFE7D" w14:textId="3161DCDC" w:rsidR="00D10B5B" w:rsidRDefault="0059432C" w:rsidP="00684D30">
      <w:pPr>
        <w:pStyle w:val="Body-TextTx"/>
      </w:pPr>
      <w:r>
        <w:t>Veil turned a corner and strolled down another street.</w:t>
      </w:r>
      <w:r w:rsidR="0004281A">
        <w:t xml:space="preserve"> </w:t>
      </w:r>
      <w:r>
        <w:t>The Sadeas warcamp was much as she remembered it from her days living in these camps</w:t>
      </w:r>
      <w:r w:rsidR="00483B1D">
        <w:t>—</w:t>
      </w:r>
      <w:r>
        <w:t>though it was somehow even rougher.</w:t>
      </w:r>
      <w:r w:rsidR="0004281A">
        <w:t xml:space="preserve"> </w:t>
      </w:r>
      <w:r>
        <w:lastRenderedPageBreak/>
        <w:t>The road needed a good scraping; rockbud polyps caused nearby wagons to rattle and bump as they passed.</w:t>
      </w:r>
      <w:r w:rsidR="0004281A">
        <w:t xml:space="preserve"> </w:t>
      </w:r>
      <w:r>
        <w:t>Most of the stalls had a guard prominently stationed near the goods.</w:t>
      </w:r>
      <w:r w:rsidR="0004281A">
        <w:t xml:space="preserve"> </w:t>
      </w:r>
      <w:r>
        <w:t>This wasn</w:t>
      </w:r>
      <w:r w:rsidR="00766B15">
        <w:t>’</w:t>
      </w:r>
      <w:r>
        <w:t>t the sort of place where you trusted the local soldiers to police for you.</w:t>
      </w:r>
    </w:p>
    <w:p w14:paraId="20B8DBB3" w14:textId="70E015F7" w:rsidR="00D10B5B" w:rsidRDefault="0059432C" w:rsidP="00684D30">
      <w:pPr>
        <w:pStyle w:val="Body-TextTx"/>
      </w:pPr>
      <w:r>
        <w:t>She passed more than a few luckmerch</w:t>
      </w:r>
      <w:r w:rsidR="00693680">
        <w:t>e</w:t>
      </w:r>
      <w:r>
        <w:t xml:space="preserve">s, selling glyphwards or other </w:t>
      </w:r>
      <w:r w:rsidR="002F685F">
        <w:t>charm</w:t>
      </w:r>
      <w:r>
        <w:t>s against the dangerous times.</w:t>
      </w:r>
      <w:r w:rsidR="0004281A">
        <w:t xml:space="preserve"> </w:t>
      </w:r>
      <w:r>
        <w:t>Stormwardens trying to sell lists of coming storms and their dates.</w:t>
      </w:r>
      <w:r w:rsidR="0004281A">
        <w:t xml:space="preserve"> </w:t>
      </w:r>
      <w:r>
        <w:t>She ignored these</w:t>
      </w:r>
      <w:r w:rsidR="00D701E2">
        <w:t xml:space="preserve"> and</w:t>
      </w:r>
      <w:r>
        <w:t xml:space="preserve"> mov</w:t>
      </w:r>
      <w:r w:rsidR="00D701E2">
        <w:t>ed</w:t>
      </w:r>
      <w:r>
        <w:t xml:space="preserve"> on to a specific shop, one that carried sturdy boots and hiking shoes.</w:t>
      </w:r>
      <w:r w:rsidR="0004281A">
        <w:t xml:space="preserve"> </w:t>
      </w:r>
      <w:r>
        <w:t>That was what sold well in the warcamps these days.</w:t>
      </w:r>
      <w:r w:rsidR="0004281A">
        <w:t xml:space="preserve"> </w:t>
      </w:r>
      <w:r>
        <w:t>Many customers were travelers passing through.</w:t>
      </w:r>
      <w:r w:rsidR="0004281A">
        <w:t xml:space="preserve"> </w:t>
      </w:r>
      <w:r>
        <w:t>A quick survey of the other merchants would tell the same story.</w:t>
      </w:r>
      <w:r w:rsidR="0004281A">
        <w:t xml:space="preserve"> </w:t>
      </w:r>
      <w:r>
        <w:t>Rations that would keep for a long trip.</w:t>
      </w:r>
      <w:r w:rsidR="0004281A">
        <w:t xml:space="preserve"> </w:t>
      </w:r>
      <w:r>
        <w:t>Repair shops for wagons or carts.</w:t>
      </w:r>
      <w:r w:rsidR="0004281A">
        <w:t xml:space="preserve"> </w:t>
      </w:r>
      <w:r>
        <w:t>And, of course, anything that wasn</w:t>
      </w:r>
      <w:r w:rsidR="00766B15">
        <w:t>’</w:t>
      </w:r>
      <w:r>
        <w:t>t reputable enough to have a place at Urithiru.</w:t>
      </w:r>
    </w:p>
    <w:p w14:paraId="6ED13725" w14:textId="29605E7D" w:rsidR="00D10B5B" w:rsidRDefault="0059432C" w:rsidP="00684D30">
      <w:pPr>
        <w:pStyle w:val="Body-TextTx"/>
      </w:pPr>
      <w:r>
        <w:t>There were also numerous slave pens.</w:t>
      </w:r>
      <w:r w:rsidR="0004281A">
        <w:t xml:space="preserve"> </w:t>
      </w:r>
      <w:r>
        <w:t>Nearly as many as there were brothels.</w:t>
      </w:r>
      <w:r w:rsidR="0004281A">
        <w:t xml:space="preserve"> </w:t>
      </w:r>
      <w:r>
        <w:t>Once the bulk of the civilians moved to Urithiru, all ten warcamps quickly bec</w:t>
      </w:r>
      <w:r w:rsidR="00B91760">
        <w:t>a</w:t>
      </w:r>
      <w:r>
        <w:t>me a seedy stopover for caravans.</w:t>
      </w:r>
    </w:p>
    <w:p w14:paraId="6B3D6D77" w14:textId="60A0B317" w:rsidR="00D10B5B" w:rsidRDefault="0059432C" w:rsidP="00684D30">
      <w:pPr>
        <w:pStyle w:val="Body-TextTx"/>
      </w:pPr>
      <w:r>
        <w:t>At Radiant</w:t>
      </w:r>
      <w:r w:rsidR="00766B15">
        <w:t>’</w:t>
      </w:r>
      <w:r>
        <w:t>s prompting, Veil covertly checked over her shoulder for Adolin</w:t>
      </w:r>
      <w:r w:rsidR="00766B15">
        <w:t>’</w:t>
      </w:r>
      <w:r>
        <w:t>s soldiers.</w:t>
      </w:r>
      <w:r w:rsidR="0004281A">
        <w:t xml:space="preserve"> </w:t>
      </w:r>
      <w:r>
        <w:t>They were well out of sight.</w:t>
      </w:r>
      <w:r w:rsidR="0004281A">
        <w:t xml:space="preserve"> </w:t>
      </w:r>
      <w:r>
        <w:t>Good.</w:t>
      </w:r>
      <w:r w:rsidR="0004281A">
        <w:t xml:space="preserve"> </w:t>
      </w:r>
      <w:r>
        <w:t>She did spot Pattern watching from a wall nearby, ready to report to Adolin if needed.</w:t>
      </w:r>
    </w:p>
    <w:p w14:paraId="2E9D6525" w14:textId="3B3481F1" w:rsidR="00D10B5B" w:rsidRDefault="0059432C" w:rsidP="00684D30">
      <w:pPr>
        <w:pStyle w:val="Body-TextTx"/>
      </w:pPr>
      <w:r>
        <w:t xml:space="preserve">All was in place, and their intelligence indicated her kidnapping </w:t>
      </w:r>
      <w:r w:rsidRPr="00CC5738">
        <w:rPr>
          <w:rStyle w:val="itali"/>
        </w:rPr>
        <w:t>should</w:t>
      </w:r>
      <w:r>
        <w:t xml:space="preserve"> happen today.</w:t>
      </w:r>
      <w:r w:rsidR="0004281A">
        <w:t xml:space="preserve"> </w:t>
      </w:r>
      <w:r>
        <w:t>Maybe she needed to prod a little more.</w:t>
      </w:r>
    </w:p>
    <w:p w14:paraId="673DFA1B" w14:textId="2E4B149C" w:rsidR="00D10B5B" w:rsidRDefault="0059432C" w:rsidP="00684D30">
      <w:pPr>
        <w:pStyle w:val="Body-TextTx"/>
      </w:pPr>
      <w:r>
        <w:t>The shoe merchant finally approached her</w:t>
      </w:r>
      <w:r w:rsidR="00483B1D">
        <w:t>—</w:t>
      </w:r>
      <w:r>
        <w:t>a stout fellow with a beard striped with white.</w:t>
      </w:r>
      <w:r w:rsidR="0004281A">
        <w:t xml:space="preserve"> </w:t>
      </w:r>
      <w:r w:rsidR="0013723F">
        <w:t xml:space="preserve">With that contrast, </w:t>
      </w:r>
      <w:r>
        <w:t>Shallan had an urge to draw him, so Veil stepped back and let Shallan emerge to take a Memory of him for her collection.</w:t>
      </w:r>
    </w:p>
    <w:p w14:paraId="4FB0CA74" w14:textId="5A14488D" w:rsidR="00D10B5B" w:rsidRDefault="00766B15" w:rsidP="00684D30">
      <w:pPr>
        <w:pStyle w:val="Body-TextTx"/>
      </w:pPr>
      <w:r>
        <w:t>“</w:t>
      </w:r>
      <w:r w:rsidR="0059432C">
        <w:t>Is there anything that interests you, Brightness?</w:t>
      </w:r>
      <w:r>
        <w:t>”</w:t>
      </w:r>
      <w:r w:rsidR="0059432C">
        <w:t xml:space="preserve"> he asked.</w:t>
      </w:r>
    </w:p>
    <w:p w14:paraId="4C53AC84" w14:textId="141616CA" w:rsidR="00D10B5B" w:rsidRDefault="0059432C" w:rsidP="00684D30">
      <w:pPr>
        <w:pStyle w:val="Body-TextTx"/>
      </w:pPr>
      <w:r>
        <w:t>Veil emerged again.</w:t>
      </w:r>
      <w:r w:rsidR="0004281A">
        <w:t xml:space="preserve"> </w:t>
      </w:r>
      <w:r w:rsidR="00766B15">
        <w:t>“</w:t>
      </w:r>
      <w:r>
        <w:t>How quickly could you get a hundred pairs of these?</w:t>
      </w:r>
      <w:r w:rsidR="00766B15">
        <w:t>”</w:t>
      </w:r>
      <w:r>
        <w:t xml:space="preserve"> </w:t>
      </w:r>
      <w:r w:rsidR="00F60151">
        <w:t>s</w:t>
      </w:r>
      <w:r>
        <w:t xml:space="preserve">he asked, </w:t>
      </w:r>
      <w:r>
        <w:lastRenderedPageBreak/>
        <w:t>tapping one of the shoes with a reed Chanasha always carried in her pocket.</w:t>
      </w:r>
    </w:p>
    <w:p w14:paraId="410E1EC4" w14:textId="5E489724" w:rsidR="00D10B5B" w:rsidRDefault="00766B15" w:rsidP="00684D30">
      <w:pPr>
        <w:pStyle w:val="Body-TextTx"/>
      </w:pPr>
      <w:r>
        <w:t>“</w:t>
      </w:r>
      <w:r w:rsidR="0059432C">
        <w:t>A hundred pairs?</w:t>
      </w:r>
      <w:r>
        <w:t>”</w:t>
      </w:r>
      <w:r w:rsidR="0059432C">
        <w:t xml:space="preserve"> the man asked, perking up.</w:t>
      </w:r>
      <w:r w:rsidR="0004281A">
        <w:t xml:space="preserve"> </w:t>
      </w:r>
      <w:r>
        <w:t>“</w:t>
      </w:r>
      <w:r w:rsidR="0059432C">
        <w:t>Not long, Brightness.</w:t>
      </w:r>
      <w:r w:rsidR="0004281A">
        <w:t xml:space="preserve"> </w:t>
      </w:r>
      <w:r w:rsidR="0059432C">
        <w:t>Four days, if my next shipment arrives on time.</w:t>
      </w:r>
      <w:r>
        <w:t>”</w:t>
      </w:r>
    </w:p>
    <w:p w14:paraId="55BF24BC" w14:textId="6C30C499" w:rsidR="00D10B5B" w:rsidRDefault="00766B15" w:rsidP="00684D30">
      <w:pPr>
        <w:pStyle w:val="Body-TextTx"/>
      </w:pPr>
      <w:r>
        <w:t>“</w:t>
      </w:r>
      <w:r w:rsidR="0059432C">
        <w:t>Excellent,</w:t>
      </w:r>
      <w:r>
        <w:t>”</w:t>
      </w:r>
      <w:r w:rsidR="0059432C">
        <w:t xml:space="preserve"> she said.</w:t>
      </w:r>
      <w:r w:rsidR="0004281A">
        <w:t xml:space="preserve"> </w:t>
      </w:r>
      <w:r>
        <w:t>“</w:t>
      </w:r>
      <w:r w:rsidR="0059432C">
        <w:t>I have a special contact with old Kholin at his silly tower, and can unload a large number if you can get them to me.</w:t>
      </w:r>
      <w:r w:rsidR="0004281A">
        <w:t xml:space="preserve"> </w:t>
      </w:r>
      <w:r w:rsidR="0059432C">
        <w:t>I</w:t>
      </w:r>
      <w:r>
        <w:t>’</w:t>
      </w:r>
      <w:r w:rsidR="0059432C">
        <w:t>ll need a bulk discount, of course.</w:t>
      </w:r>
      <w:r>
        <w:t>”</w:t>
      </w:r>
    </w:p>
    <w:p w14:paraId="20F130D7" w14:textId="5D72297F" w:rsidR="00D10B5B" w:rsidRDefault="00766B15" w:rsidP="00684D30">
      <w:pPr>
        <w:pStyle w:val="Body-TextTx"/>
      </w:pPr>
      <w:r>
        <w:t>“</w:t>
      </w:r>
      <w:r w:rsidR="0059432C">
        <w:t>Bulk discount?</w:t>
      </w:r>
      <w:r>
        <w:t>”</w:t>
      </w:r>
      <w:r w:rsidR="0059432C">
        <w:t xml:space="preserve"> the man said.</w:t>
      </w:r>
    </w:p>
    <w:p w14:paraId="5FEB7B33" w14:textId="7A7B1850" w:rsidR="00D10B5B" w:rsidRDefault="0059432C" w:rsidP="00684D30">
      <w:pPr>
        <w:pStyle w:val="Body-TextTx"/>
      </w:pPr>
      <w:r>
        <w:t>She swiped her reed in the air.</w:t>
      </w:r>
      <w:r w:rsidR="0004281A">
        <w:t xml:space="preserve"> </w:t>
      </w:r>
      <w:r w:rsidR="00766B15">
        <w:t>“</w:t>
      </w:r>
      <w:r>
        <w:t>Yes, naturally.</w:t>
      </w:r>
      <w:r w:rsidR="0004281A">
        <w:t xml:space="preserve"> </w:t>
      </w:r>
      <w:r>
        <w:t>If you want to use my contacts to sell to Urithiru, I</w:t>
      </w:r>
      <w:r w:rsidR="00766B15">
        <w:t>’</w:t>
      </w:r>
      <w:r>
        <w:t>ll need to have the very best deal.</w:t>
      </w:r>
      <w:r w:rsidR="00766B15">
        <w:t>”</w:t>
      </w:r>
    </w:p>
    <w:p w14:paraId="67E23E39" w14:textId="5744722B" w:rsidR="00D10B5B" w:rsidRDefault="0059432C" w:rsidP="00684D30">
      <w:pPr>
        <w:pStyle w:val="Body-TextTx"/>
      </w:pPr>
      <w:r>
        <w:t>He rubbed at that beard of his.</w:t>
      </w:r>
      <w:r w:rsidR="0004281A">
        <w:t xml:space="preserve"> </w:t>
      </w:r>
      <w:r w:rsidR="00766B15">
        <w:t>“</w:t>
      </w:r>
      <w:r>
        <w:t>You</w:t>
      </w:r>
      <w:r w:rsidR="00766B15">
        <w:t>’</w:t>
      </w:r>
      <w:r>
        <w:t>re</w:t>
      </w:r>
      <w:r w:rsidR="00766B15">
        <w:t> . . .</w:t>
      </w:r>
      <w:r w:rsidR="00483B1D">
        <w:t xml:space="preserve"> </w:t>
      </w:r>
      <w:r>
        <w:t>Chanasha Hasareh, aren</w:t>
      </w:r>
      <w:r w:rsidR="00766B15">
        <w:t>’</w:t>
      </w:r>
      <w:r>
        <w:t>t you?</w:t>
      </w:r>
      <w:r w:rsidR="0004281A">
        <w:t xml:space="preserve"> </w:t>
      </w:r>
      <w:r>
        <w:t>I</w:t>
      </w:r>
      <w:r w:rsidR="00766B15">
        <w:t>’</w:t>
      </w:r>
      <w:r>
        <w:t>ve heard of you.</w:t>
      </w:r>
      <w:r w:rsidR="00766B15">
        <w:t>”</w:t>
      </w:r>
    </w:p>
    <w:p w14:paraId="6D7A03B8" w14:textId="74C6D2B8" w:rsidR="00D10B5B" w:rsidRDefault="00766B15" w:rsidP="00684D30">
      <w:pPr>
        <w:pStyle w:val="Body-TextTx"/>
      </w:pPr>
      <w:r>
        <w:t>“</w:t>
      </w:r>
      <w:r w:rsidR="0059432C">
        <w:t>Good.</w:t>
      </w:r>
      <w:r w:rsidR="0004281A">
        <w:t xml:space="preserve"> </w:t>
      </w:r>
      <w:r w:rsidR="0059432C">
        <w:t>You</w:t>
      </w:r>
      <w:r>
        <w:t>’</w:t>
      </w:r>
      <w:r w:rsidR="0059432C">
        <w:t>ll know I don</w:t>
      </w:r>
      <w:r>
        <w:t>’</w:t>
      </w:r>
      <w:r w:rsidR="0059432C">
        <w:t>t play games.</w:t>
      </w:r>
      <w:r>
        <w:t>”</w:t>
      </w:r>
      <w:r w:rsidR="0004281A">
        <w:t xml:space="preserve"> </w:t>
      </w:r>
      <w:r w:rsidR="0059432C">
        <w:t>She leaned in and poked him in the chest with her reed.</w:t>
      </w:r>
      <w:r w:rsidR="0004281A">
        <w:t xml:space="preserve"> </w:t>
      </w:r>
      <w:r>
        <w:t>“</w:t>
      </w:r>
      <w:r w:rsidR="0059432C">
        <w:t>I</w:t>
      </w:r>
      <w:r>
        <w:t>’</w:t>
      </w:r>
      <w:r w:rsidR="0059432C">
        <w:t>ve got a way past the old Kholin</w:t>
      </w:r>
      <w:r>
        <w:t>’</w:t>
      </w:r>
      <w:r w:rsidR="0059432C">
        <w:t>s tariffs, if we move quickly.</w:t>
      </w:r>
      <w:r w:rsidR="0004281A">
        <w:t xml:space="preserve"> </w:t>
      </w:r>
      <w:r w:rsidR="0059432C">
        <w:t>Four days.</w:t>
      </w:r>
      <w:r w:rsidR="0004281A">
        <w:t xml:space="preserve"> </w:t>
      </w:r>
      <w:r w:rsidR="0059432C">
        <w:t>Any way you can make it three?</w:t>
      </w:r>
      <w:r>
        <w:t>”</w:t>
      </w:r>
    </w:p>
    <w:p w14:paraId="7CEDA313" w14:textId="0935C459" w:rsidR="00D10B5B" w:rsidRDefault="00766B15" w:rsidP="00684D30">
      <w:pPr>
        <w:pStyle w:val="Body-TextTx"/>
      </w:pPr>
      <w:r>
        <w:t>“</w:t>
      </w:r>
      <w:r w:rsidR="0059432C">
        <w:t>Perhaps,</w:t>
      </w:r>
      <w:r>
        <w:t>”</w:t>
      </w:r>
      <w:r w:rsidR="0059432C">
        <w:t xml:space="preserve"> he said.</w:t>
      </w:r>
      <w:r w:rsidR="0004281A">
        <w:t xml:space="preserve"> </w:t>
      </w:r>
      <w:r>
        <w:t>“</w:t>
      </w:r>
      <w:r w:rsidR="0059432C">
        <w:t>But I am a law-abiding man, Brightness.</w:t>
      </w:r>
      <w:r w:rsidR="0004281A">
        <w:t xml:space="preserve"> </w:t>
      </w:r>
      <w:r w:rsidR="0059432C">
        <w:t>Why</w:t>
      </w:r>
      <w:r>
        <w:t> . . .</w:t>
      </w:r>
      <w:r w:rsidR="00483B1D">
        <w:t xml:space="preserve"> </w:t>
      </w:r>
      <w:r w:rsidR="0059432C">
        <w:t>it would be illegal to avoid tariffs.</w:t>
      </w:r>
      <w:r>
        <w:t>”</w:t>
      </w:r>
    </w:p>
    <w:p w14:paraId="43960C35" w14:textId="26C59B78" w:rsidR="00D10B5B" w:rsidRDefault="00766B15" w:rsidP="00684D30">
      <w:pPr>
        <w:pStyle w:val="Body-TextTx"/>
      </w:pPr>
      <w:r>
        <w:t>“</w:t>
      </w:r>
      <w:r w:rsidR="0059432C">
        <w:t xml:space="preserve">Illegal only if we accept that Kholin has authority to </w:t>
      </w:r>
      <w:r w:rsidR="0059432C" w:rsidRPr="00CC5738">
        <w:rPr>
          <w:rStyle w:val="itali"/>
        </w:rPr>
        <w:t>demand</w:t>
      </w:r>
      <w:r w:rsidR="0059432C">
        <w:t xml:space="preserve"> these tariffs.</w:t>
      </w:r>
      <w:r w:rsidR="0004281A">
        <w:t xml:space="preserve"> </w:t>
      </w:r>
      <w:r w:rsidR="0059432C">
        <w:t>Last I checked, he wasn</w:t>
      </w:r>
      <w:r>
        <w:t>’</w:t>
      </w:r>
      <w:r w:rsidR="0059432C">
        <w:t>t our king.</w:t>
      </w:r>
      <w:r w:rsidR="0004281A">
        <w:t xml:space="preserve"> </w:t>
      </w:r>
      <w:r w:rsidR="0059432C">
        <w:t>He can claim whatever he wants, but now that the storms have changed, the Heralds are going to show up and put him in his place.</w:t>
      </w:r>
      <w:r w:rsidR="0004281A">
        <w:t xml:space="preserve"> </w:t>
      </w:r>
      <w:r w:rsidR="0059432C">
        <w:t>Mark my words.</w:t>
      </w:r>
      <w:r>
        <w:t>”</w:t>
      </w:r>
    </w:p>
    <w:p w14:paraId="6E5F3447" w14:textId="36AFE746" w:rsidR="00D10B5B" w:rsidRDefault="0059432C" w:rsidP="00684D30">
      <w:pPr>
        <w:pStyle w:val="Body-TextTx"/>
      </w:pPr>
      <w:r w:rsidRPr="00CC5738">
        <w:rPr>
          <w:rStyle w:val="itali"/>
        </w:rPr>
        <w:t>Nice work,</w:t>
      </w:r>
      <w:r>
        <w:t xml:space="preserve"> Radiant thought.</w:t>
      </w:r>
      <w:r w:rsidR="0004281A">
        <w:t xml:space="preserve"> </w:t>
      </w:r>
      <w:r w:rsidRPr="00CC5738">
        <w:rPr>
          <w:rStyle w:val="itali"/>
        </w:rPr>
        <w:t>That was well handled.</w:t>
      </w:r>
    </w:p>
    <w:p w14:paraId="55657EA1" w14:textId="7FA788F8" w:rsidR="00D10B5B" w:rsidRDefault="0059432C" w:rsidP="00684D30">
      <w:pPr>
        <w:pStyle w:val="Body-TextTx"/>
      </w:pPr>
      <w:r>
        <w:t>Veil tapped the reed on the boots.</w:t>
      </w:r>
      <w:r w:rsidR="0004281A">
        <w:t xml:space="preserve"> </w:t>
      </w:r>
      <w:r w:rsidR="00766B15">
        <w:t>“</w:t>
      </w:r>
      <w:r>
        <w:t>A hundred pairs.</w:t>
      </w:r>
      <w:r w:rsidR="0004281A">
        <w:t xml:space="preserve"> </w:t>
      </w:r>
      <w:r>
        <w:t>Three days.</w:t>
      </w:r>
      <w:r w:rsidR="0004281A">
        <w:t xml:space="preserve"> </w:t>
      </w:r>
      <w:r>
        <w:t>I</w:t>
      </w:r>
      <w:r w:rsidR="00766B15">
        <w:t>’</w:t>
      </w:r>
      <w:r>
        <w:t>ll send a scribe to haggle details before the end of the day.</w:t>
      </w:r>
      <w:r w:rsidR="0004281A">
        <w:t xml:space="preserve"> </w:t>
      </w:r>
      <w:r>
        <w:t>Deal?</w:t>
      </w:r>
      <w:r w:rsidR="00766B15">
        <w:t>”</w:t>
      </w:r>
    </w:p>
    <w:p w14:paraId="31B7C3A0" w14:textId="3BC146E9" w:rsidR="00D10B5B" w:rsidRDefault="00766B15" w:rsidP="00684D30">
      <w:pPr>
        <w:pStyle w:val="Body-TextTx"/>
      </w:pPr>
      <w:r>
        <w:t>“</w:t>
      </w:r>
      <w:r w:rsidR="0059432C">
        <w:t>Deal.</w:t>
      </w:r>
      <w:r>
        <w:t>”</w:t>
      </w:r>
    </w:p>
    <w:p w14:paraId="71D8A27F" w14:textId="7B036267" w:rsidR="00D10B5B" w:rsidRDefault="0059432C" w:rsidP="00684D30">
      <w:pPr>
        <w:pStyle w:val="Body-TextTx"/>
      </w:pPr>
      <w:r>
        <w:t>Chanasha wasn</w:t>
      </w:r>
      <w:r w:rsidR="00766B15">
        <w:t>’</w:t>
      </w:r>
      <w:r>
        <w:t>t the smiling type, so Veil didn</w:t>
      </w:r>
      <w:r w:rsidR="00766B15">
        <w:t>’</w:t>
      </w:r>
      <w:r>
        <w:t>t favor this merchant with one.</w:t>
      </w:r>
      <w:r w:rsidR="0004281A">
        <w:t xml:space="preserve"> </w:t>
      </w:r>
      <w:r>
        <w:t xml:space="preserve">She </w:t>
      </w:r>
      <w:r>
        <w:lastRenderedPageBreak/>
        <w:t>tucked her reed into her sleeve and gave him a curt nod before continuing through the market.</w:t>
      </w:r>
    </w:p>
    <w:p w14:paraId="1EDEC605" w14:textId="5E87DADB" w:rsidR="00D10B5B" w:rsidRDefault="0059432C" w:rsidP="00684D30">
      <w:pPr>
        <w:pStyle w:val="Body-TextTx"/>
      </w:pPr>
      <w:r w:rsidRPr="00CC5738">
        <w:rPr>
          <w:rStyle w:val="itali"/>
        </w:rPr>
        <w:t>You don</w:t>
      </w:r>
      <w:r w:rsidR="00766B15">
        <w:rPr>
          <w:rStyle w:val="itali"/>
        </w:rPr>
        <w:t>’</w:t>
      </w:r>
      <w:r w:rsidRPr="00CC5738">
        <w:rPr>
          <w:rStyle w:val="itali"/>
        </w:rPr>
        <w:t>t think it was too blatant?</w:t>
      </w:r>
      <w:r>
        <w:t xml:space="preserve"> Veil asked.</w:t>
      </w:r>
      <w:r w:rsidR="0004281A">
        <w:t xml:space="preserve"> </w:t>
      </w:r>
      <w:r w:rsidRPr="00CC5738">
        <w:rPr>
          <w:rStyle w:val="itali"/>
        </w:rPr>
        <w:t>That last part about Dalinar not being king felt over the top.</w:t>
      </w:r>
    </w:p>
    <w:p w14:paraId="635F663C" w14:textId="2D413F37" w:rsidR="00D10B5B" w:rsidRDefault="0059432C" w:rsidP="00684D30">
      <w:pPr>
        <w:pStyle w:val="Body-TextTx"/>
      </w:pPr>
      <w:r>
        <w:t>Radiant wasn</w:t>
      </w:r>
      <w:r w:rsidR="00766B15">
        <w:t>’</w:t>
      </w:r>
      <w:r>
        <w:t>t certain</w:t>
      </w:r>
      <w:r w:rsidR="00483B1D">
        <w:t>—</w:t>
      </w:r>
      <w:r>
        <w:t>subtlety wasn</w:t>
      </w:r>
      <w:r w:rsidR="00766B15">
        <w:t>’</w:t>
      </w:r>
      <w:r>
        <w:t>t her strong suit</w:t>
      </w:r>
      <w:r w:rsidR="00483B1D">
        <w:t>—</w:t>
      </w:r>
      <w:r>
        <w:t>but Shallan approved.</w:t>
      </w:r>
      <w:r w:rsidR="0004281A">
        <w:t xml:space="preserve"> </w:t>
      </w:r>
      <w:r>
        <w:t>They needed to push harder, or she</w:t>
      </w:r>
      <w:r w:rsidR="00766B15">
        <w:t>’</w:t>
      </w:r>
      <w:r>
        <w:t>d never get kidnapped.</w:t>
      </w:r>
      <w:r w:rsidR="0004281A">
        <w:t xml:space="preserve"> </w:t>
      </w:r>
      <w:r>
        <w:t>Even lingering near a dark alleyway</w:t>
      </w:r>
      <w:r w:rsidR="00483B1D">
        <w:t>—</w:t>
      </w:r>
      <w:r>
        <w:t>one she knew her marks frequented</w:t>
      </w:r>
      <w:r w:rsidR="00483B1D">
        <w:t>—</w:t>
      </w:r>
      <w:r>
        <w:t>drew no attention.</w:t>
      </w:r>
    </w:p>
    <w:p w14:paraId="5DE20362" w14:textId="47BAFEEF" w:rsidR="00D10B5B" w:rsidRDefault="0059432C" w:rsidP="00684D30">
      <w:pPr>
        <w:pStyle w:val="Body-TextTx"/>
      </w:pPr>
      <w:r>
        <w:t>Stifling a sigh, Veil made her way to a winehouse near the market.</w:t>
      </w:r>
      <w:r w:rsidR="0004281A">
        <w:t xml:space="preserve"> </w:t>
      </w:r>
      <w:r>
        <w:t>She</w:t>
      </w:r>
      <w:r w:rsidR="00766B15">
        <w:t>’</w:t>
      </w:r>
      <w:r>
        <w:t>d been coming here for weeks now, and the owners knew her well.</w:t>
      </w:r>
      <w:r w:rsidR="0004281A">
        <w:t xml:space="preserve"> </w:t>
      </w:r>
      <w:r>
        <w:t>Intelligence said they, like the shoe merchant, belonged to the Sons of Honor, the group Veil was hunting.</w:t>
      </w:r>
    </w:p>
    <w:p w14:paraId="42A89C8B" w14:textId="5816B07C" w:rsidR="00D10B5B" w:rsidRDefault="0059432C" w:rsidP="00684D30">
      <w:pPr>
        <w:pStyle w:val="Body-TextTx"/>
      </w:pPr>
      <w:r>
        <w:t>The serving girl brought Veil inside out of the cool weather to a small, out-of-the-way corner with its own table.</w:t>
      </w:r>
      <w:r w:rsidR="0004281A">
        <w:t xml:space="preserve"> </w:t>
      </w:r>
      <w:r>
        <w:t>Here she could drink in solitude and go over accounts.</w:t>
      </w:r>
    </w:p>
    <w:p w14:paraId="598A6772" w14:textId="2066283C" w:rsidR="00D10B5B" w:rsidRDefault="0059432C" w:rsidP="00684D30">
      <w:pPr>
        <w:pStyle w:val="Body-TextTx"/>
      </w:pPr>
      <w:r>
        <w:t>Accounts.</w:t>
      </w:r>
      <w:r w:rsidR="0004281A">
        <w:t xml:space="preserve"> </w:t>
      </w:r>
      <w:r>
        <w:t>Blah.</w:t>
      </w:r>
      <w:r w:rsidR="0004281A">
        <w:t xml:space="preserve"> </w:t>
      </w:r>
      <w:r>
        <w:t>She dug them out of her satchel and set them out on the table.</w:t>
      </w:r>
      <w:r w:rsidR="0004281A">
        <w:t xml:space="preserve"> </w:t>
      </w:r>
      <w:r>
        <w:t>The lengths they went to in the name of staying in character.</w:t>
      </w:r>
      <w:r w:rsidR="0004281A">
        <w:t xml:space="preserve"> </w:t>
      </w:r>
      <w:r>
        <w:t>They had to perfectly maintain the illusion, as the real Chanasha never let a day go by without reconciling her accounts.</w:t>
      </w:r>
      <w:r w:rsidR="0004281A">
        <w:t xml:space="preserve"> </w:t>
      </w:r>
      <w:r>
        <w:t xml:space="preserve">She seemed to find it </w:t>
      </w:r>
      <w:r w:rsidRPr="00CC5738">
        <w:rPr>
          <w:rStyle w:val="itali"/>
        </w:rPr>
        <w:t>relaxing</w:t>
      </w:r>
      <w:r w:rsidRPr="00916B40">
        <w:rPr>
          <w:rStyle w:val="itali"/>
        </w:rPr>
        <w:t>.</w:t>
      </w:r>
    </w:p>
    <w:p w14:paraId="2DAF7049" w14:textId="4F19559A" w:rsidR="00D10B5B" w:rsidRDefault="0059432C" w:rsidP="00684D30">
      <w:pPr>
        <w:pStyle w:val="Body-TextTx"/>
      </w:pPr>
      <w:r>
        <w:t>Fortunately, they had Shallan to handle this part</w:t>
      </w:r>
      <w:r w:rsidR="006736F9">
        <w:t>;</w:t>
      </w:r>
      <w:r w:rsidR="0004281A">
        <w:t xml:space="preserve"> </w:t>
      </w:r>
      <w:r w:rsidR="006736F9">
        <w:t>s</w:t>
      </w:r>
      <w:r>
        <w:t>he had some practice with Sebarial</w:t>
      </w:r>
      <w:r w:rsidR="00766B15">
        <w:t>’</w:t>
      </w:r>
      <w:r>
        <w:t>s accounts.</w:t>
      </w:r>
      <w:r w:rsidR="0004281A">
        <w:t xml:space="preserve"> </w:t>
      </w:r>
      <w:r>
        <w:t>Veil relaxed, letting Shallan take over.</w:t>
      </w:r>
      <w:r w:rsidR="0004281A">
        <w:t xml:space="preserve"> </w:t>
      </w:r>
      <w:r>
        <w:t>And actually, this wasn</w:t>
      </w:r>
      <w:r w:rsidR="00766B15">
        <w:t>’</w:t>
      </w:r>
      <w:r>
        <w:t xml:space="preserve">t </w:t>
      </w:r>
      <w:r w:rsidRPr="00CC5738">
        <w:rPr>
          <w:rStyle w:val="itali"/>
        </w:rPr>
        <w:t>so</w:t>
      </w:r>
      <w:r>
        <w:t xml:space="preserve"> bad.</w:t>
      </w:r>
      <w:r w:rsidR="0004281A">
        <w:t xml:space="preserve"> </w:t>
      </w:r>
      <w:r>
        <w:t>She did doodles along the sides of the margins as she worked, even if it wasn</w:t>
      </w:r>
      <w:r w:rsidR="00766B15">
        <w:t>’</w:t>
      </w:r>
      <w:r>
        <w:t xml:space="preserve">t </w:t>
      </w:r>
      <w:r w:rsidRPr="00CC5738">
        <w:rPr>
          <w:rStyle w:val="itali"/>
        </w:rPr>
        <w:t>quite</w:t>
      </w:r>
      <w:r>
        <w:t xml:space="preserve"> in character.</w:t>
      </w:r>
      <w:r w:rsidR="0004281A">
        <w:t xml:space="preserve"> </w:t>
      </w:r>
      <w:r>
        <w:t>Veil acted like it was imperative that they ke</w:t>
      </w:r>
      <w:r w:rsidR="006736F9">
        <w:t>e</w:t>
      </w:r>
      <w:r>
        <w:t>p absolutely in character at all times, but Shallan knew they needed to relax a little, now and then.</w:t>
      </w:r>
    </w:p>
    <w:p w14:paraId="3E735B44" w14:textId="772491AE" w:rsidR="00D10B5B" w:rsidRDefault="0059432C" w:rsidP="00684D30">
      <w:pPr>
        <w:pStyle w:val="Body-TextTx"/>
      </w:pPr>
      <w:r w:rsidRPr="00CC5738">
        <w:rPr>
          <w:rStyle w:val="itali"/>
        </w:rPr>
        <w:t>We could relax by visiting the gambling dens</w:t>
      </w:r>
      <w:r w:rsidR="00766B15">
        <w:rPr>
          <w:rStyle w:val="itali"/>
        </w:rPr>
        <w:t>. . . .</w:t>
      </w:r>
      <w:r w:rsidR="00483B1D" w:rsidRPr="00CC5738">
        <w:rPr>
          <w:rStyle w:val="itali"/>
        </w:rPr>
        <w:t xml:space="preserve"> </w:t>
      </w:r>
      <w:r>
        <w:t>Veil thought.</w:t>
      </w:r>
    </w:p>
    <w:p w14:paraId="6A8102C3" w14:textId="094C6131" w:rsidR="00D10B5B" w:rsidRDefault="0059432C" w:rsidP="00684D30">
      <w:pPr>
        <w:pStyle w:val="Body-TextTx"/>
      </w:pPr>
      <w:r>
        <w:t>Part of the reason they had to be so diligent was because these warcamps were a tempting playground for Veil.</w:t>
      </w:r>
      <w:r w:rsidR="0004281A">
        <w:t xml:space="preserve"> </w:t>
      </w:r>
      <w:r>
        <w:t>Gambling without concern for Vorin propriety?</w:t>
      </w:r>
      <w:r w:rsidR="0004281A">
        <w:t xml:space="preserve"> </w:t>
      </w:r>
      <w:r>
        <w:t xml:space="preserve">Bars that would serve </w:t>
      </w:r>
      <w:r>
        <w:lastRenderedPageBreak/>
        <w:t>whatever you wanted, no questions asked?</w:t>
      </w:r>
      <w:r w:rsidR="0004281A">
        <w:t xml:space="preserve"> </w:t>
      </w:r>
      <w:r>
        <w:t>The warcamps were a wonderful little storm away from Dalinar Kholin</w:t>
      </w:r>
      <w:r w:rsidR="00766B15">
        <w:t>’</w:t>
      </w:r>
      <w:r>
        <w:t>s perfect seat of honesty.</w:t>
      </w:r>
    </w:p>
    <w:p w14:paraId="7253E27B" w14:textId="79A52853" w:rsidR="00D10B5B" w:rsidRDefault="0059432C" w:rsidP="00684D30">
      <w:pPr>
        <w:pStyle w:val="Body-TextTx"/>
      </w:pPr>
      <w:r>
        <w:t>Urithiru was too full of Windrunners, men and women who would fall over themselves to make sure you didn</w:t>
      </w:r>
      <w:r w:rsidR="00766B15">
        <w:t>’</w:t>
      </w:r>
      <w:r>
        <w:t>t bruise your elbow on a misplaced table.</w:t>
      </w:r>
      <w:r w:rsidR="0004281A">
        <w:t xml:space="preserve"> </w:t>
      </w:r>
      <w:r>
        <w:t>This place, though.</w:t>
      </w:r>
      <w:r w:rsidR="0004281A">
        <w:t xml:space="preserve"> </w:t>
      </w:r>
      <w:r>
        <w:t>Veil could get to like this place.</w:t>
      </w:r>
      <w:r w:rsidR="0004281A">
        <w:t xml:space="preserve"> </w:t>
      </w:r>
      <w:r>
        <w:t xml:space="preserve">So, maybe it </w:t>
      </w:r>
      <w:r w:rsidRPr="00CC5738">
        <w:rPr>
          <w:rStyle w:val="itali"/>
        </w:rPr>
        <w:t>was</w:t>
      </w:r>
      <w:r>
        <w:t xml:space="preserve"> better that they stayed strictly in character.</w:t>
      </w:r>
    </w:p>
    <w:p w14:paraId="17247B40" w14:textId="6172787C" w:rsidR="00D10B5B" w:rsidRDefault="0059432C" w:rsidP="00684D30">
      <w:pPr>
        <w:pStyle w:val="Body-TextTx"/>
      </w:pPr>
      <w:r>
        <w:t>Shallan tried to focus on the accounts.</w:t>
      </w:r>
      <w:r w:rsidR="0004281A">
        <w:t xml:space="preserve"> </w:t>
      </w:r>
      <w:r>
        <w:t>She could do these numbers; she</w:t>
      </w:r>
      <w:r w:rsidR="00766B15">
        <w:t>’</w:t>
      </w:r>
      <w:r>
        <w:t>d first trained on accounting when doing her father</w:t>
      </w:r>
      <w:r w:rsidR="00766B15">
        <w:t>’</w:t>
      </w:r>
      <w:r>
        <w:t>s ledgers.</w:t>
      </w:r>
      <w:r w:rsidR="0004281A">
        <w:t xml:space="preserve"> </w:t>
      </w:r>
      <w:r>
        <w:t>That had begun before she</w:t>
      </w:r>
      <w:r w:rsidR="00766B15">
        <w:t> . . .</w:t>
      </w:r>
    </w:p>
    <w:p w14:paraId="6D9915BF" w14:textId="5C7B1FE4" w:rsidR="00D10B5B" w:rsidRDefault="0059432C" w:rsidP="00684D30">
      <w:pPr>
        <w:pStyle w:val="Body-TextTx"/>
      </w:pPr>
      <w:r>
        <w:t>Before she</w:t>
      </w:r>
      <w:r w:rsidR="00766B15">
        <w:t> . . .</w:t>
      </w:r>
    </w:p>
    <w:p w14:paraId="24E435E0" w14:textId="7AEBF221" w:rsidR="00D10B5B" w:rsidRDefault="0059432C" w:rsidP="00684D30">
      <w:pPr>
        <w:pStyle w:val="Body-TextTx"/>
      </w:pPr>
      <w:r w:rsidRPr="00CC5738">
        <w:rPr>
          <w:rStyle w:val="itali"/>
        </w:rPr>
        <w:t>It might be time,</w:t>
      </w:r>
      <w:r>
        <w:t xml:space="preserve"> Veil whispered.</w:t>
      </w:r>
      <w:r w:rsidR="0004281A">
        <w:t xml:space="preserve"> </w:t>
      </w:r>
      <w:r w:rsidRPr="00CC5738">
        <w:rPr>
          <w:rStyle w:val="itali"/>
        </w:rPr>
        <w:t>To remember, once and for all.</w:t>
      </w:r>
      <w:r w:rsidR="0004281A">
        <w:rPr>
          <w:rStyle w:val="itali"/>
        </w:rPr>
        <w:t xml:space="preserve"> </w:t>
      </w:r>
      <w:r w:rsidRPr="00CC5738">
        <w:rPr>
          <w:rStyle w:val="itali"/>
        </w:rPr>
        <w:t>Everything.</w:t>
      </w:r>
    </w:p>
    <w:p w14:paraId="61F3A505" w14:textId="77777777" w:rsidR="00D10B5B" w:rsidRDefault="0059432C" w:rsidP="00684D30">
      <w:pPr>
        <w:pStyle w:val="Body-TextTx"/>
      </w:pPr>
      <w:r>
        <w:t>No, it was not.</w:t>
      </w:r>
    </w:p>
    <w:p w14:paraId="5B0E9811" w14:textId="1D243179" w:rsidR="00D10B5B" w:rsidRDefault="0059432C" w:rsidP="00684D30">
      <w:pPr>
        <w:pStyle w:val="Body-TextTx"/>
      </w:pPr>
      <w:r w:rsidRPr="00CC5738">
        <w:rPr>
          <w:rStyle w:val="itali"/>
        </w:rPr>
        <w:t>But</w:t>
      </w:r>
      <w:r w:rsidR="00766B15">
        <w:rPr>
          <w:rStyle w:val="itali"/>
        </w:rPr>
        <w:t> . . .</w:t>
      </w:r>
    </w:p>
    <w:p w14:paraId="59ECA98D" w14:textId="315F965B" w:rsidR="00D10B5B" w:rsidRDefault="0059432C" w:rsidP="00684D30">
      <w:pPr>
        <w:pStyle w:val="Body-TextTx"/>
      </w:pPr>
      <w:r>
        <w:t>Shallan retreated immediately.</w:t>
      </w:r>
      <w:r w:rsidR="0004281A">
        <w:t xml:space="preserve"> </w:t>
      </w:r>
      <w:r w:rsidRPr="00CC5738">
        <w:rPr>
          <w:rStyle w:val="itali"/>
        </w:rPr>
        <w:t>No, we can</w:t>
      </w:r>
      <w:r w:rsidR="00766B15">
        <w:rPr>
          <w:rStyle w:val="itali"/>
        </w:rPr>
        <w:t>’</w:t>
      </w:r>
      <w:r w:rsidRPr="00CC5738">
        <w:rPr>
          <w:rStyle w:val="itali"/>
        </w:rPr>
        <w:t>t think of that.</w:t>
      </w:r>
      <w:r w:rsidR="0004281A">
        <w:rPr>
          <w:rStyle w:val="itali"/>
        </w:rPr>
        <w:t xml:space="preserve"> </w:t>
      </w:r>
      <w:r w:rsidRPr="00CC5738">
        <w:rPr>
          <w:rStyle w:val="itali"/>
        </w:rPr>
        <w:t>Take control</w:t>
      </w:r>
      <w:r w:rsidRPr="00916B40">
        <w:rPr>
          <w:rStyle w:val="itali"/>
        </w:rPr>
        <w:t>.</w:t>
      </w:r>
    </w:p>
    <w:p w14:paraId="67317D35" w14:textId="0B448E0A" w:rsidR="00D10B5B" w:rsidRDefault="0059432C" w:rsidP="00684D30">
      <w:pPr>
        <w:pStyle w:val="Body-TextTx"/>
      </w:pPr>
      <w:r>
        <w:t>Veil sat back in the seat as her wine arrived.</w:t>
      </w:r>
      <w:r w:rsidR="0004281A">
        <w:t xml:space="preserve"> </w:t>
      </w:r>
      <w:r>
        <w:t>Fine.</w:t>
      </w:r>
      <w:r w:rsidR="0004281A">
        <w:t xml:space="preserve"> </w:t>
      </w:r>
      <w:r>
        <w:t>She took a long drink and tried to pretend to be doing ledgers.</w:t>
      </w:r>
      <w:r w:rsidR="0004281A">
        <w:t xml:space="preserve"> </w:t>
      </w:r>
      <w:r>
        <w:t>Honestly, she couldn</w:t>
      </w:r>
      <w:r w:rsidR="00766B15">
        <w:t>’</w:t>
      </w:r>
      <w:r>
        <w:t>t feel anger at Shallan.</w:t>
      </w:r>
      <w:r w:rsidR="0004281A">
        <w:t xml:space="preserve"> </w:t>
      </w:r>
      <w:r>
        <w:t>She channeled it instead toward Ialai Sadeas.</w:t>
      </w:r>
      <w:r w:rsidR="0004281A">
        <w:t xml:space="preserve"> </w:t>
      </w:r>
      <w:r>
        <w:t>That woman couldn</w:t>
      </w:r>
      <w:r w:rsidR="00766B15">
        <w:t>’</w:t>
      </w:r>
      <w:r>
        <w:t>t be content with running a little fiefdom here, making a profit off the caravans and keeping to herself.</w:t>
      </w:r>
      <w:r w:rsidR="0004281A">
        <w:t xml:space="preserve"> </w:t>
      </w:r>
      <w:r>
        <w:t>Oh no.</w:t>
      </w:r>
      <w:r w:rsidR="0004281A">
        <w:t xml:space="preserve"> </w:t>
      </w:r>
      <w:r>
        <w:t>She had to plan storming treason.</w:t>
      </w:r>
    </w:p>
    <w:p w14:paraId="709D452D" w14:textId="752700CC" w:rsidR="00D10B5B" w:rsidRDefault="0059432C" w:rsidP="00684D30">
      <w:pPr>
        <w:pStyle w:val="Body-TextTx"/>
      </w:pPr>
      <w:r>
        <w:t xml:space="preserve">And so Veil tried to do ledgers </w:t>
      </w:r>
      <w:r w:rsidRPr="00CC5738">
        <w:rPr>
          <w:rStyle w:val="itali"/>
        </w:rPr>
        <w:t>and</w:t>
      </w:r>
      <w:r>
        <w:t xml:space="preserve"> pretend she liked it.</w:t>
      </w:r>
      <w:r w:rsidR="0004281A">
        <w:t xml:space="preserve"> </w:t>
      </w:r>
      <w:r>
        <w:t>She took another long drink.</w:t>
      </w:r>
      <w:r w:rsidR="0004281A">
        <w:t xml:space="preserve"> </w:t>
      </w:r>
      <w:r>
        <w:t>A short time later her brain started to feel fuzzy, and she almost drew in Stormlight to burn off the effect</w:t>
      </w:r>
      <w:r w:rsidR="00483B1D">
        <w:t>—</w:t>
      </w:r>
      <w:r>
        <w:t>but stopped.</w:t>
      </w:r>
      <w:r w:rsidR="0004281A">
        <w:t xml:space="preserve"> </w:t>
      </w:r>
      <w:r>
        <w:t>She hadn</w:t>
      </w:r>
      <w:r w:rsidR="00766B15">
        <w:t>’</w:t>
      </w:r>
      <w:r>
        <w:t>t ordered anything particularly intoxicating.</w:t>
      </w:r>
      <w:r w:rsidR="0004281A">
        <w:t xml:space="preserve"> </w:t>
      </w:r>
      <w:r>
        <w:t>So if she was getting light</w:t>
      </w:r>
      <w:r w:rsidR="00621C65">
        <w:t>-</w:t>
      </w:r>
      <w:r>
        <w:t>headed</w:t>
      </w:r>
      <w:r w:rsidR="00766B15">
        <w:t> . . .</w:t>
      </w:r>
    </w:p>
    <w:p w14:paraId="5C73B0E7" w14:textId="35C2550F" w:rsidR="001E2135" w:rsidRDefault="0059432C" w:rsidP="00684D30">
      <w:pPr>
        <w:pStyle w:val="Body-TextTx"/>
      </w:pPr>
      <w:r>
        <w:t>She looked up, her eyes growing unfocused.</w:t>
      </w:r>
      <w:r w:rsidR="0004281A">
        <w:t xml:space="preserve"> </w:t>
      </w:r>
      <w:r>
        <w:t>They</w:t>
      </w:r>
      <w:r w:rsidR="00766B15">
        <w:t>’</w:t>
      </w:r>
      <w:r>
        <w:t>d drugged the wine!</w:t>
      </w:r>
      <w:r w:rsidR="0004281A">
        <w:t xml:space="preserve"> </w:t>
      </w:r>
      <w:r w:rsidRPr="00CC5738">
        <w:rPr>
          <w:rStyle w:val="itali"/>
        </w:rPr>
        <w:t>Finally</w:t>
      </w:r>
      <w:r w:rsidRPr="00916B40">
        <w:rPr>
          <w:rStyle w:val="itali"/>
        </w:rPr>
        <w:t>,</w:t>
      </w:r>
      <w:r>
        <w:t xml:space="preserve"> she thought before slumping over in her seat.</w:t>
      </w:r>
    </w:p>
    <w:p w14:paraId="5D567AF0" w14:textId="77777777" w:rsidR="00D10B5B" w:rsidRDefault="00292095" w:rsidP="00292095">
      <w:pPr>
        <w:pStyle w:val="Ornamental-Space-BreakOsbrk"/>
      </w:pPr>
      <w:r w:rsidRPr="00292095">
        <w:t>***</w:t>
      </w:r>
    </w:p>
    <w:p w14:paraId="59B72E0A" w14:textId="7B2AFC7F" w:rsidR="00D10B5B" w:rsidRDefault="00766B15" w:rsidP="00684D30">
      <w:pPr>
        <w:pStyle w:val="Body-TextTx"/>
      </w:pPr>
      <w:r>
        <w:lastRenderedPageBreak/>
        <w:t>“</w:t>
      </w:r>
      <w:r w:rsidR="0059432C">
        <w:t>I don</w:t>
      </w:r>
      <w:r>
        <w:t>’</w:t>
      </w:r>
      <w:r w:rsidR="0059432C">
        <w:t>t understand how hard it can be,</w:t>
      </w:r>
      <w:r>
        <w:t>”</w:t>
      </w:r>
      <w:r w:rsidR="0059432C">
        <w:t xml:space="preserve"> Syl was saying as she and Kaladin drew close to Hearthstone.</w:t>
      </w:r>
      <w:r w:rsidR="0004281A">
        <w:t xml:space="preserve"> </w:t>
      </w:r>
      <w:r>
        <w:t>“</w:t>
      </w:r>
      <w:r w:rsidR="0059432C">
        <w:t xml:space="preserve">You humans sleep </w:t>
      </w:r>
      <w:r w:rsidR="0059432C" w:rsidRPr="00CC5738">
        <w:rPr>
          <w:rStyle w:val="itali"/>
        </w:rPr>
        <w:t>literally</w:t>
      </w:r>
      <w:r w:rsidR="0059432C">
        <w:t xml:space="preserve"> every day.</w:t>
      </w:r>
      <w:r w:rsidR="0004281A">
        <w:t xml:space="preserve"> </w:t>
      </w:r>
      <w:r w:rsidR="0059432C">
        <w:t>You</w:t>
      </w:r>
      <w:r>
        <w:t>’</w:t>
      </w:r>
      <w:r w:rsidR="0059432C">
        <w:t>ve been practicing it all your lives.</w:t>
      </w:r>
      <w:r>
        <w:t>”</w:t>
      </w:r>
    </w:p>
    <w:p w14:paraId="636E2234" w14:textId="55CDF640" w:rsidR="00D10B5B" w:rsidRDefault="00766B15" w:rsidP="00684D30">
      <w:pPr>
        <w:pStyle w:val="Body-TextTx"/>
      </w:pPr>
      <w:r>
        <w:t>“</w:t>
      </w:r>
      <w:r w:rsidR="0059432C">
        <w:t>You</w:t>
      </w:r>
      <w:r>
        <w:t>’</w:t>
      </w:r>
      <w:r w:rsidR="0059432C">
        <w:t>d think that, wouldn</w:t>
      </w:r>
      <w:r>
        <w:t>’</w:t>
      </w:r>
      <w:r w:rsidR="0059432C">
        <w:t>t you,</w:t>
      </w:r>
      <w:r>
        <w:t>”</w:t>
      </w:r>
      <w:r w:rsidR="0059432C">
        <w:t xml:space="preserve"> Kaladin said, landing with a light step right outside town.</w:t>
      </w:r>
    </w:p>
    <w:p w14:paraId="1323064D" w14:textId="07288E08" w:rsidR="00D10B5B" w:rsidRDefault="00766B15" w:rsidP="00684D30">
      <w:pPr>
        <w:pStyle w:val="Body-TextTx"/>
      </w:pPr>
      <w:r>
        <w:t>“</w:t>
      </w:r>
      <w:r w:rsidR="0059432C">
        <w:t>Obviously I would, since I just said so,</w:t>
      </w:r>
      <w:r>
        <w:t>”</w:t>
      </w:r>
      <w:r w:rsidR="0059432C">
        <w:t xml:space="preserve"> she replied, sitting on his shoulder, watching behind them.</w:t>
      </w:r>
      <w:r w:rsidR="0004281A">
        <w:t xml:space="preserve"> </w:t>
      </w:r>
      <w:r w:rsidR="0059432C">
        <w:t>Her words were lighthearted, but he sensed in her the same tension he felt, like the air itself was stretched and pulled tight.</w:t>
      </w:r>
    </w:p>
    <w:p w14:paraId="41B5708B" w14:textId="3E65961F" w:rsidR="00D10B5B" w:rsidRDefault="0059432C" w:rsidP="00684D30">
      <w:pPr>
        <w:pStyle w:val="Body-TextTx"/>
      </w:pPr>
      <w:r w:rsidRPr="00CC5738">
        <w:rPr>
          <w:rStyle w:val="itali"/>
        </w:rPr>
        <w:t>Watch for me from the corner of your eye, Windrunner.</w:t>
      </w:r>
      <w:r w:rsidR="0004281A">
        <w:t xml:space="preserve"> </w:t>
      </w:r>
      <w:r>
        <w:t>He felt a phantom pain from his neck, where the Fused had plunged his dagger into Kaladin</w:t>
      </w:r>
      <w:r w:rsidR="00766B15">
        <w:t>’</w:t>
      </w:r>
      <w:r>
        <w:t>s spine over and over.</w:t>
      </w:r>
    </w:p>
    <w:p w14:paraId="68AB63A7" w14:textId="0D11F68D" w:rsidR="00D10B5B" w:rsidRDefault="00766B15" w:rsidP="00684D30">
      <w:pPr>
        <w:pStyle w:val="Body-TextTx"/>
      </w:pPr>
      <w:r>
        <w:t>“</w:t>
      </w:r>
      <w:r w:rsidR="0059432C">
        <w:t>Even babies can sleep,</w:t>
      </w:r>
      <w:r>
        <w:t>”</w:t>
      </w:r>
      <w:r w:rsidR="0059432C">
        <w:t xml:space="preserve"> Syl said.</w:t>
      </w:r>
      <w:r w:rsidR="0004281A">
        <w:t xml:space="preserve"> </w:t>
      </w:r>
      <w:r>
        <w:t>“</w:t>
      </w:r>
      <w:r w:rsidR="0059432C">
        <w:t xml:space="preserve">Only </w:t>
      </w:r>
      <w:r w:rsidR="0059432C" w:rsidRPr="00CC5738">
        <w:rPr>
          <w:rStyle w:val="itali"/>
        </w:rPr>
        <w:t>you</w:t>
      </w:r>
      <w:r w:rsidR="0059432C">
        <w:t xml:space="preserve"> could make something so simple into something extremely difficult.</w:t>
      </w:r>
      <w:r>
        <w:t>”</w:t>
      </w:r>
    </w:p>
    <w:p w14:paraId="121AF1BC" w14:textId="3235E45F" w:rsidR="00D10B5B" w:rsidRDefault="00766B15" w:rsidP="00684D30">
      <w:pPr>
        <w:pStyle w:val="Body-TextTx"/>
      </w:pPr>
      <w:r>
        <w:t>“</w:t>
      </w:r>
      <w:r w:rsidR="0059432C">
        <w:t>Yeah?</w:t>
      </w:r>
      <w:r>
        <w:t>”</w:t>
      </w:r>
      <w:r w:rsidR="0059432C">
        <w:t xml:space="preserve"> Kaladin asked.</w:t>
      </w:r>
      <w:r w:rsidR="0004281A">
        <w:t xml:space="preserve"> </w:t>
      </w:r>
      <w:r>
        <w:t>“</w:t>
      </w:r>
      <w:r w:rsidR="0059432C">
        <w:t>And can you do it?</w:t>
      </w:r>
      <w:r>
        <w:t>”</w:t>
      </w:r>
    </w:p>
    <w:p w14:paraId="2EB87AA3" w14:textId="229A65CB" w:rsidR="00D10B5B" w:rsidRDefault="00766B15" w:rsidP="00684D30">
      <w:pPr>
        <w:pStyle w:val="Body-TextTx"/>
      </w:pPr>
      <w:r>
        <w:t>“</w:t>
      </w:r>
      <w:r w:rsidR="0059432C">
        <w:t>Lie down.</w:t>
      </w:r>
      <w:r w:rsidR="0004281A">
        <w:t xml:space="preserve"> </w:t>
      </w:r>
      <w:r w:rsidR="0059432C">
        <w:t>Pretend to be dead for a while.</w:t>
      </w:r>
      <w:r w:rsidR="0004281A">
        <w:t xml:space="preserve"> </w:t>
      </w:r>
      <w:r w:rsidR="0059432C">
        <w:t>Get up.</w:t>
      </w:r>
      <w:r w:rsidR="0004281A">
        <w:t xml:space="preserve"> </w:t>
      </w:r>
      <w:r w:rsidR="0059432C">
        <w:t>Easy.</w:t>
      </w:r>
      <w:r w:rsidR="0004281A">
        <w:t xml:space="preserve"> </w:t>
      </w:r>
      <w:r w:rsidR="0059432C">
        <w:t>Oh, and since it</w:t>
      </w:r>
      <w:r>
        <w:t>’</w:t>
      </w:r>
      <w:r w:rsidR="0059432C">
        <w:t>s you, I</w:t>
      </w:r>
      <w:r>
        <w:t>’</w:t>
      </w:r>
      <w:r w:rsidR="0059432C">
        <w:t>ll add the mandatory last step: complain.</w:t>
      </w:r>
      <w:r>
        <w:t>”</w:t>
      </w:r>
    </w:p>
    <w:p w14:paraId="764581AC" w14:textId="683FD189" w:rsidR="00D10B5B" w:rsidRDefault="0059432C" w:rsidP="00684D30">
      <w:pPr>
        <w:pStyle w:val="Body-TextTx"/>
      </w:pPr>
      <w:r>
        <w:t>Kaladin strode toward the town.</w:t>
      </w:r>
      <w:r w:rsidR="0004281A">
        <w:t xml:space="preserve"> </w:t>
      </w:r>
      <w:r>
        <w:t>Syl would expect a response, but he didn</w:t>
      </w:r>
      <w:r w:rsidR="00766B15">
        <w:t>’</w:t>
      </w:r>
      <w:r>
        <w:t>t feel like giving one.</w:t>
      </w:r>
      <w:r w:rsidR="0004281A">
        <w:t xml:space="preserve"> </w:t>
      </w:r>
      <w:r>
        <w:t>Not out of annoyance, but more</w:t>
      </w:r>
      <w:r w:rsidR="00766B15">
        <w:t> . . .</w:t>
      </w:r>
      <w:r w:rsidR="00483B1D">
        <w:t xml:space="preserve"> </w:t>
      </w:r>
      <w:r>
        <w:t>a kind of general fatigue.</w:t>
      </w:r>
    </w:p>
    <w:p w14:paraId="638CA81B" w14:textId="72D061B5" w:rsidR="00D10B5B" w:rsidRDefault="00766B15" w:rsidP="00684D30">
      <w:pPr>
        <w:pStyle w:val="Body-TextTx"/>
      </w:pPr>
      <w:r>
        <w:t>“</w:t>
      </w:r>
      <w:r w:rsidR="0059432C">
        <w:t>Kaladin?</w:t>
      </w:r>
      <w:r>
        <w:t>”</w:t>
      </w:r>
      <w:r w:rsidR="0059432C">
        <w:t xml:space="preserve"> she asked.</w:t>
      </w:r>
    </w:p>
    <w:p w14:paraId="261A0122" w14:textId="51B660F9" w:rsidR="00D10B5B" w:rsidRDefault="0059432C" w:rsidP="00684D30">
      <w:pPr>
        <w:pStyle w:val="Body-TextTx"/>
      </w:pPr>
      <w:r>
        <w:t>He</w:t>
      </w:r>
      <w:r w:rsidR="00766B15">
        <w:t>’</w:t>
      </w:r>
      <w:r>
        <w:t>d felt a disconnect these last months.</w:t>
      </w:r>
      <w:r w:rsidR="0004281A">
        <w:t xml:space="preserve"> </w:t>
      </w:r>
      <w:r>
        <w:t>These last years</w:t>
      </w:r>
      <w:r w:rsidR="00766B15">
        <w:t> . . .</w:t>
      </w:r>
      <w:r>
        <w:t xml:space="preserve"> It was as if life for everyone continued, but Kaladin was separate from them, incapable of interacting.</w:t>
      </w:r>
      <w:r w:rsidR="0004281A">
        <w:t xml:space="preserve"> </w:t>
      </w:r>
      <w:r>
        <w:t>Like he was a painting hanging in a hallway, watching life stream past.</w:t>
      </w:r>
    </w:p>
    <w:p w14:paraId="4EAA295A" w14:textId="3216814C" w:rsidR="00D10B5B" w:rsidRDefault="00766B15" w:rsidP="00684D30">
      <w:pPr>
        <w:pStyle w:val="Body-TextTx"/>
      </w:pPr>
      <w:r>
        <w:t>“</w:t>
      </w:r>
      <w:r w:rsidR="0059432C">
        <w:t>Fine,</w:t>
      </w:r>
      <w:r>
        <w:t>”</w:t>
      </w:r>
      <w:r w:rsidR="0059432C">
        <w:t xml:space="preserve"> Syl said.</w:t>
      </w:r>
      <w:r w:rsidR="0004281A">
        <w:t xml:space="preserve"> </w:t>
      </w:r>
      <w:r>
        <w:t>“</w:t>
      </w:r>
      <w:r w:rsidR="0059432C">
        <w:t>I</w:t>
      </w:r>
      <w:r>
        <w:t>’</w:t>
      </w:r>
      <w:r w:rsidR="0059432C">
        <w:t>ll do your part.</w:t>
      </w:r>
      <w:r>
        <w:t>”</w:t>
      </w:r>
      <w:r w:rsidR="0004281A">
        <w:t xml:space="preserve"> </w:t>
      </w:r>
      <w:r w:rsidR="0059432C">
        <w:t>Her image fuzzed, and she became a perfect replica of Kaladin, sitting on his own shoulder.</w:t>
      </w:r>
      <w:r w:rsidR="0004281A">
        <w:t xml:space="preserve"> </w:t>
      </w:r>
      <w:r>
        <w:t>“</w:t>
      </w:r>
      <w:r w:rsidR="0059432C">
        <w:t>Well well,</w:t>
      </w:r>
      <w:r>
        <w:t>”</w:t>
      </w:r>
      <w:r w:rsidR="0059432C">
        <w:t xml:space="preserve"> she said in a growling, low-pitched voice.</w:t>
      </w:r>
      <w:r w:rsidR="0004281A">
        <w:t xml:space="preserve"> </w:t>
      </w:r>
      <w:r>
        <w:t>“</w:t>
      </w:r>
      <w:r w:rsidR="0059432C">
        <w:t>Grumble grumble.</w:t>
      </w:r>
      <w:r w:rsidR="0004281A">
        <w:t xml:space="preserve"> </w:t>
      </w:r>
      <w:r w:rsidR="0059432C">
        <w:t>Get in line, men.</w:t>
      </w:r>
      <w:r w:rsidR="0004281A">
        <w:t xml:space="preserve"> </w:t>
      </w:r>
      <w:r w:rsidR="0059432C">
        <w:t>Storming rain, ruining otherwise terrible weather.</w:t>
      </w:r>
      <w:r w:rsidR="0004281A">
        <w:t xml:space="preserve"> </w:t>
      </w:r>
      <w:r w:rsidR="0059432C">
        <w:t>Also, I</w:t>
      </w:r>
      <w:r>
        <w:t>’</w:t>
      </w:r>
      <w:r w:rsidR="0059432C">
        <w:t xml:space="preserve">m </w:t>
      </w:r>
      <w:r w:rsidR="0059432C">
        <w:lastRenderedPageBreak/>
        <w:t>banning toes.</w:t>
      </w:r>
      <w:r>
        <w:t>”</w:t>
      </w:r>
    </w:p>
    <w:p w14:paraId="71013DC8" w14:textId="5AF7D0E4" w:rsidR="00D10B5B" w:rsidRDefault="00766B15" w:rsidP="00684D30">
      <w:pPr>
        <w:pStyle w:val="Body-TextTx"/>
      </w:pPr>
      <w:r>
        <w:t>“</w:t>
      </w:r>
      <w:r w:rsidR="0059432C">
        <w:t>Toes?</w:t>
      </w:r>
      <w:r>
        <w:t>”</w:t>
      </w:r>
    </w:p>
    <w:p w14:paraId="57AC048F" w14:textId="4F892B75" w:rsidR="00D10B5B" w:rsidRDefault="00766B15" w:rsidP="00684D30">
      <w:pPr>
        <w:pStyle w:val="Body-TextTx"/>
      </w:pPr>
      <w:r>
        <w:t>“</w:t>
      </w:r>
      <w:r w:rsidR="0059432C">
        <w:t>People keep tripping!</w:t>
      </w:r>
      <w:r>
        <w:t>”</w:t>
      </w:r>
      <w:r w:rsidR="0059432C">
        <w:t xml:space="preserve"> she continued.</w:t>
      </w:r>
      <w:r w:rsidR="0004281A">
        <w:t xml:space="preserve"> </w:t>
      </w:r>
      <w:r>
        <w:t>“</w:t>
      </w:r>
      <w:r w:rsidR="0059432C">
        <w:t>I can</w:t>
      </w:r>
      <w:r>
        <w:t>’</w:t>
      </w:r>
      <w:r w:rsidR="0059432C">
        <w:t>t have you all hurting yourselves.</w:t>
      </w:r>
      <w:r w:rsidR="0004281A">
        <w:t xml:space="preserve"> </w:t>
      </w:r>
      <w:r w:rsidR="0059432C">
        <w:t>So, no toes from now on.</w:t>
      </w:r>
      <w:r w:rsidR="0004281A">
        <w:t xml:space="preserve"> </w:t>
      </w:r>
      <w:r w:rsidR="0059432C">
        <w:t>Next week we</w:t>
      </w:r>
      <w:r>
        <w:t>’</w:t>
      </w:r>
      <w:r w:rsidR="0059432C">
        <w:t>ll try not having feet.</w:t>
      </w:r>
      <w:r w:rsidR="0004281A">
        <w:t xml:space="preserve"> </w:t>
      </w:r>
      <w:r w:rsidR="0059432C">
        <w:t>Now, go off and get some food.</w:t>
      </w:r>
      <w:r w:rsidR="0004281A">
        <w:t xml:space="preserve"> </w:t>
      </w:r>
      <w:r w:rsidR="0059432C">
        <w:t>Tomorrow we</w:t>
      </w:r>
      <w:r>
        <w:t>’</w:t>
      </w:r>
      <w:r w:rsidR="0059432C">
        <w:t>re going to get up before dawn to practice scowling at one another.</w:t>
      </w:r>
      <w:r>
        <w:t>”</w:t>
      </w:r>
    </w:p>
    <w:p w14:paraId="7D37D928" w14:textId="2B5C6867" w:rsidR="00D10B5B" w:rsidRDefault="00766B15" w:rsidP="00684D30">
      <w:pPr>
        <w:pStyle w:val="Body-TextTx"/>
      </w:pPr>
      <w:r>
        <w:t>“</w:t>
      </w:r>
      <w:r w:rsidR="0059432C">
        <w:t>I</w:t>
      </w:r>
      <w:r>
        <w:t>’</w:t>
      </w:r>
      <w:r w:rsidR="0059432C">
        <w:t xml:space="preserve">m not </w:t>
      </w:r>
      <w:r w:rsidR="0059432C" w:rsidRPr="00CC5738">
        <w:rPr>
          <w:rStyle w:val="itali"/>
        </w:rPr>
        <w:t>that</w:t>
      </w:r>
      <w:r w:rsidR="0059432C">
        <w:t xml:space="preserve"> bad,</w:t>
      </w:r>
      <w:r>
        <w:t>”</w:t>
      </w:r>
      <w:r w:rsidR="0059432C">
        <w:t xml:space="preserve"> Kaladin said, but couldn</w:t>
      </w:r>
      <w:r>
        <w:t>’</w:t>
      </w:r>
      <w:r w:rsidR="0059432C">
        <w:t>t help smiling.</w:t>
      </w:r>
      <w:r w:rsidR="0004281A">
        <w:t xml:space="preserve"> </w:t>
      </w:r>
      <w:r>
        <w:t>“</w:t>
      </w:r>
      <w:r w:rsidR="0059432C">
        <w:t>Also, your Kaladin voice sounds more like Teft.</w:t>
      </w:r>
      <w:r>
        <w:t>”</w:t>
      </w:r>
    </w:p>
    <w:p w14:paraId="6292D35B" w14:textId="02D6AAAC" w:rsidR="00D10B5B" w:rsidRDefault="0059432C" w:rsidP="00684D30">
      <w:pPr>
        <w:pStyle w:val="Body-TextTx"/>
      </w:pPr>
      <w:r>
        <w:t xml:space="preserve">She transformed </w:t>
      </w:r>
      <w:r w:rsidR="00FC2AB8">
        <w:t>back</w:t>
      </w:r>
      <w:r>
        <w:t xml:space="preserve"> and sat primly</w:t>
      </w:r>
      <w:r w:rsidR="00483B1D">
        <w:t>—</w:t>
      </w:r>
      <w:r>
        <w:t>clearly pleased with herself.</w:t>
      </w:r>
      <w:r w:rsidR="0004281A">
        <w:t xml:space="preserve"> </w:t>
      </w:r>
      <w:r>
        <w:t>And he had to admit he felt more upbeat.</w:t>
      </w:r>
      <w:r w:rsidR="0004281A">
        <w:t xml:space="preserve"> </w:t>
      </w:r>
      <w:r w:rsidRPr="00CC5738">
        <w:rPr>
          <w:rStyle w:val="itali"/>
        </w:rPr>
        <w:t>Storms,</w:t>
      </w:r>
      <w:r>
        <w:t xml:space="preserve"> he thought.</w:t>
      </w:r>
      <w:r w:rsidR="0004281A">
        <w:t xml:space="preserve"> </w:t>
      </w:r>
      <w:r w:rsidRPr="00CC5738">
        <w:rPr>
          <w:rStyle w:val="itali"/>
        </w:rPr>
        <w:t>Where would I be if I hadn</w:t>
      </w:r>
      <w:r w:rsidR="00766B15">
        <w:rPr>
          <w:rStyle w:val="itali"/>
        </w:rPr>
        <w:t>’</w:t>
      </w:r>
      <w:r w:rsidRPr="00CC5738">
        <w:rPr>
          <w:rStyle w:val="itali"/>
        </w:rPr>
        <w:t>t found her?</w:t>
      </w:r>
    </w:p>
    <w:p w14:paraId="35C345C4" w14:textId="3829B552" w:rsidR="00D10B5B" w:rsidRDefault="0059432C" w:rsidP="00684D30">
      <w:pPr>
        <w:pStyle w:val="Body-TextTx"/>
      </w:pPr>
      <w:r>
        <w:t>The answer was obvious.</w:t>
      </w:r>
      <w:r w:rsidR="0004281A">
        <w:t xml:space="preserve"> </w:t>
      </w:r>
      <w:r>
        <w:t>He</w:t>
      </w:r>
      <w:r w:rsidR="00766B15">
        <w:t>’</w:t>
      </w:r>
      <w:r>
        <w:t>d be dead at the bottom of a chasm, having leaped into the darkness.</w:t>
      </w:r>
    </w:p>
    <w:p w14:paraId="1F5845C6" w14:textId="25EFB88C" w:rsidR="00D10B5B" w:rsidRDefault="0059432C" w:rsidP="00684D30">
      <w:pPr>
        <w:pStyle w:val="Body-TextTx"/>
      </w:pPr>
      <w:r>
        <w:t>As they approached Hearthstone, they found a scene of relative order.</w:t>
      </w:r>
      <w:r w:rsidR="0004281A">
        <w:t xml:space="preserve"> </w:t>
      </w:r>
      <w:r>
        <w:t>The refugees had been returned to a line, and the warform singers who had come with the Fused waited near Kaladin</w:t>
      </w:r>
      <w:r w:rsidR="00766B15">
        <w:t>’</w:t>
      </w:r>
      <w:r>
        <w:t>s father and the new citylady, their weapons sheathed.</w:t>
      </w:r>
      <w:r w:rsidR="0004281A">
        <w:t xml:space="preserve"> </w:t>
      </w:r>
      <w:r>
        <w:t>Everyone seemed to understand that their next steps would depend greatly upon the results of Kaladin</w:t>
      </w:r>
      <w:r w:rsidR="00766B15">
        <w:t>’</w:t>
      </w:r>
      <w:r>
        <w:t>s duel.</w:t>
      </w:r>
    </w:p>
    <w:p w14:paraId="1879810B" w14:textId="08D9FD62" w:rsidR="00D10B5B" w:rsidRDefault="0059432C" w:rsidP="00684D30">
      <w:pPr>
        <w:pStyle w:val="Body-TextTx"/>
      </w:pPr>
      <w:r>
        <w:t>He strode up and seized the air in front of him, the Sylspear forming as a majestic silver weapon.</w:t>
      </w:r>
      <w:r w:rsidR="0004281A">
        <w:t xml:space="preserve"> </w:t>
      </w:r>
      <w:r>
        <w:t>The singers drew their weapons, mostly swords.</w:t>
      </w:r>
    </w:p>
    <w:p w14:paraId="08583ABF" w14:textId="4E37E99C" w:rsidR="00D10B5B" w:rsidRDefault="00766B15" w:rsidP="00684D30">
      <w:pPr>
        <w:pStyle w:val="Body-TextTx"/>
      </w:pPr>
      <w:r>
        <w:t>“</w:t>
      </w:r>
      <w:r w:rsidR="0059432C">
        <w:t>You can fight a Radiant all on your own, if you</w:t>
      </w:r>
      <w:r>
        <w:t>’</w:t>
      </w:r>
      <w:r w:rsidR="0059432C">
        <w:t>d like,</w:t>
      </w:r>
      <w:r>
        <w:t>”</w:t>
      </w:r>
      <w:r w:rsidR="0059432C">
        <w:t xml:space="preserve"> Kaladin said.</w:t>
      </w:r>
      <w:r w:rsidR="0004281A">
        <w:t xml:space="preserve"> </w:t>
      </w:r>
      <w:r>
        <w:t>“</w:t>
      </w:r>
      <w:r w:rsidR="0059432C">
        <w:t>Alternatively, if you don</w:t>
      </w:r>
      <w:r>
        <w:t>’</w:t>
      </w:r>
      <w:r w:rsidR="0059432C">
        <w:t>t feel like dying today, you can gather the singers in this town and retreat a half hour</w:t>
      </w:r>
      <w:r>
        <w:t>’</w:t>
      </w:r>
      <w:r w:rsidR="0059432C">
        <w:t>s walk to the east.</w:t>
      </w:r>
      <w:r w:rsidR="0004281A">
        <w:t xml:space="preserve"> </w:t>
      </w:r>
      <w:r w:rsidR="0059432C">
        <w:t>There</w:t>
      </w:r>
      <w:r>
        <w:t>’</w:t>
      </w:r>
      <w:r w:rsidR="0059432C">
        <w:t>s a stormshelter out that way for people from the outer farms; I</w:t>
      </w:r>
      <w:r>
        <w:t>’</w:t>
      </w:r>
      <w:r w:rsidR="0059432C">
        <w:t>m sure Abiajan can lead you to it.</w:t>
      </w:r>
      <w:r w:rsidR="0004281A">
        <w:t xml:space="preserve"> </w:t>
      </w:r>
      <w:r w:rsidR="0059432C">
        <w:t>Stay inside until sunset.</w:t>
      </w:r>
      <w:r>
        <w:t>”</w:t>
      </w:r>
    </w:p>
    <w:p w14:paraId="3BD26A42" w14:textId="77777777" w:rsidR="00D10B5B" w:rsidRDefault="0059432C" w:rsidP="00684D30">
      <w:pPr>
        <w:pStyle w:val="Body-TextTx"/>
      </w:pPr>
      <w:r>
        <w:t>The six soldiers rushed him.</w:t>
      </w:r>
    </w:p>
    <w:p w14:paraId="12433AA6" w14:textId="627F775A" w:rsidR="00D10B5B" w:rsidRDefault="0059432C" w:rsidP="00684D30">
      <w:pPr>
        <w:pStyle w:val="Body-TextTx"/>
      </w:pPr>
      <w:r>
        <w:t>Kaladin sighed, drawing in a few more spheres</w:t>
      </w:r>
      <w:r w:rsidR="00766B15">
        <w:t>’</w:t>
      </w:r>
      <w:r>
        <w:t xml:space="preserve"> worth of his Stormlight.</w:t>
      </w:r>
      <w:r w:rsidR="0004281A">
        <w:t xml:space="preserve"> </w:t>
      </w:r>
      <w:r>
        <w:t xml:space="preserve">The skirmish </w:t>
      </w:r>
      <w:r>
        <w:lastRenderedPageBreak/>
        <w:t>took about thirty seconds, and left one of the singers dead with her eyes burned out while the others retreated, their weapons shorn in half.</w:t>
      </w:r>
    </w:p>
    <w:p w14:paraId="382DAF86" w14:textId="4E8F4221" w:rsidR="00D10B5B" w:rsidRDefault="0059432C" w:rsidP="00684D30">
      <w:pPr>
        <w:pStyle w:val="Body-TextTx"/>
      </w:pPr>
      <w:r>
        <w:t>Some would have seen bravery in this attack.</w:t>
      </w:r>
      <w:r w:rsidR="0004281A">
        <w:t xml:space="preserve"> </w:t>
      </w:r>
      <w:r>
        <w:t>For much of Alethi history, common soldiers had been encouraged to throw themselves at Shardbearers.</w:t>
      </w:r>
      <w:r w:rsidR="0004281A">
        <w:t xml:space="preserve"> </w:t>
      </w:r>
      <w:r>
        <w:t>Generals taught that the slightest chance of earning a Shard was worth the incredible risk.</w:t>
      </w:r>
    </w:p>
    <w:p w14:paraId="4BB36A84" w14:textId="56268BEC" w:rsidR="00D10B5B" w:rsidRDefault="0059432C" w:rsidP="00684D30">
      <w:pPr>
        <w:pStyle w:val="Body-TextTx"/>
      </w:pPr>
      <w:r>
        <w:t>That was stupid enough, but Kaladin wouldn</w:t>
      </w:r>
      <w:r w:rsidR="00766B15">
        <w:t>’</w:t>
      </w:r>
      <w:r>
        <w:t>t drop a Shard when killed.</w:t>
      </w:r>
      <w:r w:rsidR="0004281A">
        <w:t xml:space="preserve"> </w:t>
      </w:r>
      <w:r>
        <w:t>He was Radiant, and these soldiers knew it.</w:t>
      </w:r>
      <w:r w:rsidR="0004281A">
        <w:t xml:space="preserve"> </w:t>
      </w:r>
      <w:r>
        <w:t>From what he</w:t>
      </w:r>
      <w:r w:rsidR="00766B15">
        <w:t>’</w:t>
      </w:r>
      <w:r>
        <w:t>d seen, the attitudes of the singer soldiers depended greatly upon the Fused they served.</w:t>
      </w:r>
      <w:r w:rsidR="0004281A">
        <w:t xml:space="preserve"> </w:t>
      </w:r>
      <w:r>
        <w:t>The fact that these had thrown their lives away so wantonly did not speak highly of their master.</w:t>
      </w:r>
    </w:p>
    <w:p w14:paraId="3D0A24B1" w14:textId="69AC4A90" w:rsidR="00D10B5B" w:rsidRDefault="0059432C" w:rsidP="00684D30">
      <w:pPr>
        <w:pStyle w:val="Body-TextTx"/>
      </w:pPr>
      <w:r>
        <w:t>Fortunately, the remaining five listened to Abiajan and the other Hearthstone singers who</w:t>
      </w:r>
      <w:r w:rsidR="00483B1D">
        <w:t>—</w:t>
      </w:r>
      <w:r>
        <w:t>with some effort</w:t>
      </w:r>
      <w:r w:rsidR="00483B1D">
        <w:t>—</w:t>
      </w:r>
      <w:r>
        <w:t>persuaded them that despite fighting bravely, they were now defeated.</w:t>
      </w:r>
      <w:r w:rsidR="0004281A">
        <w:t xml:space="preserve"> </w:t>
      </w:r>
      <w:r>
        <w:t>A short time later, they all went trudging out through the quickly vanishing fog.</w:t>
      </w:r>
    </w:p>
    <w:p w14:paraId="492E72DE" w14:textId="2ECF758A" w:rsidR="00D10B5B" w:rsidRDefault="0059432C" w:rsidP="00684D30">
      <w:pPr>
        <w:pStyle w:val="Body-TextTx"/>
      </w:pPr>
      <w:r>
        <w:t>Kaladin checked the sky again.</w:t>
      </w:r>
      <w:r w:rsidR="0004281A">
        <w:t xml:space="preserve"> </w:t>
      </w:r>
      <w:r w:rsidRPr="00CC5738">
        <w:rPr>
          <w:rStyle w:val="itali"/>
        </w:rPr>
        <w:t>Should be close now,</w:t>
      </w:r>
      <w:r>
        <w:t xml:space="preserve"> he thought as he walked over to the checkpoint where his mother waited, a patterned kerchief over her shoulder-length unbraided hair.</w:t>
      </w:r>
      <w:r w:rsidR="0004281A">
        <w:t xml:space="preserve"> </w:t>
      </w:r>
      <w:r>
        <w:t>She gave Kaladin a side hug, holding little Oroden</w:t>
      </w:r>
      <w:r w:rsidR="00483B1D">
        <w:t>—</w:t>
      </w:r>
      <w:r>
        <w:t>who reached out his hands for Kaladin to take him.</w:t>
      </w:r>
    </w:p>
    <w:p w14:paraId="15F97CF4" w14:textId="70DB60C5" w:rsidR="00D10B5B" w:rsidRDefault="00766B15" w:rsidP="00684D30">
      <w:pPr>
        <w:pStyle w:val="Body-TextTx"/>
      </w:pPr>
      <w:r>
        <w:t>“</w:t>
      </w:r>
      <w:r w:rsidR="0059432C">
        <w:t>You</w:t>
      </w:r>
      <w:r>
        <w:t>’</w:t>
      </w:r>
      <w:r w:rsidR="0059432C">
        <w:t>re getting tall!</w:t>
      </w:r>
      <w:r>
        <w:t>”</w:t>
      </w:r>
      <w:r w:rsidR="0059432C">
        <w:t xml:space="preserve"> he said to the boy.</w:t>
      </w:r>
    </w:p>
    <w:p w14:paraId="1F3B4900" w14:textId="7BBB2569" w:rsidR="00D10B5B" w:rsidRDefault="00766B15" w:rsidP="00684D30">
      <w:pPr>
        <w:pStyle w:val="Body-TextTx"/>
      </w:pPr>
      <w:r>
        <w:t>“</w:t>
      </w:r>
      <w:r w:rsidR="0059432C">
        <w:t>Gagadin!</w:t>
      </w:r>
      <w:r>
        <w:t>”</w:t>
      </w:r>
      <w:r w:rsidR="0059432C">
        <w:t xml:space="preserve"> the child said, then waved in the air, trying to catch Syl</w:t>
      </w:r>
      <w:r w:rsidR="00483B1D">
        <w:t>—</w:t>
      </w:r>
      <w:r w:rsidR="0059432C">
        <w:t>who always chose to appear to Kaladin</w:t>
      </w:r>
      <w:r>
        <w:t>’</w:t>
      </w:r>
      <w:r w:rsidR="0059432C">
        <w:t>s family.</w:t>
      </w:r>
      <w:r w:rsidR="0004281A">
        <w:t xml:space="preserve"> </w:t>
      </w:r>
      <w:r w:rsidR="0059432C">
        <w:t>She did her usual trick, changing into the shapes of various animals and pouncing around in the air for the child.</w:t>
      </w:r>
    </w:p>
    <w:p w14:paraId="406C4CDB" w14:textId="2304290B" w:rsidR="00D10B5B" w:rsidRDefault="00766B15" w:rsidP="00684D30">
      <w:pPr>
        <w:pStyle w:val="Body-TextTx"/>
      </w:pPr>
      <w:r>
        <w:t>“</w:t>
      </w:r>
      <w:r w:rsidR="0059432C">
        <w:t>So,</w:t>
      </w:r>
      <w:r>
        <w:t>”</w:t>
      </w:r>
      <w:r w:rsidR="0059432C">
        <w:t xml:space="preserve"> Kaladin</w:t>
      </w:r>
      <w:r>
        <w:t>’</w:t>
      </w:r>
      <w:r w:rsidR="0059432C">
        <w:t xml:space="preserve">s mother said, </w:t>
      </w:r>
      <w:r>
        <w:t>“</w:t>
      </w:r>
      <w:r w:rsidR="0059432C">
        <w:t>how is Lyn?</w:t>
      </w:r>
      <w:r>
        <w:t>”</w:t>
      </w:r>
    </w:p>
    <w:p w14:paraId="15CD4ED2" w14:textId="67F39702" w:rsidR="00D10B5B" w:rsidRDefault="00766B15" w:rsidP="00684D30">
      <w:pPr>
        <w:pStyle w:val="Body-TextTx"/>
      </w:pPr>
      <w:r>
        <w:t>“</w:t>
      </w:r>
      <w:r w:rsidR="0059432C">
        <w:t xml:space="preserve">Does that </w:t>
      </w:r>
      <w:r w:rsidR="0059432C" w:rsidRPr="00CC5738">
        <w:rPr>
          <w:rStyle w:val="itali"/>
        </w:rPr>
        <w:t>always</w:t>
      </w:r>
      <w:r w:rsidR="0059432C">
        <w:t xml:space="preserve"> have to be your first question?</w:t>
      </w:r>
      <w:r>
        <w:t>”</w:t>
      </w:r>
    </w:p>
    <w:p w14:paraId="005578ED" w14:textId="3D475DC0" w:rsidR="00D10B5B" w:rsidRDefault="00766B15" w:rsidP="00684D30">
      <w:pPr>
        <w:pStyle w:val="Body-TextTx"/>
      </w:pPr>
      <w:r>
        <w:t>“</w:t>
      </w:r>
      <w:r w:rsidR="0059432C">
        <w:t>Mother</w:t>
      </w:r>
      <w:r>
        <w:t>’</w:t>
      </w:r>
      <w:r w:rsidR="0059432C">
        <w:t>s prerogative,</w:t>
      </w:r>
      <w:r>
        <w:t>”</w:t>
      </w:r>
      <w:r w:rsidR="0059432C">
        <w:t xml:space="preserve"> Hesina said.</w:t>
      </w:r>
      <w:r w:rsidR="0004281A">
        <w:t xml:space="preserve"> </w:t>
      </w:r>
      <w:r>
        <w:t>“</w:t>
      </w:r>
      <w:r w:rsidR="0059432C">
        <w:t>So?</w:t>
      </w:r>
      <w:r>
        <w:t>”</w:t>
      </w:r>
    </w:p>
    <w:p w14:paraId="6A0CDD22" w14:textId="437C0198" w:rsidR="00D10B5B" w:rsidRDefault="00766B15" w:rsidP="00684D30">
      <w:pPr>
        <w:pStyle w:val="Body-TextTx"/>
      </w:pPr>
      <w:r>
        <w:lastRenderedPageBreak/>
        <w:t>“</w:t>
      </w:r>
      <w:r w:rsidR="0059432C">
        <w:t>She broke up with him,</w:t>
      </w:r>
      <w:r>
        <w:t>”</w:t>
      </w:r>
      <w:r w:rsidR="0059432C">
        <w:t xml:space="preserve"> Syl said, shaped as a tiny glowing axehound.</w:t>
      </w:r>
      <w:r w:rsidR="0004281A">
        <w:t xml:space="preserve"> </w:t>
      </w:r>
      <w:r w:rsidR="0059432C">
        <w:t>The words seemed odd coming from its mouth.</w:t>
      </w:r>
      <w:r w:rsidR="0004281A">
        <w:t xml:space="preserve"> </w:t>
      </w:r>
      <w:r>
        <w:t>“</w:t>
      </w:r>
      <w:r w:rsidR="0059432C">
        <w:t>Right after our last visit.</w:t>
      </w:r>
      <w:r>
        <w:t>”</w:t>
      </w:r>
    </w:p>
    <w:p w14:paraId="0A8C54AC" w14:textId="5802E9B7" w:rsidR="00D10B5B" w:rsidRDefault="00766B15" w:rsidP="00684D30">
      <w:pPr>
        <w:pStyle w:val="Body-TextTx"/>
      </w:pPr>
      <w:r>
        <w:t>“</w:t>
      </w:r>
      <w:r w:rsidR="0059432C">
        <w:t>Oh, Kaladin,</w:t>
      </w:r>
      <w:r>
        <w:t>”</w:t>
      </w:r>
      <w:r w:rsidR="0059432C">
        <w:t xml:space="preserve"> his mother said, pulling him into another side hug.</w:t>
      </w:r>
      <w:r w:rsidR="0004281A">
        <w:t xml:space="preserve"> </w:t>
      </w:r>
      <w:r>
        <w:t>“</w:t>
      </w:r>
      <w:r w:rsidR="0059432C">
        <w:t>How</w:t>
      </w:r>
      <w:r>
        <w:t>’</w:t>
      </w:r>
      <w:r w:rsidR="0059432C">
        <w:t>s he taking it?</w:t>
      </w:r>
      <w:r>
        <w:t>”</w:t>
      </w:r>
    </w:p>
    <w:p w14:paraId="4498FAE3" w14:textId="0A8EF8EA" w:rsidR="00D10B5B" w:rsidRDefault="00766B15" w:rsidP="00684D30">
      <w:pPr>
        <w:pStyle w:val="Body-TextTx"/>
      </w:pPr>
      <w:r>
        <w:t>“</w:t>
      </w:r>
      <w:r w:rsidR="0059432C">
        <w:t>He sulked for a good two weeks,</w:t>
      </w:r>
      <w:r>
        <w:t>”</w:t>
      </w:r>
      <w:r w:rsidR="0059432C">
        <w:t xml:space="preserve"> Syl said, </w:t>
      </w:r>
      <w:r>
        <w:t>“</w:t>
      </w:r>
      <w:r w:rsidR="0059432C">
        <w:t>but I think he</w:t>
      </w:r>
      <w:r>
        <w:t>’</w:t>
      </w:r>
      <w:r w:rsidR="0059432C">
        <w:t>s mostly over it.</w:t>
      </w:r>
      <w:r>
        <w:t>”</w:t>
      </w:r>
    </w:p>
    <w:p w14:paraId="3BDDBD58" w14:textId="702FBDA0" w:rsidR="00D10B5B" w:rsidRDefault="00766B15" w:rsidP="00684D30">
      <w:pPr>
        <w:pStyle w:val="Body-TextTx"/>
      </w:pPr>
      <w:r>
        <w:t>“</w:t>
      </w:r>
      <w:r w:rsidR="0059432C">
        <w:t>He</w:t>
      </w:r>
      <w:r>
        <w:t>’</w:t>
      </w:r>
      <w:r w:rsidR="0059432C">
        <w:t xml:space="preserve">s </w:t>
      </w:r>
      <w:r w:rsidR="0059432C" w:rsidRPr="00CC5738">
        <w:rPr>
          <w:rStyle w:val="itali"/>
        </w:rPr>
        <w:t>right here</w:t>
      </w:r>
      <w:r w:rsidR="0059432C" w:rsidRPr="00916B40">
        <w:rPr>
          <w:rStyle w:val="itali"/>
        </w:rPr>
        <w:t>,</w:t>
      </w:r>
      <w:r>
        <w:t>”</w:t>
      </w:r>
      <w:r w:rsidR="0059432C">
        <w:t xml:space="preserve"> Kaladin said.</w:t>
      </w:r>
    </w:p>
    <w:p w14:paraId="44B59B81" w14:textId="4B11B617" w:rsidR="00D10B5B" w:rsidRDefault="00766B15" w:rsidP="00684D30">
      <w:pPr>
        <w:pStyle w:val="Body-TextTx"/>
      </w:pPr>
      <w:r>
        <w:t>“</w:t>
      </w:r>
      <w:r w:rsidR="0059432C">
        <w:t>And he doesn</w:t>
      </w:r>
      <w:r>
        <w:t>’</w:t>
      </w:r>
      <w:r w:rsidR="0059432C">
        <w:t>t ever answer questions about his personal life,</w:t>
      </w:r>
      <w:r>
        <w:t>”</w:t>
      </w:r>
      <w:r w:rsidR="0059432C">
        <w:t xml:space="preserve"> Hesina said.</w:t>
      </w:r>
      <w:r w:rsidR="0004281A">
        <w:t xml:space="preserve"> </w:t>
      </w:r>
      <w:r>
        <w:t>“</w:t>
      </w:r>
      <w:r w:rsidR="0059432C">
        <w:t>Forcing his poor mother to turn to other, more divine sources.</w:t>
      </w:r>
      <w:r>
        <w:t>”</w:t>
      </w:r>
    </w:p>
    <w:p w14:paraId="061B8918" w14:textId="45973CBC" w:rsidR="00D10B5B" w:rsidRDefault="00766B15" w:rsidP="00684D30">
      <w:pPr>
        <w:pStyle w:val="Body-TextTx"/>
      </w:pPr>
      <w:r>
        <w:t>“</w:t>
      </w:r>
      <w:r w:rsidR="0059432C">
        <w:t>See,</w:t>
      </w:r>
      <w:r>
        <w:t>”</w:t>
      </w:r>
      <w:r w:rsidR="0059432C">
        <w:t xml:space="preserve"> Syl said, now prancing around as a cremling.</w:t>
      </w:r>
      <w:r w:rsidR="0004281A">
        <w:t xml:space="preserve"> </w:t>
      </w:r>
      <w:r>
        <w:t>“</w:t>
      </w:r>
      <w:r w:rsidR="0059432C" w:rsidRPr="00CC5738">
        <w:rPr>
          <w:rStyle w:val="itali"/>
        </w:rPr>
        <w:t>She</w:t>
      </w:r>
      <w:r w:rsidR="0059432C">
        <w:t xml:space="preserve"> knows how to treat me.</w:t>
      </w:r>
      <w:r w:rsidR="0004281A">
        <w:t xml:space="preserve"> </w:t>
      </w:r>
      <w:r w:rsidR="0059432C">
        <w:t xml:space="preserve">With the </w:t>
      </w:r>
      <w:r w:rsidR="0059432C" w:rsidRPr="00CC5738">
        <w:rPr>
          <w:rStyle w:val="itali"/>
        </w:rPr>
        <w:t>dignity</w:t>
      </w:r>
      <w:r w:rsidR="0059432C">
        <w:t xml:space="preserve"> and </w:t>
      </w:r>
      <w:r w:rsidR="0059432C" w:rsidRPr="00CC5738">
        <w:rPr>
          <w:rStyle w:val="itali"/>
        </w:rPr>
        <w:t>respect</w:t>
      </w:r>
      <w:r w:rsidR="0059432C">
        <w:t xml:space="preserve"> I deserve.</w:t>
      </w:r>
      <w:r>
        <w:t>”</w:t>
      </w:r>
    </w:p>
    <w:p w14:paraId="69672067" w14:textId="783E6214" w:rsidR="00D10B5B" w:rsidRDefault="00766B15" w:rsidP="00684D30">
      <w:pPr>
        <w:pStyle w:val="Body-TextTx"/>
      </w:pPr>
      <w:r>
        <w:t>“</w:t>
      </w:r>
      <w:r w:rsidR="0059432C">
        <w:t>Has he been disrespecting you again, Syl?</w:t>
      </w:r>
      <w:r>
        <w:t>”</w:t>
      </w:r>
    </w:p>
    <w:p w14:paraId="34530295" w14:textId="28FE184E" w:rsidR="00D10B5B" w:rsidRDefault="00766B15" w:rsidP="00684D30">
      <w:pPr>
        <w:pStyle w:val="Body-TextTx"/>
      </w:pPr>
      <w:r>
        <w:t>“</w:t>
      </w:r>
      <w:r w:rsidR="0059432C">
        <w:t>It</w:t>
      </w:r>
      <w:r>
        <w:t>’</w:t>
      </w:r>
      <w:r w:rsidR="0059432C">
        <w:t xml:space="preserve">s been </w:t>
      </w:r>
      <w:r w:rsidR="0059432C" w:rsidRPr="00CC5738">
        <w:rPr>
          <w:rStyle w:val="itali"/>
        </w:rPr>
        <w:t>at least</w:t>
      </w:r>
      <w:r w:rsidR="0059432C">
        <w:t xml:space="preserve"> a day since he mentioned how great I am.</w:t>
      </w:r>
      <w:r>
        <w:t>”</w:t>
      </w:r>
    </w:p>
    <w:p w14:paraId="6F96EEEF" w14:textId="4303BFF1" w:rsidR="00D10B5B" w:rsidRDefault="00766B15" w:rsidP="00684D30">
      <w:pPr>
        <w:pStyle w:val="Body-TextTx"/>
      </w:pPr>
      <w:r>
        <w:t>“</w:t>
      </w:r>
      <w:r w:rsidR="0059432C">
        <w:t>It</w:t>
      </w:r>
      <w:r>
        <w:t>’</w:t>
      </w:r>
      <w:r w:rsidR="0059432C">
        <w:t>s demonstrably unfair that I have to deal with both of you at once,</w:t>
      </w:r>
      <w:r>
        <w:t>”</w:t>
      </w:r>
      <w:r w:rsidR="0059432C">
        <w:t xml:space="preserve"> Kaladin said.</w:t>
      </w:r>
      <w:r w:rsidR="0004281A">
        <w:t xml:space="preserve"> </w:t>
      </w:r>
      <w:r>
        <w:t>“</w:t>
      </w:r>
      <w:r w:rsidR="0059432C">
        <w:t>Did that Herdazian general make it to town?</w:t>
      </w:r>
      <w:r>
        <w:t>”</w:t>
      </w:r>
    </w:p>
    <w:p w14:paraId="0C593ABE" w14:textId="213BFA41" w:rsidR="00D10B5B" w:rsidRDefault="0059432C" w:rsidP="00684D30">
      <w:pPr>
        <w:pStyle w:val="Body-TextTx"/>
      </w:pPr>
      <w:r>
        <w:t>Hesina gestured toward a nearby building nestled between two homes, one of the wooden sheds for farming equipment.</w:t>
      </w:r>
      <w:r w:rsidR="0004281A">
        <w:t xml:space="preserve"> </w:t>
      </w:r>
      <w:r>
        <w:t>It didn</w:t>
      </w:r>
      <w:r w:rsidR="00766B15">
        <w:t>’</w:t>
      </w:r>
      <w:r>
        <w:t>t appear terribly sturdy; some of the boards had been warped and blown loose by a recent storm.</w:t>
      </w:r>
    </w:p>
    <w:p w14:paraId="562F3E80" w14:textId="0B656446" w:rsidR="00D10B5B" w:rsidRDefault="00766B15" w:rsidP="00684D30">
      <w:pPr>
        <w:pStyle w:val="Body-TextTx"/>
      </w:pPr>
      <w:r>
        <w:t>“</w:t>
      </w:r>
      <w:r w:rsidR="0059432C">
        <w:t>I hid them in there once the fighting started,</w:t>
      </w:r>
      <w:r>
        <w:t>”</w:t>
      </w:r>
      <w:r w:rsidR="0059432C">
        <w:t xml:space="preserve"> Hesina explained.</w:t>
      </w:r>
    </w:p>
    <w:p w14:paraId="6D7D862B" w14:textId="31389D65" w:rsidR="00D10B5B" w:rsidRDefault="0059432C" w:rsidP="00684D30">
      <w:pPr>
        <w:pStyle w:val="Body-TextTx"/>
      </w:pPr>
      <w:r>
        <w:t>Kaladin handed Oroden to her, then started toward the shed.</w:t>
      </w:r>
      <w:r w:rsidR="0004281A">
        <w:t xml:space="preserve"> </w:t>
      </w:r>
      <w:r w:rsidR="00766B15">
        <w:t>“</w:t>
      </w:r>
      <w:r>
        <w:t>Grab Laral and gather the townspeople.</w:t>
      </w:r>
      <w:r w:rsidR="0004281A">
        <w:t xml:space="preserve"> </w:t>
      </w:r>
      <w:r>
        <w:t>Something big is coming today, and I don</w:t>
      </w:r>
      <w:r w:rsidR="00766B15">
        <w:t>’</w:t>
      </w:r>
      <w:r>
        <w:t>t want them to panic.</w:t>
      </w:r>
      <w:r w:rsidR="00766B15">
        <w:t>”</w:t>
      </w:r>
    </w:p>
    <w:p w14:paraId="03911F61" w14:textId="0A439A81" w:rsidR="00D10B5B" w:rsidRDefault="00766B15" w:rsidP="00684D30">
      <w:pPr>
        <w:pStyle w:val="Body-TextTx"/>
      </w:pPr>
      <w:r>
        <w:t>“</w:t>
      </w:r>
      <w:r w:rsidR="0059432C">
        <w:t xml:space="preserve">Explain what you mean by </w:t>
      </w:r>
      <w:r>
        <w:t>‘</w:t>
      </w:r>
      <w:r w:rsidR="0059432C">
        <w:t>big,</w:t>
      </w:r>
      <w:r>
        <w:t>’</w:t>
      </w:r>
      <w:r w:rsidR="0059432C">
        <w:t xml:space="preserve"> son.</w:t>
      </w:r>
      <w:r>
        <w:t>”</w:t>
      </w:r>
    </w:p>
    <w:p w14:paraId="716D742C" w14:textId="15A4226B" w:rsidR="00D10B5B" w:rsidRDefault="00766B15" w:rsidP="00684D30">
      <w:pPr>
        <w:pStyle w:val="Body-TextTx"/>
      </w:pPr>
      <w:r>
        <w:t>“</w:t>
      </w:r>
      <w:r w:rsidR="0059432C">
        <w:t>You</w:t>
      </w:r>
      <w:r>
        <w:t>’</w:t>
      </w:r>
      <w:r w:rsidR="0059432C">
        <w:t>ll see,</w:t>
      </w:r>
      <w:r>
        <w:t>”</w:t>
      </w:r>
      <w:r w:rsidR="0059432C">
        <w:t xml:space="preserve"> he said.</w:t>
      </w:r>
    </w:p>
    <w:p w14:paraId="0F0EB512" w14:textId="1BC36323" w:rsidR="00D10B5B" w:rsidRDefault="00766B15" w:rsidP="00684D30">
      <w:pPr>
        <w:pStyle w:val="Body-TextTx"/>
      </w:pPr>
      <w:r>
        <w:t>“</w:t>
      </w:r>
      <w:r w:rsidR="0059432C">
        <w:t>Are you going to go talk to your father?</w:t>
      </w:r>
      <w:r>
        <w:t>”</w:t>
      </w:r>
    </w:p>
    <w:p w14:paraId="42453B65" w14:textId="41376855" w:rsidR="00D10B5B" w:rsidRDefault="0059432C" w:rsidP="00684D30">
      <w:pPr>
        <w:pStyle w:val="Body-TextTx"/>
      </w:pPr>
      <w:r>
        <w:t>Kaladin hesitated, then glanced across the foggy field toward the refugees.</w:t>
      </w:r>
      <w:r w:rsidR="0004281A">
        <w:t xml:space="preserve"> </w:t>
      </w:r>
      <w:r>
        <w:t xml:space="preserve">Townspeople </w:t>
      </w:r>
      <w:r>
        <w:lastRenderedPageBreak/>
        <w:t>had started to drift out of their homes to see what all the ruckus was about.</w:t>
      </w:r>
      <w:r w:rsidR="0004281A">
        <w:t xml:space="preserve"> </w:t>
      </w:r>
      <w:r>
        <w:t>He couldn</w:t>
      </w:r>
      <w:r w:rsidR="00766B15">
        <w:t>’</w:t>
      </w:r>
      <w:r>
        <w:t>t spot his father.</w:t>
      </w:r>
      <w:r w:rsidR="0004281A">
        <w:t xml:space="preserve"> </w:t>
      </w:r>
      <w:r w:rsidR="00766B15">
        <w:t>“</w:t>
      </w:r>
      <w:r>
        <w:t>Where did he go?</w:t>
      </w:r>
      <w:r w:rsidR="00766B15">
        <w:t>”</w:t>
      </w:r>
    </w:p>
    <w:p w14:paraId="750472F2" w14:textId="0AA2960E" w:rsidR="00D10B5B" w:rsidRDefault="00766B15" w:rsidP="00684D30">
      <w:pPr>
        <w:pStyle w:val="Body-TextTx"/>
      </w:pPr>
      <w:r>
        <w:t>“</w:t>
      </w:r>
      <w:r w:rsidR="0059432C">
        <w:t xml:space="preserve">To </w:t>
      </w:r>
      <w:r w:rsidR="00436B8A">
        <w:t>check</w:t>
      </w:r>
      <w:r w:rsidR="0059432C">
        <w:t xml:space="preserve"> whether that parshman you sliced </w:t>
      </w:r>
      <w:r w:rsidR="00436B8A">
        <w:t>i</w:t>
      </w:r>
      <w:r w:rsidR="0059432C">
        <w:t>s actually dead.</w:t>
      </w:r>
      <w:r>
        <w:t>”</w:t>
      </w:r>
    </w:p>
    <w:p w14:paraId="46BAA546" w14:textId="738D8FB0" w:rsidR="00D10B5B" w:rsidRDefault="00766B15" w:rsidP="00684D30">
      <w:pPr>
        <w:pStyle w:val="Body-TextTx"/>
      </w:pPr>
      <w:r>
        <w:t>“</w:t>
      </w:r>
      <w:r w:rsidR="0059432C">
        <w:t>Of course he did,</w:t>
      </w:r>
      <w:r>
        <w:t>”</w:t>
      </w:r>
      <w:r w:rsidR="0059432C">
        <w:t xml:space="preserve"> Kaladin said with a sigh.</w:t>
      </w:r>
      <w:r w:rsidR="0004281A">
        <w:t xml:space="preserve"> </w:t>
      </w:r>
      <w:r>
        <w:t>“</w:t>
      </w:r>
      <w:r w:rsidR="0059432C">
        <w:t>I</w:t>
      </w:r>
      <w:r>
        <w:t>’</w:t>
      </w:r>
      <w:r w:rsidR="0059432C">
        <w:t>ll deal with Lirin later.</w:t>
      </w:r>
      <w:r>
        <w:t>”</w:t>
      </w:r>
    </w:p>
    <w:p w14:paraId="016355E9" w14:textId="3D2AF665" w:rsidR="00D10B5B" w:rsidRDefault="0059432C" w:rsidP="00684D30">
      <w:pPr>
        <w:pStyle w:val="Body-TextTx"/>
      </w:pPr>
      <w:r>
        <w:t>Inside the shed, several very touchy Herdazians pulled daggers on him as he opened the door.</w:t>
      </w:r>
      <w:r w:rsidR="0004281A">
        <w:t xml:space="preserve"> </w:t>
      </w:r>
      <w:r>
        <w:t>In response, he sucked in a little Stormlight, causing wisps of luminescent smoke to rise from his exposed skin.</w:t>
      </w:r>
    </w:p>
    <w:p w14:paraId="5AE37933" w14:textId="7100BAFB" w:rsidR="00D10B5B" w:rsidRDefault="00766B15" w:rsidP="00684D30">
      <w:pPr>
        <w:pStyle w:val="Body-TextTx"/>
      </w:pPr>
      <w:r>
        <w:t>“</w:t>
      </w:r>
      <w:r w:rsidR="0059432C">
        <w:t>By the Three Gods,</w:t>
      </w:r>
      <w:r>
        <w:t>”</w:t>
      </w:r>
      <w:r w:rsidR="0059432C">
        <w:t xml:space="preserve"> whispered one of them, a tall fellow with a ponytail.</w:t>
      </w:r>
      <w:r w:rsidR="0004281A">
        <w:t xml:space="preserve"> </w:t>
      </w:r>
      <w:r>
        <w:t>“</w:t>
      </w:r>
      <w:r w:rsidR="0059432C">
        <w:t>It</w:t>
      </w:r>
      <w:r>
        <w:t>’</w:t>
      </w:r>
      <w:r w:rsidR="0059432C">
        <w:t>s true.</w:t>
      </w:r>
      <w:r w:rsidR="0004281A">
        <w:t xml:space="preserve"> </w:t>
      </w:r>
      <w:r w:rsidR="0059432C">
        <w:t>You</w:t>
      </w:r>
      <w:r>
        <w:t>’</w:t>
      </w:r>
      <w:r w:rsidR="0059432C">
        <w:t>ve returned.</w:t>
      </w:r>
      <w:r>
        <w:t>”</w:t>
      </w:r>
    </w:p>
    <w:p w14:paraId="63AD8426" w14:textId="04528D19" w:rsidR="00D10B5B" w:rsidRDefault="0059432C" w:rsidP="00684D30">
      <w:pPr>
        <w:pStyle w:val="Body-TextTx"/>
      </w:pPr>
      <w:r>
        <w:t>The reaction disturbed Kaladin.</w:t>
      </w:r>
      <w:r w:rsidR="0004281A">
        <w:t xml:space="preserve"> </w:t>
      </w:r>
      <w:r>
        <w:t xml:space="preserve">This man, as a freedom fighter in Herdaz, </w:t>
      </w:r>
      <w:r w:rsidRPr="00CC5738">
        <w:rPr>
          <w:rStyle w:val="itali"/>
        </w:rPr>
        <w:t>should</w:t>
      </w:r>
      <w:r>
        <w:t xml:space="preserve"> have seen Radiants before now.</w:t>
      </w:r>
      <w:r w:rsidR="0004281A">
        <w:t xml:space="preserve"> </w:t>
      </w:r>
      <w:r>
        <w:t>In a perfect world, Dalinar</w:t>
      </w:r>
      <w:r w:rsidR="00766B15">
        <w:t>’</w:t>
      </w:r>
      <w:r>
        <w:t>s coalition armies would have been supporting the Herdazian freedom effort for months now.</w:t>
      </w:r>
    </w:p>
    <w:p w14:paraId="12B39D52" w14:textId="1F296BBD" w:rsidR="00D10B5B" w:rsidRDefault="0059432C" w:rsidP="00684D30">
      <w:pPr>
        <w:pStyle w:val="Body-TextTx"/>
      </w:pPr>
      <w:r>
        <w:t>Only, everyone had given up on Herdaz.</w:t>
      </w:r>
      <w:r w:rsidR="0004281A">
        <w:t xml:space="preserve"> </w:t>
      </w:r>
      <w:r>
        <w:t>The little country had seemed close to collapse, and Dalinar</w:t>
      </w:r>
      <w:r w:rsidR="00766B15">
        <w:t>’</w:t>
      </w:r>
      <w:r>
        <w:t>s armies had been licking their wounds from the Battle of Thaylen Field.</w:t>
      </w:r>
      <w:r w:rsidR="0004281A">
        <w:t xml:space="preserve"> </w:t>
      </w:r>
      <w:r>
        <w:t>Then reports had trickled in of a resistance in Herdaz fighting back.</w:t>
      </w:r>
      <w:r w:rsidR="0004281A">
        <w:t xml:space="preserve"> </w:t>
      </w:r>
      <w:r>
        <w:t>Each report sounded like the Herdazians were nearly finished, and so resources were allocated to more winnable fronts.</w:t>
      </w:r>
      <w:r w:rsidR="0004281A">
        <w:t xml:space="preserve"> </w:t>
      </w:r>
      <w:r>
        <w:t>But each time, Herdaz stood strong, relentlessly harrying the enemy.</w:t>
      </w:r>
      <w:r w:rsidR="0004281A">
        <w:t xml:space="preserve"> </w:t>
      </w:r>
      <w:r>
        <w:t>Odium</w:t>
      </w:r>
      <w:r w:rsidR="00766B15">
        <w:t>’</w:t>
      </w:r>
      <w:r>
        <w:t>s armies lost tens of thousands fighting in that small, strategically unimportant country.</w:t>
      </w:r>
    </w:p>
    <w:p w14:paraId="0FA6FB67" w14:textId="77777777" w:rsidR="00D10B5B" w:rsidRDefault="0059432C" w:rsidP="00684D30">
      <w:pPr>
        <w:pStyle w:val="Body-TextTx"/>
      </w:pPr>
      <w:r>
        <w:t>Though Herdaz had eventually fallen, the blood toll exacted on the enemy had been remarkably high.</w:t>
      </w:r>
    </w:p>
    <w:p w14:paraId="14076321" w14:textId="79EED046" w:rsidR="00D10B5B" w:rsidRDefault="00766B15" w:rsidP="00684D30">
      <w:pPr>
        <w:pStyle w:val="Body-TextTx"/>
      </w:pPr>
      <w:r>
        <w:t>“</w:t>
      </w:r>
      <w:r w:rsidR="0059432C">
        <w:t>Which of you is the Mink?</w:t>
      </w:r>
      <w:r>
        <w:t>”</w:t>
      </w:r>
      <w:r w:rsidR="0059432C">
        <w:t xml:space="preserve"> Kaladin asked, glowing Stormlight puffing out of his mouth as he spoke.</w:t>
      </w:r>
    </w:p>
    <w:p w14:paraId="7A72B21D" w14:textId="717814D7" w:rsidR="00D10B5B" w:rsidRDefault="0059432C" w:rsidP="00684D30">
      <w:pPr>
        <w:pStyle w:val="Body-TextTx"/>
      </w:pPr>
      <w:r>
        <w:t>The tall fellow gestured to the rear of the shed, to where a shadowed figure</w:t>
      </w:r>
      <w:r w:rsidR="00483B1D">
        <w:t>—</w:t>
      </w:r>
      <w:r>
        <w:t xml:space="preserve">shrouded in </w:t>
      </w:r>
      <w:r>
        <w:lastRenderedPageBreak/>
        <w:t>his cloak</w:t>
      </w:r>
      <w:r w:rsidR="00483B1D">
        <w:t>—</w:t>
      </w:r>
      <w:r>
        <w:t>had settled against the wall.</w:t>
      </w:r>
      <w:r w:rsidR="0004281A">
        <w:t xml:space="preserve"> </w:t>
      </w:r>
      <w:r>
        <w:t>Kaladin couldn</w:t>
      </w:r>
      <w:r w:rsidR="00766B15">
        <w:t>’</w:t>
      </w:r>
      <w:r>
        <w:t>t make out his face beneath the hood.</w:t>
      </w:r>
    </w:p>
    <w:p w14:paraId="1D280D88" w14:textId="45E9F81D" w:rsidR="00D10B5B" w:rsidRDefault="00766B15" w:rsidP="00684D30">
      <w:pPr>
        <w:pStyle w:val="Body-TextTx"/>
      </w:pPr>
      <w:r>
        <w:t>“</w:t>
      </w:r>
      <w:r w:rsidR="0059432C">
        <w:t>I</w:t>
      </w:r>
      <w:r>
        <w:t>’</w:t>
      </w:r>
      <w:r w:rsidR="0059432C">
        <w:t>m honored to meet the legend himself,</w:t>
      </w:r>
      <w:r>
        <w:t>”</w:t>
      </w:r>
      <w:r w:rsidR="0059432C">
        <w:t xml:space="preserve"> Kaladin said, stepping forward.</w:t>
      </w:r>
      <w:r w:rsidR="0004281A">
        <w:t xml:space="preserve"> </w:t>
      </w:r>
      <w:r>
        <w:t>“</w:t>
      </w:r>
      <w:r w:rsidR="0059432C">
        <w:t>I</w:t>
      </w:r>
      <w:r>
        <w:t>’</w:t>
      </w:r>
      <w:r w:rsidR="0059432C">
        <w:t>ve been told to extend you an official invitation to join the coalition army.</w:t>
      </w:r>
      <w:r w:rsidR="0004281A">
        <w:t xml:space="preserve"> </w:t>
      </w:r>
      <w:r w:rsidR="0059432C">
        <w:t>We will do what we can for your country, but for now Brightlord Dalinar Kholin and Queen Jasnah Kholin are both very eager to meet the man who held against the enemy for so long.</w:t>
      </w:r>
      <w:r>
        <w:t>”</w:t>
      </w:r>
    </w:p>
    <w:p w14:paraId="249BCBC9" w14:textId="25D84965" w:rsidR="00D10B5B" w:rsidRDefault="0059432C" w:rsidP="00684D30">
      <w:pPr>
        <w:pStyle w:val="Body-TextTx"/>
      </w:pPr>
      <w:r>
        <w:t>The Mink didn</w:t>
      </w:r>
      <w:r w:rsidR="00766B15">
        <w:t>’</w:t>
      </w:r>
      <w:r>
        <w:t>t move.</w:t>
      </w:r>
      <w:r w:rsidR="0004281A">
        <w:t xml:space="preserve"> </w:t>
      </w:r>
      <w:r>
        <w:t>He remained seated, his head bowed.</w:t>
      </w:r>
      <w:r w:rsidR="0004281A">
        <w:t xml:space="preserve"> </w:t>
      </w:r>
      <w:r>
        <w:t>Finally, one of his men moved over and shook the man</w:t>
      </w:r>
      <w:r w:rsidR="00766B15">
        <w:t>’</w:t>
      </w:r>
      <w:r>
        <w:t>s shoulder.</w:t>
      </w:r>
    </w:p>
    <w:p w14:paraId="07E5AC66" w14:textId="73E378AF" w:rsidR="00D10B5B" w:rsidRDefault="0059432C" w:rsidP="00684D30">
      <w:pPr>
        <w:pStyle w:val="Body-TextTx"/>
      </w:pPr>
      <w:r>
        <w:t>The cloak shifted and the body fell limp, exposing rolls of tarps assembled to appear like the figure of a person wearing the cloak.</w:t>
      </w:r>
      <w:r w:rsidR="0004281A">
        <w:t xml:space="preserve"> </w:t>
      </w:r>
      <w:r>
        <w:t>A dummy?</w:t>
      </w:r>
      <w:r w:rsidR="0004281A">
        <w:t xml:space="preserve"> </w:t>
      </w:r>
      <w:r>
        <w:t>What in the Stormfather</w:t>
      </w:r>
      <w:r w:rsidR="00766B15">
        <w:t>’</w:t>
      </w:r>
      <w:r>
        <w:t>s unknown name?</w:t>
      </w:r>
    </w:p>
    <w:p w14:paraId="11137862" w14:textId="6F2D797C" w:rsidR="00D10B5B" w:rsidRDefault="0059432C" w:rsidP="00684D30">
      <w:pPr>
        <w:pStyle w:val="Body-TextTx"/>
      </w:pPr>
      <w:r>
        <w:t>The soldiers seemed equally surprised, though the tall one merely sighed and gave Kaladin a resigned look.</w:t>
      </w:r>
      <w:r w:rsidR="0004281A">
        <w:t xml:space="preserve"> </w:t>
      </w:r>
      <w:r w:rsidR="00766B15">
        <w:t>“</w:t>
      </w:r>
      <w:r>
        <w:t>He does this sometimes, Brightlord.</w:t>
      </w:r>
      <w:r w:rsidR="00766B15">
        <w:t>”</w:t>
      </w:r>
    </w:p>
    <w:p w14:paraId="32FE0B56" w14:textId="4F67E9CD" w:rsidR="00D10B5B" w:rsidRDefault="00766B15" w:rsidP="00684D30">
      <w:pPr>
        <w:pStyle w:val="Body-TextTx"/>
      </w:pPr>
      <w:r>
        <w:t>“</w:t>
      </w:r>
      <w:r w:rsidR="0059432C">
        <w:t>Does what?</w:t>
      </w:r>
      <w:r w:rsidR="0004281A">
        <w:t xml:space="preserve"> </w:t>
      </w:r>
      <w:r w:rsidR="0059432C">
        <w:t>Turns into rags?</w:t>
      </w:r>
      <w:r>
        <w:t>”</w:t>
      </w:r>
    </w:p>
    <w:p w14:paraId="5705C3DF" w14:textId="75E24511" w:rsidR="00D10B5B" w:rsidRDefault="00766B15" w:rsidP="00684D30">
      <w:pPr>
        <w:pStyle w:val="Body-TextTx"/>
      </w:pPr>
      <w:r>
        <w:t>“</w:t>
      </w:r>
      <w:r w:rsidR="0059432C">
        <w:t>He sneaks away,</w:t>
      </w:r>
      <w:r>
        <w:t>”</w:t>
      </w:r>
      <w:r w:rsidR="0059432C">
        <w:t xml:space="preserve"> the man explained.</w:t>
      </w:r>
      <w:r w:rsidR="0004281A">
        <w:t xml:space="preserve"> </w:t>
      </w:r>
      <w:r>
        <w:t>“</w:t>
      </w:r>
      <w:r w:rsidR="0059432C">
        <w:t>He likes to see if he can do it without us noticing.</w:t>
      </w:r>
      <w:r>
        <w:t>”</w:t>
      </w:r>
    </w:p>
    <w:p w14:paraId="133835DB" w14:textId="72212F30" w:rsidR="00D10B5B" w:rsidRDefault="0059432C" w:rsidP="00684D30">
      <w:pPr>
        <w:pStyle w:val="Body-TextTx"/>
      </w:pPr>
      <w:r>
        <w:t>One of the other men cursed in Herdazian as he searched behind nearby barrels, eventually uncovering one of the loose boards.</w:t>
      </w:r>
      <w:r w:rsidR="0004281A">
        <w:t xml:space="preserve"> </w:t>
      </w:r>
      <w:r>
        <w:t>It opened into the shadowed alley between buildings.</w:t>
      </w:r>
    </w:p>
    <w:p w14:paraId="6E76BEFD" w14:textId="2B72F90D" w:rsidR="00D10B5B" w:rsidRDefault="00766B15" w:rsidP="00684D30">
      <w:pPr>
        <w:pStyle w:val="Body-TextTx"/>
      </w:pPr>
      <w:r>
        <w:t>“</w:t>
      </w:r>
      <w:r w:rsidR="0059432C">
        <w:t>We</w:t>
      </w:r>
      <w:r>
        <w:t>’</w:t>
      </w:r>
      <w:r w:rsidR="0059432C">
        <w:t>ll find him in town somewhere, I</w:t>
      </w:r>
      <w:r>
        <w:t>’</w:t>
      </w:r>
      <w:r w:rsidR="0059432C">
        <w:t>m sure,</w:t>
      </w:r>
      <w:r>
        <w:t>”</w:t>
      </w:r>
      <w:r w:rsidR="0059432C">
        <w:t xml:space="preserve"> the man told Kaladin. </w:t>
      </w:r>
      <w:r>
        <w:t>“</w:t>
      </w:r>
      <w:r w:rsidR="0059432C">
        <w:t>Give us a few minutes to hunt for him.</w:t>
      </w:r>
      <w:r>
        <w:t>”</w:t>
      </w:r>
    </w:p>
    <w:p w14:paraId="5C89E519" w14:textId="66809305" w:rsidR="00D10B5B" w:rsidRDefault="00766B15" w:rsidP="00684D30">
      <w:pPr>
        <w:pStyle w:val="Body-TextTx"/>
      </w:pPr>
      <w:r>
        <w:t>“</w:t>
      </w:r>
      <w:r w:rsidR="0059432C">
        <w:t>One would think he</w:t>
      </w:r>
      <w:r>
        <w:t>’</w:t>
      </w:r>
      <w:r w:rsidR="0059432C">
        <w:t>d avoid playing games,</w:t>
      </w:r>
      <w:r>
        <w:t>”</w:t>
      </w:r>
      <w:r w:rsidR="0059432C">
        <w:t xml:space="preserve"> Kaladin said, </w:t>
      </w:r>
      <w:r>
        <w:t>“</w:t>
      </w:r>
      <w:r w:rsidR="0059432C">
        <w:t>considering the dangerous situation.</w:t>
      </w:r>
      <w:r>
        <w:t>”</w:t>
      </w:r>
    </w:p>
    <w:p w14:paraId="3126CD38" w14:textId="0A12EA04" w:rsidR="00D10B5B" w:rsidRDefault="00766B15" w:rsidP="00684D30">
      <w:pPr>
        <w:pStyle w:val="Body-TextTx"/>
      </w:pPr>
      <w:r>
        <w:t>“</w:t>
      </w:r>
      <w:r w:rsidR="0059432C">
        <w:t>You</w:t>
      </w:r>
      <w:r>
        <w:t> . . .</w:t>
      </w:r>
      <w:r w:rsidR="00483B1D">
        <w:t xml:space="preserve"> </w:t>
      </w:r>
      <w:r w:rsidR="0059432C">
        <w:t>don</w:t>
      </w:r>
      <w:r>
        <w:t>’</w:t>
      </w:r>
      <w:r w:rsidR="0059432C">
        <w:t>t know our gancho, Brightlord,</w:t>
      </w:r>
      <w:r>
        <w:t>”</w:t>
      </w:r>
      <w:r w:rsidR="0059432C">
        <w:t xml:space="preserve"> the man said.</w:t>
      </w:r>
      <w:r w:rsidR="0004281A">
        <w:t xml:space="preserve"> </w:t>
      </w:r>
      <w:r>
        <w:t>“</w:t>
      </w:r>
      <w:r w:rsidR="0059432C">
        <w:t xml:space="preserve">This is </w:t>
      </w:r>
      <w:r w:rsidR="0059432C" w:rsidRPr="00CC5738">
        <w:rPr>
          <w:rStyle w:val="itali"/>
        </w:rPr>
        <w:t>exactly</w:t>
      </w:r>
      <w:r w:rsidR="0059432C">
        <w:t xml:space="preserve"> how he treats dangerous situations.</w:t>
      </w:r>
      <w:r>
        <w:t>”</w:t>
      </w:r>
    </w:p>
    <w:p w14:paraId="389BAEB7" w14:textId="4A1B309B" w:rsidR="00D10B5B" w:rsidRDefault="00766B15" w:rsidP="00684D30">
      <w:pPr>
        <w:pStyle w:val="Body-TextTx"/>
      </w:pPr>
      <w:r>
        <w:lastRenderedPageBreak/>
        <w:t>“</w:t>
      </w:r>
      <w:r w:rsidR="0059432C">
        <w:t>He is no like being caught,</w:t>
      </w:r>
      <w:r>
        <w:t>”</w:t>
      </w:r>
      <w:r w:rsidR="0059432C">
        <w:t xml:space="preserve"> another said, shaking his head.</w:t>
      </w:r>
      <w:r w:rsidR="0004281A">
        <w:t xml:space="preserve"> </w:t>
      </w:r>
      <w:r>
        <w:t>“</w:t>
      </w:r>
      <w:r w:rsidR="0059432C">
        <w:t>When in danger, he is to vanish.</w:t>
      </w:r>
      <w:r>
        <w:t>”</w:t>
      </w:r>
    </w:p>
    <w:p w14:paraId="478A865C" w14:textId="18B96339" w:rsidR="00D10B5B" w:rsidRDefault="00766B15" w:rsidP="00684D30">
      <w:pPr>
        <w:pStyle w:val="Body-TextTx"/>
      </w:pPr>
      <w:r>
        <w:t>“</w:t>
      </w:r>
      <w:r w:rsidR="0059432C">
        <w:t>And abandon his men?</w:t>
      </w:r>
      <w:r>
        <w:t>”</w:t>
      </w:r>
      <w:r w:rsidR="0059432C">
        <w:t xml:space="preserve"> Kaladin asked, aghast.</w:t>
      </w:r>
    </w:p>
    <w:p w14:paraId="28515622" w14:textId="14FA8C9F" w:rsidR="00D10B5B" w:rsidRDefault="00766B15" w:rsidP="00684D30">
      <w:pPr>
        <w:pStyle w:val="Body-TextTx"/>
      </w:pPr>
      <w:r>
        <w:t>“</w:t>
      </w:r>
      <w:r w:rsidR="0059432C">
        <w:t>You don</w:t>
      </w:r>
      <w:r>
        <w:t>’</w:t>
      </w:r>
      <w:r w:rsidR="0059432C">
        <w:t>t survive like the Mink has without learning to wiggle out of situations others could never escape,</w:t>
      </w:r>
      <w:r>
        <w:t>”</w:t>
      </w:r>
      <w:r w:rsidR="0059432C">
        <w:t xml:space="preserve"> the tall Herdazian said.</w:t>
      </w:r>
      <w:r w:rsidR="0004281A">
        <w:t xml:space="preserve"> </w:t>
      </w:r>
      <w:r>
        <w:t>“</w:t>
      </w:r>
      <w:r w:rsidR="0059432C">
        <w:t>If we were in danger, he</w:t>
      </w:r>
      <w:r>
        <w:t>’</w:t>
      </w:r>
      <w:r w:rsidR="0059432C">
        <w:t>d try to come back for us.</w:t>
      </w:r>
      <w:r w:rsidR="0004281A">
        <w:t xml:space="preserve"> </w:t>
      </w:r>
      <w:r w:rsidR="0059432C">
        <w:t>If he couldn</w:t>
      </w:r>
      <w:r>
        <w:t>’</w:t>
      </w:r>
      <w:r w:rsidR="0059432C">
        <w:t>t</w:t>
      </w:r>
      <w:r>
        <w:t> . . .</w:t>
      </w:r>
      <w:r w:rsidR="00483B1D">
        <w:t xml:space="preserve"> </w:t>
      </w:r>
      <w:r w:rsidR="0059432C">
        <w:t>well, we</w:t>
      </w:r>
      <w:r>
        <w:t>’</w:t>
      </w:r>
      <w:r w:rsidR="0059432C">
        <w:t>re his guards.</w:t>
      </w:r>
      <w:r w:rsidR="0004281A">
        <w:t xml:space="preserve"> </w:t>
      </w:r>
      <w:r w:rsidR="0059432C">
        <w:t>Any of us would give our lives so he could escape.</w:t>
      </w:r>
      <w:r>
        <w:t>”</w:t>
      </w:r>
    </w:p>
    <w:p w14:paraId="5362209B" w14:textId="4C084F58" w:rsidR="00D10B5B" w:rsidRDefault="00766B15" w:rsidP="00684D30">
      <w:pPr>
        <w:pStyle w:val="Body-TextTx"/>
      </w:pPr>
      <w:r>
        <w:t>“</w:t>
      </w:r>
      <w:r w:rsidR="0059432C">
        <w:t>Is no like he needs us a lot,</w:t>
      </w:r>
      <w:r>
        <w:t>”</w:t>
      </w:r>
      <w:r w:rsidR="0059432C">
        <w:t xml:space="preserve"> another said.</w:t>
      </w:r>
      <w:r w:rsidR="0004281A">
        <w:t xml:space="preserve"> </w:t>
      </w:r>
      <w:r>
        <w:t>“</w:t>
      </w:r>
      <w:r w:rsidR="0059432C">
        <w:t xml:space="preserve">The </w:t>
      </w:r>
      <w:r w:rsidR="0059432C" w:rsidRPr="00916B40">
        <w:t>Ganlos Riera</w:t>
      </w:r>
      <w:r w:rsidR="0059432C">
        <w:t xml:space="preserve"> herself couldn</w:t>
      </w:r>
      <w:r>
        <w:t>’</w:t>
      </w:r>
      <w:r w:rsidR="0059432C">
        <w:t>t catch him!</w:t>
      </w:r>
      <w:r>
        <w:t>”</w:t>
      </w:r>
    </w:p>
    <w:p w14:paraId="7689B45F" w14:textId="5CAAA542" w:rsidR="00D10B5B" w:rsidRDefault="00766B15" w:rsidP="00684D30">
      <w:pPr>
        <w:pStyle w:val="Body-TextTx"/>
      </w:pPr>
      <w:r>
        <w:t>“</w:t>
      </w:r>
      <w:r w:rsidR="0059432C">
        <w:t>Well, locate him if you can, and pass along my message,</w:t>
      </w:r>
      <w:r>
        <w:t>”</w:t>
      </w:r>
      <w:r w:rsidR="0059432C">
        <w:t xml:space="preserve"> Kaladin said.</w:t>
      </w:r>
      <w:r w:rsidR="0004281A">
        <w:t xml:space="preserve"> </w:t>
      </w:r>
      <w:r>
        <w:t>“</w:t>
      </w:r>
      <w:r w:rsidR="0059432C">
        <w:t>We need to be out of this town quickly.</w:t>
      </w:r>
      <w:r w:rsidR="0004281A">
        <w:t xml:space="preserve"> </w:t>
      </w:r>
      <w:r w:rsidR="0059432C">
        <w:t>I have reason to suspect a larger force of Fused is on its way here.</w:t>
      </w:r>
      <w:r>
        <w:t>”</w:t>
      </w:r>
    </w:p>
    <w:p w14:paraId="1BD98717" w14:textId="15DD974C" w:rsidR="00D10B5B" w:rsidRDefault="0059432C" w:rsidP="00684D30">
      <w:pPr>
        <w:pStyle w:val="Body-TextTx"/>
      </w:pPr>
      <w:r>
        <w:t>The Herdazians saluted him, though that wasn</w:t>
      </w:r>
      <w:r w:rsidR="00766B15">
        <w:t>’</w:t>
      </w:r>
      <w:r>
        <w:t>t necessary for a member of another country</w:t>
      </w:r>
      <w:r w:rsidR="00766B15">
        <w:t>’</w:t>
      </w:r>
      <w:r>
        <w:t>s military.</w:t>
      </w:r>
      <w:r w:rsidR="0004281A">
        <w:t xml:space="preserve"> </w:t>
      </w:r>
      <w:r>
        <w:t>People did odd things around Radiants.</w:t>
      </w:r>
    </w:p>
    <w:p w14:paraId="03204A76" w14:textId="73F6A6C2" w:rsidR="00D10B5B" w:rsidRDefault="00766B15" w:rsidP="00684D30">
      <w:pPr>
        <w:pStyle w:val="Body-TextTx"/>
      </w:pPr>
      <w:r>
        <w:t>“</w:t>
      </w:r>
      <w:r w:rsidR="0059432C">
        <w:t>Well done!</w:t>
      </w:r>
      <w:r>
        <w:t>”</w:t>
      </w:r>
      <w:r w:rsidR="0059432C">
        <w:t xml:space="preserve"> Syl said as he left the shed.</w:t>
      </w:r>
      <w:r w:rsidR="0004281A">
        <w:t xml:space="preserve"> </w:t>
      </w:r>
      <w:r>
        <w:t>“</w:t>
      </w:r>
      <w:r w:rsidR="0059432C">
        <w:t>You barely scowled when they called you Brightlord.</w:t>
      </w:r>
      <w:r>
        <w:t>”</w:t>
      </w:r>
    </w:p>
    <w:p w14:paraId="08D540D3" w14:textId="72384D18" w:rsidR="00D10B5B" w:rsidRDefault="00766B15" w:rsidP="00684D30">
      <w:pPr>
        <w:pStyle w:val="Body-TextTx"/>
      </w:pPr>
      <w:r>
        <w:t>“</w:t>
      </w:r>
      <w:r w:rsidR="0059432C">
        <w:t>I am what I am,</w:t>
      </w:r>
      <w:r>
        <w:t>”</w:t>
      </w:r>
      <w:r w:rsidR="0059432C">
        <w:t xml:space="preserve"> Kaladin said, hiking out past his mother, who was now conferring with Laral and Brightlord Roshone.</w:t>
      </w:r>
      <w:r w:rsidR="0004281A">
        <w:t xml:space="preserve"> </w:t>
      </w:r>
      <w:r w:rsidR="0059432C">
        <w:t>Kaladin spotted his father organizing some of Roshone</w:t>
      </w:r>
      <w:r>
        <w:t>’</w:t>
      </w:r>
      <w:r w:rsidR="0059432C">
        <w:t>s former soldiers, who were trying to corral the refugees.</w:t>
      </w:r>
      <w:r w:rsidR="0004281A">
        <w:t xml:space="preserve"> </w:t>
      </w:r>
      <w:r w:rsidR="0059432C">
        <w:t>Judging by the smaller line, a few seemed to have run off.</w:t>
      </w:r>
    </w:p>
    <w:p w14:paraId="78249BB8" w14:textId="09F939B1" w:rsidR="00D10B5B" w:rsidRDefault="0059432C" w:rsidP="00684D30">
      <w:pPr>
        <w:pStyle w:val="Body-TextTx"/>
      </w:pPr>
      <w:r>
        <w:t xml:space="preserve">Lirin spotted Kaladin approaching, and his lips </w:t>
      </w:r>
      <w:r w:rsidR="00413DED">
        <w:t>tightened</w:t>
      </w:r>
      <w:r>
        <w:t>.</w:t>
      </w:r>
      <w:r w:rsidR="0004281A">
        <w:t xml:space="preserve"> </w:t>
      </w:r>
      <w:r>
        <w:t>The surgeon was a shorter man</w:t>
      </w:r>
      <w:r w:rsidR="00483B1D">
        <w:t>—</w:t>
      </w:r>
      <w:r>
        <w:t>Kaladin got his height from his mother.</w:t>
      </w:r>
      <w:r w:rsidR="0004281A">
        <w:t xml:space="preserve"> </w:t>
      </w:r>
      <w:r>
        <w:t>Lirin stepped away from the group and wiped the sweat from his face and balding head with a handkerchief, then took off his spectacles, polishing them quietly as Kaladin stepped up.</w:t>
      </w:r>
    </w:p>
    <w:p w14:paraId="2F76D41A" w14:textId="6D8EB3FB" w:rsidR="00D10B5B" w:rsidRDefault="00766B15" w:rsidP="00684D30">
      <w:pPr>
        <w:pStyle w:val="Body-TextTx"/>
      </w:pPr>
      <w:r>
        <w:t>“</w:t>
      </w:r>
      <w:r w:rsidR="0059432C">
        <w:t>Father,</w:t>
      </w:r>
      <w:r>
        <w:t>”</w:t>
      </w:r>
      <w:r w:rsidR="0059432C">
        <w:t xml:space="preserve"> Kaladin said.</w:t>
      </w:r>
    </w:p>
    <w:p w14:paraId="7CB3B425" w14:textId="28794DCD" w:rsidR="00D10B5B" w:rsidRDefault="00766B15" w:rsidP="00684D30">
      <w:pPr>
        <w:pStyle w:val="Body-TextTx"/>
      </w:pPr>
      <w:r>
        <w:lastRenderedPageBreak/>
        <w:t>“</w:t>
      </w:r>
      <w:r w:rsidR="0059432C">
        <w:t>I had hoped,</w:t>
      </w:r>
      <w:r>
        <w:t>”</w:t>
      </w:r>
      <w:r w:rsidR="0059432C">
        <w:t xml:space="preserve"> Lirin said softly, </w:t>
      </w:r>
      <w:r>
        <w:t>“</w:t>
      </w:r>
      <w:r w:rsidR="0059432C">
        <w:t xml:space="preserve">that our message would inspire you to approach </w:t>
      </w:r>
      <w:r w:rsidR="0059432C" w:rsidRPr="00CC5738">
        <w:rPr>
          <w:rStyle w:val="itali"/>
        </w:rPr>
        <w:t>covertly</w:t>
      </w:r>
      <w:r w:rsidR="0059432C" w:rsidRPr="00916B40">
        <w:rPr>
          <w:rStyle w:val="itali"/>
        </w:rPr>
        <w:t>.</w:t>
      </w:r>
      <w:r>
        <w:t>”</w:t>
      </w:r>
    </w:p>
    <w:p w14:paraId="1512F351" w14:textId="18678B11" w:rsidR="00D10B5B" w:rsidRDefault="00766B15" w:rsidP="00684D30">
      <w:pPr>
        <w:pStyle w:val="Body-TextTx"/>
      </w:pPr>
      <w:r>
        <w:t>“</w:t>
      </w:r>
      <w:r w:rsidR="0059432C">
        <w:t>I tried,</w:t>
      </w:r>
      <w:r>
        <w:t>”</w:t>
      </w:r>
      <w:r w:rsidR="0059432C">
        <w:t xml:space="preserve"> Kaladin said.</w:t>
      </w:r>
      <w:r w:rsidR="0004281A">
        <w:t xml:space="preserve"> </w:t>
      </w:r>
      <w:r>
        <w:t>“</w:t>
      </w:r>
      <w:r w:rsidR="0059432C">
        <w:t>But the Fused have set up posts all through the land, watching the sky.</w:t>
      </w:r>
      <w:r w:rsidR="0004281A">
        <w:t xml:space="preserve"> </w:t>
      </w:r>
      <w:r w:rsidR="0059432C">
        <w:t>The fog unexpectedly cleared up near one of those, and I was exposed.</w:t>
      </w:r>
      <w:r w:rsidR="0004281A">
        <w:t xml:space="preserve"> </w:t>
      </w:r>
      <w:r w:rsidR="0059432C">
        <w:t>I</w:t>
      </w:r>
      <w:r>
        <w:t>’</w:t>
      </w:r>
      <w:r w:rsidR="0059432C">
        <w:t>d hoped they hadn</w:t>
      </w:r>
      <w:r>
        <w:t>’</w:t>
      </w:r>
      <w:r w:rsidR="0059432C">
        <w:t>t seen me, but</w:t>
      </w:r>
      <w:r>
        <w:t> . . .”</w:t>
      </w:r>
      <w:r w:rsidR="0004281A">
        <w:t xml:space="preserve"> </w:t>
      </w:r>
      <w:r w:rsidR="0059432C">
        <w:t>He shrugged.</w:t>
      </w:r>
    </w:p>
    <w:p w14:paraId="130D3848" w14:textId="64B5B937" w:rsidR="00D10B5B" w:rsidRDefault="0059432C" w:rsidP="00684D30">
      <w:pPr>
        <w:pStyle w:val="Body-TextTx"/>
      </w:pPr>
      <w:r>
        <w:t>Lirin put his spectacles back on, and both men knew what he was thinking.</w:t>
      </w:r>
      <w:r w:rsidR="0004281A">
        <w:t xml:space="preserve"> </w:t>
      </w:r>
      <w:r>
        <w:t>Lirin had warned that if Kaladin kept visiting, he would bring death to Hearthstone.</w:t>
      </w:r>
      <w:r w:rsidR="0004281A">
        <w:t xml:space="preserve"> </w:t>
      </w:r>
      <w:r>
        <w:t>Today it had come to the singer who had attacked him.</w:t>
      </w:r>
      <w:r w:rsidR="0004281A">
        <w:t xml:space="preserve"> </w:t>
      </w:r>
      <w:r>
        <w:t>Lirin had covered the corpse with a shroud.</w:t>
      </w:r>
    </w:p>
    <w:p w14:paraId="7D34CB10" w14:textId="032E5BC2" w:rsidR="00D10B5B" w:rsidRDefault="00766B15" w:rsidP="00684D30">
      <w:pPr>
        <w:pStyle w:val="Body-TextTx"/>
      </w:pPr>
      <w:r>
        <w:t>“</w:t>
      </w:r>
      <w:r w:rsidR="0059432C">
        <w:t>I</w:t>
      </w:r>
      <w:r>
        <w:t>’</w:t>
      </w:r>
      <w:r w:rsidR="0059432C">
        <w:t>m a soldier, Father,</w:t>
      </w:r>
      <w:r>
        <w:t>”</w:t>
      </w:r>
      <w:r w:rsidR="0059432C">
        <w:t xml:space="preserve"> Kaladin said.</w:t>
      </w:r>
      <w:r w:rsidR="0004281A">
        <w:t xml:space="preserve"> </w:t>
      </w:r>
      <w:r>
        <w:t>“</w:t>
      </w:r>
      <w:r w:rsidR="0059432C">
        <w:t>I fight for these people.</w:t>
      </w:r>
      <w:r>
        <w:t>”</w:t>
      </w:r>
    </w:p>
    <w:p w14:paraId="6D5F2BC2" w14:textId="4B380678" w:rsidR="00D10B5B" w:rsidRDefault="00766B15" w:rsidP="00684D30">
      <w:pPr>
        <w:pStyle w:val="Body-TextTx"/>
      </w:pPr>
      <w:r>
        <w:t>“</w:t>
      </w:r>
      <w:r w:rsidR="0059432C">
        <w:t>Any idiot with hands can hold a spear.</w:t>
      </w:r>
      <w:r w:rsidR="0004281A">
        <w:t xml:space="preserve"> </w:t>
      </w:r>
      <w:r w:rsidR="0059432C">
        <w:t xml:space="preserve">I trained </w:t>
      </w:r>
      <w:r w:rsidR="0059432C" w:rsidRPr="00CC5738">
        <w:rPr>
          <w:rStyle w:val="itali"/>
        </w:rPr>
        <w:t>your</w:t>
      </w:r>
      <w:r w:rsidR="0059432C">
        <w:t xml:space="preserve"> hands for something better.</w:t>
      </w:r>
      <w:r>
        <w:t>”</w:t>
      </w:r>
    </w:p>
    <w:p w14:paraId="771E908F" w14:textId="6FC69A92" w:rsidR="00D10B5B" w:rsidRDefault="00766B15" w:rsidP="00684D30">
      <w:pPr>
        <w:pStyle w:val="Body-TextTx"/>
      </w:pPr>
      <w:r>
        <w:t>“</w:t>
      </w:r>
      <w:r w:rsidR="0059432C">
        <w:t>I</w:t>
      </w:r>
      <w:r w:rsidR="00483B1D">
        <w:t>—</w:t>
      </w:r>
      <w:r w:rsidR="0059432C">
        <w:t>”</w:t>
      </w:r>
      <w:r w:rsidR="0004281A">
        <w:t xml:space="preserve"> </w:t>
      </w:r>
      <w:r w:rsidR="0059432C">
        <w:t>Kaladin stopped himself and took a long, deep breath.</w:t>
      </w:r>
      <w:r w:rsidR="0004281A">
        <w:t xml:space="preserve"> </w:t>
      </w:r>
      <w:r w:rsidR="0059432C">
        <w:t>He heard a distinctive thumping sound in the distance.</w:t>
      </w:r>
      <w:r w:rsidR="0004281A">
        <w:t xml:space="preserve"> </w:t>
      </w:r>
      <w:r w:rsidR="0059432C" w:rsidRPr="00CC5738">
        <w:rPr>
          <w:rStyle w:val="itali"/>
        </w:rPr>
        <w:t>Finally.</w:t>
      </w:r>
    </w:p>
    <w:p w14:paraId="6A9CAB1E" w14:textId="12A25A68" w:rsidR="00D10B5B" w:rsidRDefault="00766B15" w:rsidP="00684D30">
      <w:pPr>
        <w:pStyle w:val="Body-TextTx"/>
      </w:pPr>
      <w:r>
        <w:t>“</w:t>
      </w:r>
      <w:r w:rsidR="0059432C">
        <w:t>We can discuss this later,</w:t>
      </w:r>
      <w:r>
        <w:t>”</w:t>
      </w:r>
      <w:r w:rsidR="0059432C">
        <w:t xml:space="preserve"> Kaladin said.</w:t>
      </w:r>
      <w:r w:rsidR="0004281A">
        <w:t xml:space="preserve"> </w:t>
      </w:r>
      <w:r>
        <w:t>“</w:t>
      </w:r>
      <w:r w:rsidR="0059432C">
        <w:t>Go pack up any supplies you want to take.</w:t>
      </w:r>
      <w:r w:rsidR="0004281A">
        <w:t xml:space="preserve"> </w:t>
      </w:r>
      <w:r w:rsidR="0059432C">
        <w:t>Quickly.</w:t>
      </w:r>
      <w:r w:rsidR="0004281A">
        <w:t xml:space="preserve"> </w:t>
      </w:r>
      <w:r w:rsidR="0059432C">
        <w:t>We need to leave.</w:t>
      </w:r>
      <w:r>
        <w:t>”</w:t>
      </w:r>
    </w:p>
    <w:p w14:paraId="175D90C4" w14:textId="2D36CC0A" w:rsidR="00D10B5B" w:rsidRDefault="00766B15" w:rsidP="00684D30">
      <w:pPr>
        <w:pStyle w:val="Body-TextTx"/>
      </w:pPr>
      <w:r>
        <w:t>“</w:t>
      </w:r>
      <w:r w:rsidR="0059432C">
        <w:t>Leave?</w:t>
      </w:r>
      <w:r>
        <w:t>”</w:t>
      </w:r>
      <w:r w:rsidR="0059432C">
        <w:t xml:space="preserve"> Lirin said.</w:t>
      </w:r>
      <w:r w:rsidR="0004281A">
        <w:t xml:space="preserve"> </w:t>
      </w:r>
      <w:r>
        <w:t>“</w:t>
      </w:r>
      <w:r w:rsidR="0059432C">
        <w:t>I</w:t>
      </w:r>
      <w:r>
        <w:t>’</w:t>
      </w:r>
      <w:r w:rsidR="0059432C">
        <w:t>ve told you already.</w:t>
      </w:r>
      <w:r w:rsidR="0004281A">
        <w:t xml:space="preserve"> </w:t>
      </w:r>
      <w:r w:rsidR="0059432C">
        <w:t>The townspeople need me.</w:t>
      </w:r>
      <w:r w:rsidR="0004281A">
        <w:t xml:space="preserve"> </w:t>
      </w:r>
      <w:r w:rsidR="0059432C">
        <w:t>I</w:t>
      </w:r>
      <w:r>
        <w:t>’</w:t>
      </w:r>
      <w:r w:rsidR="0059432C">
        <w:t>m not going to abandon them.</w:t>
      </w:r>
      <w:r>
        <w:t>”</w:t>
      </w:r>
    </w:p>
    <w:p w14:paraId="7B877422" w14:textId="3E2FE907" w:rsidR="00D10B5B" w:rsidRDefault="00766B15" w:rsidP="00684D30">
      <w:pPr>
        <w:pStyle w:val="Body-TextTx"/>
      </w:pPr>
      <w:r>
        <w:t>“</w:t>
      </w:r>
      <w:r w:rsidR="0059432C">
        <w:t>I know,</w:t>
      </w:r>
      <w:r>
        <w:t>”</w:t>
      </w:r>
      <w:r w:rsidR="0059432C">
        <w:t xml:space="preserve"> Kaladin said, waving toward the sky.</w:t>
      </w:r>
    </w:p>
    <w:p w14:paraId="167F40C1" w14:textId="63FE0C9F" w:rsidR="00D10B5B" w:rsidRDefault="00766B15" w:rsidP="00684D30">
      <w:pPr>
        <w:pStyle w:val="Body-TextTx"/>
      </w:pPr>
      <w:r>
        <w:t>“</w:t>
      </w:r>
      <w:r w:rsidR="0059432C">
        <w:t>What are you</w:t>
      </w:r>
      <w:r>
        <w:t> . . .”</w:t>
      </w:r>
      <w:r w:rsidR="0004281A">
        <w:t xml:space="preserve"> </w:t>
      </w:r>
      <w:r w:rsidR="0059432C">
        <w:t>Lirin trailed off as an enormous dark shadow emerged from the fog, a vehicle of incredible size flying slowly through the air.</w:t>
      </w:r>
      <w:r w:rsidR="0004281A">
        <w:t xml:space="preserve"> </w:t>
      </w:r>
      <w:r w:rsidR="0059432C">
        <w:t>To either side, two dozen Windrunners</w:t>
      </w:r>
      <w:r w:rsidR="00483B1D">
        <w:t>—</w:t>
      </w:r>
      <w:r w:rsidR="0059432C">
        <w:t>glowing bright with Stormlight</w:t>
      </w:r>
      <w:r w:rsidR="00483B1D">
        <w:t>—</w:t>
      </w:r>
      <w:r w:rsidR="0059432C">
        <w:t>soared in formation.</w:t>
      </w:r>
    </w:p>
    <w:p w14:paraId="2AE3DE18" w14:textId="114C1A36" w:rsidR="00D10B5B" w:rsidRDefault="0059432C" w:rsidP="00684D30">
      <w:pPr>
        <w:pStyle w:val="Body-TextTx"/>
      </w:pPr>
      <w:r>
        <w:t>It wasn</w:t>
      </w:r>
      <w:r w:rsidR="00766B15">
        <w:t>’</w:t>
      </w:r>
      <w:r>
        <w:t>t a ship so much as a gigantic floating platform.</w:t>
      </w:r>
      <w:r w:rsidR="0004281A">
        <w:t xml:space="preserve"> </w:t>
      </w:r>
      <w:r>
        <w:t>Awespren formed around Lirin anyway, like rings of blue smoke.</w:t>
      </w:r>
      <w:r w:rsidR="0004281A">
        <w:t xml:space="preserve"> </w:t>
      </w:r>
      <w:r>
        <w:t>Well, the first time Kaladin had seen Navani make the platform float, he</w:t>
      </w:r>
      <w:r w:rsidR="00766B15">
        <w:t>’</w:t>
      </w:r>
      <w:r>
        <w:t>d gaped too.</w:t>
      </w:r>
    </w:p>
    <w:p w14:paraId="02CBF81E" w14:textId="77777777" w:rsidR="00D10B5B" w:rsidRDefault="0059432C" w:rsidP="00684D30">
      <w:pPr>
        <w:pStyle w:val="Body-TextTx"/>
      </w:pPr>
      <w:r>
        <w:lastRenderedPageBreak/>
        <w:t>It passed in front of the sun, casting Kaladin and his father into shade.</w:t>
      </w:r>
    </w:p>
    <w:p w14:paraId="65FA4F9E" w14:textId="2537CD7A" w:rsidR="00483B1D" w:rsidRDefault="00766B15" w:rsidP="00684D30">
      <w:pPr>
        <w:pStyle w:val="Body-TextTx"/>
      </w:pPr>
      <w:r>
        <w:t>“</w:t>
      </w:r>
      <w:r w:rsidR="0059432C">
        <w:t>You</w:t>
      </w:r>
      <w:r>
        <w:t>’</w:t>
      </w:r>
      <w:r w:rsidR="0059432C">
        <w:t>ve made it quite clear,</w:t>
      </w:r>
      <w:r>
        <w:t>”</w:t>
      </w:r>
      <w:r w:rsidR="0059432C">
        <w:t xml:space="preserve"> Kaladin said, </w:t>
      </w:r>
      <w:r>
        <w:t>“</w:t>
      </w:r>
      <w:r w:rsidR="0059432C">
        <w:t>that you and Mother won</w:t>
      </w:r>
      <w:r>
        <w:t>’</w:t>
      </w:r>
      <w:r w:rsidR="0059432C">
        <w:t>t abandon the people of Hearthstone.</w:t>
      </w:r>
      <w:r w:rsidR="0004281A">
        <w:t xml:space="preserve"> </w:t>
      </w:r>
      <w:r w:rsidR="0059432C">
        <w:t>So I arranged to bring them with us.</w:t>
      </w:r>
      <w:r>
        <w:t>”</w:t>
      </w:r>
    </w:p>
    <w:p w14:paraId="4ECD4D7F" w14:textId="77777777" w:rsidR="00AD4902" w:rsidRPr="00AD4902" w:rsidRDefault="00684D30" w:rsidP="00AD4902">
      <w:pPr>
        <w:pStyle w:val="Section-ChapterSCP"/>
      </w:pPr>
      <w:r>
        <w:lastRenderedPageBreak/>
        <w:t xml:space="preserve">Chapter </w:t>
      </w:r>
      <w:r w:rsidR="004633BE">
        <w:t>3</w:t>
      </w:r>
    </w:p>
    <w:p w14:paraId="3522DD99" w14:textId="50DADC9C" w:rsidR="00D10B5B" w:rsidRDefault="00766B15" w:rsidP="000660DD">
      <w:pPr>
        <w:pStyle w:val="TitleTtl"/>
      </w:pPr>
      <w:r>
        <w:t>3: the Fourth Bridge</w:t>
      </w:r>
    </w:p>
    <w:p w14:paraId="159C15F8" w14:textId="68C74CE4" w:rsidR="00D10B5B" w:rsidRPr="00A40C8C" w:rsidRDefault="0059432C" w:rsidP="00C64968">
      <w:pPr>
        <w:pStyle w:val="Epigraph-Non-VerseEpi"/>
      </w:pPr>
      <w:r w:rsidRPr="00A40C8C">
        <w:t>The final step in capturing spren is the most tricky, as you must remove the Stormlight from the gemstone.</w:t>
      </w:r>
      <w:r w:rsidR="0004281A">
        <w:t xml:space="preserve"> </w:t>
      </w:r>
      <w:r w:rsidRPr="00A40C8C">
        <w:t>The specific techniques employed by each artifabrian guild are closely guarded secrets, entrusted only to their most senior members.</w:t>
      </w:r>
    </w:p>
    <w:p w14:paraId="20038757" w14:textId="6F6CAA09" w:rsidR="00D10B5B" w:rsidRPr="00A40C8C" w:rsidRDefault="0059432C" w:rsidP="00C64968">
      <w:pPr>
        <w:pStyle w:val="Epigraph-Non-VerseEpi"/>
      </w:pPr>
      <w:r w:rsidRPr="00A40C8C">
        <w:t>The easiest method would be to use a larkin</w:t>
      </w:r>
      <w:r w:rsidR="00483B1D" w:rsidRPr="00A40C8C">
        <w:t>—</w:t>
      </w:r>
      <w:r w:rsidRPr="00A40C8C">
        <w:t>a type of cremling that feasts on Stormlight.</w:t>
      </w:r>
      <w:r w:rsidR="0004281A">
        <w:t xml:space="preserve"> </w:t>
      </w:r>
      <w:r w:rsidRPr="00A40C8C">
        <w:t>That would be wonderful and convenient if the creatures weren</w:t>
      </w:r>
      <w:r w:rsidR="00766B15">
        <w:t>’</w:t>
      </w:r>
      <w:r w:rsidRPr="00A40C8C">
        <w:t>t now almost entirely extinct.</w:t>
      </w:r>
      <w:r w:rsidR="0004281A">
        <w:t xml:space="preserve"> </w:t>
      </w:r>
      <w:r w:rsidRPr="00A40C8C">
        <w:t>The wars in Aimia were in part over these seemingly innocent little creatures.</w:t>
      </w:r>
    </w:p>
    <w:p w14:paraId="722FFFAA" w14:textId="00AB9628" w:rsidR="004660BF" w:rsidRDefault="00483B1D" w:rsidP="00C64968">
      <w:pPr>
        <w:pStyle w:val="Epigraph-SourceEpisrc"/>
      </w:pPr>
      <w:r>
        <w:t>—</w:t>
      </w:r>
      <w:r w:rsidR="0059432C">
        <w:t xml:space="preserve">Lecture on </w:t>
      </w:r>
      <w:r w:rsidR="004660BF">
        <w:t>f</w:t>
      </w:r>
      <w:r w:rsidR="0059432C">
        <w:t xml:space="preserve">abrial </w:t>
      </w:r>
      <w:r w:rsidR="004660BF">
        <w:t>m</w:t>
      </w:r>
      <w:r w:rsidR="0059432C">
        <w:t>echanics presented</w:t>
      </w:r>
      <w:r w:rsidR="004660BF">
        <w:t xml:space="preserve"> </w:t>
      </w:r>
      <w:r w:rsidR="0059432C">
        <w:t>by Navani Kholin</w:t>
      </w:r>
    </w:p>
    <w:p w14:paraId="5D576C2D" w14:textId="76C08E43" w:rsidR="00D10B5B" w:rsidRDefault="0059432C" w:rsidP="00C64968">
      <w:pPr>
        <w:pStyle w:val="Epigraph-SourceEpisrc"/>
      </w:pPr>
      <w:r>
        <w:t xml:space="preserve">to the </w:t>
      </w:r>
      <w:r w:rsidR="004660BF">
        <w:t>c</w:t>
      </w:r>
      <w:r>
        <w:t>oalition of</w:t>
      </w:r>
      <w:r w:rsidR="004660BF">
        <w:t xml:space="preserve"> m</w:t>
      </w:r>
      <w:r>
        <w:t>onarchs, Urithiru, Jesevan, 1175</w:t>
      </w:r>
    </w:p>
    <w:p w14:paraId="7DDDD010" w14:textId="1EC66C3D" w:rsidR="00D10B5B" w:rsidRDefault="0059432C" w:rsidP="00684D30">
      <w:pPr>
        <w:pStyle w:val="Body-TextTx"/>
      </w:pPr>
      <w:r>
        <w:t>Navani Kholin leaned out over the side of the flying platform and looked down hundreds of feet to the stones below.</w:t>
      </w:r>
      <w:r w:rsidR="0004281A">
        <w:t xml:space="preserve"> </w:t>
      </w:r>
      <w:r>
        <w:t>It said a lot about where she</w:t>
      </w:r>
      <w:r w:rsidR="00766B15">
        <w:t>’</w:t>
      </w:r>
      <w:r>
        <w:t xml:space="preserve">d been living that she kept being surprised by how </w:t>
      </w:r>
      <w:r w:rsidRPr="00CC5738">
        <w:rPr>
          <w:rStyle w:val="itali"/>
        </w:rPr>
        <w:t>fertile</w:t>
      </w:r>
      <w:r>
        <w:t xml:space="preserve"> Alethkar was.</w:t>
      </w:r>
      <w:r w:rsidR="0004281A">
        <w:t xml:space="preserve"> </w:t>
      </w:r>
      <w:r>
        <w:t>Rockbuds clustered on every surface, except where they</w:t>
      </w:r>
      <w:r w:rsidR="00766B15">
        <w:t>’</w:t>
      </w:r>
      <w:r>
        <w:t>d been cleared for living or farming.</w:t>
      </w:r>
      <w:r w:rsidR="0004281A">
        <w:t xml:space="preserve"> </w:t>
      </w:r>
      <w:r>
        <w:t>Entire fields of wild grasses waved green in the wind, bobbing with lifespren.</w:t>
      </w:r>
      <w:r w:rsidR="0004281A">
        <w:t xml:space="preserve"> </w:t>
      </w:r>
      <w:r>
        <w:t>Trees formed bulwarks against the storms, with interlocking branches as tight as a phalanx.</w:t>
      </w:r>
    </w:p>
    <w:p w14:paraId="4183EE39" w14:textId="1250ADD8" w:rsidR="00D10B5B" w:rsidRDefault="0059432C" w:rsidP="00684D30">
      <w:pPr>
        <w:pStyle w:val="Body-TextTx"/>
      </w:pPr>
      <w:r>
        <w:t>Here</w:t>
      </w:r>
      <w:r w:rsidR="00483B1D">
        <w:t>—</w:t>
      </w:r>
      <w:r>
        <w:t>as opposed to the Shattered Plains or Urithiru</w:t>
      </w:r>
      <w:r w:rsidR="00483B1D">
        <w:t>—</w:t>
      </w:r>
      <w:r>
        <w:t xml:space="preserve">things </w:t>
      </w:r>
      <w:r w:rsidRPr="00CC5738">
        <w:rPr>
          <w:rStyle w:val="itali"/>
        </w:rPr>
        <w:t>grew</w:t>
      </w:r>
      <w:r w:rsidRPr="00916B40">
        <w:rPr>
          <w:rStyle w:val="itali"/>
        </w:rPr>
        <w:t>.</w:t>
      </w:r>
      <w:r w:rsidR="0004281A">
        <w:t xml:space="preserve"> </w:t>
      </w:r>
      <w:r>
        <w:t>It was the home of her childhood, but now it felt almost alien.</w:t>
      </w:r>
    </w:p>
    <w:p w14:paraId="7D56D6A5" w14:textId="6DF7C9B1" w:rsidR="00D10B5B" w:rsidRDefault="00766B15" w:rsidP="00684D30">
      <w:pPr>
        <w:pStyle w:val="Body-TextTx"/>
      </w:pPr>
      <w:r>
        <w:t>“</w:t>
      </w:r>
      <w:r w:rsidR="0059432C">
        <w:t xml:space="preserve">I </w:t>
      </w:r>
      <w:r w:rsidR="0059432C" w:rsidRPr="00CC5738">
        <w:rPr>
          <w:rStyle w:val="itali"/>
        </w:rPr>
        <w:t>do</w:t>
      </w:r>
      <w:r w:rsidR="0059432C">
        <w:t xml:space="preserve"> wish you wouldn</w:t>
      </w:r>
      <w:r>
        <w:t>’</w:t>
      </w:r>
      <w:r w:rsidR="0059432C">
        <w:t>t cr</w:t>
      </w:r>
      <w:r w:rsidR="00DB37D5">
        <w:t>a</w:t>
      </w:r>
      <w:r w:rsidR="0059432C">
        <w:t>n</w:t>
      </w:r>
      <w:r w:rsidR="00DB37D5">
        <w:t>e</w:t>
      </w:r>
      <w:r w:rsidR="0059432C">
        <w:t xml:space="preserve"> like that, Brightness,</w:t>
      </w:r>
      <w:r>
        <w:t>”</w:t>
      </w:r>
      <w:r w:rsidR="0059432C">
        <w:t xml:space="preserve"> said Velat.</w:t>
      </w:r>
      <w:r w:rsidR="0004281A">
        <w:t xml:space="preserve"> </w:t>
      </w:r>
      <w:r w:rsidR="0059432C">
        <w:t>The middle-aged scholar wore tight braids against the wind.</w:t>
      </w:r>
      <w:r w:rsidR="0004281A">
        <w:t xml:space="preserve"> </w:t>
      </w:r>
      <w:r w:rsidR="0059432C">
        <w:t xml:space="preserve">She </w:t>
      </w:r>
      <w:r w:rsidR="0059432C" w:rsidRPr="00CC5738">
        <w:rPr>
          <w:rStyle w:val="itali"/>
        </w:rPr>
        <w:t>did</w:t>
      </w:r>
      <w:r w:rsidR="0059432C">
        <w:t xml:space="preserve"> try to mother everyone around her.</w:t>
      </w:r>
    </w:p>
    <w:p w14:paraId="07758543" w14:textId="11D94211" w:rsidR="00D10B5B" w:rsidRDefault="0059432C" w:rsidP="00684D30">
      <w:pPr>
        <w:pStyle w:val="Body-TextTx"/>
      </w:pPr>
      <w:r>
        <w:t>Navani, naturally, leaned out farther.</w:t>
      </w:r>
      <w:r w:rsidR="0004281A">
        <w:t xml:space="preserve"> </w:t>
      </w:r>
      <w:r>
        <w:t xml:space="preserve">One would think that </w:t>
      </w:r>
      <w:r w:rsidR="00711D4E">
        <w:t>during</w:t>
      </w:r>
      <w:r>
        <w:t xml:space="preserve"> </w:t>
      </w:r>
      <w:r w:rsidR="00EC14D8">
        <w:t>over</w:t>
      </w:r>
      <w:r>
        <w:t xml:space="preserve"> fifty years of life, </w:t>
      </w:r>
      <w:r>
        <w:lastRenderedPageBreak/>
        <w:t>she would have found a way to rise above her natural impetuous streak.</w:t>
      </w:r>
      <w:r w:rsidR="0004281A">
        <w:t xml:space="preserve"> </w:t>
      </w:r>
      <w:r>
        <w:t>Instead she</w:t>
      </w:r>
      <w:r w:rsidR="00766B15">
        <w:t>’</w:t>
      </w:r>
      <w:r>
        <w:t>d rather alarmingly found her way to enough power to simply do as she chose.</w:t>
      </w:r>
    </w:p>
    <w:p w14:paraId="4285FEA2" w14:textId="43A9AFB2" w:rsidR="00D10B5B" w:rsidRDefault="0059432C" w:rsidP="00684D30">
      <w:pPr>
        <w:pStyle w:val="Body-TextTx"/>
      </w:pPr>
      <w:r>
        <w:t>Below, her flying platform made a satisfyingly geometric shadow on the stones.</w:t>
      </w:r>
      <w:r w:rsidR="0004281A">
        <w:t xml:space="preserve"> </w:t>
      </w:r>
      <w:r>
        <w:t>Townspeople clustered together, gawking upward as Kaladin and the other Windrunners backed them off to provide room for the landing.</w:t>
      </w:r>
    </w:p>
    <w:p w14:paraId="29865589" w14:textId="59363A67" w:rsidR="00D10B5B" w:rsidRDefault="00766B15" w:rsidP="00684D30">
      <w:pPr>
        <w:pStyle w:val="Body-TextTx"/>
      </w:pPr>
      <w:r>
        <w:t>“</w:t>
      </w:r>
      <w:r w:rsidR="0059432C">
        <w:t>Brightlord Dalinar,</w:t>
      </w:r>
      <w:r>
        <w:t>”</w:t>
      </w:r>
      <w:r w:rsidR="0059432C">
        <w:t xml:space="preserve"> Velat said, </w:t>
      </w:r>
      <w:r>
        <w:t>“</w:t>
      </w:r>
      <w:r w:rsidR="0059432C">
        <w:t>can you talk sense into her, please?</w:t>
      </w:r>
      <w:r w:rsidR="0004281A">
        <w:t xml:space="preserve"> </w:t>
      </w:r>
      <w:r w:rsidR="0059432C">
        <w:t>She</w:t>
      </w:r>
      <w:r>
        <w:t>’</w:t>
      </w:r>
      <w:r w:rsidR="0059432C">
        <w:t>s going to drop right off, I swear it.</w:t>
      </w:r>
      <w:r>
        <w:t>”</w:t>
      </w:r>
    </w:p>
    <w:p w14:paraId="218C2397" w14:textId="393173FC" w:rsidR="00D10B5B" w:rsidRDefault="00766B15" w:rsidP="00684D30">
      <w:pPr>
        <w:pStyle w:val="Body-TextTx"/>
      </w:pPr>
      <w:r>
        <w:t>“</w:t>
      </w:r>
      <w:r w:rsidR="0059432C">
        <w:t>It</w:t>
      </w:r>
      <w:r>
        <w:t>’</w:t>
      </w:r>
      <w:r w:rsidR="0059432C">
        <w:t xml:space="preserve">s </w:t>
      </w:r>
      <w:r w:rsidR="0059432C" w:rsidRPr="00CC5738">
        <w:rPr>
          <w:rStyle w:val="itali"/>
        </w:rPr>
        <w:t>Navani</w:t>
      </w:r>
      <w:r>
        <w:rPr>
          <w:rStyle w:val="itali"/>
        </w:rPr>
        <w:t>’</w:t>
      </w:r>
      <w:r w:rsidR="0059432C" w:rsidRPr="00CC5738">
        <w:rPr>
          <w:rStyle w:val="itali"/>
        </w:rPr>
        <w:t>s</w:t>
      </w:r>
      <w:r w:rsidR="0059432C">
        <w:t xml:space="preserve"> ship, Velat,</w:t>
      </w:r>
      <w:r>
        <w:t>”</w:t>
      </w:r>
      <w:r w:rsidR="0059432C">
        <w:t xml:space="preserve"> Dalinar said from behind, his voice as steady as steel, as immutable as mathematics.</w:t>
      </w:r>
      <w:r w:rsidR="0004281A">
        <w:t xml:space="preserve"> </w:t>
      </w:r>
      <w:r w:rsidR="0059432C">
        <w:t>She loved his voice.</w:t>
      </w:r>
      <w:r w:rsidR="0004281A">
        <w:t xml:space="preserve"> </w:t>
      </w:r>
      <w:r>
        <w:t>“</w:t>
      </w:r>
      <w:r w:rsidR="0059432C">
        <w:t>I think she</w:t>
      </w:r>
      <w:r>
        <w:t>’</w:t>
      </w:r>
      <w:r w:rsidR="0059432C">
        <w:t>d have me thrown off if I tried to prevent her from enjoying this moment.</w:t>
      </w:r>
      <w:r>
        <w:t>”</w:t>
      </w:r>
    </w:p>
    <w:p w14:paraId="183E21E3" w14:textId="33F1D962" w:rsidR="00D10B5B" w:rsidRDefault="00766B15" w:rsidP="00684D30">
      <w:pPr>
        <w:pStyle w:val="Body-TextTx"/>
      </w:pPr>
      <w:r>
        <w:t>“</w:t>
      </w:r>
      <w:r w:rsidR="0059432C">
        <w:t>Can</w:t>
      </w:r>
      <w:r>
        <w:t>’</w:t>
      </w:r>
      <w:r w:rsidR="0059432C">
        <w:t xml:space="preserve">t she enjoy it from the </w:t>
      </w:r>
      <w:r w:rsidR="0059432C" w:rsidRPr="00CC5738">
        <w:rPr>
          <w:rStyle w:val="itali"/>
        </w:rPr>
        <w:t>center</w:t>
      </w:r>
      <w:r w:rsidR="0059432C">
        <w:t xml:space="preserve"> of the platform?</w:t>
      </w:r>
      <w:r w:rsidR="0004281A">
        <w:t xml:space="preserve"> </w:t>
      </w:r>
      <w:r w:rsidR="0059432C">
        <w:t>Perhaps nicely tethered to the deck?</w:t>
      </w:r>
      <w:r w:rsidR="0004281A">
        <w:t xml:space="preserve"> </w:t>
      </w:r>
      <w:r w:rsidR="0059432C">
        <w:t>With two ropes?</w:t>
      </w:r>
      <w:r>
        <w:t>”</w:t>
      </w:r>
    </w:p>
    <w:p w14:paraId="22A6C6A0" w14:textId="2E1A28D0" w:rsidR="00D10B5B" w:rsidRDefault="0059432C" w:rsidP="00684D30">
      <w:pPr>
        <w:pStyle w:val="Body-TextTx"/>
      </w:pPr>
      <w:r>
        <w:t>Navani grinned as the wind tugged at her loose hair.</w:t>
      </w:r>
      <w:r w:rsidR="0004281A">
        <w:t xml:space="preserve"> </w:t>
      </w:r>
      <w:r>
        <w:t>She held the rail with her freehand.</w:t>
      </w:r>
      <w:r w:rsidR="0004281A">
        <w:t xml:space="preserve"> </w:t>
      </w:r>
      <w:r w:rsidR="00766B15">
        <w:t>“</w:t>
      </w:r>
      <w:r>
        <w:t>This area is clear of people now.</w:t>
      </w:r>
      <w:r w:rsidR="0004281A">
        <w:t xml:space="preserve"> </w:t>
      </w:r>
      <w:r>
        <w:t>Send the order</w:t>
      </w:r>
      <w:r w:rsidR="00483B1D">
        <w:t>—</w:t>
      </w:r>
      <w:r>
        <w:t>a steady descent to the ground.</w:t>
      </w:r>
      <w:r w:rsidR="00766B15">
        <w:t>”</w:t>
      </w:r>
    </w:p>
    <w:p w14:paraId="731EB4B3" w14:textId="497A7C2D" w:rsidR="00D10B5B" w:rsidRDefault="0059432C" w:rsidP="00684D30">
      <w:pPr>
        <w:pStyle w:val="Body-TextTx"/>
      </w:pPr>
      <w:r>
        <w:t>She</w:t>
      </w:r>
      <w:r w:rsidR="00766B15">
        <w:t>’</w:t>
      </w:r>
      <w:r>
        <w:t>d started this design using old chasm-spanning bridges as a model.</w:t>
      </w:r>
      <w:r w:rsidR="0004281A">
        <w:t xml:space="preserve"> </w:t>
      </w:r>
      <w:r>
        <w:t>After all, this wasn</w:t>
      </w:r>
      <w:r w:rsidR="00766B15">
        <w:t>’</w:t>
      </w:r>
      <w:r>
        <w:t>t a warship, but a transport intended to move large groups of people.</w:t>
      </w:r>
      <w:r w:rsidR="0004281A">
        <w:t xml:space="preserve"> </w:t>
      </w:r>
      <w:r>
        <w:t>The end construction was little more than a large wooden rectangle: over a hundred feet long, sixty feet wide, and around forty feet thick to support three decks.</w:t>
      </w:r>
    </w:p>
    <w:p w14:paraId="7C07294A" w14:textId="51C62B7D" w:rsidR="00D10B5B" w:rsidRDefault="0059432C" w:rsidP="00684D30">
      <w:pPr>
        <w:pStyle w:val="Body-TextTx"/>
      </w:pPr>
      <w:r>
        <w:t>They had built high walls and a roof on the rear portion of the upper deck.</w:t>
      </w:r>
      <w:r w:rsidR="0004281A">
        <w:t xml:space="preserve"> </w:t>
      </w:r>
      <w:r>
        <w:t>The front third was exposed to the air, with a railing around the sides.</w:t>
      </w:r>
      <w:r w:rsidR="0004281A">
        <w:t xml:space="preserve"> </w:t>
      </w:r>
      <w:r>
        <w:t>For most of the trip, Navani</w:t>
      </w:r>
      <w:r w:rsidR="00766B15">
        <w:t>’</w:t>
      </w:r>
      <w:r>
        <w:t>s engineers had maintained their command post in the sheltered portion.</w:t>
      </w:r>
      <w:r w:rsidR="0004281A">
        <w:t xml:space="preserve"> </w:t>
      </w:r>
      <w:r>
        <w:t>But with the need for delicate maneuvers today, they</w:t>
      </w:r>
      <w:r w:rsidR="00766B15">
        <w:t>’</w:t>
      </w:r>
      <w:r>
        <w:t>d moved the tables out and bolted them to the deck in the right front corner of the platform.</w:t>
      </w:r>
    </w:p>
    <w:p w14:paraId="39C7FC3C" w14:textId="1F1F9C60" w:rsidR="00D10B5B" w:rsidRDefault="0059432C" w:rsidP="00684D30">
      <w:pPr>
        <w:pStyle w:val="Body-TextTx"/>
      </w:pPr>
      <w:r w:rsidRPr="00CC5738">
        <w:rPr>
          <w:rStyle w:val="itali"/>
        </w:rPr>
        <w:lastRenderedPageBreak/>
        <w:t>Right front,</w:t>
      </w:r>
      <w:r>
        <w:t xml:space="preserve"> she thought.</w:t>
      </w:r>
      <w:r w:rsidR="0004281A">
        <w:t xml:space="preserve"> </w:t>
      </w:r>
      <w:r w:rsidRPr="00CC5738">
        <w:rPr>
          <w:rStyle w:val="itali"/>
        </w:rPr>
        <w:t>Should we be using nautical terms instead?</w:t>
      </w:r>
      <w:r w:rsidR="0004281A">
        <w:rPr>
          <w:rStyle w:val="itali"/>
        </w:rPr>
        <w:t xml:space="preserve"> </w:t>
      </w:r>
      <w:r w:rsidRPr="00CC5738">
        <w:rPr>
          <w:rStyle w:val="itali"/>
        </w:rPr>
        <w:t>But this isn</w:t>
      </w:r>
      <w:r w:rsidR="00766B15">
        <w:rPr>
          <w:rStyle w:val="itali"/>
        </w:rPr>
        <w:t>’</w:t>
      </w:r>
      <w:r w:rsidRPr="00CC5738">
        <w:rPr>
          <w:rStyle w:val="itali"/>
        </w:rPr>
        <w:t>t the ocean.</w:t>
      </w:r>
      <w:r w:rsidR="0004281A">
        <w:rPr>
          <w:rStyle w:val="itali"/>
        </w:rPr>
        <w:t xml:space="preserve"> </w:t>
      </w:r>
      <w:r w:rsidRPr="00CC5738">
        <w:rPr>
          <w:rStyle w:val="itali"/>
        </w:rPr>
        <w:t>We</w:t>
      </w:r>
      <w:r w:rsidR="00766B15">
        <w:rPr>
          <w:rStyle w:val="itali"/>
        </w:rPr>
        <w:t>’</w:t>
      </w:r>
      <w:r w:rsidRPr="00CC5738">
        <w:rPr>
          <w:rStyle w:val="itali"/>
        </w:rPr>
        <w:t>re flying.</w:t>
      </w:r>
    </w:p>
    <w:p w14:paraId="4824697B" w14:textId="3E8C113E" w:rsidR="00D10B5B" w:rsidRDefault="0059432C" w:rsidP="00684D30">
      <w:pPr>
        <w:pStyle w:val="Body-TextTx"/>
      </w:pPr>
      <w:r>
        <w:t>Flying.</w:t>
      </w:r>
      <w:r w:rsidR="0004281A">
        <w:t xml:space="preserve"> </w:t>
      </w:r>
      <w:r>
        <w:t xml:space="preserve">It had </w:t>
      </w:r>
      <w:r w:rsidRPr="00CC5738">
        <w:rPr>
          <w:rStyle w:val="itali"/>
        </w:rPr>
        <w:t>worked</w:t>
      </w:r>
      <w:r w:rsidRPr="00916B40">
        <w:rPr>
          <w:rStyle w:val="itali"/>
        </w:rPr>
        <w:t>.</w:t>
      </w:r>
      <w:r w:rsidR="0004281A">
        <w:t xml:space="preserve"> </w:t>
      </w:r>
      <w:r>
        <w:t xml:space="preserve">Not just in maneuvers and tests on the Shattered Plains, but on a </w:t>
      </w:r>
      <w:r w:rsidRPr="00916B40">
        <w:t>real mission</w:t>
      </w:r>
      <w:r w:rsidRPr="004336B3">
        <w:t>,</w:t>
      </w:r>
      <w:r>
        <w:t xml:space="preserve"> flying hundreds of miles.</w:t>
      </w:r>
    </w:p>
    <w:p w14:paraId="37EF6BCD" w14:textId="22A5EEB5" w:rsidR="00D10B5B" w:rsidRDefault="0059432C" w:rsidP="00684D30">
      <w:pPr>
        <w:pStyle w:val="Body-TextTx"/>
      </w:pPr>
      <w:r>
        <w:t>Behind her, over a dozen ardent engineers tended the open-air command station.</w:t>
      </w:r>
      <w:r w:rsidR="0004281A">
        <w:t xml:space="preserve"> </w:t>
      </w:r>
      <w:r>
        <w:t>Ka</w:t>
      </w:r>
      <w:r w:rsidR="00483B1D">
        <w:t>—</w:t>
      </w:r>
      <w:r>
        <w:t>a scribe from one of the Windrunner squads</w:t>
      </w:r>
      <w:r w:rsidR="00483B1D">
        <w:t>—</w:t>
      </w:r>
      <w:r>
        <w:t>sent the order to Urithiru via spanreed.</w:t>
      </w:r>
      <w:r w:rsidR="0004281A">
        <w:t xml:space="preserve"> </w:t>
      </w:r>
      <w:r>
        <w:t>When in motion, they couldn</w:t>
      </w:r>
      <w:r w:rsidR="00766B15">
        <w:t>’</w:t>
      </w:r>
      <w:r>
        <w:t>t write full instructions</w:t>
      </w:r>
      <w:r w:rsidR="00483B1D">
        <w:t>—</w:t>
      </w:r>
      <w:r>
        <w:t>spanreeds had trouble with that.</w:t>
      </w:r>
      <w:r w:rsidR="0004281A">
        <w:t xml:space="preserve"> </w:t>
      </w:r>
      <w:r>
        <w:t xml:space="preserve">But they could send flashes of light </w:t>
      </w:r>
      <w:r w:rsidR="004336B3">
        <w:t>that</w:t>
      </w:r>
      <w:r>
        <w:t xml:space="preserve"> could be interpreted.</w:t>
      </w:r>
    </w:p>
    <w:p w14:paraId="77076253" w14:textId="70EB5978" w:rsidR="00D10B5B" w:rsidRDefault="0059432C" w:rsidP="00684D30">
      <w:pPr>
        <w:pStyle w:val="Body-TextTx"/>
      </w:pPr>
      <w:r>
        <w:t>In Urithiru, another group of engineers worked the complex mechanisms that kept this ship in the air.</w:t>
      </w:r>
      <w:r w:rsidR="0004281A">
        <w:t xml:space="preserve"> </w:t>
      </w:r>
      <w:r>
        <w:t>In fact, it used the very same technology that powered spanreeds.</w:t>
      </w:r>
      <w:r w:rsidR="0004281A">
        <w:t xml:space="preserve"> </w:t>
      </w:r>
      <w:r>
        <w:t>When one of them moved, the other moved in concert with it.</w:t>
      </w:r>
      <w:r w:rsidR="0004281A">
        <w:t xml:space="preserve"> </w:t>
      </w:r>
      <w:r>
        <w:t>Well, halves of a gemstone could also be paired so that when one was lowered, the other half</w:t>
      </w:r>
      <w:r w:rsidR="00483B1D">
        <w:t>—</w:t>
      </w:r>
      <w:r>
        <w:t>no matter where it was</w:t>
      </w:r>
      <w:r w:rsidR="00483B1D">
        <w:t>—</w:t>
      </w:r>
      <w:r>
        <w:t>would rise into the air.</w:t>
      </w:r>
    </w:p>
    <w:p w14:paraId="7153F599" w14:textId="2A4FFD6D" w:rsidR="00D10B5B" w:rsidRDefault="0059432C" w:rsidP="00684D30">
      <w:pPr>
        <w:pStyle w:val="Body-TextTx"/>
      </w:pPr>
      <w:r>
        <w:t>Force was transferred: if the distant half was underneath something heavy, you</w:t>
      </w:r>
      <w:r w:rsidR="00766B15">
        <w:t>’</w:t>
      </w:r>
      <w:r>
        <w:t>d have trouble lowering yours.</w:t>
      </w:r>
      <w:r w:rsidR="0004281A">
        <w:t xml:space="preserve"> </w:t>
      </w:r>
      <w:r>
        <w:t>Unfortunately, there was some additional decay; the farther apart the two halves were, the more resistance you felt in moving them.</w:t>
      </w:r>
      <w:r w:rsidR="0004281A">
        <w:t xml:space="preserve"> </w:t>
      </w:r>
      <w:r>
        <w:t>But if you could move a pen, why not a guard tower?</w:t>
      </w:r>
      <w:r w:rsidR="0004281A">
        <w:t xml:space="preserve"> </w:t>
      </w:r>
      <w:r>
        <w:t>Why not a carriage?</w:t>
      </w:r>
      <w:r w:rsidR="0004281A">
        <w:t xml:space="preserve"> </w:t>
      </w:r>
      <w:r>
        <w:t xml:space="preserve">Why not an </w:t>
      </w:r>
      <w:r w:rsidRPr="00CC5738">
        <w:rPr>
          <w:rStyle w:val="itali"/>
        </w:rPr>
        <w:t>entire ship</w:t>
      </w:r>
      <w:r>
        <w:t>?</w:t>
      </w:r>
    </w:p>
    <w:p w14:paraId="3D01DAB4" w14:textId="4E492BE9" w:rsidR="00D10B5B" w:rsidRDefault="0059432C" w:rsidP="00684D30">
      <w:pPr>
        <w:pStyle w:val="Body-TextTx"/>
      </w:pPr>
      <w:r>
        <w:t xml:space="preserve">So it was that hundreds of men and chulls worked a system of pulleys connected to a wide lattice of gemstones </w:t>
      </w:r>
      <w:r w:rsidR="009649F5">
        <w:t>at</w:t>
      </w:r>
      <w:r>
        <w:t xml:space="preserve"> Urithiru.</w:t>
      </w:r>
      <w:r w:rsidR="0004281A">
        <w:t xml:space="preserve"> </w:t>
      </w:r>
      <w:r>
        <w:t xml:space="preserve">When they let their lattice down along the side of the plateau outside </w:t>
      </w:r>
      <w:r w:rsidR="009649F5">
        <w:t>the tower</w:t>
      </w:r>
      <w:r>
        <w:t>, Navani</w:t>
      </w:r>
      <w:r w:rsidR="00766B15">
        <w:t>’</w:t>
      </w:r>
      <w:r>
        <w:t>s ship rose up into the sky.</w:t>
      </w:r>
    </w:p>
    <w:p w14:paraId="0B30096E" w14:textId="228FCB8F" w:rsidR="00D10B5B" w:rsidRDefault="0059432C" w:rsidP="00684D30">
      <w:pPr>
        <w:pStyle w:val="Body-TextTx"/>
      </w:pPr>
      <w:r>
        <w:t>Another lattice, secured on the Shattered Plains and connected to chulls, could then be used to make the ship move forward or backward.</w:t>
      </w:r>
      <w:r w:rsidR="0004281A">
        <w:t xml:space="preserve"> </w:t>
      </w:r>
      <w:r>
        <w:t>The real advancement had come as they</w:t>
      </w:r>
      <w:r w:rsidR="00766B15">
        <w:t>’</w:t>
      </w:r>
      <w:r>
        <w:t>d learned to use aluminum to isolate motion along a plane, and even change the vectors of force.</w:t>
      </w:r>
      <w:r w:rsidR="0004281A">
        <w:t xml:space="preserve"> </w:t>
      </w:r>
      <w:r>
        <w:t xml:space="preserve">The end result was chulls </w:t>
      </w:r>
      <w:r w:rsidR="009649F5">
        <w:t>that</w:t>
      </w:r>
      <w:r>
        <w:t xml:space="preserve"> could pull for a while, then be turned around</w:t>
      </w:r>
      <w:r w:rsidR="00483B1D">
        <w:t>—</w:t>
      </w:r>
      <w:r>
        <w:t xml:space="preserve">the gemstones </w:t>
      </w:r>
      <w:r>
        <w:lastRenderedPageBreak/>
        <w:t>temporarily disjoined</w:t>
      </w:r>
      <w:r w:rsidR="00483B1D">
        <w:t>—</w:t>
      </w:r>
      <w:r>
        <w:t xml:space="preserve">to march back the other direction, </w:t>
      </w:r>
      <w:r w:rsidR="009649F5">
        <w:t>as</w:t>
      </w:r>
      <w:r>
        <w:t xml:space="preserve"> all the while the airship continued in a straight line.</w:t>
      </w:r>
    </w:p>
    <w:p w14:paraId="4CE672DD" w14:textId="4AF48753" w:rsidR="00D10B5B" w:rsidRDefault="0059432C" w:rsidP="00684D30">
      <w:pPr>
        <w:pStyle w:val="Body-TextTx"/>
      </w:pPr>
      <w:r>
        <w:t>Alternating between those two lattices</w:t>
      </w:r>
      <w:r w:rsidR="00483B1D">
        <w:t>—</w:t>
      </w:r>
      <w:r>
        <w:t>one to control altitude and a second to control horizontal movement</w:t>
      </w:r>
      <w:r w:rsidR="00483B1D">
        <w:t>—</w:t>
      </w:r>
      <w:r>
        <w:t>let Navani</w:t>
      </w:r>
      <w:r w:rsidR="00766B15">
        <w:t>’</w:t>
      </w:r>
      <w:r>
        <w:t xml:space="preserve">s ship </w:t>
      </w:r>
      <w:r w:rsidRPr="00CC5738">
        <w:rPr>
          <w:rStyle w:val="itali"/>
        </w:rPr>
        <w:t>soar</w:t>
      </w:r>
      <w:r w:rsidRPr="00916B40">
        <w:rPr>
          <w:rStyle w:val="itali"/>
        </w:rPr>
        <w:t>.</w:t>
      </w:r>
    </w:p>
    <w:p w14:paraId="3FD16113" w14:textId="60519D13" w:rsidR="00D10B5B" w:rsidRDefault="0059432C" w:rsidP="00684D30">
      <w:pPr>
        <w:pStyle w:val="Body-TextTx"/>
      </w:pPr>
      <w:r>
        <w:t>Her ship.</w:t>
      </w:r>
      <w:r w:rsidR="0004281A">
        <w:t xml:space="preserve"> </w:t>
      </w:r>
      <w:r w:rsidRPr="00CC5738">
        <w:rPr>
          <w:rStyle w:val="itali"/>
        </w:rPr>
        <w:t>Her</w:t>
      </w:r>
      <w:r>
        <w:t xml:space="preserve"> ship.</w:t>
      </w:r>
      <w:r w:rsidR="0004281A">
        <w:t xml:space="preserve"> </w:t>
      </w:r>
      <w:r>
        <w:t>She wished she could share it with Elhokar.</w:t>
      </w:r>
      <w:r w:rsidR="0004281A">
        <w:t xml:space="preserve"> </w:t>
      </w:r>
      <w:r>
        <w:t>Though most people remembered her son only as the man who had struggled to replace Gavilar as king, she</w:t>
      </w:r>
      <w:r w:rsidR="00766B15">
        <w:t>’</w:t>
      </w:r>
      <w:r>
        <w:t>d known him as the curious, inquisitive boy who had always adored her drawings.</w:t>
      </w:r>
      <w:r w:rsidR="0004281A">
        <w:t xml:space="preserve"> </w:t>
      </w:r>
      <w:r>
        <w:t>He had always enjoyed heights.</w:t>
      </w:r>
      <w:r w:rsidR="0004281A">
        <w:t xml:space="preserve"> </w:t>
      </w:r>
      <w:r>
        <w:t>How he</w:t>
      </w:r>
      <w:r w:rsidR="00766B15">
        <w:t>’</w:t>
      </w:r>
      <w:r>
        <w:t>d have loved the view from this deck</w:t>
      </w:r>
      <w:r w:rsidR="00766B15">
        <w:t> . . .</w:t>
      </w:r>
    </w:p>
    <w:p w14:paraId="5E85F91B" w14:textId="5CD31689" w:rsidR="00D10B5B" w:rsidRDefault="0059432C" w:rsidP="00684D30">
      <w:pPr>
        <w:pStyle w:val="Body-TextTx"/>
      </w:pPr>
      <w:r>
        <w:t>Work on this vessel had helped sustain her during the months following his death.</w:t>
      </w:r>
      <w:r w:rsidR="0004281A">
        <w:t xml:space="preserve"> </w:t>
      </w:r>
      <w:r>
        <w:t>Of course, it hadn</w:t>
      </w:r>
      <w:r w:rsidR="00766B15">
        <w:t>’</w:t>
      </w:r>
      <w:r>
        <w:t>t been her math that had finally made this ship a reality.</w:t>
      </w:r>
      <w:r w:rsidR="0004281A">
        <w:t xml:space="preserve"> </w:t>
      </w:r>
      <w:r>
        <w:t>They</w:t>
      </w:r>
      <w:r w:rsidR="00766B15">
        <w:t>’</w:t>
      </w:r>
      <w:r>
        <w:t>d learned about the interactions between conjoined fabrials and aluminum from the Azish scientists.</w:t>
      </w:r>
      <w:r w:rsidR="0004281A">
        <w:t xml:space="preserve"> </w:t>
      </w:r>
      <w:r>
        <w:t>This wasn</w:t>
      </w:r>
      <w:r w:rsidR="00766B15">
        <w:t>’</w:t>
      </w:r>
      <w:r>
        <w:t>t the direct result of her engineering schematics either; the ship was a fair bit more mundane in appearance than her original fanciful designs.</w:t>
      </w:r>
    </w:p>
    <w:p w14:paraId="54B26D87" w14:textId="11538AEE" w:rsidR="00D10B5B" w:rsidRDefault="0059432C" w:rsidP="00684D30">
      <w:pPr>
        <w:pStyle w:val="Body-TextTx"/>
      </w:pPr>
      <w:r>
        <w:t>Navani merely guided people smarter than she was.</w:t>
      </w:r>
      <w:r w:rsidR="0004281A">
        <w:t xml:space="preserve"> </w:t>
      </w:r>
      <w:r>
        <w:t>So maybe she didn</w:t>
      </w:r>
      <w:r w:rsidR="00766B15">
        <w:t>’</w:t>
      </w:r>
      <w:r>
        <w:t>t deserve to grin like a child as she watched it work.</w:t>
      </w:r>
      <w:r w:rsidR="0004281A">
        <w:t xml:space="preserve"> </w:t>
      </w:r>
      <w:r>
        <w:t>She did anyway.</w:t>
      </w:r>
    </w:p>
    <w:p w14:paraId="5C20C363" w14:textId="659FBC27" w:rsidR="00D10B5B" w:rsidRDefault="0059432C" w:rsidP="00684D30">
      <w:pPr>
        <w:pStyle w:val="Body-TextTx"/>
      </w:pPr>
      <w:r>
        <w:t>Deciding upon a name had taken her months of deliberation.</w:t>
      </w:r>
      <w:r w:rsidR="0004281A">
        <w:t xml:space="preserve"> </w:t>
      </w:r>
      <w:r>
        <w:t>In the end, however, she</w:t>
      </w:r>
      <w:r w:rsidR="00766B15">
        <w:t>’</w:t>
      </w:r>
      <w:r>
        <w:t>d taken inspiration from the bridges that had inspired her.</w:t>
      </w:r>
      <w:r w:rsidR="0004281A">
        <w:t xml:space="preserve"> </w:t>
      </w:r>
      <w:r>
        <w:t>In specific, the one that had</w:t>
      </w:r>
      <w:r w:rsidR="00483B1D">
        <w:t>—</w:t>
      </w:r>
      <w:r>
        <w:t>so many months ago</w:t>
      </w:r>
      <w:r w:rsidR="00483B1D">
        <w:t>—</w:t>
      </w:r>
      <w:r>
        <w:t>rescued Dalinar and Adolin from certain death, something she hoped this vessel would do for many others in similarly dire situations.</w:t>
      </w:r>
    </w:p>
    <w:p w14:paraId="6FF483A7" w14:textId="54279FDB" w:rsidR="00D10B5B" w:rsidRDefault="0059432C" w:rsidP="00684D30">
      <w:pPr>
        <w:pStyle w:val="Body-TextTx"/>
      </w:pPr>
      <w:r>
        <w:t>And so, the world</w:t>
      </w:r>
      <w:r w:rsidR="00766B15">
        <w:t>’</w:t>
      </w:r>
      <w:r>
        <w:t xml:space="preserve">s first air transport had been named </w:t>
      </w:r>
      <w:r w:rsidR="003A4F35">
        <w:t>t</w:t>
      </w:r>
      <w:r>
        <w:t xml:space="preserve">he </w:t>
      </w:r>
      <w:r w:rsidRPr="00CC5738">
        <w:rPr>
          <w:rStyle w:val="itali"/>
        </w:rPr>
        <w:t>Fourth Bridge</w:t>
      </w:r>
      <w:r w:rsidRPr="00916B40">
        <w:rPr>
          <w:rStyle w:val="itali"/>
        </w:rPr>
        <w:t>.</w:t>
      </w:r>
      <w:r w:rsidR="0004281A">
        <w:t xml:space="preserve"> </w:t>
      </w:r>
      <w:r>
        <w:t>With the permission of Highmarshal Kaladin</w:t>
      </w:r>
      <w:r w:rsidR="00766B15">
        <w:t>’</w:t>
      </w:r>
      <w:r>
        <w:t>s old team, she</w:t>
      </w:r>
      <w:r w:rsidR="00766B15">
        <w:t>’</w:t>
      </w:r>
      <w:r>
        <w:t>d embedded their old bridge in the center of the deck as a symbol.</w:t>
      </w:r>
    </w:p>
    <w:p w14:paraId="126BA3F1" w14:textId="514C5A75" w:rsidR="00D10B5B" w:rsidRDefault="0059432C" w:rsidP="00684D30">
      <w:pPr>
        <w:pStyle w:val="Body-TextTx"/>
      </w:pPr>
      <w:r>
        <w:t>Navani stepped away from the ledge and walked to the command station.</w:t>
      </w:r>
      <w:r w:rsidR="0004281A">
        <w:t xml:space="preserve"> </w:t>
      </w:r>
      <w:r>
        <w:t xml:space="preserve">She heard Velat </w:t>
      </w:r>
      <w:r>
        <w:lastRenderedPageBreak/>
        <w:t>sign in relief</w:t>
      </w:r>
      <w:r w:rsidR="00483B1D">
        <w:t>—</w:t>
      </w:r>
      <w:r>
        <w:t>the cartographer had tethered herself to the deck with a rope.</w:t>
      </w:r>
      <w:r w:rsidR="0004281A">
        <w:t xml:space="preserve"> </w:t>
      </w:r>
      <w:r>
        <w:t>Navani would have preferred to bring Isasik, but he was off on one of his mapping expeditions, this time to the eastern part of the Shattered Plains.</w:t>
      </w:r>
    </w:p>
    <w:p w14:paraId="467D1B35" w14:textId="392C12DA" w:rsidR="00D10B5B" w:rsidRDefault="0059432C" w:rsidP="00684D30">
      <w:pPr>
        <w:pStyle w:val="Body-TextTx"/>
      </w:pPr>
      <w:r>
        <w:t>Still, she had a full complement of scientists and engineers.</w:t>
      </w:r>
      <w:r w:rsidR="0004281A">
        <w:t xml:space="preserve"> </w:t>
      </w:r>
      <w:r>
        <w:t>White-bearded Falilar was reviewing schematics with Rushu while a host of assistants and scribes ran this way and that, checking structural integrity or measuring Stormlight levels in the gemstones.</w:t>
      </w:r>
      <w:r w:rsidR="0004281A">
        <w:t xml:space="preserve"> </w:t>
      </w:r>
      <w:r>
        <w:t>At this point, there wasn</w:t>
      </w:r>
      <w:r w:rsidR="00766B15">
        <w:t>’</w:t>
      </w:r>
      <w:r>
        <w:t>t a whole lot for Navani to do other than stand around and look important.</w:t>
      </w:r>
      <w:r w:rsidR="0004281A">
        <w:t xml:space="preserve"> </w:t>
      </w:r>
      <w:r>
        <w:t>She smiled, recalling Dalinar saying something similar about battlefield generals once the plan was in motion.</w:t>
      </w:r>
    </w:p>
    <w:p w14:paraId="4889A51B" w14:textId="1CCF8046" w:rsidR="00D10B5B" w:rsidRDefault="0059432C" w:rsidP="00684D30">
      <w:pPr>
        <w:pStyle w:val="Body-TextTx"/>
      </w:pPr>
      <w:r>
        <w:t xml:space="preserve">The </w:t>
      </w:r>
      <w:r w:rsidRPr="00CC5738">
        <w:rPr>
          <w:rStyle w:val="itali"/>
        </w:rPr>
        <w:t>Fourth Bridge</w:t>
      </w:r>
      <w:r>
        <w:t xml:space="preserve"> set down, and the front doors of the bottom level opened to accept passengers.</w:t>
      </w:r>
      <w:r w:rsidR="0004281A">
        <w:t xml:space="preserve"> </w:t>
      </w:r>
      <w:r>
        <w:t>A dozen Edgedancers flowed out toward the town.</w:t>
      </w:r>
      <w:r w:rsidR="0004281A">
        <w:t xml:space="preserve"> </w:t>
      </w:r>
      <w:r>
        <w:t>Glowing with Stormlight, they moved with a strange gait</w:t>
      </w:r>
      <w:r w:rsidR="00483B1D">
        <w:t>—</w:t>
      </w:r>
      <w:r w:rsidR="0086113D">
        <w:t xml:space="preserve">alternating </w:t>
      </w:r>
      <w:r>
        <w:t xml:space="preserve">pushing off with </w:t>
      </w:r>
      <w:r w:rsidR="0086113D">
        <w:t>one</w:t>
      </w:r>
      <w:r>
        <w:t xml:space="preserve"> f</w:t>
      </w:r>
      <w:r w:rsidR="0086113D">
        <w:t>oo</w:t>
      </w:r>
      <w:r>
        <w:t>t while sliding on the other.</w:t>
      </w:r>
      <w:r w:rsidR="0004281A">
        <w:t xml:space="preserve"> </w:t>
      </w:r>
      <w:r>
        <w:t>They could glide across wood or stone as if it were ice, and gracefully leaped over stones.</w:t>
      </w:r>
    </w:p>
    <w:p w14:paraId="638FE961" w14:textId="5F78D0E6" w:rsidR="00D10B5B" w:rsidRDefault="0059432C" w:rsidP="00684D30">
      <w:pPr>
        <w:pStyle w:val="Body-TextTx"/>
      </w:pPr>
      <w:r>
        <w:t>The last Edgedancer in the group</w:t>
      </w:r>
      <w:r w:rsidR="00483B1D">
        <w:t>—</w:t>
      </w:r>
      <w:r>
        <w:t>a lanky girl who seemed to have grown an entire foot in the last year</w:t>
      </w:r>
      <w:r w:rsidR="00483B1D">
        <w:t>—</w:t>
      </w:r>
      <w:r>
        <w:t>missed her jump though, and tripped over a large rock the others had dodged.</w:t>
      </w:r>
      <w:r w:rsidR="0004281A">
        <w:t xml:space="preserve"> </w:t>
      </w:r>
      <w:r>
        <w:t>Navani covered a smile.</w:t>
      </w:r>
      <w:r w:rsidR="0004281A">
        <w:t xml:space="preserve"> </w:t>
      </w:r>
      <w:r>
        <w:t>Being Radiant did not, unfortunately, make one immune to the awkwardness of puberty.</w:t>
      </w:r>
    </w:p>
    <w:p w14:paraId="22F90FA6" w14:textId="7EEF374C" w:rsidR="00D10B5B" w:rsidRDefault="0059432C" w:rsidP="00684D30">
      <w:pPr>
        <w:pStyle w:val="Body-TextTx"/>
      </w:pPr>
      <w:r>
        <w:t>The Edgedancers would usher the townspeople onto the transport and heal those who were wounded or sick.</w:t>
      </w:r>
      <w:r w:rsidR="0004281A">
        <w:t xml:space="preserve"> </w:t>
      </w:r>
      <w:r>
        <w:t>Windrunners darted through the sky to watch for potential problems.</w:t>
      </w:r>
    </w:p>
    <w:p w14:paraId="47DA0BE0" w14:textId="4E2E50B1" w:rsidR="00D10B5B" w:rsidRDefault="0059432C" w:rsidP="00684D30">
      <w:pPr>
        <w:pStyle w:val="Body-TextTx"/>
      </w:pPr>
      <w:r>
        <w:t xml:space="preserve">Rather than bother the engineers or soldiers, Navani drifted over to Kmakl, the Thaylen </w:t>
      </w:r>
      <w:r w:rsidR="001C5262">
        <w:t>p</w:t>
      </w:r>
      <w:r>
        <w:t xml:space="preserve">rince </w:t>
      </w:r>
      <w:r w:rsidR="001C5262">
        <w:t>c</w:t>
      </w:r>
      <w:r>
        <w:t>onsort.</w:t>
      </w:r>
      <w:r w:rsidR="0004281A">
        <w:t xml:space="preserve"> </w:t>
      </w:r>
      <w:r>
        <w:t>Fen</w:t>
      </w:r>
      <w:r w:rsidR="00766B15">
        <w:t>’</w:t>
      </w:r>
      <w:r>
        <w:t xml:space="preserve">s aging husband was a navy man, and Navani had thought he might enjoy joining them on the </w:t>
      </w:r>
      <w:r w:rsidRPr="00CC5738">
        <w:rPr>
          <w:rStyle w:val="itali"/>
        </w:rPr>
        <w:t>Fourth Bridge</w:t>
      </w:r>
      <w:r w:rsidR="00766B15">
        <w:t>’</w:t>
      </w:r>
      <w:r w:rsidRPr="00916B40">
        <w:t>s</w:t>
      </w:r>
      <w:r>
        <w:t xml:space="preserve"> first mission.</w:t>
      </w:r>
      <w:r w:rsidR="0004281A">
        <w:t xml:space="preserve"> </w:t>
      </w:r>
      <w:r>
        <w:t>He gave her a respectful bow, his eyebrows and long mustaches drooping alongside his face.</w:t>
      </w:r>
    </w:p>
    <w:p w14:paraId="13066F89" w14:textId="161DCEF5" w:rsidR="00D10B5B" w:rsidRDefault="00766B15" w:rsidP="00684D30">
      <w:pPr>
        <w:pStyle w:val="Body-TextTx"/>
      </w:pPr>
      <w:r>
        <w:lastRenderedPageBreak/>
        <w:t>“</w:t>
      </w:r>
      <w:r w:rsidR="0059432C">
        <w:t>You must think us very disorganized, Admiral,</w:t>
      </w:r>
      <w:r>
        <w:t>”</w:t>
      </w:r>
      <w:r w:rsidR="0059432C">
        <w:t xml:space="preserve"> Navani said to him in Thaylen.</w:t>
      </w:r>
      <w:r w:rsidR="0004281A">
        <w:t xml:space="preserve"> </w:t>
      </w:r>
      <w:r>
        <w:t>“</w:t>
      </w:r>
      <w:r w:rsidR="0059432C">
        <w:t>No captain</w:t>
      </w:r>
      <w:r>
        <w:t>’</w:t>
      </w:r>
      <w:r w:rsidR="0059432C">
        <w:t>s cabin and barely a handful of bolted-down desks for a command station.</w:t>
      </w:r>
      <w:r>
        <w:t>”</w:t>
      </w:r>
    </w:p>
    <w:p w14:paraId="78F1A878" w14:textId="34C50CC9" w:rsidR="00D10B5B" w:rsidRDefault="00766B15" w:rsidP="00684D30">
      <w:pPr>
        <w:pStyle w:val="Body-TextTx"/>
      </w:pPr>
      <w:r>
        <w:t>“</w:t>
      </w:r>
      <w:r w:rsidR="0059432C">
        <w:t>She is an odd ship, to be sure,</w:t>
      </w:r>
      <w:r>
        <w:t>”</w:t>
      </w:r>
      <w:r w:rsidR="0059432C">
        <w:t xml:space="preserve"> the elderly sailor replied.</w:t>
      </w:r>
      <w:r w:rsidR="0004281A">
        <w:t xml:space="preserve"> </w:t>
      </w:r>
      <w:r>
        <w:t>“</w:t>
      </w:r>
      <w:r w:rsidR="0059432C">
        <w:t>But majestic in her own way.</w:t>
      </w:r>
      <w:r w:rsidR="0004281A">
        <w:t xml:space="preserve"> </w:t>
      </w:r>
      <w:r w:rsidR="0059432C">
        <w:t>I was listening to your scholars talk, and they were guessing the ship made about five knots on average.</w:t>
      </w:r>
      <w:r>
        <w:t>”</w:t>
      </w:r>
    </w:p>
    <w:p w14:paraId="69D8EB4B" w14:textId="44E84D1E" w:rsidR="00D10B5B" w:rsidRDefault="0059432C" w:rsidP="00684D30">
      <w:pPr>
        <w:pStyle w:val="Body-TextTx"/>
      </w:pPr>
      <w:r>
        <w:t>Navani nodded.</w:t>
      </w:r>
      <w:r w:rsidR="0004281A">
        <w:t xml:space="preserve"> </w:t>
      </w:r>
      <w:r>
        <w:t>This mission had begun as an extended endurance test</w:t>
      </w:r>
      <w:r w:rsidR="00483B1D">
        <w:t>—</w:t>
      </w:r>
      <w:r>
        <w:t>indeed, Navani hadn</w:t>
      </w:r>
      <w:r w:rsidR="00766B15">
        <w:t>’</w:t>
      </w:r>
      <w:r>
        <w:t>t been on the voyage when it had begun.</w:t>
      </w:r>
      <w:r w:rsidR="0004281A">
        <w:t xml:space="preserve"> </w:t>
      </w:r>
      <w:r>
        <w:t xml:space="preserve">The </w:t>
      </w:r>
      <w:r w:rsidRPr="00CC5738">
        <w:rPr>
          <w:rStyle w:val="itali"/>
        </w:rPr>
        <w:t>Fourth Bridge</w:t>
      </w:r>
      <w:r>
        <w:t xml:space="preserve"> had spent weeks flying out over the Steamwater Ocean, taking refuge from storms in laits and coastal coves.</w:t>
      </w:r>
      <w:r w:rsidR="0004281A">
        <w:t xml:space="preserve"> </w:t>
      </w:r>
      <w:r>
        <w:t>During that time, the ship</w:t>
      </w:r>
      <w:r w:rsidR="00766B15">
        <w:t>’</w:t>
      </w:r>
      <w:r>
        <w:t>s only crew had been her engineers and a handful of sailors.</w:t>
      </w:r>
    </w:p>
    <w:p w14:paraId="41C78512" w14:textId="3888FF79" w:rsidR="00D10B5B" w:rsidRDefault="0059432C" w:rsidP="00684D30">
      <w:pPr>
        <w:pStyle w:val="Body-TextTx"/>
      </w:pPr>
      <w:r>
        <w:t>Then the request had come from Kaladin.</w:t>
      </w:r>
      <w:r w:rsidR="0004281A">
        <w:t xml:space="preserve"> </w:t>
      </w:r>
      <w:r>
        <w:t>Would they like to try a more rigorous stress test by stealing an entire town out of Alethkar</w:t>
      </w:r>
      <w:r w:rsidR="00483B1D">
        <w:t>—</w:t>
      </w:r>
      <w:r>
        <w:t>rescuing an infamous Herdazian general in the process?</w:t>
      </w:r>
      <w:r w:rsidR="0004281A">
        <w:t xml:space="preserve"> </w:t>
      </w:r>
      <w:r>
        <w:t xml:space="preserve">Dalinar had made the decision, and the </w:t>
      </w:r>
      <w:r w:rsidRPr="00CC5738">
        <w:rPr>
          <w:rStyle w:val="itali"/>
        </w:rPr>
        <w:t>Fourth Bridge</w:t>
      </w:r>
      <w:r>
        <w:t xml:space="preserve"> had changed course toward Alethkar.</w:t>
      </w:r>
    </w:p>
    <w:p w14:paraId="1E48E1CD" w14:textId="77777777" w:rsidR="00D10B5B" w:rsidRDefault="0059432C" w:rsidP="00684D30">
      <w:pPr>
        <w:pStyle w:val="Body-TextTx"/>
      </w:pPr>
      <w:r>
        <w:t>Windrunners had delivered the command staff</w:t>
      </w:r>
      <w:r w:rsidR="00483B1D">
        <w:t>—</w:t>
      </w:r>
      <w:r>
        <w:t>Navani included</w:t>
      </w:r>
      <w:r w:rsidR="00483B1D">
        <w:t>—</w:t>
      </w:r>
      <w:r>
        <w:t>and Radiants to the vessel earlier today.</w:t>
      </w:r>
    </w:p>
    <w:p w14:paraId="6D0B3C47" w14:textId="6AD1D3AC" w:rsidR="00D10B5B" w:rsidRDefault="00766B15" w:rsidP="00684D30">
      <w:pPr>
        <w:pStyle w:val="Body-TextTx"/>
      </w:pPr>
      <w:r>
        <w:t>“</w:t>
      </w:r>
      <w:r w:rsidR="0059432C">
        <w:t>Five knots,</w:t>
      </w:r>
      <w:r>
        <w:t>”</w:t>
      </w:r>
      <w:r w:rsidR="0059432C">
        <w:t xml:space="preserve"> Navani said.</w:t>
      </w:r>
      <w:r w:rsidR="0004281A">
        <w:t xml:space="preserve"> </w:t>
      </w:r>
      <w:r>
        <w:t>“</w:t>
      </w:r>
      <w:r w:rsidR="0059432C">
        <w:t>Not particularly fast, compared to your best ships.</w:t>
      </w:r>
      <w:r>
        <w:t>”</w:t>
      </w:r>
    </w:p>
    <w:p w14:paraId="63146295" w14:textId="37D3E4CE" w:rsidR="00D10B5B" w:rsidRDefault="00766B15" w:rsidP="00684D30">
      <w:pPr>
        <w:pStyle w:val="Body-TextTx"/>
      </w:pPr>
      <w:r>
        <w:t>“</w:t>
      </w:r>
      <w:r w:rsidR="0059432C">
        <w:t>Pardon, Brightness,</w:t>
      </w:r>
      <w:r>
        <w:t>”</w:t>
      </w:r>
      <w:r w:rsidR="0059432C">
        <w:t xml:space="preserve"> he said.</w:t>
      </w:r>
      <w:r w:rsidR="0004281A">
        <w:t xml:space="preserve"> </w:t>
      </w:r>
      <w:r>
        <w:t>“</w:t>
      </w:r>
      <w:r w:rsidR="0059432C">
        <w:t>But this essentially a giant barge</w:t>
      </w:r>
      <w:r w:rsidR="00483B1D">
        <w:t>—</w:t>
      </w:r>
      <w:r w:rsidR="0059432C">
        <w:t xml:space="preserve">and for that five knots is impressive, even ignoring the fact that it is </w:t>
      </w:r>
      <w:r w:rsidR="0059432C" w:rsidRPr="00CC5738">
        <w:rPr>
          <w:rStyle w:val="itali"/>
        </w:rPr>
        <w:t>flying</w:t>
      </w:r>
      <w:r w:rsidR="0059432C" w:rsidRPr="00916B40">
        <w:rPr>
          <w:rStyle w:val="itali"/>
        </w:rPr>
        <w:t>.</w:t>
      </w:r>
      <w:r>
        <w:t>”</w:t>
      </w:r>
      <w:r w:rsidR="0004281A">
        <w:t xml:space="preserve"> </w:t>
      </w:r>
      <w:r w:rsidR="0059432C">
        <w:t>He shook his head.</w:t>
      </w:r>
      <w:r w:rsidR="0004281A">
        <w:t xml:space="preserve"> </w:t>
      </w:r>
      <w:r>
        <w:t>“</w:t>
      </w:r>
      <w:r w:rsidR="0059432C">
        <w:t>This ship is faster than an army marching at double</w:t>
      </w:r>
      <w:r w:rsidR="00B0036D">
        <w:t xml:space="preserve"> </w:t>
      </w:r>
      <w:r w:rsidR="0059432C">
        <w:t>time</w:t>
      </w:r>
      <w:r w:rsidR="00483B1D">
        <w:t>—</w:t>
      </w:r>
      <w:r w:rsidR="0059432C">
        <w:t xml:space="preserve">yet it brings your troops in fresh </w:t>
      </w:r>
      <w:r w:rsidR="0059432C" w:rsidRPr="00CC5738">
        <w:rPr>
          <w:rStyle w:val="itali"/>
        </w:rPr>
        <w:t>and</w:t>
      </w:r>
      <w:r w:rsidR="0059432C">
        <w:t xml:space="preserve"> provides its own mobile high ground for archery support.</w:t>
      </w:r>
      <w:r>
        <w:t>”</w:t>
      </w:r>
    </w:p>
    <w:p w14:paraId="2016D276" w14:textId="5EE36DBA" w:rsidR="00D10B5B" w:rsidRDefault="0059432C" w:rsidP="00684D30">
      <w:pPr>
        <w:pStyle w:val="Body-TextTx"/>
      </w:pPr>
      <w:r>
        <w:t>Navani couldn</w:t>
      </w:r>
      <w:r w:rsidR="00766B15">
        <w:t>’</w:t>
      </w:r>
      <w:r>
        <w:t>t refrain from beaming with pride.</w:t>
      </w:r>
      <w:r w:rsidR="0004281A">
        <w:t xml:space="preserve"> </w:t>
      </w:r>
      <w:r w:rsidR="00766B15">
        <w:t>“</w:t>
      </w:r>
      <w:r>
        <w:t>There are still a lot of kinks to work out,</w:t>
      </w:r>
      <w:r w:rsidR="00766B15">
        <w:t>”</w:t>
      </w:r>
      <w:r>
        <w:t xml:space="preserve"> she said.</w:t>
      </w:r>
      <w:r w:rsidR="0004281A">
        <w:t xml:space="preserve"> </w:t>
      </w:r>
      <w:r w:rsidR="00766B15">
        <w:t>“</w:t>
      </w:r>
      <w:r>
        <w:t>The fans on the rear barely increased speed.</w:t>
      </w:r>
      <w:r w:rsidR="0004281A">
        <w:t xml:space="preserve"> </w:t>
      </w:r>
      <w:r>
        <w:t>We</w:t>
      </w:r>
      <w:r w:rsidR="00766B15">
        <w:t>’</w:t>
      </w:r>
      <w:r>
        <w:t>re going to need something better.</w:t>
      </w:r>
      <w:r w:rsidR="0004281A">
        <w:t xml:space="preserve"> </w:t>
      </w:r>
      <w:r>
        <w:t>The manpower involved is enormous.</w:t>
      </w:r>
      <w:r w:rsidR="00766B15">
        <w:t>”</w:t>
      </w:r>
    </w:p>
    <w:p w14:paraId="2694B4A9" w14:textId="16A15E13" w:rsidR="00D10B5B" w:rsidRDefault="00766B15" w:rsidP="00684D30">
      <w:pPr>
        <w:pStyle w:val="Body-TextTx"/>
      </w:pPr>
      <w:r>
        <w:lastRenderedPageBreak/>
        <w:t>“</w:t>
      </w:r>
      <w:r w:rsidR="0059432C">
        <w:t>If you say so,</w:t>
      </w:r>
      <w:r>
        <w:t>”</w:t>
      </w:r>
      <w:r w:rsidR="0059432C">
        <w:t xml:space="preserve"> he said.</w:t>
      </w:r>
      <w:r w:rsidR="0004281A">
        <w:t xml:space="preserve"> </w:t>
      </w:r>
      <w:r w:rsidR="0059432C">
        <w:t>The elderly man adopted a distant expression, turning and staring out toward the horizon.</w:t>
      </w:r>
    </w:p>
    <w:p w14:paraId="31E38F49" w14:textId="14572484" w:rsidR="00D10B5B" w:rsidRDefault="00766B15" w:rsidP="00684D30">
      <w:pPr>
        <w:pStyle w:val="Body-TextTx"/>
      </w:pPr>
      <w:r>
        <w:t>“</w:t>
      </w:r>
      <w:r w:rsidR="0059432C">
        <w:t>Admiral?</w:t>
      </w:r>
      <w:r>
        <w:t>”</w:t>
      </w:r>
      <w:r w:rsidR="0059432C">
        <w:t xml:space="preserve"> Navani asked.</w:t>
      </w:r>
      <w:r w:rsidR="0004281A">
        <w:t xml:space="preserve"> </w:t>
      </w:r>
      <w:r>
        <w:t>“</w:t>
      </w:r>
      <w:r w:rsidR="0059432C">
        <w:t>Are you all right?</w:t>
      </w:r>
      <w:r>
        <w:t>”</w:t>
      </w:r>
    </w:p>
    <w:p w14:paraId="01FCBFD6" w14:textId="63934C4B" w:rsidR="00D10B5B" w:rsidRDefault="00766B15" w:rsidP="00684D30">
      <w:pPr>
        <w:pStyle w:val="Body-TextTx"/>
      </w:pPr>
      <w:r>
        <w:t>“</w:t>
      </w:r>
      <w:r w:rsidR="0059432C">
        <w:t>I</w:t>
      </w:r>
      <w:r>
        <w:t>’</w:t>
      </w:r>
      <w:r w:rsidR="0059432C">
        <w:t>m simply imagining the end of an era.</w:t>
      </w:r>
      <w:r w:rsidR="0004281A">
        <w:t xml:space="preserve"> </w:t>
      </w:r>
      <w:r w:rsidR="0059432C">
        <w:t>The livelihood I</w:t>
      </w:r>
      <w:r>
        <w:t>’</w:t>
      </w:r>
      <w:r w:rsidR="0059432C">
        <w:t>ve known, the way of the oceans and the navy</w:t>
      </w:r>
      <w:r>
        <w:t> . . .”</w:t>
      </w:r>
    </w:p>
    <w:p w14:paraId="58581FD3" w14:textId="2D5B26D9" w:rsidR="00D10B5B" w:rsidRDefault="00766B15" w:rsidP="00684D30">
      <w:pPr>
        <w:pStyle w:val="Body-TextTx"/>
      </w:pPr>
      <w:r>
        <w:t>“</w:t>
      </w:r>
      <w:r w:rsidR="0059432C">
        <w:t>We</w:t>
      </w:r>
      <w:r>
        <w:t>’</w:t>
      </w:r>
      <w:r w:rsidR="0059432C">
        <w:t>ll continue to need navies,</w:t>
      </w:r>
      <w:r>
        <w:t>”</w:t>
      </w:r>
      <w:r w:rsidR="0059432C">
        <w:t xml:space="preserve"> Navani said.</w:t>
      </w:r>
      <w:r w:rsidR="0004281A">
        <w:t xml:space="preserve"> </w:t>
      </w:r>
      <w:r>
        <w:t>“</w:t>
      </w:r>
      <w:r w:rsidR="0059432C">
        <w:t>This air transport is merely an additional tool.</w:t>
      </w:r>
      <w:r>
        <w:t>”</w:t>
      </w:r>
    </w:p>
    <w:p w14:paraId="47C9CC81" w14:textId="2E9F792F" w:rsidR="00D10B5B" w:rsidRDefault="00766B15" w:rsidP="00684D30">
      <w:pPr>
        <w:pStyle w:val="Body-TextTx"/>
      </w:pPr>
      <w:r>
        <w:t>“</w:t>
      </w:r>
      <w:r w:rsidR="0059432C">
        <w:t>Perhaps, perhaps.</w:t>
      </w:r>
      <w:r w:rsidR="0004281A">
        <w:t xml:space="preserve"> </w:t>
      </w:r>
      <w:r w:rsidR="0059432C">
        <w:t xml:space="preserve">But for a moment, imagine a fleet of </w:t>
      </w:r>
      <w:r w:rsidR="00C73214">
        <w:t>ordinary</w:t>
      </w:r>
      <w:r w:rsidR="0059432C">
        <w:t xml:space="preserve"> ships suffering an attack from one of </w:t>
      </w:r>
      <w:r w:rsidR="0059432C" w:rsidRPr="00CC5738">
        <w:rPr>
          <w:rStyle w:val="itali"/>
        </w:rPr>
        <w:t>these</w:t>
      </w:r>
      <w:r w:rsidR="0059432C">
        <w:t xml:space="preserve"> up above.</w:t>
      </w:r>
      <w:r w:rsidR="0004281A">
        <w:t xml:space="preserve"> </w:t>
      </w:r>
      <w:r w:rsidR="0059432C">
        <w:t>It wouldn</w:t>
      </w:r>
      <w:r>
        <w:t>’</w:t>
      </w:r>
      <w:r w:rsidR="0059432C">
        <w:t>t need trained archers.</w:t>
      </w:r>
      <w:r w:rsidR="0004281A">
        <w:t xml:space="preserve"> </w:t>
      </w:r>
      <w:r w:rsidR="0059432C">
        <w:t>The flying sailors could drop stones and sink a fleet in minutes</w:t>
      </w:r>
      <w:r>
        <w:t>. . . .”</w:t>
      </w:r>
      <w:r w:rsidR="0004281A">
        <w:t xml:space="preserve"> </w:t>
      </w:r>
      <w:r w:rsidR="0059432C">
        <w:t>He glanced to her.</w:t>
      </w:r>
      <w:r w:rsidR="0004281A">
        <w:t xml:space="preserve"> </w:t>
      </w:r>
      <w:r>
        <w:t>“</w:t>
      </w:r>
      <w:r w:rsidR="0059432C">
        <w:t>My dear, if these things become ubiquitous, it won</w:t>
      </w:r>
      <w:r>
        <w:t>’</w:t>
      </w:r>
      <w:r w:rsidR="0059432C">
        <w:t>t only be navies that are rendered obsolete.</w:t>
      </w:r>
      <w:r w:rsidR="0004281A">
        <w:t xml:space="preserve"> </w:t>
      </w:r>
      <w:r w:rsidR="0059432C">
        <w:t>I can</w:t>
      </w:r>
      <w:r>
        <w:t>’</w:t>
      </w:r>
      <w:r w:rsidR="0059432C">
        <w:t>t decide if I</w:t>
      </w:r>
      <w:r>
        <w:t>’</w:t>
      </w:r>
      <w:r w:rsidR="0059432C">
        <w:t>m glad to be old enough to wish my world a fond farewell, or if I envy the young lads who get to explore this new world.</w:t>
      </w:r>
      <w:r>
        <w:t>”</w:t>
      </w:r>
    </w:p>
    <w:p w14:paraId="23B73C18" w14:textId="584C535B" w:rsidR="00D10B5B" w:rsidRDefault="0059432C" w:rsidP="00684D30">
      <w:pPr>
        <w:pStyle w:val="Body-TextTx"/>
      </w:pPr>
      <w:r>
        <w:t>Navani found herself at a loss for words.</w:t>
      </w:r>
      <w:r w:rsidR="0004281A">
        <w:t xml:space="preserve"> </w:t>
      </w:r>
      <w:r>
        <w:t>She wanted to offer encouragement, but the past that Kmakl regarded with such fondness was</w:t>
      </w:r>
      <w:r w:rsidR="00766B15">
        <w:t> . . .</w:t>
      </w:r>
      <w:r w:rsidR="00483B1D">
        <w:t xml:space="preserve"> </w:t>
      </w:r>
      <w:r>
        <w:t>well, like waves in water.</w:t>
      </w:r>
      <w:r w:rsidR="0004281A">
        <w:t xml:space="preserve"> </w:t>
      </w:r>
      <w:r>
        <w:t>Gone now, absorbed by the ocean of time.</w:t>
      </w:r>
      <w:r w:rsidR="0004281A">
        <w:t xml:space="preserve"> </w:t>
      </w:r>
      <w:r>
        <w:t>It was the future that excited her.</w:t>
      </w:r>
    </w:p>
    <w:p w14:paraId="47892648" w14:textId="76636E5E" w:rsidR="00D10B5B" w:rsidRDefault="0059432C" w:rsidP="00684D30">
      <w:pPr>
        <w:pStyle w:val="Body-TextTx"/>
      </w:pPr>
      <w:r>
        <w:t>Kmakl seemed to sense her hesitance, as he smiled.</w:t>
      </w:r>
      <w:r w:rsidR="0004281A">
        <w:t xml:space="preserve"> </w:t>
      </w:r>
      <w:r w:rsidR="00766B15">
        <w:t>“</w:t>
      </w:r>
      <w:r>
        <w:t>Don</w:t>
      </w:r>
      <w:r w:rsidR="00766B15">
        <w:t>’</w:t>
      </w:r>
      <w:r>
        <w:t>t mind the ramblings of a grouchy old sailor.</w:t>
      </w:r>
      <w:r w:rsidR="0004281A">
        <w:t xml:space="preserve"> </w:t>
      </w:r>
      <w:r>
        <w:t>Look, the Bondsmith wishes your attention.</w:t>
      </w:r>
      <w:r w:rsidR="0004281A">
        <w:t xml:space="preserve"> </w:t>
      </w:r>
      <w:r>
        <w:t>Go and guide us toward a new horizon, Brightness.</w:t>
      </w:r>
      <w:r w:rsidR="0004281A">
        <w:t xml:space="preserve"> </w:t>
      </w:r>
      <w:r>
        <w:t>That is where we</w:t>
      </w:r>
      <w:r w:rsidR="00766B15">
        <w:t>’</w:t>
      </w:r>
      <w:r>
        <w:t>ll find success against these invaders.</w:t>
      </w:r>
      <w:r w:rsidR="00766B15">
        <w:t>”</w:t>
      </w:r>
    </w:p>
    <w:p w14:paraId="738E6F85" w14:textId="671AEED6" w:rsidR="00D10B5B" w:rsidRDefault="0059432C" w:rsidP="00684D30">
      <w:pPr>
        <w:pStyle w:val="Body-TextTx"/>
      </w:pPr>
      <w:r>
        <w:t>She gave Kmakl a fond pat on the arm, then hastened off toward Dalinar.</w:t>
      </w:r>
      <w:r w:rsidR="0004281A">
        <w:t xml:space="preserve"> </w:t>
      </w:r>
      <w:r>
        <w:t xml:space="preserve">He stood near the front center of the deck, and Highmarshal Kaladin was striding </w:t>
      </w:r>
      <w:r w:rsidR="00B60BDB">
        <w:t>toward him</w:t>
      </w:r>
      <w:r>
        <w:t xml:space="preserve"> accompanied by a bespectacled man.</w:t>
      </w:r>
      <w:r w:rsidR="0004281A">
        <w:t xml:space="preserve"> </w:t>
      </w:r>
      <w:r>
        <w:t>This must be the Windrunner</w:t>
      </w:r>
      <w:r w:rsidR="00766B15">
        <w:t>’</w:t>
      </w:r>
      <w:r>
        <w:t>s father</w:t>
      </w:r>
      <w:r w:rsidR="00483B1D">
        <w:t>—</w:t>
      </w:r>
      <w:r>
        <w:t>though it took some imagination on her part to see the resemblance.</w:t>
      </w:r>
      <w:r w:rsidR="0004281A">
        <w:t xml:space="preserve"> </w:t>
      </w:r>
      <w:r>
        <w:t>Kaladin was tall, and Lirin was short.</w:t>
      </w:r>
      <w:r w:rsidR="0004281A">
        <w:t xml:space="preserve"> </w:t>
      </w:r>
      <w:r>
        <w:t xml:space="preserve">The younger man had that </w:t>
      </w:r>
      <w:r>
        <w:lastRenderedPageBreak/>
        <w:t>unruly hair falling in a natural curl.</w:t>
      </w:r>
      <w:r w:rsidR="0004281A">
        <w:t xml:space="preserve"> </w:t>
      </w:r>
      <w:r>
        <w:t>Lirin, on the other hand, was balding, with the rest of his hair kept very short.</w:t>
      </w:r>
    </w:p>
    <w:p w14:paraId="3A593994" w14:textId="11EB8C5C" w:rsidR="00D10B5B" w:rsidRDefault="0059432C" w:rsidP="00684D30">
      <w:pPr>
        <w:pStyle w:val="Body-TextTx"/>
      </w:pPr>
      <w:r>
        <w:t>However, as she stepped up beside Dalinar, she caught Lirin</w:t>
      </w:r>
      <w:r w:rsidR="00766B15">
        <w:t>’</w:t>
      </w:r>
      <w:r>
        <w:t>s eyes</w:t>
      </w:r>
      <w:r w:rsidR="00483B1D">
        <w:t>—</w:t>
      </w:r>
      <w:r>
        <w:t>and the familial connection became more obvious.</w:t>
      </w:r>
      <w:r w:rsidR="0004281A">
        <w:t xml:space="preserve"> </w:t>
      </w:r>
      <w:r>
        <w:t>That same quiet intensity, that same faintly judgmental gaze that seemed to know too much about you.</w:t>
      </w:r>
      <w:r w:rsidR="0004281A">
        <w:t xml:space="preserve"> </w:t>
      </w:r>
      <w:r>
        <w:t>In that moment she saw two men with the same soul, for all their physical differences.</w:t>
      </w:r>
    </w:p>
    <w:p w14:paraId="0C02AAC6" w14:textId="14CE3330" w:rsidR="00D10B5B" w:rsidRDefault="00766B15" w:rsidP="00684D30">
      <w:pPr>
        <w:pStyle w:val="Body-TextTx"/>
      </w:pPr>
      <w:r>
        <w:t>“</w:t>
      </w:r>
      <w:r w:rsidR="0059432C">
        <w:t>Sir,</w:t>
      </w:r>
      <w:r>
        <w:t>”</w:t>
      </w:r>
      <w:r w:rsidR="0059432C">
        <w:t xml:space="preserve"> Kaladin said to Dalinar.</w:t>
      </w:r>
      <w:r w:rsidR="0004281A">
        <w:t xml:space="preserve"> </w:t>
      </w:r>
      <w:r>
        <w:t>“</w:t>
      </w:r>
      <w:r w:rsidR="0059432C">
        <w:t>My father, the surgeon.</w:t>
      </w:r>
      <w:r>
        <w:t>”</w:t>
      </w:r>
    </w:p>
    <w:p w14:paraId="5D5E36C2" w14:textId="4700155D" w:rsidR="00D10B5B" w:rsidRDefault="0059432C" w:rsidP="00684D30">
      <w:pPr>
        <w:pStyle w:val="Body-TextTx"/>
      </w:pPr>
      <w:r>
        <w:t>Dalinar nodded his head.</w:t>
      </w:r>
      <w:r w:rsidR="0004281A">
        <w:t xml:space="preserve"> </w:t>
      </w:r>
      <w:r w:rsidR="00766B15">
        <w:t>“</w:t>
      </w:r>
      <w:r>
        <w:t>Lirin Stormblessed.</w:t>
      </w:r>
      <w:r w:rsidR="0004281A">
        <w:t xml:space="preserve"> </w:t>
      </w:r>
      <w:r>
        <w:t>It is my honor.</w:t>
      </w:r>
      <w:r w:rsidR="00766B15">
        <w:t>”</w:t>
      </w:r>
    </w:p>
    <w:p w14:paraId="02679F99" w14:textId="4D2770E0" w:rsidR="00D10B5B" w:rsidRDefault="00766B15" w:rsidP="00684D30">
      <w:pPr>
        <w:pStyle w:val="Body-TextTx"/>
      </w:pPr>
      <w:r>
        <w:t>“</w:t>
      </w:r>
      <w:r w:rsidRPr="00766B15">
        <w:t xml:space="preserve">. . . </w:t>
      </w:r>
      <w:r w:rsidR="0059432C">
        <w:t>Stormblessed?</w:t>
      </w:r>
      <w:r>
        <w:t>”</w:t>
      </w:r>
      <w:r w:rsidR="0059432C">
        <w:t xml:space="preserve"> Lirin asked.</w:t>
      </w:r>
      <w:r w:rsidR="0004281A">
        <w:t xml:space="preserve"> </w:t>
      </w:r>
      <w:r w:rsidR="0059432C">
        <w:t>He didn</w:t>
      </w:r>
      <w:r>
        <w:t>’</w:t>
      </w:r>
      <w:r w:rsidR="0059432C">
        <w:t>t bow, which Navani found undiplomatic, considering whom he was meeting.</w:t>
      </w:r>
    </w:p>
    <w:p w14:paraId="5C62725E" w14:textId="2066BF8F" w:rsidR="00D10B5B" w:rsidRDefault="00766B15" w:rsidP="00684D30">
      <w:pPr>
        <w:pStyle w:val="Body-TextTx"/>
      </w:pPr>
      <w:r>
        <w:t>“</w:t>
      </w:r>
      <w:r w:rsidR="0059432C">
        <w:t>I assumed you would take your son</w:t>
      </w:r>
      <w:r>
        <w:t>’</w:t>
      </w:r>
      <w:r w:rsidR="0059432C">
        <w:t>s house name</w:t>
      </w:r>
      <w:r w:rsidR="00B0036D">
        <w:t>,</w:t>
      </w:r>
      <w:r>
        <w:t>”</w:t>
      </w:r>
      <w:r w:rsidR="0059432C">
        <w:t xml:space="preserve"> Dalinar said.</w:t>
      </w:r>
    </w:p>
    <w:p w14:paraId="47CA6C6C" w14:textId="585C6A20" w:rsidR="00D10B5B" w:rsidRDefault="0059432C" w:rsidP="00684D30">
      <w:pPr>
        <w:pStyle w:val="Body-TextTx"/>
      </w:pPr>
      <w:r>
        <w:t>Lirin glanced at his son, who evidently hadn</w:t>
      </w:r>
      <w:r w:rsidR="00766B15">
        <w:t>’</w:t>
      </w:r>
      <w:r>
        <w:t>t told him about his elevation.</w:t>
      </w:r>
      <w:r w:rsidR="0004281A">
        <w:t xml:space="preserve"> </w:t>
      </w:r>
      <w:r>
        <w:t>But he said nothing more, instead turning to give her airship a proper nod of respect.</w:t>
      </w:r>
    </w:p>
    <w:p w14:paraId="3BAE47C5" w14:textId="6D515A28" w:rsidR="00D10B5B" w:rsidRDefault="00766B15" w:rsidP="00684D30">
      <w:pPr>
        <w:pStyle w:val="Body-TextTx"/>
      </w:pPr>
      <w:r>
        <w:t>“</w:t>
      </w:r>
      <w:r w:rsidR="0059432C">
        <w:t>This is a magnificent creation,</w:t>
      </w:r>
      <w:r>
        <w:t>”</w:t>
      </w:r>
      <w:r w:rsidR="0059432C">
        <w:t xml:space="preserve"> Lirin said. </w:t>
      </w:r>
      <w:r>
        <w:t>“</w:t>
      </w:r>
      <w:r w:rsidR="0059432C">
        <w:t>Do you think it could quickly deliver a mobile hospital, staffed with surgeons, to a battlefield?</w:t>
      </w:r>
      <w:r w:rsidR="0004281A">
        <w:t xml:space="preserve"> </w:t>
      </w:r>
      <w:r w:rsidR="0059432C">
        <w:t>The lives that could be saved that way</w:t>
      </w:r>
      <w:r>
        <w:t> . . .”</w:t>
      </w:r>
    </w:p>
    <w:p w14:paraId="280436EC" w14:textId="749A28A1" w:rsidR="00D10B5B" w:rsidRDefault="00766B15" w:rsidP="00684D30">
      <w:pPr>
        <w:pStyle w:val="Body-TextTx"/>
      </w:pPr>
      <w:r>
        <w:t>“</w:t>
      </w:r>
      <w:r w:rsidR="0059432C">
        <w:t>An ingenious application,</w:t>
      </w:r>
      <w:r>
        <w:t>”</w:t>
      </w:r>
      <w:r w:rsidR="0059432C">
        <w:t xml:space="preserve"> Dalinar said.</w:t>
      </w:r>
      <w:r w:rsidR="0004281A">
        <w:t xml:space="preserve"> </w:t>
      </w:r>
      <w:r>
        <w:t>“</w:t>
      </w:r>
      <w:r w:rsidR="0059432C">
        <w:t>Though Edgedancers generally do that job now.</w:t>
      </w:r>
      <w:r>
        <w:t>”</w:t>
      </w:r>
    </w:p>
    <w:p w14:paraId="44BBB3DB" w14:textId="40CE06C8" w:rsidR="00D10B5B" w:rsidRDefault="00766B15" w:rsidP="00684D30">
      <w:pPr>
        <w:pStyle w:val="Body-TextTx"/>
      </w:pPr>
      <w:r>
        <w:t>“</w:t>
      </w:r>
      <w:r w:rsidR="0059432C">
        <w:t>Oh.</w:t>
      </w:r>
      <w:r w:rsidR="0004281A">
        <w:t xml:space="preserve"> </w:t>
      </w:r>
      <w:r w:rsidR="0059432C">
        <w:t>Right.</w:t>
      </w:r>
      <w:r>
        <w:t>”</w:t>
      </w:r>
      <w:r w:rsidR="0004281A">
        <w:t xml:space="preserve"> </w:t>
      </w:r>
      <w:r w:rsidR="0059432C">
        <w:t>Lirin adjusted his spectacles, then finally seemed to find a little respect for Dalinar.</w:t>
      </w:r>
      <w:r w:rsidR="0004281A">
        <w:t xml:space="preserve"> </w:t>
      </w:r>
      <w:r>
        <w:t>“</w:t>
      </w:r>
      <w:r w:rsidR="0059432C">
        <w:t>I appreciate what you</w:t>
      </w:r>
      <w:r>
        <w:t>’</w:t>
      </w:r>
      <w:r w:rsidR="0059432C">
        <w:t xml:space="preserve">re doing here, Brightlord Kholin, but can you say how long my people </w:t>
      </w:r>
      <w:r w:rsidR="00EE2FDC">
        <w:t xml:space="preserve">will </w:t>
      </w:r>
      <w:r w:rsidR="0059432C">
        <w:t>be trapped on this vehicle?</w:t>
      </w:r>
      <w:r>
        <w:t>”</w:t>
      </w:r>
    </w:p>
    <w:p w14:paraId="6FEFB445" w14:textId="6BC53A8D" w:rsidR="00D10B5B" w:rsidRDefault="00766B15" w:rsidP="00684D30">
      <w:pPr>
        <w:pStyle w:val="Body-TextTx"/>
      </w:pPr>
      <w:r>
        <w:t>“</w:t>
      </w:r>
      <w:r w:rsidR="0059432C">
        <w:t>It will be a several-week flight to reach the Shattered Plains,</w:t>
      </w:r>
      <w:r>
        <w:t>”</w:t>
      </w:r>
      <w:r w:rsidR="0059432C">
        <w:t xml:space="preserve"> Dalinar said.</w:t>
      </w:r>
      <w:r w:rsidR="0004281A">
        <w:t xml:space="preserve"> </w:t>
      </w:r>
      <w:r>
        <w:t>“</w:t>
      </w:r>
      <w:r w:rsidR="0059432C">
        <w:t>But we</w:t>
      </w:r>
      <w:r>
        <w:t>’</w:t>
      </w:r>
      <w:r w:rsidR="0059432C">
        <w:t>ll be delivering supplies, blankets, and other items of comfort during the trip.</w:t>
      </w:r>
      <w:r w:rsidR="0004281A">
        <w:t xml:space="preserve"> </w:t>
      </w:r>
      <w:r w:rsidR="0059432C">
        <w:t>You</w:t>
      </w:r>
      <w:r>
        <w:t>’</w:t>
      </w:r>
      <w:r w:rsidR="0059432C">
        <w:t xml:space="preserve">ll be performing </w:t>
      </w:r>
      <w:r w:rsidR="0059432C">
        <w:lastRenderedPageBreak/>
        <w:t>an important function, helping us learn how to better equip these transports.</w:t>
      </w:r>
      <w:r w:rsidR="0004281A">
        <w:t xml:space="preserve"> </w:t>
      </w:r>
      <w:r w:rsidR="0059432C">
        <w:t>Plus we</w:t>
      </w:r>
      <w:r>
        <w:t>’</w:t>
      </w:r>
      <w:r w:rsidR="0059432C">
        <w:t>ll be denying the enemy an important population center and farming community.</w:t>
      </w:r>
      <w:r>
        <w:t>”</w:t>
      </w:r>
    </w:p>
    <w:p w14:paraId="59E3A17E" w14:textId="77777777" w:rsidR="00D10B5B" w:rsidRDefault="0059432C" w:rsidP="00684D30">
      <w:pPr>
        <w:pStyle w:val="Body-TextTx"/>
      </w:pPr>
      <w:r>
        <w:t>Lirin nodded, thoughtful.</w:t>
      </w:r>
    </w:p>
    <w:p w14:paraId="0CB7444E" w14:textId="42059177" w:rsidR="00D10B5B" w:rsidRDefault="00766B15" w:rsidP="00684D30">
      <w:pPr>
        <w:pStyle w:val="Body-TextTx"/>
      </w:pPr>
      <w:r>
        <w:t>“</w:t>
      </w:r>
      <w:r w:rsidR="0059432C">
        <w:t>Why don</w:t>
      </w:r>
      <w:r>
        <w:t>’</w:t>
      </w:r>
      <w:r w:rsidR="0059432C">
        <w:t>t you inspect the accommodations?</w:t>
      </w:r>
      <w:r>
        <w:t>”</w:t>
      </w:r>
      <w:r w:rsidR="0059432C">
        <w:t xml:space="preserve"> Dalinar offered.</w:t>
      </w:r>
      <w:r w:rsidR="0004281A">
        <w:t xml:space="preserve"> </w:t>
      </w:r>
      <w:r>
        <w:t>“</w:t>
      </w:r>
      <w:r w:rsidR="0059432C">
        <w:t>The holds aren</w:t>
      </w:r>
      <w:r>
        <w:t>’</w:t>
      </w:r>
      <w:r w:rsidR="0059432C">
        <w:t>t luxurious, but there</w:t>
      </w:r>
      <w:r>
        <w:t>’</w:t>
      </w:r>
      <w:r w:rsidR="0059432C">
        <w:t>s space enough for hundreds.</w:t>
      </w:r>
      <w:r>
        <w:t>”</w:t>
      </w:r>
    </w:p>
    <w:p w14:paraId="6DC41C88" w14:textId="2486D11E" w:rsidR="00D10B5B" w:rsidRDefault="0059432C" w:rsidP="00684D30">
      <w:pPr>
        <w:pStyle w:val="Body-TextTx"/>
      </w:pPr>
      <w:r>
        <w:t>Lirin accepted the dismissal</w:t>
      </w:r>
      <w:r w:rsidR="00483B1D">
        <w:t>—</w:t>
      </w:r>
      <w:r>
        <w:t>though he again didn</w:t>
      </w:r>
      <w:r w:rsidR="00766B15">
        <w:t>’</w:t>
      </w:r>
      <w:r>
        <w:t>t bow or offer respect as he strode away.</w:t>
      </w:r>
    </w:p>
    <w:p w14:paraId="17877017" w14:textId="272EE689" w:rsidR="00D10B5B" w:rsidRDefault="0059432C" w:rsidP="00684D30">
      <w:pPr>
        <w:pStyle w:val="Body-TextTx"/>
      </w:pPr>
      <w:r>
        <w:t xml:space="preserve">Kaladin hung back. </w:t>
      </w:r>
      <w:r w:rsidR="00766B15">
        <w:t>“</w:t>
      </w:r>
      <w:r>
        <w:t>I apologize for my father, sir.</w:t>
      </w:r>
      <w:r w:rsidR="0004281A">
        <w:t xml:space="preserve"> </w:t>
      </w:r>
      <w:r>
        <w:t>He doesn</w:t>
      </w:r>
      <w:r w:rsidR="00766B15">
        <w:t>’</w:t>
      </w:r>
      <w:r>
        <w:t>t deal well with surprises.</w:t>
      </w:r>
      <w:r w:rsidR="00766B15">
        <w:t>”</w:t>
      </w:r>
    </w:p>
    <w:p w14:paraId="41E3DE60" w14:textId="64209552" w:rsidR="00D10B5B" w:rsidRDefault="00766B15" w:rsidP="00684D30">
      <w:pPr>
        <w:pStyle w:val="Body-TextTx"/>
      </w:pPr>
      <w:r>
        <w:t>“</w:t>
      </w:r>
      <w:r w:rsidR="0059432C">
        <w:t>It</w:t>
      </w:r>
      <w:r>
        <w:t>’</w:t>
      </w:r>
      <w:r w:rsidR="0059432C">
        <w:t>s all right,</w:t>
      </w:r>
      <w:r>
        <w:t>”</w:t>
      </w:r>
      <w:r w:rsidR="0059432C">
        <w:t xml:space="preserve"> Dalinar said.</w:t>
      </w:r>
      <w:r w:rsidR="0004281A">
        <w:t xml:space="preserve"> </w:t>
      </w:r>
      <w:r>
        <w:t>“</w:t>
      </w:r>
      <w:r w:rsidR="0059432C">
        <w:t>I can only imagine what these people have been through lately.</w:t>
      </w:r>
      <w:r>
        <w:t>”</w:t>
      </w:r>
    </w:p>
    <w:p w14:paraId="5DD6CF4E" w14:textId="733B6222" w:rsidR="00D10B5B" w:rsidRDefault="00766B15" w:rsidP="00684D30">
      <w:pPr>
        <w:pStyle w:val="Body-TextTx"/>
      </w:pPr>
      <w:r>
        <w:t>“</w:t>
      </w:r>
      <w:r w:rsidR="0059432C">
        <w:t>It might not be over quite yet, sir.</w:t>
      </w:r>
      <w:r w:rsidR="0004281A">
        <w:t xml:space="preserve"> </w:t>
      </w:r>
      <w:r w:rsidR="0059432C">
        <w:t>I was spotted while scouting earlier today.</w:t>
      </w:r>
      <w:r w:rsidR="0004281A">
        <w:t xml:space="preserve"> </w:t>
      </w:r>
      <w:r w:rsidR="0059432C">
        <w:t>One of the Fused</w:t>
      </w:r>
      <w:r w:rsidR="00483B1D">
        <w:t>—</w:t>
      </w:r>
      <w:r w:rsidR="0059432C">
        <w:t>a variety I</w:t>
      </w:r>
      <w:r>
        <w:t>’</w:t>
      </w:r>
      <w:r w:rsidR="0059432C">
        <w:t>ve never seen before</w:t>
      </w:r>
      <w:r w:rsidR="00483B1D">
        <w:t>—</w:t>
      </w:r>
      <w:r w:rsidR="0059432C">
        <w:t>came to Hearthstone hunting me.</w:t>
      </w:r>
      <w:r w:rsidR="0004281A">
        <w:t xml:space="preserve"> </w:t>
      </w:r>
      <w:r w:rsidR="0059432C">
        <w:t>I ran him off, but I have no doubt we</w:t>
      </w:r>
      <w:r>
        <w:t>’</w:t>
      </w:r>
      <w:r w:rsidR="0059432C">
        <w:t>ll soon encounter more resistance.</w:t>
      </w:r>
      <w:r>
        <w:t>”</w:t>
      </w:r>
    </w:p>
    <w:p w14:paraId="14DBD9A7" w14:textId="6DA57340" w:rsidR="00D10B5B" w:rsidRDefault="0059432C" w:rsidP="00684D30">
      <w:pPr>
        <w:pStyle w:val="Body-TextTx"/>
      </w:pPr>
      <w:r>
        <w:t>Dalinar tried to remain stoic, but Navani could see his disappointment in the downturn of his lips.</w:t>
      </w:r>
      <w:r w:rsidR="0004281A">
        <w:t xml:space="preserve"> </w:t>
      </w:r>
      <w:r w:rsidR="00766B15">
        <w:t>“</w:t>
      </w:r>
      <w:r>
        <w:t>Very well,</w:t>
      </w:r>
      <w:r w:rsidR="00766B15">
        <w:t>”</w:t>
      </w:r>
      <w:r>
        <w:t xml:space="preserve"> he said.</w:t>
      </w:r>
      <w:r w:rsidR="0004281A">
        <w:t xml:space="preserve"> </w:t>
      </w:r>
      <w:r w:rsidR="00766B15">
        <w:t>“</w:t>
      </w:r>
      <w:r>
        <w:t>I</w:t>
      </w:r>
      <w:r w:rsidR="00766B15">
        <w:t>’</w:t>
      </w:r>
      <w:r>
        <w:t>d hoped the fog might cover us, but that was plainly too convenient.</w:t>
      </w:r>
      <w:r w:rsidR="0004281A">
        <w:t xml:space="preserve"> </w:t>
      </w:r>
      <w:r>
        <w:t>Go alert the other Windrunners, and I</w:t>
      </w:r>
      <w:r w:rsidR="00766B15">
        <w:t>’</w:t>
      </w:r>
      <w:r>
        <w:t>ll send word for the Edgedancers to hasten the evacuation.</w:t>
      </w:r>
      <w:r w:rsidR="00766B15">
        <w:t>”</w:t>
      </w:r>
    </w:p>
    <w:p w14:paraId="513987E0" w14:textId="53525EEE" w:rsidR="00D10B5B" w:rsidRDefault="0059432C" w:rsidP="00684D30">
      <w:pPr>
        <w:pStyle w:val="Body-TextTx"/>
      </w:pPr>
      <w:r>
        <w:t>Kaladin nodded.</w:t>
      </w:r>
      <w:r w:rsidR="0004281A">
        <w:t xml:space="preserve"> </w:t>
      </w:r>
      <w:r w:rsidR="00766B15">
        <w:t>“</w:t>
      </w:r>
      <w:r>
        <w:t>I</w:t>
      </w:r>
      <w:r w:rsidR="00766B15">
        <w:t>’</w:t>
      </w:r>
      <w:r>
        <w:t>m running low on Light, sir.</w:t>
      </w:r>
      <w:r w:rsidR="00766B15">
        <w:t>”</w:t>
      </w:r>
    </w:p>
    <w:p w14:paraId="271E7CA9" w14:textId="2796E474" w:rsidR="00D10B5B" w:rsidRDefault="0059432C" w:rsidP="00684D30">
      <w:pPr>
        <w:pStyle w:val="Body-TextTx"/>
      </w:pPr>
      <w:r>
        <w:t>Navani slipped her notebook from her pocket as Dalinar raised his hand and pressed it against Kaladin</w:t>
      </w:r>
      <w:r w:rsidR="00766B15">
        <w:t>’</w:t>
      </w:r>
      <w:r>
        <w:t>s chest.</w:t>
      </w:r>
      <w:r w:rsidR="0004281A">
        <w:t xml:space="preserve"> </w:t>
      </w:r>
      <w:r>
        <w:t>There was a faint</w:t>
      </w:r>
      <w:r w:rsidR="00766B15">
        <w:t> . . .</w:t>
      </w:r>
      <w:r w:rsidR="00483B1D">
        <w:t xml:space="preserve"> </w:t>
      </w:r>
      <w:r>
        <w:t xml:space="preserve">warping to the air around them, and for a moment she thought she could see into </w:t>
      </w:r>
      <w:r w:rsidR="0078078C">
        <w:t>S</w:t>
      </w:r>
      <w:r>
        <w:t>hadesmar.</w:t>
      </w:r>
      <w:r w:rsidR="0004281A">
        <w:t xml:space="preserve"> </w:t>
      </w:r>
      <w:r>
        <w:t>Another realm, filled with beads of glass and candle flames floating in place of people</w:t>
      </w:r>
      <w:r w:rsidR="00766B15">
        <w:t>’</w:t>
      </w:r>
      <w:r>
        <w:t>s souls.</w:t>
      </w:r>
      <w:r w:rsidR="0004281A">
        <w:t xml:space="preserve"> </w:t>
      </w:r>
      <w:r>
        <w:t xml:space="preserve">She thought, for the briefest moment, she heard a </w:t>
      </w:r>
      <w:r w:rsidRPr="00CC5738">
        <w:rPr>
          <w:rStyle w:val="itali"/>
        </w:rPr>
        <w:t>tone</w:t>
      </w:r>
      <w:r>
        <w:t xml:space="preserve"> in the distance.</w:t>
      </w:r>
      <w:r w:rsidR="0004281A">
        <w:t xml:space="preserve"> </w:t>
      </w:r>
      <w:r>
        <w:t>A pure note vibrating through her.</w:t>
      </w:r>
    </w:p>
    <w:p w14:paraId="57A12287" w14:textId="04701EE7" w:rsidR="00D10B5B" w:rsidRDefault="0059432C" w:rsidP="00684D30">
      <w:pPr>
        <w:pStyle w:val="Body-TextTx"/>
      </w:pPr>
      <w:r>
        <w:lastRenderedPageBreak/>
        <w:t>It was gone in a moment, but she wrote her impressions anyway.</w:t>
      </w:r>
      <w:r w:rsidR="0004281A">
        <w:t xml:space="preserve"> </w:t>
      </w:r>
      <w:r>
        <w:t>Dalinar</w:t>
      </w:r>
      <w:r w:rsidR="00766B15">
        <w:t>’</w:t>
      </w:r>
      <w:r>
        <w:t>s powers were related to the composition of Stormlight, the three realms, and</w:t>
      </w:r>
      <w:r w:rsidR="00483B1D">
        <w:t>—</w:t>
      </w:r>
      <w:r>
        <w:t>ultimately</w:t>
      </w:r>
      <w:r w:rsidR="00483B1D">
        <w:t>—</w:t>
      </w:r>
      <w:r>
        <w:t>the very nature of deity.</w:t>
      </w:r>
      <w:r w:rsidR="0004281A">
        <w:t xml:space="preserve"> </w:t>
      </w:r>
      <w:r>
        <w:t>There were secrets here to unlock.</w:t>
      </w:r>
    </w:p>
    <w:p w14:paraId="5BB68BA7" w14:textId="1A70B88A" w:rsidR="00D10B5B" w:rsidRDefault="0059432C" w:rsidP="00684D30">
      <w:pPr>
        <w:pStyle w:val="Body-TextTx"/>
      </w:pPr>
      <w:r>
        <w:t>Kaladin</w:t>
      </w:r>
      <w:r w:rsidR="00766B15">
        <w:t>’</w:t>
      </w:r>
      <w:r>
        <w:t xml:space="preserve">s Light </w:t>
      </w:r>
      <w:r w:rsidR="006C440D">
        <w:t xml:space="preserve">was </w:t>
      </w:r>
      <w:r>
        <w:t>renewed, wisps of it steaming off his skin, visible even in daylight.</w:t>
      </w:r>
      <w:r w:rsidR="0004281A">
        <w:t xml:space="preserve"> </w:t>
      </w:r>
      <w:r>
        <w:t>The spheres he carried would be renewed as well.</w:t>
      </w:r>
      <w:r w:rsidR="0004281A">
        <w:t xml:space="preserve"> </w:t>
      </w:r>
      <w:r>
        <w:t>Somehow Dalinar reached between realms to touch the Almighty</w:t>
      </w:r>
      <w:r w:rsidR="00766B15">
        <w:t>’</w:t>
      </w:r>
      <w:r>
        <w:t>s own power, an ability once reserved solely for storms and the things that lived in them.</w:t>
      </w:r>
    </w:p>
    <w:p w14:paraId="0518741E" w14:textId="50F31732" w:rsidR="00D10B5B" w:rsidRDefault="0059432C" w:rsidP="00684D30">
      <w:pPr>
        <w:pStyle w:val="Body-TextTx"/>
      </w:pPr>
      <w:r>
        <w:t>Appearing invigorated, the young Windrunner stepped across the deck.</w:t>
      </w:r>
      <w:r w:rsidR="0004281A">
        <w:t xml:space="preserve"> </w:t>
      </w:r>
      <w:r>
        <w:t>He knelt and rested his hand on the rectangular patch of wood that stood out from the rest</w:t>
      </w:r>
      <w:r w:rsidR="00483B1D">
        <w:t>—</w:t>
      </w:r>
      <w:r>
        <w:t>not newly cut, but dinged and marked from arrows.</w:t>
      </w:r>
      <w:r w:rsidR="0004281A">
        <w:t xml:space="preserve"> </w:t>
      </w:r>
      <w:r>
        <w:t>His old bridge had been embedded to be flush with the rest of the deck.</w:t>
      </w:r>
      <w:r w:rsidR="0004281A">
        <w:t xml:space="preserve"> </w:t>
      </w:r>
      <w:r>
        <w:t>The Bridge Four Windrunners all enacted this same wordless ritual when they left the airship.</w:t>
      </w:r>
      <w:r w:rsidR="0004281A">
        <w:t xml:space="preserve"> </w:t>
      </w:r>
      <w:r>
        <w:t>It took only a moment, then Kaladin launched into the air.</w:t>
      </w:r>
    </w:p>
    <w:p w14:paraId="162B4C56" w14:textId="29279EB5" w:rsidR="00D10B5B" w:rsidRDefault="0059432C" w:rsidP="00684D30">
      <w:pPr>
        <w:pStyle w:val="Body-TextTx"/>
      </w:pPr>
      <w:r>
        <w:t>Navani finished her notes, covering a smile as she found Dalinar reading over her shoulder.</w:t>
      </w:r>
      <w:r w:rsidR="0004281A">
        <w:t xml:space="preserve"> </w:t>
      </w:r>
      <w:r>
        <w:t>That was still a decidedly odd experience, for all that she tried to encourage him.</w:t>
      </w:r>
    </w:p>
    <w:p w14:paraId="161C43E1" w14:textId="2DCC1E4B" w:rsidR="00D10B5B" w:rsidRDefault="00766B15" w:rsidP="00684D30">
      <w:pPr>
        <w:pStyle w:val="Body-TextTx"/>
      </w:pPr>
      <w:r>
        <w:t>“</w:t>
      </w:r>
      <w:r w:rsidR="0059432C">
        <w:t>I</w:t>
      </w:r>
      <w:r>
        <w:t>’</w:t>
      </w:r>
      <w:r w:rsidR="0059432C">
        <w:t>ve already let Jasnah make notes on what I do,</w:t>
      </w:r>
      <w:r>
        <w:t>”</w:t>
      </w:r>
      <w:r w:rsidR="0059432C">
        <w:t xml:space="preserve"> Dalinar said.</w:t>
      </w:r>
      <w:r w:rsidR="0004281A">
        <w:t xml:space="preserve"> </w:t>
      </w:r>
      <w:r>
        <w:t>“</w:t>
      </w:r>
      <w:r w:rsidR="0059432C">
        <w:t>Yet each time, you pull out this notebook.</w:t>
      </w:r>
      <w:r w:rsidR="0004281A">
        <w:t xml:space="preserve"> </w:t>
      </w:r>
      <w:r w:rsidR="0059432C">
        <w:t>What are you looking for, gemheart?</w:t>
      </w:r>
      <w:r>
        <w:t>”</w:t>
      </w:r>
    </w:p>
    <w:p w14:paraId="5564D0E6" w14:textId="653953D2" w:rsidR="00D10B5B" w:rsidRDefault="00766B15" w:rsidP="00684D30">
      <w:pPr>
        <w:pStyle w:val="Body-TextTx"/>
      </w:pPr>
      <w:r>
        <w:t>“</w:t>
      </w:r>
      <w:r w:rsidR="0059432C">
        <w:t>I</w:t>
      </w:r>
      <w:r>
        <w:t>’</w:t>
      </w:r>
      <w:r w:rsidR="0059432C">
        <w:t>m not sure yet,</w:t>
      </w:r>
      <w:r>
        <w:t>”</w:t>
      </w:r>
      <w:r w:rsidR="0059432C">
        <w:t xml:space="preserve"> she said.</w:t>
      </w:r>
      <w:r w:rsidR="0004281A">
        <w:t xml:space="preserve"> </w:t>
      </w:r>
      <w:r>
        <w:t>“</w:t>
      </w:r>
      <w:r w:rsidR="0059432C">
        <w:t>Something is odd about the nature of Urithiru, and I think Bondsmiths might be related to the tower, at least from what we read about the old Radiants.</w:t>
      </w:r>
      <w:r>
        <w:t>”</w:t>
      </w:r>
      <w:r w:rsidR="0004281A">
        <w:t xml:space="preserve"> </w:t>
      </w:r>
      <w:r w:rsidR="0059432C">
        <w:t>She flipped to another page and showed him some schematics she</w:t>
      </w:r>
      <w:r>
        <w:t>’</w:t>
      </w:r>
      <w:r w:rsidR="0059432C">
        <w:t>d drawn.</w:t>
      </w:r>
      <w:r w:rsidR="0004281A">
        <w:t xml:space="preserve"> </w:t>
      </w:r>
      <w:r w:rsidR="0059432C">
        <w:t>The tower city of Urithiru had an enormous gemstone construction at its heart</w:t>
      </w:r>
      <w:r w:rsidR="00483B1D">
        <w:t>—</w:t>
      </w:r>
      <w:r w:rsidR="0059432C">
        <w:t>a crystal pillar, a fabrial unlike any she</w:t>
      </w:r>
      <w:r>
        <w:t>’</w:t>
      </w:r>
      <w:r w:rsidR="0059432C">
        <w:t>d ever seen.</w:t>
      </w:r>
      <w:r w:rsidR="0004281A">
        <w:t xml:space="preserve"> </w:t>
      </w:r>
      <w:r w:rsidR="0059432C">
        <w:t>She was increasingly certain the tower had once been powered by that pillar, as this flying ship was powered by the gemstones her engineers had embedded within the hull.</w:t>
      </w:r>
      <w:r w:rsidR="0004281A">
        <w:t xml:space="preserve"> </w:t>
      </w:r>
      <w:r w:rsidR="0059432C">
        <w:t>But the tower was broken, barely functioning.</w:t>
      </w:r>
    </w:p>
    <w:p w14:paraId="17AEF04F" w14:textId="48CA3B50" w:rsidR="00D10B5B" w:rsidRDefault="00766B15" w:rsidP="00684D30">
      <w:pPr>
        <w:pStyle w:val="Body-TextTx"/>
      </w:pPr>
      <w:r>
        <w:lastRenderedPageBreak/>
        <w:t>“</w:t>
      </w:r>
      <w:r w:rsidR="0059432C">
        <w:t>I tried infusing that pillar,</w:t>
      </w:r>
      <w:r>
        <w:t>”</w:t>
      </w:r>
      <w:r w:rsidR="0059432C">
        <w:t xml:space="preserve"> Dalinar said.</w:t>
      </w:r>
      <w:r w:rsidR="0004281A">
        <w:t xml:space="preserve"> </w:t>
      </w:r>
      <w:r>
        <w:t>“</w:t>
      </w:r>
      <w:r w:rsidR="0059432C">
        <w:t>It didn</w:t>
      </w:r>
      <w:r>
        <w:t>’</w:t>
      </w:r>
      <w:r w:rsidR="0059432C">
        <w:t>t work.</w:t>
      </w:r>
      <w:r>
        <w:t>”</w:t>
      </w:r>
      <w:r w:rsidR="0004281A">
        <w:t xml:space="preserve"> </w:t>
      </w:r>
      <w:r w:rsidR="0059432C">
        <w:t xml:space="preserve">He could infuse Stormlight into ordinary spheres, but those </w:t>
      </w:r>
      <w:r w:rsidR="002E6674">
        <w:t>t</w:t>
      </w:r>
      <w:r w:rsidR="0059432C">
        <w:t>ower gemstones had resisted.</w:t>
      </w:r>
    </w:p>
    <w:p w14:paraId="2D45B7A1" w14:textId="1C17032E" w:rsidR="00D10B5B" w:rsidRDefault="00766B15" w:rsidP="00684D30">
      <w:pPr>
        <w:pStyle w:val="Body-TextTx"/>
      </w:pPr>
      <w:r>
        <w:t>“</w:t>
      </w:r>
      <w:r w:rsidR="0059432C">
        <w:t>We must be approaching the problem in the wrong way. I can</w:t>
      </w:r>
      <w:r>
        <w:t>’</w:t>
      </w:r>
      <w:r w:rsidR="0059432C">
        <w:t>t help thinking if I knew more about Stormlight, the solution would be simple</w:t>
      </w:r>
      <w:r w:rsidR="009F0A81">
        <w:t>.</w:t>
      </w:r>
      <w:r>
        <w:t>”</w:t>
      </w:r>
    </w:p>
    <w:p w14:paraId="66A2666A" w14:textId="10B54A5B" w:rsidR="00D10B5B" w:rsidRDefault="0059432C" w:rsidP="00684D30">
      <w:pPr>
        <w:pStyle w:val="Body-TextTx"/>
      </w:pPr>
      <w:r>
        <w:t>She shook her head.</w:t>
      </w:r>
      <w:r w:rsidR="0004281A">
        <w:t xml:space="preserve"> </w:t>
      </w:r>
      <w:r>
        <w:t xml:space="preserve">The </w:t>
      </w:r>
      <w:r w:rsidRPr="00CC5738">
        <w:rPr>
          <w:rStyle w:val="itali"/>
        </w:rPr>
        <w:t>Fourth Bridge</w:t>
      </w:r>
      <w:r>
        <w:t xml:space="preserve"> was an extraordinary accomplishment, but she worried she was failing in a greater task.</w:t>
      </w:r>
      <w:r w:rsidR="0004281A">
        <w:t xml:space="preserve"> </w:t>
      </w:r>
      <w:r>
        <w:t>Urithiru was high in the mountains, where it was too cold to grow plants</w:t>
      </w:r>
      <w:r w:rsidR="00483B1D">
        <w:t>—</w:t>
      </w:r>
      <w:r>
        <w:t>yet the tower had numerous fields.</w:t>
      </w:r>
      <w:r w:rsidR="0004281A">
        <w:t xml:space="preserve"> </w:t>
      </w:r>
      <w:r>
        <w:t xml:space="preserve">People had not only survived up in that harsh environment, they had </w:t>
      </w:r>
      <w:r w:rsidRPr="00CC5738">
        <w:rPr>
          <w:rStyle w:val="itali"/>
        </w:rPr>
        <w:t>thrived</w:t>
      </w:r>
      <w:r w:rsidRPr="00916B40">
        <w:rPr>
          <w:rStyle w:val="itali"/>
        </w:rPr>
        <w:t>.</w:t>
      </w:r>
    </w:p>
    <w:p w14:paraId="7F3FE2EB" w14:textId="22D3CD0F" w:rsidR="00D10B5B" w:rsidRDefault="0059432C" w:rsidP="00684D30">
      <w:pPr>
        <w:pStyle w:val="Body-TextTx"/>
      </w:pPr>
      <w:r>
        <w:t>How?</w:t>
      </w:r>
      <w:r w:rsidR="0004281A">
        <w:t xml:space="preserve"> </w:t>
      </w:r>
      <w:r>
        <w:t xml:space="preserve">She knew the </w:t>
      </w:r>
      <w:r w:rsidR="002E6674">
        <w:t>t</w:t>
      </w:r>
      <w:r>
        <w:t>ower had once been occupied by a powerful spren named the Sibling.</w:t>
      </w:r>
      <w:r w:rsidR="0004281A">
        <w:t xml:space="preserve"> </w:t>
      </w:r>
      <w:r>
        <w:t>A spren on the level of the Nightwatcher or the Stormfather</w:t>
      </w:r>
      <w:r w:rsidR="00483B1D">
        <w:t>—</w:t>
      </w:r>
      <w:r>
        <w:t>and capable of making a Bondsmith.</w:t>
      </w:r>
      <w:r w:rsidR="0004281A">
        <w:t xml:space="preserve"> </w:t>
      </w:r>
      <w:r>
        <w:t xml:space="preserve">She had to assume the spren, or perhaps something about its relationship with a human, had allowed the </w:t>
      </w:r>
      <w:r w:rsidR="002E6674">
        <w:t>t</w:t>
      </w:r>
      <w:r>
        <w:t>ower to function.</w:t>
      </w:r>
      <w:r w:rsidR="0004281A">
        <w:t xml:space="preserve"> </w:t>
      </w:r>
      <w:r>
        <w:t>Unfortunately, the Sibling had died during the Recreance.</w:t>
      </w:r>
      <w:r w:rsidR="0004281A">
        <w:t xml:space="preserve"> </w:t>
      </w:r>
      <w:r>
        <w:t>She wasn</w:t>
      </w:r>
      <w:r w:rsidR="00766B15">
        <w:t>’</w:t>
      </w:r>
      <w:r>
        <w:t xml:space="preserve">t certain what level of </w:t>
      </w:r>
      <w:r w:rsidR="00766B15">
        <w:t>“</w:t>
      </w:r>
      <w:r>
        <w:t>dead</w:t>
      </w:r>
      <w:r w:rsidR="00766B15">
        <w:t>”</w:t>
      </w:r>
      <w:r>
        <w:t xml:space="preserve"> that meant.</w:t>
      </w:r>
      <w:r w:rsidR="0004281A">
        <w:t xml:space="preserve"> </w:t>
      </w:r>
      <w:r>
        <w:t>Was the Sibling dead like the souls of Shardblades that still walked around?</w:t>
      </w:r>
      <w:r w:rsidR="0004281A">
        <w:t xml:space="preserve"> </w:t>
      </w:r>
      <w:r>
        <w:t xml:space="preserve">Some spren she interviewed said the Sibling was </w:t>
      </w:r>
      <w:r w:rsidR="00766B15">
        <w:t>“</w:t>
      </w:r>
      <w:r>
        <w:t>slumbering,</w:t>
      </w:r>
      <w:r w:rsidR="00766B15">
        <w:t>”</w:t>
      </w:r>
      <w:r>
        <w:t xml:space="preserve"> but they treated that as final.</w:t>
      </w:r>
    </w:p>
    <w:p w14:paraId="50F15F96" w14:textId="53E115BB" w:rsidR="00D10B5B" w:rsidRDefault="0059432C" w:rsidP="00684D30">
      <w:pPr>
        <w:pStyle w:val="Body-TextTx"/>
      </w:pPr>
      <w:r>
        <w:t>The answers weren</w:t>
      </w:r>
      <w:r w:rsidR="00766B15">
        <w:t>’</w:t>
      </w:r>
      <w:r>
        <w:t>t clear, and that left Navani struggling to try to understand.</w:t>
      </w:r>
      <w:r w:rsidR="0004281A">
        <w:t xml:space="preserve"> </w:t>
      </w:r>
      <w:r>
        <w:t>She studied Dalinar and his bond with the Stormfather, hoping it would offer some further clue.</w:t>
      </w:r>
    </w:p>
    <w:p w14:paraId="56ECCE0A" w14:textId="7A1BE1F8" w:rsidR="00D10B5B" w:rsidRDefault="00766B15" w:rsidP="00684D30">
      <w:pPr>
        <w:pStyle w:val="Body-TextTx"/>
      </w:pPr>
      <w:r>
        <w:t>“</w:t>
      </w:r>
      <w:r w:rsidR="0059432C">
        <w:t>So,</w:t>
      </w:r>
      <w:r>
        <w:t>”</w:t>
      </w:r>
      <w:r w:rsidR="0059432C">
        <w:t xml:space="preserve"> an accented voice said from behind them, </w:t>
      </w:r>
      <w:r>
        <w:t>“</w:t>
      </w:r>
      <w:r w:rsidR="0059432C">
        <w:t>the Alethi really have learned to fly.</w:t>
      </w:r>
      <w:r w:rsidR="0004281A">
        <w:t xml:space="preserve"> </w:t>
      </w:r>
      <w:r w:rsidR="0059432C">
        <w:t>I should have believed the stories.</w:t>
      </w:r>
      <w:r w:rsidR="0004281A">
        <w:t xml:space="preserve"> </w:t>
      </w:r>
      <w:r w:rsidR="0059432C">
        <w:t>Only your kind are stubborn enough to bully nature herself.</w:t>
      </w:r>
      <w:r>
        <w:t>”</w:t>
      </w:r>
    </w:p>
    <w:p w14:paraId="55A93996" w14:textId="1A7C7E48" w:rsidR="00D10B5B" w:rsidRDefault="0059432C" w:rsidP="00684D30">
      <w:pPr>
        <w:pStyle w:val="Body-TextTx"/>
      </w:pPr>
      <w:r>
        <w:t>Navani started, though she was slower to respond than Dalinar, who spun</w:t>
      </w:r>
      <w:r w:rsidR="00483B1D">
        <w:t>—</w:t>
      </w:r>
      <w:r>
        <w:t>hand on his side sword</w:t>
      </w:r>
      <w:r w:rsidR="00483B1D">
        <w:t>—</w:t>
      </w:r>
      <w:r>
        <w:t>and immediately stepped between Navani and the strange voice.</w:t>
      </w:r>
      <w:r w:rsidR="0004281A">
        <w:t xml:space="preserve"> </w:t>
      </w:r>
      <w:r>
        <w:t>She had to peek around him to see the man who had spoken.</w:t>
      </w:r>
    </w:p>
    <w:p w14:paraId="5813152B" w14:textId="5A7F4864" w:rsidR="00D10B5B" w:rsidRDefault="0059432C" w:rsidP="00684D30">
      <w:pPr>
        <w:pStyle w:val="Body-TextTx"/>
      </w:pPr>
      <w:r>
        <w:t>He was a short fellow, missing a tooth, with a flat nose and a jovial expression.</w:t>
      </w:r>
      <w:r w:rsidR="0004281A">
        <w:t xml:space="preserve"> </w:t>
      </w:r>
      <w:r>
        <w:t xml:space="preserve">His worn </w:t>
      </w:r>
      <w:r>
        <w:lastRenderedPageBreak/>
        <w:t>cloak and ragged trousers marked him as a refugee.</w:t>
      </w:r>
      <w:r w:rsidR="0004281A">
        <w:t xml:space="preserve"> </w:t>
      </w:r>
      <w:r>
        <w:t>He stood next to Navani</w:t>
      </w:r>
      <w:r w:rsidR="00766B15">
        <w:t>’</w:t>
      </w:r>
      <w:r>
        <w:t>s engineer station, where he</w:t>
      </w:r>
      <w:r w:rsidR="00766B15">
        <w:t>’</w:t>
      </w:r>
      <w:r>
        <w:t xml:space="preserve">d picked up the map that charted the </w:t>
      </w:r>
      <w:r w:rsidRPr="00CC5738">
        <w:rPr>
          <w:rStyle w:val="itali"/>
        </w:rPr>
        <w:t>Fourth Bridge</w:t>
      </w:r>
      <w:r w:rsidR="00766B15">
        <w:t>’</w:t>
      </w:r>
      <w:r w:rsidRPr="00916B40">
        <w:t>s</w:t>
      </w:r>
      <w:r>
        <w:t xml:space="preserve"> course.</w:t>
      </w:r>
    </w:p>
    <w:p w14:paraId="6F1FFF1D" w14:textId="77777777" w:rsidR="00D10B5B" w:rsidRDefault="0059432C" w:rsidP="00684D30">
      <w:pPr>
        <w:pStyle w:val="Body-TextTx"/>
      </w:pPr>
      <w:r>
        <w:t>Velat, standing at the center of the desks, yelped when she saw him, then reached over to snatch the paper away.</w:t>
      </w:r>
    </w:p>
    <w:p w14:paraId="398AFC56" w14:textId="1E3E45D9" w:rsidR="00D10B5B" w:rsidRDefault="00766B15" w:rsidP="00684D30">
      <w:pPr>
        <w:pStyle w:val="Body-TextTx"/>
      </w:pPr>
      <w:r>
        <w:t>“</w:t>
      </w:r>
      <w:r w:rsidR="0059432C">
        <w:t>Refugees are to gather belowdecks,</w:t>
      </w:r>
      <w:r>
        <w:t>”</w:t>
      </w:r>
      <w:r w:rsidR="0059432C">
        <w:t xml:space="preserve"> Navani said, pointing the way back to the steps.</w:t>
      </w:r>
    </w:p>
    <w:p w14:paraId="23FF5260" w14:textId="1610ED9A" w:rsidR="00D10B5B" w:rsidRDefault="00766B15" w:rsidP="00684D30">
      <w:pPr>
        <w:pStyle w:val="Body-TextTx"/>
      </w:pPr>
      <w:r>
        <w:t>“</w:t>
      </w:r>
      <w:r w:rsidR="0059432C">
        <w:t>Good for them,</w:t>
      </w:r>
      <w:r>
        <w:t>”</w:t>
      </w:r>
      <w:r w:rsidR="0059432C">
        <w:t xml:space="preserve"> the Herdazian man said.</w:t>
      </w:r>
      <w:r w:rsidR="0004281A">
        <w:t xml:space="preserve"> </w:t>
      </w:r>
      <w:r>
        <w:t>“</w:t>
      </w:r>
      <w:r w:rsidR="0059432C">
        <w:t>Your flying boy says you</w:t>
      </w:r>
      <w:r>
        <w:t>’</w:t>
      </w:r>
      <w:r w:rsidR="0059432C">
        <w:t>ve got a place for me here.</w:t>
      </w:r>
      <w:r w:rsidR="0004281A">
        <w:t xml:space="preserve"> </w:t>
      </w:r>
      <w:r w:rsidR="0059432C">
        <w:t>Don</w:t>
      </w:r>
      <w:r>
        <w:t>’</w:t>
      </w:r>
      <w:r w:rsidR="0059432C">
        <w:t>t know what I think of serving an Alethi.</w:t>
      </w:r>
      <w:r w:rsidR="0004281A">
        <w:t xml:space="preserve"> </w:t>
      </w:r>
      <w:r w:rsidR="0059432C">
        <w:t>I</w:t>
      </w:r>
      <w:r>
        <w:t>’</w:t>
      </w:r>
      <w:r w:rsidR="0059432C">
        <w:t>ve spent most of my life trying to stay away from them.</w:t>
      </w:r>
      <w:r>
        <w:t>”</w:t>
      </w:r>
      <w:r w:rsidR="0004281A">
        <w:t xml:space="preserve"> </w:t>
      </w:r>
      <w:r w:rsidR="0059432C">
        <w:t>He eyed Dalinar.</w:t>
      </w:r>
      <w:r w:rsidR="0004281A">
        <w:t xml:space="preserve"> </w:t>
      </w:r>
      <w:r>
        <w:t>“</w:t>
      </w:r>
      <w:r w:rsidR="0059432C">
        <w:t>You specifically, Blackthorn.</w:t>
      </w:r>
      <w:r w:rsidR="0004281A">
        <w:t xml:space="preserve"> </w:t>
      </w:r>
      <w:r w:rsidR="0059432C">
        <w:t>No offense.</w:t>
      </w:r>
      <w:r>
        <w:t>”</w:t>
      </w:r>
    </w:p>
    <w:p w14:paraId="1507EC44" w14:textId="6F382939" w:rsidR="00D10B5B" w:rsidRDefault="0059432C" w:rsidP="00684D30">
      <w:pPr>
        <w:pStyle w:val="Body-TextTx"/>
      </w:pPr>
      <w:r w:rsidRPr="00CC5738">
        <w:rPr>
          <w:rStyle w:val="itali"/>
        </w:rPr>
        <w:t>Ah,</w:t>
      </w:r>
      <w:r>
        <w:t xml:space="preserve"> Navani thought.</w:t>
      </w:r>
      <w:r w:rsidR="0004281A">
        <w:t xml:space="preserve"> </w:t>
      </w:r>
      <w:r>
        <w:t>She</w:t>
      </w:r>
      <w:r w:rsidR="00766B15">
        <w:t>’</w:t>
      </w:r>
      <w:r>
        <w:t>d heard that the Mink wasn</w:t>
      </w:r>
      <w:r w:rsidR="00766B15">
        <w:t>’</w:t>
      </w:r>
      <w:r>
        <w:t>t what people expected.</w:t>
      </w:r>
      <w:r w:rsidR="0004281A">
        <w:t xml:space="preserve"> </w:t>
      </w:r>
      <w:r>
        <w:t>She revised her assessment, then glanced toward the Cobalt Guardsmen who were belatedly rushing up from the sides the ship.</w:t>
      </w:r>
      <w:r w:rsidR="0004281A">
        <w:t xml:space="preserve"> </w:t>
      </w:r>
      <w:r>
        <w:t>They appeared chagrined, but Navani waved them off.</w:t>
      </w:r>
      <w:r w:rsidR="0004281A">
        <w:t xml:space="preserve"> </w:t>
      </w:r>
      <w:r>
        <w:t>She</w:t>
      </w:r>
      <w:r w:rsidR="00766B15">
        <w:t>’</w:t>
      </w:r>
      <w:r>
        <w:t>d ask some pointed questions later about why they</w:t>
      </w:r>
      <w:r w:rsidR="00766B15">
        <w:t>’</w:t>
      </w:r>
      <w:r>
        <w:t>d been so lax as to let this man sneak up the steps to the command station.</w:t>
      </w:r>
    </w:p>
    <w:p w14:paraId="6BFFB9CD" w14:textId="631485AA" w:rsidR="00D10B5B" w:rsidRDefault="00766B15" w:rsidP="00684D30">
      <w:pPr>
        <w:pStyle w:val="Body-TextTx"/>
      </w:pPr>
      <w:r>
        <w:t>“</w:t>
      </w:r>
      <w:r w:rsidR="0059432C">
        <w:t>I find wisdom in men who knew to avoid the person I once was,</w:t>
      </w:r>
      <w:r>
        <w:t>”</w:t>
      </w:r>
      <w:r w:rsidR="0059432C">
        <w:t xml:space="preserve"> Dalinar said to the Mink.</w:t>
      </w:r>
      <w:r w:rsidR="0004281A">
        <w:t xml:space="preserve"> </w:t>
      </w:r>
      <w:r>
        <w:t>“</w:t>
      </w:r>
      <w:r w:rsidR="0059432C">
        <w:t>But this is a new era, with new enemies.</w:t>
      </w:r>
      <w:r w:rsidR="0004281A">
        <w:t xml:space="preserve"> </w:t>
      </w:r>
      <w:r w:rsidR="0059432C">
        <w:t>Our past squabbles are of no concern now.</w:t>
      </w:r>
      <w:r>
        <w:t>”</w:t>
      </w:r>
    </w:p>
    <w:p w14:paraId="4C87EA27" w14:textId="1EACB611" w:rsidR="00D10B5B" w:rsidRDefault="00766B15" w:rsidP="00684D30">
      <w:pPr>
        <w:pStyle w:val="Body-TextTx"/>
      </w:pPr>
      <w:r>
        <w:t>“</w:t>
      </w:r>
      <w:r w:rsidR="0059432C">
        <w:t>Squabbles?</w:t>
      </w:r>
      <w:r>
        <w:t>”</w:t>
      </w:r>
      <w:r w:rsidR="0059432C">
        <w:t xml:space="preserve"> the man asked.</w:t>
      </w:r>
      <w:r w:rsidR="0004281A">
        <w:t xml:space="preserve"> </w:t>
      </w:r>
      <w:r>
        <w:t>“</w:t>
      </w:r>
      <w:r w:rsidR="0059432C">
        <w:t>So that</w:t>
      </w:r>
      <w:r>
        <w:t>’</w:t>
      </w:r>
      <w:r w:rsidR="0059432C">
        <w:t>s the Alethi word for them.</w:t>
      </w:r>
      <w:r w:rsidR="0004281A">
        <w:t xml:space="preserve"> </w:t>
      </w:r>
      <w:r w:rsidR="0059432C">
        <w:t>Yes, yes.</w:t>
      </w:r>
      <w:r w:rsidR="0004281A">
        <w:t xml:space="preserve"> </w:t>
      </w:r>
      <w:r w:rsidR="0059432C">
        <w:t>My mastery of your language, you see, is lacking.</w:t>
      </w:r>
      <w:r w:rsidR="0004281A">
        <w:t xml:space="preserve"> </w:t>
      </w:r>
      <w:r w:rsidR="0059432C">
        <w:t>I</w:t>
      </w:r>
      <w:r>
        <w:t>’</w:t>
      </w:r>
      <w:r w:rsidR="0059432C">
        <w:t xml:space="preserve">d been mistakenly referring to your actions as </w:t>
      </w:r>
      <w:r>
        <w:t>‘</w:t>
      </w:r>
      <w:r w:rsidR="0059432C">
        <w:t>raping and burning my people.</w:t>
      </w:r>
      <w:r>
        <w:t>’”</w:t>
      </w:r>
    </w:p>
    <w:p w14:paraId="152EBD9A" w14:textId="7B83A921" w:rsidR="00D10B5B" w:rsidRDefault="0059432C" w:rsidP="00684D30">
      <w:pPr>
        <w:pStyle w:val="Body-TextTx"/>
      </w:pPr>
      <w:r>
        <w:t>He pulled something from his pocket.</w:t>
      </w:r>
      <w:r w:rsidR="0004281A">
        <w:t xml:space="preserve"> </w:t>
      </w:r>
      <w:r>
        <w:t>Another of Velat</w:t>
      </w:r>
      <w:r w:rsidR="00766B15">
        <w:t>’</w:t>
      </w:r>
      <w:r>
        <w:t>s maps.</w:t>
      </w:r>
      <w:r w:rsidR="0004281A">
        <w:t xml:space="preserve"> </w:t>
      </w:r>
      <w:r>
        <w:t>He glanced over his shoulder</w:t>
      </w:r>
      <w:r w:rsidR="00483B1D">
        <w:t>—</w:t>
      </w:r>
      <w:r>
        <w:t>to check that she wasn</w:t>
      </w:r>
      <w:r w:rsidR="00766B15">
        <w:t>’</w:t>
      </w:r>
      <w:r>
        <w:t>t watching</w:t>
      </w:r>
      <w:r w:rsidR="00483B1D">
        <w:t>—</w:t>
      </w:r>
      <w:r>
        <w:t>then unrolled it and cocked his head, inspecting it.</w:t>
      </w:r>
    </w:p>
    <w:p w14:paraId="3D2C71D8" w14:textId="4748DD5A" w:rsidR="00D10B5B" w:rsidRDefault="00766B15" w:rsidP="00684D30">
      <w:pPr>
        <w:pStyle w:val="Body-TextTx"/>
      </w:pPr>
      <w:r>
        <w:t>“</w:t>
      </w:r>
      <w:r w:rsidR="0059432C">
        <w:t>What remains of my army is secluded in four separate hollows between here and Herdaz,</w:t>
      </w:r>
      <w:r>
        <w:t>”</w:t>
      </w:r>
      <w:r w:rsidR="0059432C">
        <w:t xml:space="preserve"> he said.</w:t>
      </w:r>
      <w:r w:rsidR="0004281A">
        <w:t xml:space="preserve"> </w:t>
      </w:r>
      <w:r>
        <w:t>“</w:t>
      </w:r>
      <w:r w:rsidR="0059432C">
        <w:t>I have only a few hundred left.</w:t>
      </w:r>
      <w:r w:rsidR="0004281A">
        <w:t xml:space="preserve"> </w:t>
      </w:r>
      <w:r w:rsidR="0059432C">
        <w:t xml:space="preserve">Use your flying machine to rescue them, and </w:t>
      </w:r>
      <w:r w:rsidR="0059432C">
        <w:lastRenderedPageBreak/>
        <w:t>we</w:t>
      </w:r>
      <w:r>
        <w:t>’</w:t>
      </w:r>
      <w:r w:rsidR="0059432C">
        <w:t>ll talk.</w:t>
      </w:r>
      <w:r w:rsidR="0004281A">
        <w:t xml:space="preserve"> </w:t>
      </w:r>
      <w:r w:rsidR="0059432C">
        <w:t>Alethi bloodlust has cost me many loved ones over the years, but I</w:t>
      </w:r>
      <w:r>
        <w:t>’</w:t>
      </w:r>
      <w:r w:rsidR="0059432C">
        <w:t>d be a fool not to admit the value in pointing it</w:t>
      </w:r>
      <w:r w:rsidR="00483B1D">
        <w:t>—</w:t>
      </w:r>
      <w:r w:rsidR="0059432C">
        <w:t>like the proverbial sword</w:t>
      </w:r>
      <w:r>
        <w:t>’</w:t>
      </w:r>
      <w:r w:rsidR="0059432C">
        <w:t>s blade</w:t>
      </w:r>
      <w:r w:rsidR="00483B1D">
        <w:t>—</w:t>
      </w:r>
      <w:r w:rsidR="0059432C">
        <w:t xml:space="preserve">at </w:t>
      </w:r>
      <w:r w:rsidR="0059432C" w:rsidRPr="00CC5738">
        <w:rPr>
          <w:rStyle w:val="itali"/>
        </w:rPr>
        <w:t>someone else</w:t>
      </w:r>
      <w:r w:rsidR="0059432C" w:rsidRPr="00916B40">
        <w:rPr>
          <w:rStyle w:val="itali"/>
        </w:rPr>
        <w:t>.</w:t>
      </w:r>
      <w:r>
        <w:t>”</w:t>
      </w:r>
    </w:p>
    <w:p w14:paraId="6D184E72" w14:textId="6881CBE3" w:rsidR="00D10B5B" w:rsidRDefault="00766B15" w:rsidP="00684D30">
      <w:pPr>
        <w:pStyle w:val="Body-TextTx"/>
      </w:pPr>
      <w:r>
        <w:t>“</w:t>
      </w:r>
      <w:r w:rsidR="0059432C">
        <w:t>It will be done,</w:t>
      </w:r>
      <w:r>
        <w:t>”</w:t>
      </w:r>
      <w:r w:rsidR="0059432C">
        <w:t xml:space="preserve"> Dalinar said.</w:t>
      </w:r>
    </w:p>
    <w:p w14:paraId="58866998" w14:textId="2A830606" w:rsidR="00D10B5B" w:rsidRDefault="0059432C" w:rsidP="00684D30">
      <w:pPr>
        <w:pStyle w:val="Body-TextTx"/>
      </w:pPr>
      <w:r>
        <w:t>She didn</w:t>
      </w:r>
      <w:r w:rsidR="00766B15">
        <w:t>’</w:t>
      </w:r>
      <w:r>
        <w:t>t miss that</w:t>
      </w:r>
      <w:r w:rsidR="00483B1D">
        <w:t>—</w:t>
      </w:r>
      <w:r>
        <w:t xml:space="preserve">despite claiming earlier that the </w:t>
      </w:r>
      <w:r w:rsidRPr="00CC5738">
        <w:rPr>
          <w:rStyle w:val="itali"/>
        </w:rPr>
        <w:t>Fourth Bridge</w:t>
      </w:r>
      <w:r>
        <w:t xml:space="preserve"> was Navani</w:t>
      </w:r>
      <w:r w:rsidR="00766B15">
        <w:t>’</w:t>
      </w:r>
      <w:r>
        <w:t>s ship</w:t>
      </w:r>
      <w:r w:rsidR="00483B1D">
        <w:t>—</w:t>
      </w:r>
      <w:r>
        <w:t>he agreed to fly it per the Mink</w:t>
      </w:r>
      <w:r w:rsidR="00766B15">
        <w:t>’</w:t>
      </w:r>
      <w:r>
        <w:t>s request without so much as consulting her.</w:t>
      </w:r>
      <w:r w:rsidR="0004281A">
        <w:t xml:space="preserve"> </w:t>
      </w:r>
      <w:r>
        <w:t>She tried not to let things like that bother her.</w:t>
      </w:r>
      <w:r w:rsidR="0004281A">
        <w:t xml:space="preserve"> </w:t>
      </w:r>
      <w:r>
        <w:t>It wasn</w:t>
      </w:r>
      <w:r w:rsidR="00766B15">
        <w:t>’</w:t>
      </w:r>
      <w:r>
        <w:t>t that her husband didn</w:t>
      </w:r>
      <w:r w:rsidR="00766B15">
        <w:t>’</w:t>
      </w:r>
      <w:r>
        <w:t>t respect her</w:t>
      </w:r>
      <w:r w:rsidR="00483B1D">
        <w:t>—</w:t>
      </w:r>
      <w:r>
        <w:t>he</w:t>
      </w:r>
      <w:r w:rsidR="00766B15">
        <w:t>’</w:t>
      </w:r>
      <w:r>
        <w:t>d proven on numerous occasions that he did.</w:t>
      </w:r>
      <w:r w:rsidR="0004281A">
        <w:t xml:space="preserve"> </w:t>
      </w:r>
      <w:r>
        <w:t>Dalinar Kholin was simply accustomed to being the most important</w:t>
      </w:r>
      <w:r w:rsidR="00483B1D">
        <w:t>—</w:t>
      </w:r>
      <w:r>
        <w:t>and generally most capable</w:t>
      </w:r>
      <w:r w:rsidR="00483B1D">
        <w:t>—</w:t>
      </w:r>
      <w:r>
        <w:t>person around.</w:t>
      </w:r>
      <w:r w:rsidR="0004281A">
        <w:t xml:space="preserve"> </w:t>
      </w:r>
      <w:r>
        <w:t>That led a man to surge forward like an advancing stormwall, making decisions as the need arose.</w:t>
      </w:r>
    </w:p>
    <w:p w14:paraId="378DC190" w14:textId="0D112791" w:rsidR="00D10B5B" w:rsidRDefault="0059432C" w:rsidP="00684D30">
      <w:pPr>
        <w:pStyle w:val="Body-TextTx"/>
      </w:pPr>
      <w:r>
        <w:t>Still, it irked her more than she</w:t>
      </w:r>
      <w:r w:rsidR="00766B15">
        <w:t>’</w:t>
      </w:r>
      <w:r>
        <w:t>d ever admit out loud.</w:t>
      </w:r>
    </w:p>
    <w:p w14:paraId="544786E1" w14:textId="160ED728" w:rsidR="00D10B5B" w:rsidRDefault="0059432C" w:rsidP="00684D30">
      <w:pPr>
        <w:pStyle w:val="Body-TextTx"/>
      </w:pPr>
      <w:r>
        <w:t>The first of the real refugees began to arrive down below, herded gently by the Edgedancers.</w:t>
      </w:r>
      <w:r w:rsidR="0004281A">
        <w:t xml:space="preserve"> </w:t>
      </w:r>
      <w:r>
        <w:t>Navani focused on the problem at hand: making certain each person was settled and comfortable in the most economical and orderly way possible.</w:t>
      </w:r>
      <w:r w:rsidR="0004281A">
        <w:t xml:space="preserve"> </w:t>
      </w:r>
      <w:r>
        <w:t>She</w:t>
      </w:r>
      <w:r w:rsidR="00766B15">
        <w:t>’</w:t>
      </w:r>
      <w:r>
        <w:t>d drawn up a plan.</w:t>
      </w:r>
      <w:r w:rsidR="0004281A">
        <w:t xml:space="preserve"> </w:t>
      </w:r>
      <w:r>
        <w:t>Unfortunately, the welcome was interrupted as Lyn</w:t>
      </w:r>
      <w:r w:rsidR="00483B1D">
        <w:t>—</w:t>
      </w:r>
      <w:r>
        <w:t>a Windrunner woman with long dark hair worn in a braid</w:t>
      </w:r>
      <w:r w:rsidR="00483B1D">
        <w:t>—</w:t>
      </w:r>
      <w:r>
        <w:t>slammed down onto the deck.</w:t>
      </w:r>
    </w:p>
    <w:p w14:paraId="570E5036" w14:textId="6EF99410" w:rsidR="00D10B5B" w:rsidRDefault="00766B15" w:rsidP="00684D30">
      <w:pPr>
        <w:pStyle w:val="Body-TextTx"/>
      </w:pPr>
      <w:r>
        <w:t>“</w:t>
      </w:r>
      <w:r w:rsidR="0059432C">
        <w:t>Incoming Fused, sir,</w:t>
      </w:r>
      <w:r>
        <w:t>”</w:t>
      </w:r>
      <w:r w:rsidR="0059432C">
        <w:t xml:space="preserve"> she reported to Dalinar.</w:t>
      </w:r>
      <w:r w:rsidR="0004281A">
        <w:t xml:space="preserve"> </w:t>
      </w:r>
      <w:r>
        <w:t>“</w:t>
      </w:r>
      <w:r w:rsidR="0059432C">
        <w:t>Three full flights of them.</w:t>
      </w:r>
      <w:r>
        <w:t>”</w:t>
      </w:r>
    </w:p>
    <w:p w14:paraId="5B2805BA" w14:textId="4662CD1A" w:rsidR="00D10B5B" w:rsidRDefault="00766B15" w:rsidP="00684D30">
      <w:pPr>
        <w:pStyle w:val="Body-TextTx"/>
      </w:pPr>
      <w:r>
        <w:t>“</w:t>
      </w:r>
      <w:r w:rsidR="0059432C">
        <w:t>Kaladin was right, then,</w:t>
      </w:r>
      <w:r>
        <w:t>”</w:t>
      </w:r>
      <w:r w:rsidR="0059432C">
        <w:t xml:space="preserve"> he said.</w:t>
      </w:r>
      <w:r w:rsidR="0004281A">
        <w:t xml:space="preserve"> </w:t>
      </w:r>
      <w:r>
        <w:t>“</w:t>
      </w:r>
      <w:r w:rsidR="0059432C">
        <w:t>Hopefully we can drive them away.</w:t>
      </w:r>
      <w:r w:rsidR="0004281A">
        <w:t xml:space="preserve"> </w:t>
      </w:r>
      <w:r w:rsidR="0059432C">
        <w:t>Storms help us if they decide to harry the ship all the way to the Shattered Plains.</w:t>
      </w:r>
      <w:r>
        <w:t>”</w:t>
      </w:r>
    </w:p>
    <w:p w14:paraId="29708FCE" w14:textId="58E63FB3" w:rsidR="00483B1D" w:rsidRDefault="0059432C" w:rsidP="00684D30">
      <w:pPr>
        <w:pStyle w:val="Body-TextTx"/>
      </w:pPr>
      <w:r>
        <w:t>That was Navani</w:t>
      </w:r>
      <w:r w:rsidR="00766B15">
        <w:t>’</w:t>
      </w:r>
      <w:r>
        <w:t>s worst fear</w:t>
      </w:r>
      <w:r w:rsidR="00483B1D">
        <w:t>—</w:t>
      </w:r>
      <w:r>
        <w:t>that flying enemies would be able to strike at and even disable</w:t>
      </w:r>
      <w:r w:rsidR="00C622B7">
        <w:t xml:space="preserve"> </w:t>
      </w:r>
      <w:r>
        <w:t>the transport.</w:t>
      </w:r>
      <w:r w:rsidR="0004281A">
        <w:t xml:space="preserve"> </w:t>
      </w:r>
      <w:r>
        <w:t>She had precautions in place to try to prevent that, and it looked like she</w:t>
      </w:r>
      <w:r w:rsidR="00766B15">
        <w:t>’</w:t>
      </w:r>
      <w:r>
        <w:t>d get to witness their initial test firsthand.</w:t>
      </w:r>
    </w:p>
    <w:p w14:paraId="5E49A681" w14:textId="77777777" w:rsidR="00AD4902" w:rsidRPr="00AD4902" w:rsidRDefault="00684D30" w:rsidP="00AD4902">
      <w:pPr>
        <w:pStyle w:val="Section-ChapterSCP"/>
      </w:pPr>
      <w:r>
        <w:lastRenderedPageBreak/>
        <w:t xml:space="preserve">Chapter </w:t>
      </w:r>
      <w:r w:rsidR="004633BE">
        <w:t>4</w:t>
      </w:r>
    </w:p>
    <w:p w14:paraId="4A858671" w14:textId="52693478" w:rsidR="00D10B5B" w:rsidRDefault="00766B15" w:rsidP="000660DD">
      <w:pPr>
        <w:pStyle w:val="TitleTtl"/>
      </w:pPr>
      <w:r>
        <w:t>4: Architects of the Future</w:t>
      </w:r>
    </w:p>
    <w:p w14:paraId="7F83863F" w14:textId="267588CE" w:rsidR="00D10B5B" w:rsidRPr="00A40C8C" w:rsidRDefault="0059432C" w:rsidP="00C64968">
      <w:pPr>
        <w:pStyle w:val="Epigraph-Non-VerseEpi"/>
      </w:pPr>
      <w:r w:rsidRPr="00A40C8C">
        <w:t xml:space="preserve">To draw </w:t>
      </w:r>
      <w:r w:rsidR="005A2074">
        <w:t>S</w:t>
      </w:r>
      <w:r w:rsidRPr="00A40C8C">
        <w:t>tormlight out of a gemstone, I use the Arnist Method.</w:t>
      </w:r>
      <w:r w:rsidR="0004281A">
        <w:t xml:space="preserve"> </w:t>
      </w:r>
      <w:r w:rsidRPr="00A40C8C">
        <w:t>Several large empty gemstones are brought close to the infused one while the spren is inspecting it.</w:t>
      </w:r>
      <w:r w:rsidR="0004281A">
        <w:t xml:space="preserve"> </w:t>
      </w:r>
      <w:r w:rsidRPr="00A40C8C">
        <w:t>Stormlight is slowly absorbed from a small gemstone by a very large gemstone of the same type</w:t>
      </w:r>
      <w:r w:rsidR="00483B1D" w:rsidRPr="00A40C8C">
        <w:t>—</w:t>
      </w:r>
      <w:r w:rsidRPr="00A40C8C">
        <w:t xml:space="preserve">and several together can draw the </w:t>
      </w:r>
      <w:r w:rsidR="00EE2FDC">
        <w:t>L</w:t>
      </w:r>
      <w:r w:rsidRPr="00A40C8C">
        <w:t>ight out quickly.</w:t>
      </w:r>
      <w:r w:rsidR="0004281A">
        <w:t xml:space="preserve"> </w:t>
      </w:r>
      <w:r w:rsidRPr="00A40C8C">
        <w:t>The method</w:t>
      </w:r>
      <w:r w:rsidR="00766B15">
        <w:t>’</w:t>
      </w:r>
      <w:r w:rsidRPr="00A40C8C">
        <w:t>s limitation is, of course, the fact that you need not merely acquire one gemstone for your fabrial, but several larger ones to withdraw the Stormlight.</w:t>
      </w:r>
    </w:p>
    <w:p w14:paraId="73C21FFC" w14:textId="4B032957" w:rsidR="00D10B5B" w:rsidRPr="00A40C8C" w:rsidRDefault="0059432C" w:rsidP="00C64968">
      <w:pPr>
        <w:pStyle w:val="Epigraph-Non-VerseEpi"/>
      </w:pPr>
      <w:r w:rsidRPr="00A40C8C">
        <w:t xml:space="preserve">Other methods must exist, as proven by the extremely large gemstone fabrials created by the Vriztl </w:t>
      </w:r>
      <w:r w:rsidR="002E5138">
        <w:t>G</w:t>
      </w:r>
      <w:r w:rsidRPr="00A40C8C">
        <w:t>uild out of Thaylenah.</w:t>
      </w:r>
      <w:r w:rsidR="0004281A">
        <w:t xml:space="preserve"> </w:t>
      </w:r>
      <w:r w:rsidRPr="00A40C8C">
        <w:t xml:space="preserve">If </w:t>
      </w:r>
      <w:r w:rsidR="00B7226F">
        <w:t>H</w:t>
      </w:r>
      <w:r w:rsidRPr="00A40C8C">
        <w:t>er Majesty would please repeat my request to the guild, this secret is of vital importance to the war effort.</w:t>
      </w:r>
    </w:p>
    <w:p w14:paraId="4F0EFAF8" w14:textId="2022C9CB" w:rsidR="00EB2932" w:rsidRDefault="00483B1D" w:rsidP="00C64968">
      <w:pPr>
        <w:pStyle w:val="Epigraph-SourceEpisrc"/>
      </w:pPr>
      <w:r>
        <w:t>—</w:t>
      </w:r>
      <w:r w:rsidR="0059432C">
        <w:t xml:space="preserve">Lecture on </w:t>
      </w:r>
      <w:r w:rsidR="00EB2932">
        <w:t>f</w:t>
      </w:r>
      <w:r w:rsidR="0059432C">
        <w:t xml:space="preserve">abrial </w:t>
      </w:r>
      <w:r w:rsidR="00EB2932">
        <w:t>m</w:t>
      </w:r>
      <w:r w:rsidR="0059432C">
        <w:t>echanics presented</w:t>
      </w:r>
      <w:r w:rsidR="00EB2932">
        <w:t xml:space="preserve"> </w:t>
      </w:r>
      <w:r w:rsidR="0059432C">
        <w:t>by Navani Kholin</w:t>
      </w:r>
    </w:p>
    <w:p w14:paraId="0B13DB53" w14:textId="482877E9" w:rsidR="00D10B5B" w:rsidRDefault="0059432C" w:rsidP="00C64968">
      <w:pPr>
        <w:pStyle w:val="Epigraph-SourceEpisrc"/>
      </w:pPr>
      <w:r>
        <w:t xml:space="preserve">to the </w:t>
      </w:r>
      <w:r w:rsidR="00EB2932">
        <w:t>c</w:t>
      </w:r>
      <w:r>
        <w:t>oalition of</w:t>
      </w:r>
      <w:r w:rsidR="00EB2932">
        <w:t xml:space="preserve"> m</w:t>
      </w:r>
      <w:r>
        <w:t>onarchs, Urithiru, Jesevan, 1175</w:t>
      </w:r>
    </w:p>
    <w:p w14:paraId="13D1A3DF" w14:textId="7FC76283" w:rsidR="00D10B5B" w:rsidRDefault="0059432C" w:rsidP="00684D30">
      <w:pPr>
        <w:pStyle w:val="Body-TextTx"/>
      </w:pPr>
      <w:r>
        <w:t>When they awoke, Radiant immediately took charge and assessed the situation.</w:t>
      </w:r>
      <w:r w:rsidR="0004281A">
        <w:t xml:space="preserve"> </w:t>
      </w:r>
      <w:r>
        <w:t>She had a sack over her head, so nobody saw her disorientation, and she was careful not to move and warn her captors.</w:t>
      </w:r>
      <w:r w:rsidR="0004281A">
        <w:t xml:space="preserve"> </w:t>
      </w:r>
      <w:r>
        <w:t>Shallan had fortunately attached her Lightweaving in such a way that it would keep up their illusory face even while they were unconscious.</w:t>
      </w:r>
    </w:p>
    <w:p w14:paraId="6C8855A3" w14:textId="1F333928" w:rsidR="00D10B5B" w:rsidRDefault="0059432C" w:rsidP="00684D30">
      <w:pPr>
        <w:pStyle w:val="Body-TextTx"/>
      </w:pPr>
      <w:r>
        <w:t>Radiant didn</w:t>
      </w:r>
      <w:r w:rsidR="00766B15">
        <w:t>’</w:t>
      </w:r>
      <w:r>
        <w:t>t appear to be bound, though she was being carried over someone</w:t>
      </w:r>
      <w:r w:rsidR="00766B15">
        <w:t>’</w:t>
      </w:r>
      <w:r>
        <w:t>s shoulder.</w:t>
      </w:r>
      <w:r w:rsidR="0004281A">
        <w:t xml:space="preserve"> </w:t>
      </w:r>
      <w:r>
        <w:t>He smelled of chulls.</w:t>
      </w:r>
      <w:r w:rsidR="0004281A">
        <w:t xml:space="preserve"> </w:t>
      </w:r>
      <w:r>
        <w:t>Or maybe it was the sack.</w:t>
      </w:r>
    </w:p>
    <w:p w14:paraId="454A2DD3" w14:textId="10C3F00E" w:rsidR="00D10B5B" w:rsidRDefault="0059432C" w:rsidP="00684D30">
      <w:pPr>
        <w:pStyle w:val="Body-TextTx"/>
      </w:pPr>
      <w:r>
        <w:t>Her body had activated her powers, healed her, and let her wake sooner than she would have otherwise.</w:t>
      </w:r>
      <w:r w:rsidR="0004281A">
        <w:t xml:space="preserve"> </w:t>
      </w:r>
      <w:r>
        <w:t>Radiant didn</w:t>
      </w:r>
      <w:r w:rsidR="00766B15">
        <w:t>’</w:t>
      </w:r>
      <w:r>
        <w:t>t like sneaking about or pretending, but she trusted that Veil and Shallan knew what they were doing.</w:t>
      </w:r>
      <w:r w:rsidR="0004281A">
        <w:t xml:space="preserve"> </w:t>
      </w:r>
      <w:r>
        <w:t xml:space="preserve">She instead did her part: judging the danger of the current </w:t>
      </w:r>
      <w:r>
        <w:lastRenderedPageBreak/>
        <w:t>situation.</w:t>
      </w:r>
    </w:p>
    <w:p w14:paraId="49CCC8CD" w14:textId="4AB6BA80" w:rsidR="00D10B5B" w:rsidRDefault="0059432C" w:rsidP="00684D30">
      <w:pPr>
        <w:pStyle w:val="Body-TextTx"/>
      </w:pPr>
      <w:r>
        <w:t xml:space="preserve">She seemed to be fine, </w:t>
      </w:r>
      <w:r w:rsidR="0041266E">
        <w:t>though</w:t>
      </w:r>
      <w:r>
        <w:t xml:space="preserve"> </w:t>
      </w:r>
      <w:r w:rsidR="0041266E">
        <w:t>un</w:t>
      </w:r>
      <w:r>
        <w:t>comfortable.</w:t>
      </w:r>
      <w:r w:rsidR="0004281A">
        <w:t xml:space="preserve"> </w:t>
      </w:r>
      <w:r>
        <w:t>Her head kept bouncing into the man</w:t>
      </w:r>
      <w:r w:rsidR="00766B15">
        <w:t>’</w:t>
      </w:r>
      <w:r>
        <w:t>s back, pressing the sack against her face with each step.</w:t>
      </w:r>
      <w:r w:rsidR="0004281A">
        <w:t xml:space="preserve"> </w:t>
      </w:r>
      <w:r>
        <w:t>Deep down, she felt satisfaction from Veil.</w:t>
      </w:r>
      <w:r w:rsidR="0004281A">
        <w:t xml:space="preserve"> </w:t>
      </w:r>
      <w:r>
        <w:t>They</w:t>
      </w:r>
      <w:r w:rsidR="00766B15">
        <w:t>’</w:t>
      </w:r>
      <w:r>
        <w:t>d nearly given up on this mission.</w:t>
      </w:r>
      <w:r w:rsidR="0004281A">
        <w:t xml:space="preserve"> </w:t>
      </w:r>
      <w:r>
        <w:t>It was nice to know that all their work hadn</w:t>
      </w:r>
      <w:r w:rsidR="00766B15">
        <w:t>’</w:t>
      </w:r>
      <w:r>
        <w:t>t been in vain.</w:t>
      </w:r>
    </w:p>
    <w:p w14:paraId="50402F72" w14:textId="00DC451C" w:rsidR="00D10B5B" w:rsidRDefault="0059432C" w:rsidP="00684D30">
      <w:pPr>
        <w:pStyle w:val="Body-TextTx"/>
      </w:pPr>
      <w:r>
        <w:t>Now, where were they taking her?</w:t>
      </w:r>
      <w:r w:rsidR="0004281A">
        <w:t xml:space="preserve"> </w:t>
      </w:r>
      <w:r>
        <w:t>That had proven one of the biggest mysteries: where the Sons of Honor held their little meetings.</w:t>
      </w:r>
      <w:r w:rsidR="0004281A">
        <w:t xml:space="preserve"> </w:t>
      </w:r>
      <w:r>
        <w:t>Shallan</w:t>
      </w:r>
      <w:r w:rsidR="00766B15">
        <w:t>’</w:t>
      </w:r>
      <w:r>
        <w:t>s team had managed to get one person into the group months ago, but he hadn</w:t>
      </w:r>
      <w:r w:rsidR="00766B15">
        <w:t>’</w:t>
      </w:r>
      <w:r>
        <w:t>t been important enough to be given the information they needed.</w:t>
      </w:r>
      <w:r w:rsidR="0004281A">
        <w:t xml:space="preserve"> </w:t>
      </w:r>
      <w:r>
        <w:t>A lighteyes had been required.</w:t>
      </w:r>
    </w:p>
    <w:p w14:paraId="4969137D" w14:textId="0038375B" w:rsidR="00D10B5B" w:rsidRDefault="0059432C" w:rsidP="00684D30">
      <w:pPr>
        <w:pStyle w:val="Body-TextTx"/>
      </w:pPr>
      <w:r>
        <w:t>They suspected Ialai had taken over the cult, now that Amaram was dead.</w:t>
      </w:r>
      <w:r w:rsidR="0004281A">
        <w:t xml:space="preserve"> </w:t>
      </w:r>
      <w:r>
        <w:t>Her faction was planning to seize the Oathgate at the center of the Shattered Plains.</w:t>
      </w:r>
      <w:r w:rsidR="0004281A">
        <w:t xml:space="preserve"> </w:t>
      </w:r>
      <w:r>
        <w:t>Unfortunately, Radiant didn</w:t>
      </w:r>
      <w:r w:rsidR="00766B15">
        <w:t>’</w:t>
      </w:r>
      <w:r>
        <w:t xml:space="preserve">t have proof of these facts, and she would </w:t>
      </w:r>
      <w:r w:rsidRPr="00CC5738">
        <w:rPr>
          <w:rStyle w:val="itali"/>
        </w:rPr>
        <w:t>not</w:t>
      </w:r>
      <w:r>
        <w:t xml:space="preserve"> move against Ialai without solid proof.</w:t>
      </w:r>
      <w:r w:rsidR="0004281A">
        <w:t xml:space="preserve"> </w:t>
      </w:r>
      <w:r>
        <w:t>Dalinar agreed with her, particularly after what Adolin had done to Ialai</w:t>
      </w:r>
      <w:r w:rsidR="00766B15">
        <w:t>’</w:t>
      </w:r>
      <w:r>
        <w:t>s husband.</w:t>
      </w:r>
    </w:p>
    <w:p w14:paraId="5F1D6B8A" w14:textId="0F88A53A" w:rsidR="00D10B5B" w:rsidRDefault="0059432C" w:rsidP="00684D30">
      <w:pPr>
        <w:pStyle w:val="Body-TextTx"/>
      </w:pPr>
      <w:r w:rsidRPr="00CC5738">
        <w:rPr>
          <w:rStyle w:val="itali"/>
        </w:rPr>
        <w:t>Too bad he didn</w:t>
      </w:r>
      <w:r w:rsidR="00766B15">
        <w:rPr>
          <w:rStyle w:val="itali"/>
        </w:rPr>
        <w:t>’</w:t>
      </w:r>
      <w:r w:rsidRPr="00CC5738">
        <w:rPr>
          <w:rStyle w:val="itali"/>
        </w:rPr>
        <w:t>t find a way to finish off the pair of them,</w:t>
      </w:r>
      <w:r>
        <w:t xml:space="preserve"> Veil thought.</w:t>
      </w:r>
    </w:p>
    <w:p w14:paraId="06B371C4" w14:textId="10657BB3" w:rsidR="00D10B5B" w:rsidRDefault="0059432C" w:rsidP="00684D30">
      <w:pPr>
        <w:pStyle w:val="Body-TextTx"/>
      </w:pPr>
      <w:r w:rsidRPr="00CC5738">
        <w:rPr>
          <w:rStyle w:val="itali"/>
        </w:rPr>
        <w:t>That would not have been right,</w:t>
      </w:r>
      <w:r>
        <w:t xml:space="preserve"> Radiant thought back.</w:t>
      </w:r>
      <w:r w:rsidR="0004281A">
        <w:t xml:space="preserve"> </w:t>
      </w:r>
      <w:r w:rsidRPr="00CC5738">
        <w:rPr>
          <w:rStyle w:val="itali"/>
        </w:rPr>
        <w:t>Ialai was no threat to him then.</w:t>
      </w:r>
    </w:p>
    <w:p w14:paraId="2D201D82" w14:textId="131F4336" w:rsidR="00D10B5B" w:rsidRDefault="0059432C" w:rsidP="00684D30">
      <w:pPr>
        <w:pStyle w:val="Body-TextTx"/>
      </w:pPr>
      <w:r>
        <w:t>Shallan didn</w:t>
      </w:r>
      <w:r w:rsidR="00766B15">
        <w:t>’</w:t>
      </w:r>
      <w:r>
        <w:t>t agree, and naturally Veil didn</w:t>
      </w:r>
      <w:r w:rsidR="00766B15">
        <w:t>’</w:t>
      </w:r>
      <w:r>
        <w:t>t either, so Radiant let the matter drop.</w:t>
      </w:r>
      <w:r w:rsidR="0004281A">
        <w:t xml:space="preserve"> </w:t>
      </w:r>
      <w:r>
        <w:t>Hopefully Pattern was still following at a distance as instructed.</w:t>
      </w:r>
      <w:r w:rsidR="0004281A">
        <w:t xml:space="preserve"> </w:t>
      </w:r>
      <w:r>
        <w:t>Once the group stopped and began initiating Radiant, the spren would fetch Adolin and the soldiers in case she needed extraction.</w:t>
      </w:r>
    </w:p>
    <w:p w14:paraId="4418CBA2" w14:textId="1ED3AC99" w:rsidR="00D10B5B" w:rsidRDefault="0059432C" w:rsidP="00684D30">
      <w:pPr>
        <w:pStyle w:val="Body-TextTx"/>
      </w:pPr>
      <w:r>
        <w:t>Eventually her captors halted, and rough hands hauled her off the shoulder.</w:t>
      </w:r>
      <w:r w:rsidR="0004281A">
        <w:t xml:space="preserve"> </w:t>
      </w:r>
      <w:r>
        <w:t>She closed her eyes and forced herself to remain limp as they set her on the ground.</w:t>
      </w:r>
      <w:r w:rsidR="0004281A">
        <w:t xml:space="preserve"> </w:t>
      </w:r>
      <w:r>
        <w:t>Wet and slimy rock, someplace cool.</w:t>
      </w:r>
      <w:r w:rsidR="0004281A">
        <w:t xml:space="preserve"> </w:t>
      </w:r>
      <w:r>
        <w:t>The sack came off, and she smelled something pungent.</w:t>
      </w:r>
      <w:r w:rsidR="0004281A">
        <w:t xml:space="preserve"> </w:t>
      </w:r>
      <w:r>
        <w:t>When she didn</w:t>
      </w:r>
      <w:r w:rsidR="00766B15">
        <w:t>’</w:t>
      </w:r>
      <w:r>
        <w:t>t stir fast enough, someone dumped water on her head.</w:t>
      </w:r>
    </w:p>
    <w:p w14:paraId="0648E3AA" w14:textId="25B6A259" w:rsidR="00D10B5B" w:rsidRDefault="0059432C" w:rsidP="00684D30">
      <w:pPr>
        <w:pStyle w:val="Body-TextTx"/>
      </w:pPr>
      <w:r>
        <w:lastRenderedPageBreak/>
        <w:t>It was time for Veil to take over.</w:t>
      </w:r>
      <w:r w:rsidR="0004281A">
        <w:t xml:space="preserve"> </w:t>
      </w:r>
      <w:r>
        <w:t xml:space="preserve">She gasped </w:t>
      </w:r>
      <w:r w:rsidR="00766B15">
        <w:t>“</w:t>
      </w:r>
      <w:r>
        <w:t>awake,</w:t>
      </w:r>
      <w:r w:rsidR="00766B15">
        <w:t>”</w:t>
      </w:r>
      <w:r>
        <w:t xml:space="preserve"> shoving aside her first instinct, which was to grab a knife and make short work of whoever had drenched her.</w:t>
      </w:r>
      <w:r w:rsidR="0004281A">
        <w:t xml:space="preserve"> </w:t>
      </w:r>
      <w:r>
        <w:t>Veil wiped her eyes with her safehand sleeve, and found herself someplace dank and humid.</w:t>
      </w:r>
      <w:r w:rsidR="0004281A">
        <w:t xml:space="preserve"> </w:t>
      </w:r>
      <w:r>
        <w:t>Plants on the stone walls had pulled in at the ruckus, and the sky was a distant crack high in the air.</w:t>
      </w:r>
      <w:r w:rsidR="0004281A">
        <w:t xml:space="preserve"> </w:t>
      </w:r>
      <w:r>
        <w:t>Lifespren bobbed around many thick plants and vines.</w:t>
      </w:r>
    </w:p>
    <w:p w14:paraId="3552B41F" w14:textId="105C4B62" w:rsidR="00D10B5B" w:rsidRDefault="0059432C" w:rsidP="00684D30">
      <w:pPr>
        <w:pStyle w:val="Body-TextTx"/>
      </w:pPr>
      <w:r>
        <w:t>She was in one of the chasms. Kelek</w:t>
      </w:r>
      <w:r w:rsidR="00766B15">
        <w:t>’</w:t>
      </w:r>
      <w:r>
        <w:t xml:space="preserve">s breath! How had they carried her down into the </w:t>
      </w:r>
      <w:r w:rsidRPr="00CC5738">
        <w:rPr>
          <w:rStyle w:val="itali"/>
        </w:rPr>
        <w:t>chasms</w:t>
      </w:r>
      <w:r>
        <w:t xml:space="preserve"> without anyone seeing?</w:t>
      </w:r>
    </w:p>
    <w:p w14:paraId="40D4C80D" w14:textId="06C6AB4E" w:rsidR="00D10B5B" w:rsidRDefault="0059432C" w:rsidP="00684D30">
      <w:pPr>
        <w:pStyle w:val="Body-TextTx"/>
      </w:pPr>
      <w:r>
        <w:t>A group of people in black robes stood around her, each holding a brightly shining diamond broam in one palm.</w:t>
      </w:r>
      <w:r w:rsidR="0004281A">
        <w:t xml:space="preserve"> </w:t>
      </w:r>
      <w:r>
        <w:t>She blinked at the sharp light.</w:t>
      </w:r>
      <w:r w:rsidR="0004281A">
        <w:t xml:space="preserve"> </w:t>
      </w:r>
      <w:r>
        <w:t>Their hoods looked a fair bit more comfortable than her sack.</w:t>
      </w:r>
      <w:r w:rsidR="0004281A">
        <w:t xml:space="preserve"> </w:t>
      </w:r>
      <w:r>
        <w:t xml:space="preserve">Each robe was embroidered with the </w:t>
      </w:r>
      <w:r w:rsidR="00F32899">
        <w:t>D</w:t>
      </w:r>
      <w:r>
        <w:t xml:space="preserve">ouble </w:t>
      </w:r>
      <w:r w:rsidR="00F32899">
        <w:t>E</w:t>
      </w:r>
      <w:r>
        <w:t>ye of the Almighty, and Shallan had a fleeting thought, wondering at the seamstress they</w:t>
      </w:r>
      <w:r w:rsidR="00766B15">
        <w:t>’</w:t>
      </w:r>
      <w:r>
        <w:t>d hired to do all this work.</w:t>
      </w:r>
      <w:r w:rsidR="0004281A">
        <w:t xml:space="preserve"> </w:t>
      </w:r>
      <w:r>
        <w:t>What had they told her?</w:t>
      </w:r>
      <w:r w:rsidR="0004281A">
        <w:t xml:space="preserve"> </w:t>
      </w:r>
      <w:r w:rsidR="00766B15">
        <w:t>“</w:t>
      </w:r>
      <w:r>
        <w:t>Yes, we want twenty identical, mysterious robes, sewn with ancient arcane symbols.</w:t>
      </w:r>
      <w:r w:rsidR="0004281A">
        <w:t xml:space="preserve"> </w:t>
      </w:r>
      <w:r>
        <w:t>They</w:t>
      </w:r>
      <w:r w:rsidR="00766B15">
        <w:t>’</w:t>
      </w:r>
      <w:r>
        <w:t>re for</w:t>
      </w:r>
      <w:r w:rsidR="00766B15">
        <w:t> . . .</w:t>
      </w:r>
      <w:r w:rsidR="00483B1D">
        <w:t xml:space="preserve"> </w:t>
      </w:r>
      <w:r>
        <w:t>parties.</w:t>
      </w:r>
      <w:r w:rsidR="00766B15">
        <w:t>”</w:t>
      </w:r>
    </w:p>
    <w:p w14:paraId="3E0B7CCE" w14:textId="77777777" w:rsidR="00D10B5B" w:rsidRDefault="0059432C" w:rsidP="00684D30">
      <w:pPr>
        <w:pStyle w:val="Body-TextTx"/>
      </w:pPr>
      <w:r>
        <w:t>Forcing herself to stay in character, Veil gazed up with wonder and confusion, then shied back against the chasm wall, startling a cremling with dark purple colorings.</w:t>
      </w:r>
    </w:p>
    <w:p w14:paraId="59BFBBC2" w14:textId="24909BC3" w:rsidR="00D10B5B" w:rsidRDefault="0059432C" w:rsidP="00684D30">
      <w:pPr>
        <w:pStyle w:val="Body-TextTx"/>
      </w:pPr>
      <w:r>
        <w:t>A figure at the front spoke first, his voice deep and resonant.</w:t>
      </w:r>
      <w:r w:rsidR="0004281A">
        <w:t xml:space="preserve"> </w:t>
      </w:r>
      <w:r w:rsidR="00766B15">
        <w:t>“</w:t>
      </w:r>
      <w:r>
        <w:t>Chanasha Hasareh, you have a fine and reputable name.</w:t>
      </w:r>
      <w:r w:rsidR="0004281A">
        <w:t xml:space="preserve"> </w:t>
      </w:r>
      <w:r>
        <w:t>After the legacy of Chanara</w:t>
      </w:r>
      <w:r w:rsidR="00865703">
        <w:t>na</w:t>
      </w:r>
      <w:r>
        <w:t>ch</w:t>
      </w:r>
      <w:r w:rsidR="00766B15">
        <w:t>’</w:t>
      </w:r>
      <w:r w:rsidR="00865703">
        <w:t>Elin</w:t>
      </w:r>
      <w:r>
        <w:t>, Herald of the Common Man.</w:t>
      </w:r>
      <w:r w:rsidR="0004281A">
        <w:t xml:space="preserve"> </w:t>
      </w:r>
      <w:r>
        <w:t>Do you truly wish for their return?</w:t>
      </w:r>
      <w:r w:rsidR="00766B15">
        <w:t>”</w:t>
      </w:r>
    </w:p>
    <w:p w14:paraId="2B92E1E9" w14:textId="68BDA8A4" w:rsidR="00D10B5B" w:rsidRDefault="00766B15" w:rsidP="00684D30">
      <w:pPr>
        <w:pStyle w:val="Body-TextTx"/>
      </w:pPr>
      <w:r>
        <w:t>“</w:t>
      </w:r>
      <w:r w:rsidR="0059432C">
        <w:t>I</w:t>
      </w:r>
      <w:r>
        <w:t> . . .”</w:t>
      </w:r>
      <w:r w:rsidR="0059432C">
        <w:t xml:space="preserve"> Veil raised her hand before the light of the spheres.</w:t>
      </w:r>
      <w:r w:rsidR="0004281A">
        <w:t xml:space="preserve"> </w:t>
      </w:r>
      <w:r>
        <w:t>“</w:t>
      </w:r>
      <w:r w:rsidR="0059432C">
        <w:t>What is this?</w:t>
      </w:r>
      <w:r w:rsidR="0004281A">
        <w:t xml:space="preserve"> </w:t>
      </w:r>
      <w:r w:rsidR="0059432C">
        <w:t>What is happening?</w:t>
      </w:r>
      <w:r>
        <w:t>”</w:t>
      </w:r>
      <w:r w:rsidR="0004281A">
        <w:t xml:space="preserve"> </w:t>
      </w:r>
      <w:r w:rsidR="0059432C" w:rsidRPr="00CC5738">
        <w:rPr>
          <w:rStyle w:val="itali"/>
        </w:rPr>
        <w:t>And which one of you is Ialai Sadeas?</w:t>
      </w:r>
    </w:p>
    <w:p w14:paraId="3CF178B8" w14:textId="30B9399B" w:rsidR="00D10B5B" w:rsidRDefault="00766B15" w:rsidP="00684D30">
      <w:pPr>
        <w:pStyle w:val="Body-TextTx"/>
      </w:pPr>
      <w:r>
        <w:t>“</w:t>
      </w:r>
      <w:r w:rsidR="0059432C">
        <w:t>We are the Sons of Honor,</w:t>
      </w:r>
      <w:r>
        <w:t>”</w:t>
      </w:r>
      <w:r w:rsidR="0059432C">
        <w:t xml:space="preserve"> another figure said.</w:t>
      </w:r>
      <w:r w:rsidR="0004281A">
        <w:t xml:space="preserve"> </w:t>
      </w:r>
      <w:r w:rsidR="0059432C">
        <w:t>Female this time, but not Ialai.</w:t>
      </w:r>
      <w:r w:rsidR="0004281A">
        <w:t xml:space="preserve"> </w:t>
      </w:r>
      <w:r>
        <w:t>“</w:t>
      </w:r>
      <w:r w:rsidR="0059432C">
        <w:t>It is our sworn and sacred duty to usher in the return of the Heralds, the return of storms, and the return of our god</w:t>
      </w:r>
      <w:r w:rsidR="00483B1D">
        <w:t>—</w:t>
      </w:r>
      <w:r w:rsidR="0059432C">
        <w:t>the Almighty.</w:t>
      </w:r>
      <w:r>
        <w:t>”</w:t>
      </w:r>
    </w:p>
    <w:p w14:paraId="16B0F2DA" w14:textId="53A15291" w:rsidR="00D10B5B" w:rsidRDefault="00766B15" w:rsidP="00684D30">
      <w:pPr>
        <w:pStyle w:val="Body-TextTx"/>
      </w:pPr>
      <w:r>
        <w:lastRenderedPageBreak/>
        <w:t>“</w:t>
      </w:r>
      <w:r w:rsidR="0059432C">
        <w:t>I</w:t>
      </w:r>
      <w:r>
        <w:t> . . .”</w:t>
      </w:r>
      <w:r w:rsidR="0059432C">
        <w:t xml:space="preserve"> Veil licked her lips.</w:t>
      </w:r>
      <w:r w:rsidR="0004281A">
        <w:t xml:space="preserve"> </w:t>
      </w:r>
      <w:r>
        <w:t>“</w:t>
      </w:r>
      <w:r w:rsidR="0059432C">
        <w:t>I don</w:t>
      </w:r>
      <w:r>
        <w:t>’</w:t>
      </w:r>
      <w:r w:rsidR="0059432C">
        <w:t>t understand.</w:t>
      </w:r>
      <w:r>
        <w:t>”</w:t>
      </w:r>
    </w:p>
    <w:p w14:paraId="1D615E07" w14:textId="08F8A9D8" w:rsidR="00D10B5B" w:rsidRDefault="00766B15" w:rsidP="00684D30">
      <w:pPr>
        <w:pStyle w:val="Body-TextTx"/>
      </w:pPr>
      <w:r>
        <w:t>“</w:t>
      </w:r>
      <w:r w:rsidR="0059432C">
        <w:t>You will,</w:t>
      </w:r>
      <w:r>
        <w:t>”</w:t>
      </w:r>
      <w:r w:rsidR="0059432C">
        <w:t xml:space="preserve"> the first voice said.</w:t>
      </w:r>
      <w:r w:rsidR="0004281A">
        <w:t xml:space="preserve"> </w:t>
      </w:r>
      <w:r>
        <w:t>“</w:t>
      </w:r>
      <w:r w:rsidR="0059432C">
        <w:t>We</w:t>
      </w:r>
      <w:r>
        <w:t>’</w:t>
      </w:r>
      <w:r w:rsidR="0059432C">
        <w:t>ve been watching you, and we find your passion to be worthy.</w:t>
      </w:r>
      <w:r w:rsidR="0004281A">
        <w:t xml:space="preserve"> </w:t>
      </w:r>
      <w:r w:rsidR="0059432C">
        <w:t>You wish to oust the false king, the Blackthorn, and see the kingdom rightfully returned to the highprinces?</w:t>
      </w:r>
      <w:r w:rsidR="0004281A">
        <w:t xml:space="preserve"> </w:t>
      </w:r>
      <w:r w:rsidR="0059432C">
        <w:t>You wish the justice of the Almighty to fall upon the wicked?</w:t>
      </w:r>
      <w:r>
        <w:t>”</w:t>
      </w:r>
    </w:p>
    <w:p w14:paraId="3B60FB4D" w14:textId="0ED0A7F8" w:rsidR="00D10B5B" w:rsidRDefault="00766B15" w:rsidP="00684D30">
      <w:pPr>
        <w:pStyle w:val="Body-TextTx"/>
      </w:pPr>
      <w:r>
        <w:t>“</w:t>
      </w:r>
      <w:r w:rsidR="0059432C">
        <w:t>Of course,</w:t>
      </w:r>
      <w:r>
        <w:t>”</w:t>
      </w:r>
      <w:r w:rsidR="0059432C">
        <w:t xml:space="preserve"> Veil said.</w:t>
      </w:r>
    </w:p>
    <w:p w14:paraId="12957AC3" w14:textId="5A470FCD" w:rsidR="00D10B5B" w:rsidRDefault="00766B15" w:rsidP="00684D30">
      <w:pPr>
        <w:pStyle w:val="Body-TextTx"/>
      </w:pPr>
      <w:r>
        <w:t>“</w:t>
      </w:r>
      <w:r w:rsidR="0059432C">
        <w:t>Excellent,</w:t>
      </w:r>
      <w:r>
        <w:t>”</w:t>
      </w:r>
      <w:r w:rsidR="0059432C">
        <w:t xml:space="preserve"> the woman said.</w:t>
      </w:r>
      <w:r w:rsidR="0004281A">
        <w:t xml:space="preserve"> </w:t>
      </w:r>
      <w:r>
        <w:t>“</w:t>
      </w:r>
      <w:r w:rsidR="0059432C">
        <w:t>Our faith in you is well placed.</w:t>
      </w:r>
      <w:r>
        <w:t>”</w:t>
      </w:r>
      <w:r w:rsidR="0004281A">
        <w:t xml:space="preserve"> </w:t>
      </w:r>
      <w:r w:rsidR="0059432C">
        <w:t>Veil was pretty sure that was Ulina, a member of Ialai</w:t>
      </w:r>
      <w:r>
        <w:t>’</w:t>
      </w:r>
      <w:r w:rsidR="0059432C">
        <w:t>s inner circle.</w:t>
      </w:r>
      <w:r w:rsidR="0004281A">
        <w:t xml:space="preserve"> </w:t>
      </w:r>
      <w:r w:rsidR="0059432C">
        <w:t>She</w:t>
      </w:r>
      <w:r>
        <w:t>’</w:t>
      </w:r>
      <w:r w:rsidR="0059432C">
        <w:t>d initially been an unimportant lighteyed scribe, but was rapidly climbing the social ladder in the new power dynamic of the warcamps.</w:t>
      </w:r>
    </w:p>
    <w:p w14:paraId="0B9350C0" w14:textId="7BCF9036" w:rsidR="00D10B5B" w:rsidRDefault="0059432C" w:rsidP="00684D30">
      <w:pPr>
        <w:pStyle w:val="Body-TextTx"/>
      </w:pPr>
      <w:r>
        <w:t>Unfortunately, if Ulina was here, Ialai probably was not.</w:t>
      </w:r>
      <w:r w:rsidR="0004281A">
        <w:t xml:space="preserve"> </w:t>
      </w:r>
      <w:r>
        <w:t>The highprincess often sent Ulina to do things she did not wish to do herself.</w:t>
      </w:r>
      <w:r w:rsidR="0004281A">
        <w:t xml:space="preserve"> </w:t>
      </w:r>
      <w:r>
        <w:t>That indicated Veil had failed in at least one of her goals: she hadn</w:t>
      </w:r>
      <w:r w:rsidR="00766B15">
        <w:t>’</w:t>
      </w:r>
      <w:r>
        <w:t xml:space="preserve">t made </w:t>
      </w:r>
      <w:r w:rsidR="00766B15">
        <w:t>“</w:t>
      </w:r>
      <w:r>
        <w:t>Chanasha</w:t>
      </w:r>
      <w:r w:rsidR="00766B15">
        <w:t>”</w:t>
      </w:r>
      <w:r>
        <w:t xml:space="preserve"> seem important enough to deserve special attention.</w:t>
      </w:r>
    </w:p>
    <w:p w14:paraId="2D8D9B49" w14:textId="3E2BF531" w:rsidR="00D10B5B" w:rsidRDefault="00766B15" w:rsidP="00684D30">
      <w:pPr>
        <w:pStyle w:val="Body-TextTx"/>
      </w:pPr>
      <w:r>
        <w:t>“</w:t>
      </w:r>
      <w:r w:rsidR="0059432C">
        <w:t>We guided the return of the Radiants,</w:t>
      </w:r>
      <w:r>
        <w:t>”</w:t>
      </w:r>
      <w:r w:rsidR="0059432C">
        <w:t xml:space="preserve"> the man said.</w:t>
      </w:r>
      <w:r w:rsidR="0004281A">
        <w:t xml:space="preserve"> </w:t>
      </w:r>
      <w:r>
        <w:t>“</w:t>
      </w:r>
      <w:r w:rsidR="0059432C">
        <w:t>Have you wondered why they appeared?</w:t>
      </w:r>
      <w:r w:rsidR="0004281A">
        <w:t xml:space="preserve"> </w:t>
      </w:r>
      <w:r w:rsidR="0059432C">
        <w:t>Why all of this</w:t>
      </w:r>
      <w:r w:rsidR="00483B1D">
        <w:t>—</w:t>
      </w:r>
      <w:r w:rsidR="0059432C">
        <w:t>the Everstorm, the awakening of the parshmen</w:t>
      </w:r>
      <w:r w:rsidR="00483B1D">
        <w:t>—</w:t>
      </w:r>
      <w:r w:rsidR="0059432C">
        <w:t>is happening?</w:t>
      </w:r>
      <w:r w:rsidR="0004281A">
        <w:t xml:space="preserve"> </w:t>
      </w:r>
      <w:r w:rsidR="0059432C" w:rsidRPr="00CC5738">
        <w:rPr>
          <w:rStyle w:val="itali"/>
        </w:rPr>
        <w:t>We</w:t>
      </w:r>
      <w:r w:rsidR="0059432C">
        <w:t xml:space="preserve"> orchestrated it.</w:t>
      </w:r>
      <w:r w:rsidR="0004281A">
        <w:t xml:space="preserve"> </w:t>
      </w:r>
      <w:r w:rsidR="0059432C" w:rsidRPr="00CC5738">
        <w:rPr>
          <w:rStyle w:val="itali"/>
        </w:rPr>
        <w:t>We</w:t>
      </w:r>
      <w:r w:rsidR="0059432C">
        <w:t xml:space="preserve"> are the grand architects of the future of Roshar.</w:t>
      </w:r>
      <w:r>
        <w:t>”</w:t>
      </w:r>
    </w:p>
    <w:p w14:paraId="2C8B0893" w14:textId="30E60261" w:rsidR="00D10B5B" w:rsidRDefault="0059432C" w:rsidP="00684D30">
      <w:pPr>
        <w:pStyle w:val="Body-TextTx"/>
      </w:pPr>
      <w:r>
        <w:t>Pattern would have enjoyed that lie.</w:t>
      </w:r>
      <w:r w:rsidR="0004281A">
        <w:t xml:space="preserve"> </w:t>
      </w:r>
      <w:r>
        <w:t>Veil found it wanting.</w:t>
      </w:r>
      <w:r w:rsidR="0004281A">
        <w:t xml:space="preserve"> </w:t>
      </w:r>
      <w:r>
        <w:t>A good lie, the delicious kind, hinted at hidden grandeur or further secrets.</w:t>
      </w:r>
      <w:r w:rsidR="0004281A">
        <w:t xml:space="preserve"> </w:t>
      </w:r>
      <w:r>
        <w:t>This was instead the lie of a drunken has-been at the bar, trying to drum up enough pity to get a free drink.</w:t>
      </w:r>
      <w:r w:rsidR="0004281A">
        <w:t xml:space="preserve"> </w:t>
      </w:r>
      <w:r>
        <w:t>It was more pathetic than interesting.</w:t>
      </w:r>
    </w:p>
    <w:p w14:paraId="6CD4CD0F" w14:textId="771D2E4F" w:rsidR="00D10B5B" w:rsidRDefault="0059432C" w:rsidP="00684D30">
      <w:pPr>
        <w:pStyle w:val="Body-TextTx"/>
      </w:pPr>
      <w:r>
        <w:t>Mraize had explained about this group and their efforts to bring back the Heralds</w:t>
      </w:r>
      <w:r w:rsidR="00483B1D">
        <w:t>—</w:t>
      </w:r>
      <w:r>
        <w:t>who had actually never been gone.</w:t>
      </w:r>
      <w:r w:rsidR="0004281A">
        <w:t xml:space="preserve"> </w:t>
      </w:r>
      <w:r>
        <w:t>Gavilar had led them along, used their resources</w:t>
      </w:r>
      <w:r w:rsidR="00483B1D">
        <w:t>—</w:t>
      </w:r>
      <w:r>
        <w:t>and their hearts</w:t>
      </w:r>
      <w:r w:rsidR="00483B1D">
        <w:t>—</w:t>
      </w:r>
      <w:r>
        <w:t>to further his own goals.</w:t>
      </w:r>
      <w:r w:rsidR="0004281A">
        <w:t xml:space="preserve"> </w:t>
      </w:r>
      <w:r>
        <w:t>During that time, they</w:t>
      </w:r>
      <w:r w:rsidR="00766B15">
        <w:t>’</w:t>
      </w:r>
      <w:r>
        <w:t>d briefly been important movers in the world.</w:t>
      </w:r>
    </w:p>
    <w:p w14:paraId="3ACBBA9A" w14:textId="0374074A" w:rsidR="00D10B5B" w:rsidRDefault="0059432C" w:rsidP="00684D30">
      <w:pPr>
        <w:pStyle w:val="Body-TextTx"/>
      </w:pPr>
      <w:r>
        <w:t>Much of that glory had faded when the old king had fallen, and Amaram had squandered the rest of it.</w:t>
      </w:r>
      <w:r w:rsidR="0004281A">
        <w:t xml:space="preserve"> </w:t>
      </w:r>
      <w:r>
        <w:t>These scattered remnants weren</w:t>
      </w:r>
      <w:r w:rsidR="00766B15">
        <w:t>’</w:t>
      </w:r>
      <w:r>
        <w:t>t architects of the future.</w:t>
      </w:r>
      <w:r w:rsidR="0004281A">
        <w:t xml:space="preserve"> </w:t>
      </w:r>
      <w:r>
        <w:t xml:space="preserve">They were a loose end, </w:t>
      </w:r>
      <w:r>
        <w:lastRenderedPageBreak/>
        <w:t>and even Radiant agreed that this task</w:t>
      </w:r>
      <w:r w:rsidR="00483B1D">
        <w:t>—</w:t>
      </w:r>
      <w:r>
        <w:t>given them by</w:t>
      </w:r>
      <w:r w:rsidR="00A80EDF">
        <w:t xml:space="preserve"> both</w:t>
      </w:r>
      <w:r>
        <w:t xml:space="preserve"> Dalinar and secretly Mraize</w:t>
      </w:r>
      <w:r w:rsidR="00483B1D">
        <w:t>—</w:t>
      </w:r>
      <w:r>
        <w:t>was worthy.</w:t>
      </w:r>
      <w:r w:rsidR="0004281A">
        <w:t xml:space="preserve"> </w:t>
      </w:r>
      <w:r>
        <w:t>It was time to end the Sons of Honor once and for all.</w:t>
      </w:r>
    </w:p>
    <w:p w14:paraId="34C26D0E" w14:textId="14558CB5" w:rsidR="00D10B5B" w:rsidRDefault="0059432C" w:rsidP="00684D30">
      <w:pPr>
        <w:pStyle w:val="Body-TextTx"/>
      </w:pPr>
      <w:r>
        <w:t>Veil looked up at the cultists, walking a careful line between appearing cautious</w:t>
      </w:r>
      <w:r w:rsidR="00CA242D">
        <w:t xml:space="preserve"> and</w:t>
      </w:r>
      <w:r>
        <w:t xml:space="preserve"> fawning.</w:t>
      </w:r>
      <w:r w:rsidR="0004281A">
        <w:t xml:space="preserve"> </w:t>
      </w:r>
      <w:r w:rsidR="00766B15">
        <w:t>“</w:t>
      </w:r>
      <w:r>
        <w:t>The Radiants.</w:t>
      </w:r>
      <w:r w:rsidR="0004281A">
        <w:t xml:space="preserve"> </w:t>
      </w:r>
      <w:r>
        <w:t>You</w:t>
      </w:r>
      <w:r w:rsidR="00766B15">
        <w:t>’</w:t>
      </w:r>
      <w:r>
        <w:t>re Radiant?</w:t>
      </w:r>
      <w:r w:rsidR="00766B15">
        <w:t>”</w:t>
      </w:r>
    </w:p>
    <w:p w14:paraId="21DE7406" w14:textId="64B05E6B" w:rsidR="00D10B5B" w:rsidRDefault="00766B15" w:rsidP="00684D30">
      <w:pPr>
        <w:pStyle w:val="Body-TextTx"/>
      </w:pPr>
      <w:r>
        <w:t>“</w:t>
      </w:r>
      <w:r w:rsidR="0059432C">
        <w:t>We are something greater,</w:t>
      </w:r>
      <w:r>
        <w:t>”</w:t>
      </w:r>
      <w:r w:rsidR="0059432C">
        <w:t xml:space="preserve"> the man said.</w:t>
      </w:r>
      <w:r w:rsidR="0004281A">
        <w:t xml:space="preserve"> </w:t>
      </w:r>
      <w:r>
        <w:t>“</w:t>
      </w:r>
      <w:r w:rsidR="0059432C">
        <w:t>But before we say more, you must be initiated.</w:t>
      </w:r>
      <w:r>
        <w:t>”</w:t>
      </w:r>
    </w:p>
    <w:p w14:paraId="6E15DE06" w14:textId="76940E86" w:rsidR="00D10B5B" w:rsidRDefault="00766B15" w:rsidP="00684D30">
      <w:pPr>
        <w:pStyle w:val="Body-TextTx"/>
      </w:pPr>
      <w:r>
        <w:t>“</w:t>
      </w:r>
      <w:r w:rsidR="0059432C">
        <w:t>I welcome any chance to serve,</w:t>
      </w:r>
      <w:r>
        <w:t>”</w:t>
      </w:r>
      <w:r w:rsidR="0059432C">
        <w:t xml:space="preserve"> Veil said, </w:t>
      </w:r>
      <w:r>
        <w:t>“</w:t>
      </w:r>
      <w:r w:rsidR="0059432C">
        <w:t>but</w:t>
      </w:r>
      <w:r>
        <w:t> . . .</w:t>
      </w:r>
      <w:r w:rsidR="00483B1D">
        <w:t xml:space="preserve"> </w:t>
      </w:r>
      <w:r w:rsidR="0059432C">
        <w:t>this is quite sudden.</w:t>
      </w:r>
      <w:r w:rsidR="0004281A">
        <w:t xml:space="preserve"> </w:t>
      </w:r>
      <w:r w:rsidR="0059432C">
        <w:t>How can I be sure you</w:t>
      </w:r>
      <w:r>
        <w:t>’</w:t>
      </w:r>
      <w:r w:rsidR="0059432C">
        <w:t>re not agents of the false king seeking to trap people like me?</w:t>
      </w:r>
      <w:r>
        <w:t>”</w:t>
      </w:r>
    </w:p>
    <w:p w14:paraId="57F36FD5" w14:textId="4E32BC27" w:rsidR="00D10B5B" w:rsidRDefault="00766B15" w:rsidP="00684D30">
      <w:pPr>
        <w:pStyle w:val="Body-TextTx"/>
      </w:pPr>
      <w:r>
        <w:t>“</w:t>
      </w:r>
      <w:r w:rsidR="0059432C">
        <w:t>All will be made clear in time,</w:t>
      </w:r>
      <w:r>
        <w:t>”</w:t>
      </w:r>
      <w:r w:rsidR="0059432C">
        <w:t xml:space="preserve"> the woman said.</w:t>
      </w:r>
    </w:p>
    <w:p w14:paraId="31162EB3" w14:textId="2F79DB98" w:rsidR="00D10B5B" w:rsidRDefault="00766B15" w:rsidP="00684D30">
      <w:pPr>
        <w:pStyle w:val="Body-TextTx"/>
      </w:pPr>
      <w:r>
        <w:t>“</w:t>
      </w:r>
      <w:r w:rsidR="0059432C">
        <w:t>And if I insist on proof?</w:t>
      </w:r>
      <w:r>
        <w:t>”</w:t>
      </w:r>
      <w:r w:rsidR="0059432C">
        <w:t xml:space="preserve"> Veil said.</w:t>
      </w:r>
    </w:p>
    <w:p w14:paraId="3B0A4738" w14:textId="3813A532" w:rsidR="00D10B5B" w:rsidRDefault="0059432C" w:rsidP="00684D30">
      <w:pPr>
        <w:pStyle w:val="Body-TextTx"/>
      </w:pPr>
      <w:r>
        <w:t>The figures glanced at one another.</w:t>
      </w:r>
      <w:r w:rsidR="0004281A">
        <w:t xml:space="preserve"> </w:t>
      </w:r>
      <w:r>
        <w:t>Veil got the feeling they hadn</w:t>
      </w:r>
      <w:r w:rsidR="00766B15">
        <w:t>’</w:t>
      </w:r>
      <w:r>
        <w:t>t encountered much resistance during their previous recruitments.</w:t>
      </w:r>
    </w:p>
    <w:p w14:paraId="145B000B" w14:textId="0ACBD779" w:rsidR="00D10B5B" w:rsidRDefault="00766B15" w:rsidP="00684D30">
      <w:pPr>
        <w:pStyle w:val="Body-TextTx"/>
      </w:pPr>
      <w:r>
        <w:t>“</w:t>
      </w:r>
      <w:r w:rsidR="0059432C">
        <w:t xml:space="preserve">We serve the </w:t>
      </w:r>
      <w:r w:rsidR="0059432C" w:rsidRPr="00CC5738">
        <w:rPr>
          <w:rStyle w:val="itali"/>
        </w:rPr>
        <w:t>rightful</w:t>
      </w:r>
      <w:r w:rsidR="0059432C">
        <w:t xml:space="preserve"> queen of Alethkar,</w:t>
      </w:r>
      <w:r>
        <w:t>”</w:t>
      </w:r>
      <w:r w:rsidR="0059432C">
        <w:t xml:space="preserve"> the woman finally said.</w:t>
      </w:r>
    </w:p>
    <w:p w14:paraId="021D7187" w14:textId="781B7C81" w:rsidR="00D10B5B" w:rsidRDefault="00766B15" w:rsidP="00684D30">
      <w:pPr>
        <w:pStyle w:val="Body-TextTx"/>
      </w:pPr>
      <w:r>
        <w:t>“</w:t>
      </w:r>
      <w:r w:rsidR="0059432C">
        <w:t>Ialai?</w:t>
      </w:r>
      <w:r>
        <w:t>”</w:t>
      </w:r>
      <w:r w:rsidR="0059432C">
        <w:t xml:space="preserve"> Veil breathed.</w:t>
      </w:r>
      <w:r w:rsidR="0004281A">
        <w:t xml:space="preserve"> </w:t>
      </w:r>
      <w:r>
        <w:t>“</w:t>
      </w:r>
      <w:r w:rsidR="0059432C">
        <w:t>Is she here?</w:t>
      </w:r>
      <w:r>
        <w:t>”</w:t>
      </w:r>
    </w:p>
    <w:p w14:paraId="3E98FF1E" w14:textId="52EFF97D" w:rsidR="00D10B5B" w:rsidRDefault="00766B15" w:rsidP="00684D30">
      <w:pPr>
        <w:pStyle w:val="Body-TextTx"/>
      </w:pPr>
      <w:r>
        <w:t>“</w:t>
      </w:r>
      <w:r w:rsidR="0059432C">
        <w:t>Initiation first,</w:t>
      </w:r>
      <w:r>
        <w:t>”</w:t>
      </w:r>
      <w:r w:rsidR="0059432C">
        <w:t xml:space="preserve"> the man said, gesturing to two others.</w:t>
      </w:r>
      <w:r w:rsidR="0004281A">
        <w:t xml:space="preserve"> </w:t>
      </w:r>
      <w:r w:rsidR="0059432C">
        <w:t>They approached Veil</w:t>
      </w:r>
      <w:r w:rsidR="00483B1D">
        <w:t>—</w:t>
      </w:r>
      <w:r w:rsidR="0059432C">
        <w:t>including a tall one whose robes came down only to midcalf.</w:t>
      </w:r>
      <w:r w:rsidR="0004281A">
        <w:t xml:space="preserve"> </w:t>
      </w:r>
      <w:r w:rsidR="0059432C">
        <w:t>He was notably rough as he grabbed her by the arms and hauled her upward, then repositioned her on her knees.</w:t>
      </w:r>
    </w:p>
    <w:p w14:paraId="0E7FE8C9" w14:textId="53B3717A" w:rsidR="00D10B5B" w:rsidRDefault="0059432C" w:rsidP="00684D30">
      <w:pPr>
        <w:pStyle w:val="Body-TextTx"/>
      </w:pPr>
      <w:r w:rsidRPr="00CC5738">
        <w:rPr>
          <w:rStyle w:val="itali"/>
        </w:rPr>
        <w:t>Remember that one,</w:t>
      </w:r>
      <w:r>
        <w:t xml:space="preserve"> she thought as the other figure removed a glowing device from a black sack.</w:t>
      </w:r>
      <w:r w:rsidR="0004281A">
        <w:t xml:space="preserve"> </w:t>
      </w:r>
      <w:r>
        <w:t>The fabrial was set with two bright garnets, and had a series of intricate wire loops.</w:t>
      </w:r>
    </w:p>
    <w:p w14:paraId="5C122B0E" w14:textId="1791C178" w:rsidR="00D10B5B" w:rsidRDefault="0059432C" w:rsidP="00684D30">
      <w:pPr>
        <w:pStyle w:val="Body-TextTx"/>
      </w:pPr>
      <w:r>
        <w:t>Shallan was particularly proud of that design.</w:t>
      </w:r>
      <w:r w:rsidR="0004281A">
        <w:t xml:space="preserve"> </w:t>
      </w:r>
      <w:r>
        <w:t>And although Veil had initially found it showy, she now recognized that was good for this group.</w:t>
      </w:r>
      <w:r w:rsidR="0004281A">
        <w:t xml:space="preserve"> </w:t>
      </w:r>
      <w:r>
        <w:t>They seemed to trust it implicitly as they held it up to her and pressed some buttons.</w:t>
      </w:r>
      <w:r w:rsidR="0004281A">
        <w:t xml:space="preserve"> </w:t>
      </w:r>
      <w:r>
        <w:t xml:space="preserve">The garnets went dark, and the figure proclaimed, </w:t>
      </w:r>
      <w:r w:rsidR="00766B15">
        <w:t>“</w:t>
      </w:r>
      <w:r>
        <w:t>She bears no illusions.</w:t>
      </w:r>
      <w:r w:rsidR="00766B15">
        <w:t>”</w:t>
      </w:r>
    </w:p>
    <w:p w14:paraId="400A8F3A" w14:textId="1327D024" w:rsidR="00D10B5B" w:rsidRDefault="0059432C" w:rsidP="00684D30">
      <w:pPr>
        <w:pStyle w:val="Body-TextTx"/>
      </w:pPr>
      <w:r>
        <w:lastRenderedPageBreak/>
        <w:t xml:space="preserve">Selling them that device </w:t>
      </w:r>
      <w:r w:rsidR="007B0BF7">
        <w:t xml:space="preserve">had been </w:t>
      </w:r>
      <w:r>
        <w:t>delicious fun.</w:t>
      </w:r>
      <w:r w:rsidR="0004281A">
        <w:t xml:space="preserve"> </w:t>
      </w:r>
      <w:r>
        <w:t xml:space="preserve">Wearing the guise of a mystic, Veil had used the device to </w:t>
      </w:r>
      <w:r w:rsidR="00766B15">
        <w:t>“</w:t>
      </w:r>
      <w:r>
        <w:t>expose</w:t>
      </w:r>
      <w:r w:rsidR="00766B15">
        <w:t>”</w:t>
      </w:r>
      <w:r>
        <w:t xml:space="preserve"> one of her </w:t>
      </w:r>
      <w:r w:rsidR="007B0BF7">
        <w:t>L</w:t>
      </w:r>
      <w:r>
        <w:t>ightweavers in a carefully planned scheme.</w:t>
      </w:r>
      <w:r w:rsidR="0004281A">
        <w:t xml:space="preserve"> </w:t>
      </w:r>
      <w:r>
        <w:t>Afterward Veil had charged them double what Shallan had wanted</w:t>
      </w:r>
      <w:r w:rsidR="00483B1D">
        <w:t>—</w:t>
      </w:r>
      <w:r>
        <w:t>and the extravagant price had seemed only to make the Sons believe in its power more.</w:t>
      </w:r>
      <w:r w:rsidR="0004281A">
        <w:t xml:space="preserve"> </w:t>
      </w:r>
      <w:r>
        <w:t>Almighty bless them.</w:t>
      </w:r>
    </w:p>
    <w:p w14:paraId="7025876C" w14:textId="67A0B91D" w:rsidR="00D10B5B" w:rsidRDefault="00766B15" w:rsidP="00684D30">
      <w:pPr>
        <w:pStyle w:val="Body-TextTx"/>
      </w:pPr>
      <w:r>
        <w:t>“</w:t>
      </w:r>
      <w:r w:rsidR="0059432C">
        <w:t>Your initiation!</w:t>
      </w:r>
      <w:r>
        <w:t>”</w:t>
      </w:r>
      <w:r w:rsidR="0059432C">
        <w:t xml:space="preserve"> the man said.</w:t>
      </w:r>
      <w:r w:rsidR="0004281A">
        <w:t xml:space="preserve"> </w:t>
      </w:r>
      <w:r>
        <w:t>“</w:t>
      </w:r>
      <w:r w:rsidR="0059432C">
        <w:t>Swear to seek to restore the Heralds, the church, and the Almighty.</w:t>
      </w:r>
      <w:r>
        <w:t>”</w:t>
      </w:r>
    </w:p>
    <w:p w14:paraId="6AC934E4" w14:textId="790F83C6" w:rsidR="00D10B5B" w:rsidRDefault="00766B15" w:rsidP="00684D30">
      <w:pPr>
        <w:pStyle w:val="Body-TextTx"/>
      </w:pPr>
      <w:r>
        <w:t>“</w:t>
      </w:r>
      <w:r w:rsidR="0059432C">
        <w:t>I swear it,</w:t>
      </w:r>
      <w:r>
        <w:t>”</w:t>
      </w:r>
      <w:r w:rsidR="0059432C">
        <w:t xml:space="preserve"> Veil said.</w:t>
      </w:r>
    </w:p>
    <w:p w14:paraId="43FEF601" w14:textId="388F2DD4" w:rsidR="00D10B5B" w:rsidRDefault="00766B15" w:rsidP="00684D30">
      <w:pPr>
        <w:pStyle w:val="Body-TextTx"/>
      </w:pPr>
      <w:r>
        <w:t>“</w:t>
      </w:r>
      <w:r w:rsidR="0059432C">
        <w:t>Swear to serve the Sons of Honor and uphold their sacred work.</w:t>
      </w:r>
      <w:r>
        <w:t>”</w:t>
      </w:r>
    </w:p>
    <w:p w14:paraId="273062DA" w14:textId="2F4A817F" w:rsidR="00D10B5B" w:rsidRDefault="00766B15" w:rsidP="00684D30">
      <w:pPr>
        <w:pStyle w:val="Body-TextTx"/>
      </w:pPr>
      <w:r>
        <w:t>“</w:t>
      </w:r>
      <w:r w:rsidR="0059432C">
        <w:t>I swear it.</w:t>
      </w:r>
      <w:r>
        <w:t>”</w:t>
      </w:r>
    </w:p>
    <w:p w14:paraId="064CFA8C" w14:textId="64CDEE21" w:rsidR="00D10B5B" w:rsidRDefault="00766B15" w:rsidP="00684D30">
      <w:pPr>
        <w:pStyle w:val="Body-TextTx"/>
      </w:pPr>
      <w:r>
        <w:t>“</w:t>
      </w:r>
      <w:r w:rsidR="0059432C">
        <w:t>Swear to the true queen of Alethkar, Ialai Sadeas.</w:t>
      </w:r>
      <w:r>
        <w:t>”</w:t>
      </w:r>
    </w:p>
    <w:p w14:paraId="52348CEC" w14:textId="0BCD9238" w:rsidR="00D10B5B" w:rsidRDefault="00766B15" w:rsidP="00684D30">
      <w:pPr>
        <w:pStyle w:val="Body-TextTx"/>
      </w:pPr>
      <w:r>
        <w:t>“</w:t>
      </w:r>
      <w:r w:rsidR="0059432C">
        <w:t>I swear it.</w:t>
      </w:r>
      <w:r>
        <w:t>”</w:t>
      </w:r>
    </w:p>
    <w:p w14:paraId="450F1F30" w14:textId="7DD96558" w:rsidR="00D10B5B" w:rsidRDefault="00766B15" w:rsidP="00684D30">
      <w:pPr>
        <w:pStyle w:val="Body-TextTx"/>
      </w:pPr>
      <w:r>
        <w:t>“</w:t>
      </w:r>
      <w:r w:rsidR="0059432C">
        <w:t>Swear you do not serve the false spren who bow before Dalinar Kholin.</w:t>
      </w:r>
      <w:r>
        <w:t>”</w:t>
      </w:r>
    </w:p>
    <w:p w14:paraId="702C4C07" w14:textId="76598240" w:rsidR="00D10B5B" w:rsidRDefault="00766B15" w:rsidP="00684D30">
      <w:pPr>
        <w:pStyle w:val="Body-TextTx"/>
      </w:pPr>
      <w:r>
        <w:t>“</w:t>
      </w:r>
      <w:r w:rsidR="0059432C">
        <w:t>I swear it.</w:t>
      </w:r>
      <w:r>
        <w:t>”</w:t>
      </w:r>
    </w:p>
    <w:p w14:paraId="6E6D8F58" w14:textId="69805DE8" w:rsidR="00D10B5B" w:rsidRDefault="00766B15" w:rsidP="00684D30">
      <w:pPr>
        <w:pStyle w:val="Body-TextTx"/>
      </w:pPr>
      <w:r>
        <w:t>“</w:t>
      </w:r>
      <w:r w:rsidR="0059432C">
        <w:t>See,</w:t>
      </w:r>
      <w:r>
        <w:t>”</w:t>
      </w:r>
      <w:r w:rsidR="0059432C">
        <w:t xml:space="preserve"> the woman said, looking to one of her companions.</w:t>
      </w:r>
      <w:r w:rsidR="0004281A">
        <w:t xml:space="preserve"> </w:t>
      </w:r>
      <w:r>
        <w:t>“</w:t>
      </w:r>
      <w:r w:rsidR="0059432C">
        <w:t>If she</w:t>
      </w:r>
      <w:r>
        <w:t>’</w:t>
      </w:r>
      <w:r w:rsidR="0059432C">
        <w:t>d been a Radiant, she couldn</w:t>
      </w:r>
      <w:r>
        <w:t>’</w:t>
      </w:r>
      <w:r w:rsidR="0059432C">
        <w:t>t have sworn a false oath.</w:t>
      </w:r>
      <w:r>
        <w:t>”</w:t>
      </w:r>
    </w:p>
    <w:p w14:paraId="7C2104E6" w14:textId="7F223A38" w:rsidR="00D10B5B" w:rsidRDefault="0059432C" w:rsidP="00684D30">
      <w:pPr>
        <w:pStyle w:val="Body-TextTx"/>
      </w:pPr>
      <w:r w:rsidRPr="00CC5738">
        <w:rPr>
          <w:rStyle w:val="itali"/>
        </w:rPr>
        <w:t>Oh, you sweet soft breeze,</w:t>
      </w:r>
      <w:r>
        <w:t xml:space="preserve"> Veil thought.</w:t>
      </w:r>
      <w:r w:rsidR="0004281A">
        <w:t xml:space="preserve"> </w:t>
      </w:r>
      <w:r w:rsidRPr="00CC5738">
        <w:rPr>
          <w:rStyle w:val="itali"/>
        </w:rPr>
        <w:t>Bless you for being so naive.</w:t>
      </w:r>
      <w:r w:rsidR="0004281A">
        <w:rPr>
          <w:rStyle w:val="itali"/>
        </w:rPr>
        <w:t xml:space="preserve"> </w:t>
      </w:r>
      <w:r w:rsidRPr="00CC5738">
        <w:rPr>
          <w:rStyle w:val="itali"/>
        </w:rPr>
        <w:t>We</w:t>
      </w:r>
      <w:r w:rsidR="00766B15">
        <w:rPr>
          <w:rStyle w:val="itali"/>
        </w:rPr>
        <w:t>’</w:t>
      </w:r>
      <w:r w:rsidRPr="00CC5738">
        <w:rPr>
          <w:rStyle w:val="itali"/>
        </w:rPr>
        <w:t>re not all Bondsmiths or their ilk.</w:t>
      </w:r>
      <w:r w:rsidR="0004281A">
        <w:t xml:space="preserve"> </w:t>
      </w:r>
      <w:r>
        <w:t>The Windrunners or Skybreakers might have had trouble being so glib with a broken promise, but Shallan</w:t>
      </w:r>
      <w:r w:rsidR="00766B15">
        <w:t>’</w:t>
      </w:r>
      <w:r>
        <w:t xml:space="preserve">s order was </w:t>
      </w:r>
      <w:r w:rsidRPr="00CC5738">
        <w:rPr>
          <w:rStyle w:val="itali"/>
        </w:rPr>
        <w:t>founded</w:t>
      </w:r>
      <w:r>
        <w:t xml:space="preserve"> on the idea that all people lied, especially to themselves.</w:t>
      </w:r>
    </w:p>
    <w:p w14:paraId="19C5D4FB" w14:textId="05A47B6D" w:rsidR="00D10B5B" w:rsidRDefault="0059432C" w:rsidP="00684D30">
      <w:pPr>
        <w:pStyle w:val="Body-TextTx"/>
      </w:pPr>
      <w:r>
        <w:t>She couldn</w:t>
      </w:r>
      <w:r w:rsidR="00766B15">
        <w:t>’</w:t>
      </w:r>
      <w:r>
        <w:t>t break an oath to her spren without consequences.</w:t>
      </w:r>
      <w:r w:rsidR="0004281A">
        <w:t xml:space="preserve"> </w:t>
      </w:r>
      <w:r>
        <w:t>But this group of human debris?</w:t>
      </w:r>
      <w:r w:rsidR="0004281A">
        <w:t xml:space="preserve"> </w:t>
      </w:r>
      <w:r>
        <w:t>She wouldn</w:t>
      </w:r>
      <w:r w:rsidR="00766B15">
        <w:t>’</w:t>
      </w:r>
      <w:r>
        <w:t>t think twice about it</w:t>
      </w:r>
      <w:r w:rsidR="00483B1D">
        <w:t>—</w:t>
      </w:r>
      <w:r>
        <w:t xml:space="preserve">though Radiant </w:t>
      </w:r>
      <w:r w:rsidRPr="00CC5738">
        <w:rPr>
          <w:rStyle w:val="itali"/>
        </w:rPr>
        <w:t>did</w:t>
      </w:r>
      <w:r>
        <w:t xml:space="preserve"> express some discontent.</w:t>
      </w:r>
    </w:p>
    <w:p w14:paraId="55886A8A" w14:textId="02FF8B6A" w:rsidR="00D10B5B" w:rsidRDefault="00766B15" w:rsidP="00684D30">
      <w:pPr>
        <w:pStyle w:val="Body-TextTx"/>
      </w:pPr>
      <w:r>
        <w:t>“</w:t>
      </w:r>
      <w:r w:rsidR="0059432C">
        <w:t>Rise, Daughter of Honor,</w:t>
      </w:r>
      <w:r>
        <w:t>”</w:t>
      </w:r>
      <w:r w:rsidR="0059432C">
        <w:t xml:space="preserve"> the man said.</w:t>
      </w:r>
      <w:r w:rsidR="0004281A">
        <w:t xml:space="preserve"> </w:t>
      </w:r>
      <w:r>
        <w:t>“</w:t>
      </w:r>
      <w:r w:rsidR="0059432C">
        <w:t>Now, we must replace your hood and return you.</w:t>
      </w:r>
      <w:r w:rsidR="0004281A">
        <w:t xml:space="preserve"> </w:t>
      </w:r>
      <w:r w:rsidR="0059432C">
        <w:t>But fear not; one of us will soon contact you with further instructions and training.</w:t>
      </w:r>
      <w:r>
        <w:t>”</w:t>
      </w:r>
    </w:p>
    <w:p w14:paraId="6D6C034D" w14:textId="6769911D" w:rsidR="00D10B5B" w:rsidRDefault="00766B15" w:rsidP="00684D30">
      <w:pPr>
        <w:pStyle w:val="Body-TextTx"/>
      </w:pPr>
      <w:r>
        <w:lastRenderedPageBreak/>
        <w:t>“</w:t>
      </w:r>
      <w:r w:rsidR="0059432C">
        <w:t>Wait,</w:t>
      </w:r>
      <w:r>
        <w:t>”</w:t>
      </w:r>
      <w:r w:rsidR="0059432C">
        <w:t xml:space="preserve"> Veil said.</w:t>
      </w:r>
      <w:r w:rsidR="0004281A">
        <w:t xml:space="preserve"> </w:t>
      </w:r>
      <w:r>
        <w:t>“</w:t>
      </w:r>
      <w:r w:rsidR="0059432C">
        <w:t>Queen Ialai.</w:t>
      </w:r>
      <w:r w:rsidR="0004281A">
        <w:t xml:space="preserve"> </w:t>
      </w:r>
      <w:r w:rsidR="0059432C">
        <w:t>I need to see her to prove to myself whom I</w:t>
      </w:r>
      <w:r>
        <w:t>’</w:t>
      </w:r>
      <w:r w:rsidR="0059432C">
        <w:t>m serving.</w:t>
      </w:r>
      <w:r>
        <w:t>”</w:t>
      </w:r>
    </w:p>
    <w:p w14:paraId="63C792A3" w14:textId="3D172824" w:rsidR="00D10B5B" w:rsidRDefault="00766B15" w:rsidP="00684D30">
      <w:pPr>
        <w:pStyle w:val="Body-TextTx"/>
      </w:pPr>
      <w:r>
        <w:t>“</w:t>
      </w:r>
      <w:r w:rsidR="0059432C">
        <w:t>Perhaps you will earn this privilege,</w:t>
      </w:r>
      <w:r>
        <w:t>”</w:t>
      </w:r>
      <w:r w:rsidR="0059432C">
        <w:t xml:space="preserve"> the woman said, sounding smug.</w:t>
      </w:r>
      <w:r w:rsidR="0004281A">
        <w:t xml:space="preserve"> </w:t>
      </w:r>
      <w:r>
        <w:t>“</w:t>
      </w:r>
      <w:r w:rsidR="0059432C">
        <w:t>Serve us well, and eventually you will receive greater rewards.</w:t>
      </w:r>
      <w:r>
        <w:t>”</w:t>
      </w:r>
    </w:p>
    <w:p w14:paraId="7A51662E" w14:textId="5ECE1E8B" w:rsidR="00D10B5B" w:rsidRDefault="0059432C" w:rsidP="00684D30">
      <w:pPr>
        <w:pStyle w:val="Body-TextTx"/>
      </w:pPr>
      <w:r>
        <w:t>Great.</w:t>
      </w:r>
      <w:r w:rsidR="0004281A">
        <w:t xml:space="preserve"> </w:t>
      </w:r>
      <w:r>
        <w:t xml:space="preserve">Veil braced herself for what that meant: </w:t>
      </w:r>
      <w:r w:rsidRPr="00CC5738">
        <w:rPr>
          <w:rStyle w:val="itali"/>
        </w:rPr>
        <w:t>more</w:t>
      </w:r>
      <w:r>
        <w:t xml:space="preserve"> time in these warcamps pretending to be a fussy lighteyed woman, carefully worming her way up through the ranks.</w:t>
      </w:r>
      <w:r w:rsidR="0004281A">
        <w:t xml:space="preserve"> </w:t>
      </w:r>
      <w:r>
        <w:t>It sounded dreadful.</w:t>
      </w:r>
    </w:p>
    <w:p w14:paraId="1FC9F34A" w14:textId="4A1C6B96" w:rsidR="00D10B5B" w:rsidRDefault="0059432C" w:rsidP="00684D30">
      <w:pPr>
        <w:pStyle w:val="Body-TextTx"/>
      </w:pPr>
      <w:r>
        <w:t>Unfortunately, Dalinar was genuinely concerned about Ialai</w:t>
      </w:r>
      <w:r w:rsidR="00766B15">
        <w:t>’</w:t>
      </w:r>
      <w:r>
        <w:t>s growing influence.</w:t>
      </w:r>
      <w:r w:rsidR="0004281A">
        <w:t xml:space="preserve"> </w:t>
      </w:r>
      <w:r>
        <w:t>This little cult here might be gaudy and overacted, but it would be unwise to let a martial presence grow unchecked.</w:t>
      </w:r>
      <w:r w:rsidR="0004281A">
        <w:t xml:space="preserve"> </w:t>
      </w:r>
      <w:r>
        <w:t>They couldn</w:t>
      </w:r>
      <w:r w:rsidR="00766B15">
        <w:t>’</w:t>
      </w:r>
      <w:r>
        <w:t>t risk another incident like Amaram</w:t>
      </w:r>
      <w:r w:rsidR="00766B15">
        <w:t>’</w:t>
      </w:r>
      <w:r>
        <w:t>s betrayal, which had cost thousands of lives</w:t>
      </w:r>
      <w:r w:rsidR="0004281A">
        <w:t>.</w:t>
      </w:r>
    </w:p>
    <w:p w14:paraId="21872C09" w14:textId="78288F35" w:rsidR="00D10B5B" w:rsidRDefault="0059432C" w:rsidP="00684D30">
      <w:pPr>
        <w:pStyle w:val="Body-TextTx"/>
      </w:pPr>
      <w:r>
        <w:t>Besides, Mraize considered Ialai to be dangerous.</w:t>
      </w:r>
      <w:r w:rsidR="0004281A">
        <w:t xml:space="preserve"> </w:t>
      </w:r>
      <w:r>
        <w:t>That was recommendation enough for Veil to see the woman brought down.</w:t>
      </w:r>
      <w:r w:rsidR="0004281A">
        <w:t xml:space="preserve"> </w:t>
      </w:r>
      <w:r>
        <w:t>So she</w:t>
      </w:r>
      <w:r w:rsidR="00766B15">
        <w:t>’</w:t>
      </w:r>
      <w:r>
        <w:t>d have to keep working on this</w:t>
      </w:r>
      <w:r w:rsidR="00483B1D">
        <w:t>—</w:t>
      </w:r>
      <w:r>
        <w:t>and they</w:t>
      </w:r>
      <w:r w:rsidR="00766B15">
        <w:t>’</w:t>
      </w:r>
      <w:r>
        <w:t>d therefore also have to find more ways to sneak Adolin out to spend time with Shallan.</w:t>
      </w:r>
      <w:r w:rsidR="0004281A">
        <w:t xml:space="preserve"> </w:t>
      </w:r>
      <w:r>
        <w:t>The girl wilted if not given proper loving attention.</w:t>
      </w:r>
    </w:p>
    <w:p w14:paraId="59B11A0D" w14:textId="330ED639" w:rsidR="00D10B5B" w:rsidRDefault="0059432C" w:rsidP="00684D30">
      <w:pPr>
        <w:pStyle w:val="Body-TextTx"/>
      </w:pPr>
      <w:r>
        <w:t>In her name, Veil tried again.</w:t>
      </w:r>
      <w:r w:rsidR="0004281A">
        <w:t xml:space="preserve"> </w:t>
      </w:r>
      <w:r w:rsidR="00766B15">
        <w:t>“</w:t>
      </w:r>
      <w:r>
        <w:t>I don</w:t>
      </w:r>
      <w:r w:rsidR="00766B15">
        <w:t>’</w:t>
      </w:r>
      <w:r>
        <w:t>t know if waiting is wise,</w:t>
      </w:r>
      <w:r w:rsidR="00766B15">
        <w:t>”</w:t>
      </w:r>
      <w:r>
        <w:t xml:space="preserve"> she said to the others as the tall man prepared to replace her sack.</w:t>
      </w:r>
      <w:r w:rsidR="0004281A">
        <w:t xml:space="preserve"> </w:t>
      </w:r>
      <w:r w:rsidR="00766B15">
        <w:t>“</w:t>
      </w:r>
      <w:r>
        <w:t>You should know, I have connections to Dalinar Kholin</w:t>
      </w:r>
      <w:r w:rsidR="00766B15">
        <w:t>’</w:t>
      </w:r>
      <w:r>
        <w:t>s inner circle.</w:t>
      </w:r>
      <w:r w:rsidR="0004281A">
        <w:t xml:space="preserve"> </w:t>
      </w:r>
      <w:r>
        <w:t>I can feed you information about his plans, if I</w:t>
      </w:r>
      <w:r w:rsidR="00766B15">
        <w:t>’</w:t>
      </w:r>
      <w:r>
        <w:t>m properly incentivized.</w:t>
      </w:r>
      <w:r w:rsidR="00766B15">
        <w:t>”</w:t>
      </w:r>
    </w:p>
    <w:p w14:paraId="7A415B2E" w14:textId="0B77A3C8" w:rsidR="00D10B5B" w:rsidRDefault="00766B15" w:rsidP="00684D30">
      <w:pPr>
        <w:pStyle w:val="Body-TextTx"/>
      </w:pPr>
      <w:r>
        <w:t>“</w:t>
      </w:r>
      <w:r w:rsidR="0059432C">
        <w:t>There will be time for that,</w:t>
      </w:r>
      <w:r>
        <w:t>”</w:t>
      </w:r>
      <w:r w:rsidR="0059432C">
        <w:t xml:space="preserve"> the woman said.</w:t>
      </w:r>
      <w:r w:rsidR="0004281A">
        <w:t xml:space="preserve"> </w:t>
      </w:r>
      <w:r>
        <w:t>“</w:t>
      </w:r>
      <w:r w:rsidR="0059432C">
        <w:t>Later.</w:t>
      </w:r>
      <w:r>
        <w:t>”</w:t>
      </w:r>
    </w:p>
    <w:p w14:paraId="3853FA95" w14:textId="66FEF8E3" w:rsidR="00D10B5B" w:rsidRDefault="00766B15" w:rsidP="00684D30">
      <w:pPr>
        <w:pStyle w:val="Body-TextTx"/>
      </w:pPr>
      <w:r>
        <w:t>“</w:t>
      </w:r>
      <w:r w:rsidR="0059432C">
        <w:t>Don</w:t>
      </w:r>
      <w:r>
        <w:t>’</w:t>
      </w:r>
      <w:r w:rsidR="0059432C">
        <w:t>t you want to know what he</w:t>
      </w:r>
      <w:r>
        <w:t>’</w:t>
      </w:r>
      <w:r w:rsidR="0059432C">
        <w:t>s planning?</w:t>
      </w:r>
      <w:r>
        <w:t>”</w:t>
      </w:r>
    </w:p>
    <w:p w14:paraId="08C0FE2C" w14:textId="21C002B5" w:rsidR="00D10B5B" w:rsidRDefault="00766B15" w:rsidP="00684D30">
      <w:pPr>
        <w:pStyle w:val="Body-TextTx"/>
      </w:pPr>
      <w:r>
        <w:t>“</w:t>
      </w:r>
      <w:r w:rsidR="0059432C">
        <w:t>We already know,</w:t>
      </w:r>
      <w:r>
        <w:t>”</w:t>
      </w:r>
      <w:r w:rsidR="0059432C">
        <w:t xml:space="preserve"> the man said, chuckling.</w:t>
      </w:r>
      <w:r w:rsidR="0004281A">
        <w:t xml:space="preserve"> </w:t>
      </w:r>
      <w:r>
        <w:t>“</w:t>
      </w:r>
      <w:r w:rsidR="0059432C">
        <w:t>We have a source far closer to him than you.</w:t>
      </w:r>
      <w:r>
        <w:t>”</w:t>
      </w:r>
    </w:p>
    <w:p w14:paraId="6EE3A1DE" w14:textId="77777777" w:rsidR="00D10B5B" w:rsidRDefault="0059432C" w:rsidP="00684D30">
      <w:pPr>
        <w:pStyle w:val="Body-TextTx"/>
      </w:pPr>
      <w:r>
        <w:t>Wait.</w:t>
      </w:r>
    </w:p>
    <w:p w14:paraId="2DC5B138" w14:textId="77777777" w:rsidR="00D10B5B" w:rsidRDefault="0059432C" w:rsidP="00684D30">
      <w:pPr>
        <w:pStyle w:val="Body-TextTx"/>
      </w:pPr>
      <w:r w:rsidRPr="00CC5738">
        <w:rPr>
          <w:rStyle w:val="itali"/>
        </w:rPr>
        <w:t>Wait</w:t>
      </w:r>
      <w:r w:rsidRPr="00916B40">
        <w:rPr>
          <w:rStyle w:val="itali"/>
        </w:rPr>
        <w:t>.</w:t>
      </w:r>
    </w:p>
    <w:p w14:paraId="142C76A8" w14:textId="554C7105" w:rsidR="00D10B5B" w:rsidRDefault="0059432C" w:rsidP="00684D30">
      <w:pPr>
        <w:pStyle w:val="Body-TextTx"/>
      </w:pPr>
      <w:r>
        <w:lastRenderedPageBreak/>
        <w:t>Shallan came alert.</w:t>
      </w:r>
      <w:r w:rsidR="0004281A">
        <w:t xml:space="preserve"> </w:t>
      </w:r>
      <w:r>
        <w:t>They had someone near Dalinar?</w:t>
      </w:r>
      <w:r w:rsidR="0004281A">
        <w:t xml:space="preserve"> </w:t>
      </w:r>
      <w:r>
        <w:t>Perhaps they were lying, but</w:t>
      </w:r>
      <w:r w:rsidR="00766B15">
        <w:t> . . .</w:t>
      </w:r>
      <w:r w:rsidR="00483B1D">
        <w:t xml:space="preserve"> </w:t>
      </w:r>
      <w:r>
        <w:t>could she risk that?</w:t>
      </w:r>
    </w:p>
    <w:p w14:paraId="08D0BF2F" w14:textId="494926E2" w:rsidR="00D10B5B" w:rsidRDefault="0059432C" w:rsidP="00684D30">
      <w:pPr>
        <w:pStyle w:val="Body-TextTx"/>
      </w:pPr>
      <w:r w:rsidRPr="00CC5738">
        <w:rPr>
          <w:rStyle w:val="itali"/>
        </w:rPr>
        <w:t>We need to do something,</w:t>
      </w:r>
      <w:r>
        <w:t xml:space="preserve"> she thought.</w:t>
      </w:r>
      <w:r w:rsidR="0004281A">
        <w:t xml:space="preserve"> </w:t>
      </w:r>
      <w:r>
        <w:t xml:space="preserve">If Ialai had an </w:t>
      </w:r>
      <w:r w:rsidR="002F45B7">
        <w:t>operative</w:t>
      </w:r>
      <w:r>
        <w:t xml:space="preserve"> in Dalinar</w:t>
      </w:r>
      <w:r w:rsidR="00766B15">
        <w:t>’</w:t>
      </w:r>
      <w:r>
        <w:t>s inner circle, it could be life-threatening.</w:t>
      </w:r>
      <w:r w:rsidR="0004281A">
        <w:t xml:space="preserve"> </w:t>
      </w:r>
      <w:r>
        <w:t>They didn</w:t>
      </w:r>
      <w:r w:rsidR="00766B15">
        <w:t>’</w:t>
      </w:r>
      <w:r>
        <w:t>t have time for Veil to slowly infiltrate her way to the top.</w:t>
      </w:r>
      <w:r w:rsidR="0004281A">
        <w:t xml:space="preserve"> </w:t>
      </w:r>
      <w:r>
        <w:t xml:space="preserve">They needed to know who this informant was </w:t>
      </w:r>
      <w:r w:rsidRPr="00CC5738">
        <w:rPr>
          <w:rStyle w:val="itali"/>
        </w:rPr>
        <w:t>now</w:t>
      </w:r>
      <w:r w:rsidRPr="00916B40">
        <w:rPr>
          <w:rStyle w:val="itali"/>
        </w:rPr>
        <w:t>.</w:t>
      </w:r>
    </w:p>
    <w:p w14:paraId="4B4331BC" w14:textId="51966BCA" w:rsidR="00D10B5B" w:rsidRDefault="0059432C" w:rsidP="00684D30">
      <w:pPr>
        <w:pStyle w:val="Body-TextTx"/>
      </w:pPr>
      <w:r>
        <w:t>Veil stepped back, letting Shallan take over.</w:t>
      </w:r>
      <w:r w:rsidR="0004281A">
        <w:t xml:space="preserve"> </w:t>
      </w:r>
      <w:r>
        <w:t>Radiant could fight, and Veil could lie.</w:t>
      </w:r>
      <w:r w:rsidR="0004281A">
        <w:t xml:space="preserve"> </w:t>
      </w:r>
      <w:r>
        <w:t>But when they needed a problem solved quickly, it was Shallan</w:t>
      </w:r>
      <w:r w:rsidR="00766B15">
        <w:t>’</w:t>
      </w:r>
      <w:r>
        <w:t>s turn.</w:t>
      </w:r>
    </w:p>
    <w:p w14:paraId="6BD7D3F5" w14:textId="11A13C57" w:rsidR="00483B1D" w:rsidRDefault="00766B15" w:rsidP="00684D30">
      <w:pPr>
        <w:pStyle w:val="Body-TextTx"/>
      </w:pPr>
      <w:r>
        <w:t>“</w:t>
      </w:r>
      <w:r w:rsidR="0059432C">
        <w:t>Wait,</w:t>
      </w:r>
      <w:r>
        <w:t>”</w:t>
      </w:r>
      <w:r w:rsidR="0059432C">
        <w:t xml:space="preserve"> Shallan said, standing up and pushing aside the man</w:t>
      </w:r>
      <w:r>
        <w:t>’</w:t>
      </w:r>
      <w:r w:rsidR="0059432C">
        <w:t>s hands as he tried to shove the sack over her head.</w:t>
      </w:r>
      <w:r w:rsidR="0004281A">
        <w:t xml:space="preserve"> </w:t>
      </w:r>
      <w:r>
        <w:t>“</w:t>
      </w:r>
      <w:r w:rsidR="0059432C">
        <w:t>I</w:t>
      </w:r>
      <w:r>
        <w:t>’</w:t>
      </w:r>
      <w:r w:rsidR="0059432C">
        <w:t>m not who you think I am.</w:t>
      </w:r>
      <w:r>
        <w:t>”</w:t>
      </w:r>
    </w:p>
    <w:p w14:paraId="51EB55F7" w14:textId="77777777" w:rsidR="00AD4902" w:rsidRPr="00AD4902" w:rsidRDefault="00684D30" w:rsidP="00AD4902">
      <w:pPr>
        <w:pStyle w:val="Section-ChapterSCP"/>
      </w:pPr>
      <w:r>
        <w:lastRenderedPageBreak/>
        <w:t xml:space="preserve">Chapter </w:t>
      </w:r>
      <w:r w:rsidR="004633BE">
        <w:t>5</w:t>
      </w:r>
    </w:p>
    <w:p w14:paraId="4C4DB73A" w14:textId="45F18B7C" w:rsidR="00D10B5B" w:rsidRDefault="00766B15" w:rsidP="000660DD">
      <w:pPr>
        <w:pStyle w:val="TitleTtl"/>
      </w:pPr>
      <w:r>
        <w:t>5: Broken Spears</w:t>
      </w:r>
    </w:p>
    <w:p w14:paraId="5C7B0562" w14:textId="5B6773D8" w:rsidR="00D10B5B" w:rsidRPr="00A40C8C" w:rsidRDefault="0059432C" w:rsidP="00C64968">
      <w:pPr>
        <w:pStyle w:val="Epigraph-Non-VerseEpi"/>
      </w:pPr>
      <w:r w:rsidRPr="00A40C8C">
        <w:t>If the Stormlight in a gemstone is withdrawn quickly enough, a nearby spren can be sucked into the gemstone.</w:t>
      </w:r>
      <w:r w:rsidR="0004281A">
        <w:t xml:space="preserve"> </w:t>
      </w:r>
      <w:r w:rsidRPr="00A40C8C">
        <w:t>This is caused by a similar effect to a pressure differential, created by the sudden withdrawal of Stormlight, though the science of the two phenomena are not identical.</w:t>
      </w:r>
    </w:p>
    <w:p w14:paraId="768A6E38" w14:textId="77777777" w:rsidR="00D10B5B" w:rsidRPr="00A40C8C" w:rsidRDefault="0059432C" w:rsidP="00C64968">
      <w:pPr>
        <w:pStyle w:val="Epigraph-Non-VerseEpi"/>
      </w:pPr>
      <w:r w:rsidRPr="00A40C8C">
        <w:t>You will be left with a captured spren, to be manipulated as you see fit.</w:t>
      </w:r>
    </w:p>
    <w:p w14:paraId="42F1193C" w14:textId="5E37107C" w:rsidR="009D61C2" w:rsidRDefault="00483B1D" w:rsidP="00C64968">
      <w:pPr>
        <w:pStyle w:val="Epigraph-SourceEpisrc"/>
      </w:pPr>
      <w:r>
        <w:t>—</w:t>
      </w:r>
      <w:r w:rsidR="0059432C">
        <w:t xml:space="preserve">Lecture on </w:t>
      </w:r>
      <w:r w:rsidR="009D61C2">
        <w:t>f</w:t>
      </w:r>
      <w:r w:rsidR="0059432C">
        <w:t xml:space="preserve">abrial </w:t>
      </w:r>
      <w:r w:rsidR="009D61C2">
        <w:t>m</w:t>
      </w:r>
      <w:r w:rsidR="0059432C">
        <w:t>echanics presented</w:t>
      </w:r>
      <w:r w:rsidR="009D61C2">
        <w:t xml:space="preserve"> </w:t>
      </w:r>
      <w:r w:rsidR="0059432C">
        <w:t>by Navani Kholin</w:t>
      </w:r>
    </w:p>
    <w:p w14:paraId="7B64BD13" w14:textId="6435C402" w:rsidR="00D10B5B" w:rsidRDefault="0059432C" w:rsidP="00C64968">
      <w:pPr>
        <w:pStyle w:val="Epigraph-SourceEpisrc"/>
      </w:pPr>
      <w:r>
        <w:t xml:space="preserve">to the </w:t>
      </w:r>
      <w:r w:rsidR="009D61C2">
        <w:t>c</w:t>
      </w:r>
      <w:r>
        <w:t>oalition of</w:t>
      </w:r>
      <w:r w:rsidR="00B00C8E">
        <w:t xml:space="preserve"> m</w:t>
      </w:r>
      <w:r>
        <w:t>onarchs, Urithiru, Jesevan, 1175</w:t>
      </w:r>
    </w:p>
    <w:p w14:paraId="62B6894C" w14:textId="618F58C8" w:rsidR="00D10B5B" w:rsidRDefault="0059432C" w:rsidP="00684D30">
      <w:pPr>
        <w:pStyle w:val="Body-TextTx"/>
      </w:pPr>
      <w:r>
        <w:t>The Windrunners rose around Kaladin in a defensive spread.</w:t>
      </w:r>
      <w:r w:rsidR="0004281A">
        <w:t xml:space="preserve"> </w:t>
      </w:r>
      <w:r>
        <w:t>They hung in the air like no skyeel ever could: motionless, equidistant.</w:t>
      </w:r>
    </w:p>
    <w:p w14:paraId="0FBE0B25" w14:textId="7DAD7799" w:rsidR="00D10B5B" w:rsidRDefault="0059432C" w:rsidP="00684D30">
      <w:pPr>
        <w:pStyle w:val="Body-TextTx"/>
      </w:pPr>
      <w:r>
        <w:t>Below, refugees stopped</w:t>
      </w:r>
      <w:r w:rsidR="00483B1D">
        <w:t>—</w:t>
      </w:r>
      <w:r>
        <w:t>despite the chaos of the evacuation</w:t>
      </w:r>
      <w:r w:rsidR="00483B1D">
        <w:t>—</w:t>
      </w:r>
      <w:r>
        <w:t>to stare up through the awespren at the sentinels in blue.</w:t>
      </w:r>
      <w:r w:rsidR="0004281A">
        <w:t xml:space="preserve"> </w:t>
      </w:r>
      <w:r>
        <w:t>There was something natural about the way Windrunners swooped and banked, but it was another matter altogether to be confronted by the surreal sight of a squad of soldiers hanging in the sky as if on wires.</w:t>
      </w:r>
    </w:p>
    <w:p w14:paraId="08BE3873" w14:textId="288BF542" w:rsidR="00D10B5B" w:rsidRDefault="0059432C" w:rsidP="00684D30">
      <w:pPr>
        <w:pStyle w:val="Body-TextTx"/>
      </w:pPr>
      <w:r>
        <w:t>The fog had mostly burned away, giving Kaladin a good view of the Heavenly Ones as they advanced in the distance.</w:t>
      </w:r>
      <w:r w:rsidR="0004281A">
        <w:t xml:space="preserve"> </w:t>
      </w:r>
      <w:r>
        <w:t>The enemy wore solid-colored battle garb, muted save for the occasional bright crimson.</w:t>
      </w:r>
      <w:r w:rsidR="0004281A">
        <w:t xml:space="preserve"> </w:t>
      </w:r>
      <w:r>
        <w:t>They wore robes that trailed behind them several feet, even in battle.</w:t>
      </w:r>
      <w:r w:rsidR="0004281A">
        <w:t xml:space="preserve"> </w:t>
      </w:r>
      <w:r>
        <w:t>Those would be impractical to walk in, but why walk when they could fly?</w:t>
      </w:r>
    </w:p>
    <w:p w14:paraId="04885B7D" w14:textId="6600C635" w:rsidR="00D10B5B" w:rsidRDefault="0059432C" w:rsidP="00684D30">
      <w:pPr>
        <w:pStyle w:val="Body-TextTx"/>
      </w:pPr>
      <w:r>
        <w:t>They</w:t>
      </w:r>
      <w:r w:rsidR="00766B15">
        <w:t>’</w:t>
      </w:r>
      <w:r>
        <w:t xml:space="preserve">d learned </w:t>
      </w:r>
      <w:r w:rsidR="00F1158B">
        <w:t xml:space="preserve">much </w:t>
      </w:r>
      <w:r>
        <w:t xml:space="preserve">about the </w:t>
      </w:r>
      <w:r w:rsidR="0085675C">
        <w:t>F</w:t>
      </w:r>
      <w:r>
        <w:t xml:space="preserve">used from the </w:t>
      </w:r>
      <w:r w:rsidR="0085675C">
        <w:t>H</w:t>
      </w:r>
      <w:r>
        <w:t>erald Ash.</w:t>
      </w:r>
      <w:r w:rsidR="0004281A">
        <w:t xml:space="preserve"> </w:t>
      </w:r>
      <w:r>
        <w:t xml:space="preserve">Each of those Heavenly Ones was an ancient entity; ordinary singers had been sacrificed, giving up their bodies and lives to host a </w:t>
      </w:r>
      <w:r w:rsidR="009D5744">
        <w:t>F</w:t>
      </w:r>
      <w:r>
        <w:t>used soul.</w:t>
      </w:r>
      <w:r w:rsidR="0004281A">
        <w:t xml:space="preserve"> </w:t>
      </w:r>
      <w:r>
        <w:t xml:space="preserve">Each approaching enemy carried a long lance, and Kaladin envied the way </w:t>
      </w:r>
      <w:r>
        <w:lastRenderedPageBreak/>
        <w:t>they moved with the winds.</w:t>
      </w:r>
      <w:r w:rsidR="0004281A">
        <w:t xml:space="preserve"> </w:t>
      </w:r>
      <w:r>
        <w:t>They did it naturally, as if they hadn</w:t>
      </w:r>
      <w:r w:rsidR="00766B15">
        <w:t>’</w:t>
      </w:r>
      <w:r>
        <w:t>t merely claimed the sky</w:t>
      </w:r>
      <w:r w:rsidR="00483B1D">
        <w:t>—</w:t>
      </w:r>
      <w:r>
        <w:t>as he had</w:t>
      </w:r>
      <w:r w:rsidR="00483B1D">
        <w:t>—</w:t>
      </w:r>
      <w:r>
        <w:t xml:space="preserve">but had instead been </w:t>
      </w:r>
      <w:r w:rsidRPr="00CC5738">
        <w:rPr>
          <w:rStyle w:val="itali"/>
        </w:rPr>
        <w:t>born</w:t>
      </w:r>
      <w:r>
        <w:t xml:space="preserve"> to it.</w:t>
      </w:r>
      <w:r w:rsidR="0004281A">
        <w:t xml:space="preserve"> </w:t>
      </w:r>
      <w:r>
        <w:t>Their grace made him feel like a stone tossed briefly into the air.</w:t>
      </w:r>
    </w:p>
    <w:p w14:paraId="7E2A775D" w14:textId="49D60194" w:rsidR="00D10B5B" w:rsidRDefault="0059432C" w:rsidP="00684D30">
      <w:pPr>
        <w:pStyle w:val="Body-TextTx"/>
      </w:pPr>
      <w:r>
        <w:t>Three flights would mean fifty-four members.</w:t>
      </w:r>
      <w:r w:rsidR="0004281A">
        <w:t xml:space="preserve"> </w:t>
      </w:r>
      <w:r>
        <w:t>Would Leshwi be among them?</w:t>
      </w:r>
      <w:r w:rsidR="0004281A">
        <w:t xml:space="preserve"> </w:t>
      </w:r>
      <w:r>
        <w:t>He hoped she would, as they needed a rematch.</w:t>
      </w:r>
      <w:r w:rsidR="0004281A">
        <w:t xml:space="preserve"> </w:t>
      </w:r>
      <w:r>
        <w:t>He wasn</w:t>
      </w:r>
      <w:r w:rsidR="00766B15">
        <w:t>’</w:t>
      </w:r>
      <w:r>
        <w:t>t certain he</w:t>
      </w:r>
      <w:r w:rsidR="00766B15">
        <w:t>’</w:t>
      </w:r>
      <w:r>
        <w:t>d be able to recognize her, as she</w:t>
      </w:r>
      <w:r w:rsidR="00766B15">
        <w:t>’</w:t>
      </w:r>
      <w:r>
        <w:t>d died last time.</w:t>
      </w:r>
      <w:r w:rsidR="0004281A">
        <w:t xml:space="preserve"> </w:t>
      </w:r>
      <w:r>
        <w:t>He couldn</w:t>
      </w:r>
      <w:r w:rsidR="00766B15">
        <w:t>’</w:t>
      </w:r>
      <w:r>
        <w:t>t claim credit; Rock</w:t>
      </w:r>
      <w:r w:rsidR="00766B15">
        <w:t>’</w:t>
      </w:r>
      <w:r>
        <w:t>s daughter Cord had done the deed with a well-placed arrow from her Shardbow.</w:t>
      </w:r>
    </w:p>
    <w:p w14:paraId="3E322A63" w14:textId="4CA4B320" w:rsidR="00D10B5B" w:rsidRDefault="00766B15" w:rsidP="00684D30">
      <w:pPr>
        <w:pStyle w:val="Body-TextTx"/>
      </w:pPr>
      <w:r>
        <w:t>“</w:t>
      </w:r>
      <w:r w:rsidR="0059432C">
        <w:t>Three flights is small enough we don</w:t>
      </w:r>
      <w:r>
        <w:t>’</w:t>
      </w:r>
      <w:r w:rsidR="0059432C">
        <w:t>t need everyone,</w:t>
      </w:r>
      <w:r>
        <w:t>”</w:t>
      </w:r>
      <w:r w:rsidR="0059432C">
        <w:t xml:space="preserve"> Kaladin called to the others.</w:t>
      </w:r>
      <w:r w:rsidR="0004281A">
        <w:t xml:space="preserve"> </w:t>
      </w:r>
      <w:r>
        <w:t>“</w:t>
      </w:r>
      <w:r w:rsidR="0059432C">
        <w:t>Squires beneath rank CP4, you drop to the ground and guard the civilians</w:t>
      </w:r>
      <w:r w:rsidR="00483B1D">
        <w:t>—</w:t>
      </w:r>
      <w:r w:rsidR="0059432C">
        <w:t>don</w:t>
      </w:r>
      <w:r>
        <w:t>’</w:t>
      </w:r>
      <w:r w:rsidR="0059432C">
        <w:t>t pick a fight with a Fused unless they come at you first.</w:t>
      </w:r>
      <w:r w:rsidR="0004281A">
        <w:t xml:space="preserve"> </w:t>
      </w:r>
      <w:r w:rsidR="0059432C">
        <w:t>The rest of you, primary engagement protocol.</w:t>
      </w:r>
      <w:r>
        <w:t>”</w:t>
      </w:r>
    </w:p>
    <w:p w14:paraId="2590FEB2" w14:textId="03D344F8" w:rsidR="00D10B5B" w:rsidRDefault="0059432C" w:rsidP="00684D30">
      <w:pPr>
        <w:pStyle w:val="Body-TextTx"/>
      </w:pPr>
      <w:r>
        <w:t>The newer Windrunners dropped down to the ship with obvious reluctance, but they were disciplined enough not to complain.</w:t>
      </w:r>
      <w:r w:rsidR="0004281A">
        <w:t xml:space="preserve"> </w:t>
      </w:r>
      <w:r>
        <w:t>Like all squires</w:t>
      </w:r>
      <w:r w:rsidR="00483B1D">
        <w:t>—</w:t>
      </w:r>
      <w:r>
        <w:t>including the more experienced ones he</w:t>
      </w:r>
      <w:r w:rsidR="00766B15">
        <w:t>’</w:t>
      </w:r>
      <w:r>
        <w:t>d let remain in the air</w:t>
      </w:r>
      <w:r w:rsidR="00483B1D">
        <w:t>—</w:t>
      </w:r>
      <w:r>
        <w:t>these hadn</w:t>
      </w:r>
      <w:r w:rsidR="00766B15">
        <w:t>’</w:t>
      </w:r>
      <w:r>
        <w:t>t bonded their own spren, and therefore relied on having a nearby full Windrunner knight for their powers.</w:t>
      </w:r>
    </w:p>
    <w:p w14:paraId="4687A743" w14:textId="1A9AEEC6" w:rsidR="00D10B5B" w:rsidRDefault="0059432C" w:rsidP="00684D30">
      <w:pPr>
        <w:pStyle w:val="Body-TextTx"/>
      </w:pPr>
      <w:r>
        <w:t>Kaladin had some three hundred Windrunners at this point</w:t>
      </w:r>
      <w:r w:rsidR="00483B1D">
        <w:t>—</w:t>
      </w:r>
      <w:r>
        <w:t>though only around fifty full knights.</w:t>
      </w:r>
      <w:r w:rsidR="0004281A">
        <w:t xml:space="preserve"> </w:t>
      </w:r>
      <w:r>
        <w:t xml:space="preserve">Almost all of the surviving </w:t>
      </w:r>
      <w:r w:rsidR="00BC5640">
        <w:t xml:space="preserve">original </w:t>
      </w:r>
      <w:r>
        <w:t>members of Bridge Four had bonded a spren by now, as had many of the second wave</w:t>
      </w:r>
      <w:r w:rsidR="00483B1D">
        <w:t>—</w:t>
      </w:r>
      <w:r>
        <w:t>those who had joined him soon after he had moved to Dalinar</w:t>
      </w:r>
      <w:r w:rsidR="00766B15">
        <w:t>’</w:t>
      </w:r>
      <w:r>
        <w:t>s camp.</w:t>
      </w:r>
      <w:r w:rsidR="0004281A">
        <w:t xml:space="preserve"> </w:t>
      </w:r>
      <w:r>
        <w:t>Even some of the third wave</w:t>
      </w:r>
      <w:r w:rsidR="00483B1D">
        <w:t>—</w:t>
      </w:r>
      <w:r>
        <w:t>those who had joined the Windrunners after moving to Urithiru</w:t>
      </w:r>
      <w:r w:rsidR="00483B1D">
        <w:t>—</w:t>
      </w:r>
      <w:r>
        <w:t>had found a spren to bond.</w:t>
      </w:r>
    </w:p>
    <w:p w14:paraId="5D28A2CF" w14:textId="3BAF2DEA" w:rsidR="00D10B5B" w:rsidRDefault="0059432C" w:rsidP="00684D30">
      <w:pPr>
        <w:pStyle w:val="Body-TextTx"/>
      </w:pPr>
      <w:r>
        <w:t>There, unfortunately, progress stopped.</w:t>
      </w:r>
      <w:r w:rsidR="0004281A">
        <w:t xml:space="preserve"> </w:t>
      </w:r>
      <w:r>
        <w:t>Kaladin had lines of men and women ready to advance and say the oaths, but there weren</w:t>
      </w:r>
      <w:r w:rsidR="00766B15">
        <w:t>’</w:t>
      </w:r>
      <w:r>
        <w:t>t willing honorspren to be found.</w:t>
      </w:r>
      <w:r w:rsidR="0004281A">
        <w:t xml:space="preserve"> </w:t>
      </w:r>
      <w:r>
        <w:t>At this point, there was only a single one he knew of who was willing, but didn</w:t>
      </w:r>
      <w:r w:rsidR="00766B15">
        <w:t>’</w:t>
      </w:r>
      <w:r>
        <w:t>t have a bond.</w:t>
      </w:r>
    </w:p>
    <w:p w14:paraId="7AFAC77F" w14:textId="77777777" w:rsidR="00D10B5B" w:rsidRDefault="0059432C" w:rsidP="00684D30">
      <w:pPr>
        <w:pStyle w:val="Body-TextTx"/>
      </w:pPr>
      <w:r>
        <w:t>But that was another problem for another time.</w:t>
      </w:r>
    </w:p>
    <w:p w14:paraId="01C44D59" w14:textId="5B8925B0" w:rsidR="00D10B5B" w:rsidRDefault="0059432C" w:rsidP="00684D30">
      <w:pPr>
        <w:pStyle w:val="Body-TextTx"/>
      </w:pPr>
      <w:r>
        <w:lastRenderedPageBreak/>
        <w:t>Lopen and Drehy moved up beside him, floating slowly, brilliant Shardspears forming in their waiting hands.</w:t>
      </w:r>
      <w:r w:rsidR="0004281A">
        <w:t xml:space="preserve"> </w:t>
      </w:r>
      <w:r>
        <w:t>Kaladin reached overhead and seized his own spear as it formed from mist, then thrust it forward.</w:t>
      </w:r>
      <w:r w:rsidR="0004281A">
        <w:t xml:space="preserve"> </w:t>
      </w:r>
      <w:r>
        <w:t>His Windrunners broke apart, flying out to meet the approaching Heavenly Ones.</w:t>
      </w:r>
    </w:p>
    <w:p w14:paraId="62D80CB2" w14:textId="59AAA94F" w:rsidR="00D10B5B" w:rsidRDefault="0059432C" w:rsidP="00684D30">
      <w:pPr>
        <w:pStyle w:val="Body-TextTx"/>
      </w:pPr>
      <w:r>
        <w:t>Kaladin waited.</w:t>
      </w:r>
      <w:r w:rsidR="0004281A">
        <w:t xml:space="preserve"> </w:t>
      </w:r>
      <w:r>
        <w:t>If Leshwi was among this force, she</w:t>
      </w:r>
      <w:r w:rsidR="00766B15">
        <w:t>’</w:t>
      </w:r>
      <w:r>
        <w:t>d spot him.</w:t>
      </w:r>
      <w:r w:rsidR="0004281A">
        <w:t xml:space="preserve"> </w:t>
      </w:r>
      <w:r>
        <w:t>Ahead, the first of the Heavenly Ones met Windrunners, proffering spears in challenge.</w:t>
      </w:r>
      <w:r w:rsidR="0004281A">
        <w:t xml:space="preserve"> </w:t>
      </w:r>
      <w:r>
        <w:t>Each gesture was an offer of one-on-one combat.</w:t>
      </w:r>
      <w:r w:rsidR="0004281A">
        <w:t xml:space="preserve"> </w:t>
      </w:r>
      <w:r>
        <w:t>His soldiers accepted, instead of ganging up on the enemy.</w:t>
      </w:r>
      <w:r w:rsidR="0004281A">
        <w:t xml:space="preserve"> </w:t>
      </w:r>
      <w:r>
        <w:t>The layman might have found that odd, but Kaladin had learned to use the ways of the Heavenly Ones and their ancient</w:t>
      </w:r>
      <w:r w:rsidR="00483B1D">
        <w:t>—</w:t>
      </w:r>
      <w:r>
        <w:t>some might say archaic</w:t>
      </w:r>
      <w:r w:rsidR="00483B1D">
        <w:t>—</w:t>
      </w:r>
      <w:r>
        <w:t>methods of fighting.</w:t>
      </w:r>
    </w:p>
    <w:p w14:paraId="156BFFCE" w14:textId="026E78D5" w:rsidR="00D10B5B" w:rsidRDefault="0059432C" w:rsidP="00684D30">
      <w:pPr>
        <w:pStyle w:val="Body-TextTx"/>
      </w:pPr>
      <w:r>
        <w:t>The paired Windrunners and Fused broke off to engage in contests of skill.</w:t>
      </w:r>
      <w:r w:rsidR="0004281A">
        <w:t xml:space="preserve"> </w:t>
      </w:r>
      <w:r>
        <w:t>The resulting confrontation looked like two streams of water crashing into one another, then spraying to the sides.</w:t>
      </w:r>
      <w:r w:rsidR="0004281A">
        <w:t xml:space="preserve"> </w:t>
      </w:r>
      <w:r>
        <w:t>In moments, all of the Windrunners were engaged, leaving behind a handful of Fused.</w:t>
      </w:r>
    </w:p>
    <w:p w14:paraId="6B4144F8" w14:textId="2D770705" w:rsidR="00D10B5B" w:rsidRDefault="0059432C" w:rsidP="00684D30">
      <w:pPr>
        <w:pStyle w:val="Body-TextTx"/>
      </w:pPr>
      <w:r>
        <w:t>In small-scale skirmishes, the Heavenly Ones preferred to wait for opportunities to fight one-on-one, instead of doubling up on enemies.</w:t>
      </w:r>
      <w:r w:rsidR="0004281A">
        <w:t xml:space="preserve"> </w:t>
      </w:r>
      <w:r>
        <w:t>It wasn</w:t>
      </w:r>
      <w:r w:rsidR="00766B15">
        <w:t>’</w:t>
      </w:r>
      <w:r>
        <w:t>t always so</w:t>
      </w:r>
      <w:r w:rsidR="00483B1D">
        <w:t>—</w:t>
      </w:r>
      <w:r>
        <w:t>Kaladin had twice been forced to fight multiples at once</w:t>
      </w:r>
      <w:r w:rsidR="00483B1D">
        <w:t>—</w:t>
      </w:r>
      <w:r>
        <w:t>but the more Kaladin fought these creatures, the more he respected their ways.</w:t>
      </w:r>
      <w:r w:rsidR="0004281A">
        <w:t xml:space="preserve"> </w:t>
      </w:r>
      <w:r>
        <w:t>He hadn</w:t>
      </w:r>
      <w:r w:rsidR="00766B15">
        <w:t>’</w:t>
      </w:r>
      <w:r>
        <w:t>t expected to find honor among the enemy.</w:t>
      </w:r>
    </w:p>
    <w:p w14:paraId="41FFD4B5" w14:textId="161F70AD" w:rsidR="00D10B5B" w:rsidRDefault="0059432C" w:rsidP="00684D30">
      <w:pPr>
        <w:pStyle w:val="Body-TextTx"/>
      </w:pPr>
      <w:r>
        <w:t>As he scanned the unengaged Fused, his eyes focused on one in particular.</w:t>
      </w:r>
      <w:r w:rsidR="0004281A">
        <w:t xml:space="preserve"> </w:t>
      </w:r>
      <w:r>
        <w:t>A tall femalen with a stark red, black, and white skin pattern, marbled like the turbulent mixing of three shades of paint.</w:t>
      </w:r>
      <w:r w:rsidR="0004281A">
        <w:t xml:space="preserve"> </w:t>
      </w:r>
      <w:r>
        <w:t>Though her features were different, the pattern seemed much the same.</w:t>
      </w:r>
      <w:r w:rsidR="0004281A">
        <w:t xml:space="preserve"> </w:t>
      </w:r>
      <w:r>
        <w:t>Plus there was something about the way she held herself, and the way she wore her long crimson and black hair.</w:t>
      </w:r>
    </w:p>
    <w:p w14:paraId="0E8FEBEA" w14:textId="3C41772C" w:rsidR="00D10B5B" w:rsidRDefault="0059432C" w:rsidP="00684D30">
      <w:pPr>
        <w:pStyle w:val="Body-TextTx"/>
      </w:pPr>
      <w:r>
        <w:t>She saw him and smiled, then held out her spear.</w:t>
      </w:r>
      <w:r w:rsidR="0004281A">
        <w:t xml:space="preserve"> </w:t>
      </w:r>
      <w:r>
        <w:t>Yes, this was Leshwi.</w:t>
      </w:r>
      <w:r w:rsidR="0004281A">
        <w:t xml:space="preserve"> </w:t>
      </w:r>
      <w:r>
        <w:t>A leader among the Fused</w:t>
      </w:r>
      <w:r w:rsidR="00483B1D">
        <w:t>—</w:t>
      </w:r>
      <w:r>
        <w:t xml:space="preserve">high enough </w:t>
      </w:r>
      <w:r w:rsidR="00D708A7">
        <w:t xml:space="preserve">that </w:t>
      </w:r>
      <w:r>
        <w:t>the others deferred to her, but not so high that she stayed behind during fights.</w:t>
      </w:r>
      <w:r w:rsidR="0004281A">
        <w:t xml:space="preserve"> </w:t>
      </w:r>
      <w:r>
        <w:t>A status similar to Kaladin</w:t>
      </w:r>
      <w:r w:rsidR="00766B15">
        <w:t>’</w:t>
      </w:r>
      <w:r>
        <w:t>s own.</w:t>
      </w:r>
      <w:r w:rsidR="0004281A">
        <w:t xml:space="preserve"> </w:t>
      </w:r>
      <w:r>
        <w:t>He held out his spear.</w:t>
      </w:r>
    </w:p>
    <w:p w14:paraId="425A2069" w14:textId="45FCE4BD" w:rsidR="00D10B5B" w:rsidRDefault="0059432C" w:rsidP="00684D30">
      <w:pPr>
        <w:pStyle w:val="Body-TextTx"/>
      </w:pPr>
      <w:r>
        <w:lastRenderedPageBreak/>
        <w:t>She darted upward, and Kaladin swooped to follow.</w:t>
      </w:r>
      <w:r w:rsidR="0004281A">
        <w:t xml:space="preserve"> </w:t>
      </w:r>
      <w:r>
        <w:t>As he did, an explosion of light expanded below.</w:t>
      </w:r>
      <w:r w:rsidR="0004281A">
        <w:t xml:space="preserve"> </w:t>
      </w:r>
      <w:r>
        <w:t>For a brief moment Kaladin glimpsed Shadesmar, and he soared in a black sky marked by strange clouds flowing like a roadway.</w:t>
      </w:r>
    </w:p>
    <w:p w14:paraId="169A4306" w14:textId="0CE03533" w:rsidR="00D10B5B" w:rsidRDefault="0059432C" w:rsidP="00684D30">
      <w:pPr>
        <w:pStyle w:val="Body-TextTx"/>
      </w:pPr>
      <w:r>
        <w:t>A wave of power surged through the battlefield, causing Windrunners to burst alight.</w:t>
      </w:r>
      <w:r w:rsidR="0004281A">
        <w:t xml:space="preserve"> </w:t>
      </w:r>
      <w:r>
        <w:t>Dalinar had fully opened a perpendicularity, becoming a reservoir of Stormlight that would instantly renew any Radiant who drew near.</w:t>
      </w:r>
      <w:r w:rsidR="0004281A">
        <w:t xml:space="preserve"> </w:t>
      </w:r>
      <w:r>
        <w:t>It was a powerful edge, and one of the reasons they continued to risk bringing the Bondsmith on missions.</w:t>
      </w:r>
    </w:p>
    <w:p w14:paraId="3709FFB8" w14:textId="42E1D9B4" w:rsidR="00D10B5B" w:rsidRDefault="0059432C" w:rsidP="00684D30">
      <w:pPr>
        <w:pStyle w:val="Body-TextTx"/>
      </w:pPr>
      <w:r>
        <w:t>Stormlight raged inside Kaladin as he flew after Leshwi.</w:t>
      </w:r>
      <w:r w:rsidR="0004281A">
        <w:t xml:space="preserve"> </w:t>
      </w:r>
      <w:r>
        <w:t>She trailed white and red cloth behind her, slightly longer than the others</w:t>
      </w:r>
      <w:r w:rsidR="00766B15">
        <w:t>’</w:t>
      </w:r>
      <w:r>
        <w:t xml:space="preserve"> garments; it flowed in a swooping, fluid response to her actions as she turned and curved around, leveling her spear at Kaladin and diving toward him.</w:t>
      </w:r>
    </w:p>
    <w:p w14:paraId="15A3F4B6" w14:textId="06A490EC" w:rsidR="00D10B5B" w:rsidRDefault="0059432C" w:rsidP="00684D30">
      <w:pPr>
        <w:pStyle w:val="Body-TextTx"/>
      </w:pPr>
      <w:r>
        <w:t>Fully trained Windrunners had several important advantages in these battles.</w:t>
      </w:r>
      <w:r w:rsidR="0004281A">
        <w:t xml:space="preserve"> </w:t>
      </w:r>
      <w:r>
        <w:t>They had much greater potential speed than the Heavenly Ones, and they had access to Shardweapons.</w:t>
      </w:r>
      <w:r w:rsidR="0004281A">
        <w:t xml:space="preserve"> </w:t>
      </w:r>
      <w:r>
        <w:t>One might have thought these advantages insurmountable, but the Heavenly Ones were ancient, practiced, and cunning.</w:t>
      </w:r>
      <w:r w:rsidR="0004281A">
        <w:t xml:space="preserve"> </w:t>
      </w:r>
      <w:r>
        <w:t xml:space="preserve">They had trained for </w:t>
      </w:r>
      <w:r w:rsidRPr="00CC5738">
        <w:rPr>
          <w:rStyle w:val="itali"/>
        </w:rPr>
        <w:t>millennia</w:t>
      </w:r>
      <w:r>
        <w:t xml:space="preserve"> with their powers, and they could fly forever without running out of Voidlight.</w:t>
      </w:r>
      <w:r w:rsidR="0004281A">
        <w:t xml:space="preserve"> </w:t>
      </w:r>
      <w:r>
        <w:t>They only drained it to heal, and</w:t>
      </w:r>
      <w:r w:rsidR="00483B1D">
        <w:t>—</w:t>
      </w:r>
      <w:r>
        <w:t>he</w:t>
      </w:r>
      <w:r w:rsidR="00766B15">
        <w:t>’</w:t>
      </w:r>
      <w:r>
        <w:t>d heard</w:t>
      </w:r>
      <w:r w:rsidR="00483B1D">
        <w:t>—</w:t>
      </w:r>
      <w:r>
        <w:t xml:space="preserve">to perform the occasional rare </w:t>
      </w:r>
      <w:r w:rsidR="00024AF0">
        <w:t>L</w:t>
      </w:r>
      <w:r>
        <w:t>ashing.</w:t>
      </w:r>
    </w:p>
    <w:p w14:paraId="4DEFACCE" w14:textId="00937C63" w:rsidR="00D10B5B" w:rsidRDefault="0059432C" w:rsidP="00684D30">
      <w:pPr>
        <w:pStyle w:val="Body-TextTx"/>
      </w:pPr>
      <w:r>
        <w:t>And, of course, the Fused had a singular terrible edge over Kaladin</w:t>
      </w:r>
      <w:r w:rsidR="00766B15">
        <w:t>’</w:t>
      </w:r>
      <w:r>
        <w:t xml:space="preserve">s people: </w:t>
      </w:r>
      <w:r w:rsidR="00BB7189">
        <w:t>T</w:t>
      </w:r>
      <w:r>
        <w:t>hey were immortal.</w:t>
      </w:r>
      <w:r w:rsidR="0004281A">
        <w:t xml:space="preserve"> </w:t>
      </w:r>
      <w:r>
        <w:t>Kill them, and they</w:t>
      </w:r>
      <w:r w:rsidR="00766B15">
        <w:t>’</w:t>
      </w:r>
      <w:r>
        <w:t>d be reborn in the next Everstorm.</w:t>
      </w:r>
      <w:r w:rsidR="0004281A">
        <w:t xml:space="preserve"> </w:t>
      </w:r>
      <w:r>
        <w:t>They could afford a recklessness that Kaladin could not.</w:t>
      </w:r>
      <w:r w:rsidR="0004281A">
        <w:t xml:space="preserve"> </w:t>
      </w:r>
      <w:r>
        <w:t>As he and Leshwi clashed</w:t>
      </w:r>
      <w:r w:rsidR="00483B1D">
        <w:t>—</w:t>
      </w:r>
      <w:r>
        <w:t>spears slamming together, each grunting as they tried to slide their weapon around and stab the other</w:t>
      </w:r>
      <w:r w:rsidR="00483B1D">
        <w:t>—</w:t>
      </w:r>
      <w:r>
        <w:t>Kaladin was forced to pull away first.</w:t>
      </w:r>
    </w:p>
    <w:p w14:paraId="7EC527A2" w14:textId="5259D6D2" w:rsidR="00D10B5B" w:rsidRDefault="0059432C" w:rsidP="00684D30">
      <w:pPr>
        <w:pStyle w:val="Body-TextTx"/>
      </w:pPr>
      <w:r>
        <w:t>Leshwi</w:t>
      </w:r>
      <w:r w:rsidR="00766B15">
        <w:t>’</w:t>
      </w:r>
      <w:r>
        <w:t>s spear was lined with a silvery metal that resisted Shardblade cuts.</w:t>
      </w:r>
      <w:r w:rsidR="0004281A">
        <w:t xml:space="preserve"> </w:t>
      </w:r>
      <w:r>
        <w:t xml:space="preserve">More </w:t>
      </w:r>
      <w:r>
        <w:lastRenderedPageBreak/>
        <w:t>importantly, it was set with a gemstone at its base.</w:t>
      </w:r>
      <w:r w:rsidR="0004281A">
        <w:t xml:space="preserve"> </w:t>
      </w:r>
      <w:r>
        <w:t>If the weapon struck Kaladin, that gemstone would suck away Kaladin</w:t>
      </w:r>
      <w:r w:rsidR="00766B15">
        <w:t>’</w:t>
      </w:r>
      <w:r>
        <w:t>s Stormlight and render him unable to heal</w:t>
      </w:r>
      <w:r w:rsidR="00483B1D">
        <w:t>—</w:t>
      </w:r>
      <w:r>
        <w:t>a potentially deadly tool against a Radiant, even one infused by Dalinar</w:t>
      </w:r>
      <w:r w:rsidR="00766B15">
        <w:t>’</w:t>
      </w:r>
      <w:r>
        <w:t>s perpendicularity.</w:t>
      </w:r>
    </w:p>
    <w:p w14:paraId="6C8E7905" w14:textId="50DB8C35" w:rsidR="00D10B5B" w:rsidRDefault="0059432C" w:rsidP="00684D30">
      <w:pPr>
        <w:pStyle w:val="Body-TextTx"/>
      </w:pPr>
      <w:r>
        <w:t>As soon as Kaladin broke away, Leshwi dove deeper, trailing fluttering cloth.</w:t>
      </w:r>
      <w:r w:rsidR="0004281A">
        <w:t xml:space="preserve"> </w:t>
      </w:r>
      <w:r>
        <w:t>He followed, Lashing himself downward and plummeting through the battlefield.</w:t>
      </w:r>
      <w:r w:rsidR="0004281A">
        <w:t xml:space="preserve"> </w:t>
      </w:r>
      <w:r>
        <w:t>A beautiful chaos, each pair dancing their own individual contest.</w:t>
      </w:r>
      <w:r w:rsidR="0004281A">
        <w:t xml:space="preserve"> </w:t>
      </w:r>
      <w:r>
        <w:t>Leyten zipped past directly overhead, chasing a Heavenly One dressed in grey-blue.</w:t>
      </w:r>
      <w:r w:rsidR="0004281A">
        <w:t xml:space="preserve"> </w:t>
      </w:r>
      <w:r>
        <w:t>Skar shot beneath Kaladin, nearly colliding with Kara as she scored a hit on her opponent.</w:t>
      </w:r>
    </w:p>
    <w:p w14:paraId="30C5A8BB" w14:textId="350C7D16" w:rsidR="00D10B5B" w:rsidRDefault="0059432C" w:rsidP="00684D30">
      <w:pPr>
        <w:pStyle w:val="Body-TextTx"/>
      </w:pPr>
      <w:r>
        <w:t>Orange singer blood sprayed in the air, individual drops splashing Kaladin on the forehead, other drops chasing him as he swooped toward the ground.</w:t>
      </w:r>
      <w:r w:rsidR="0004281A">
        <w:t xml:space="preserve"> </w:t>
      </w:r>
      <w:r>
        <w:t>Kara didn</w:t>
      </w:r>
      <w:r w:rsidR="00766B15">
        <w:t>’</w:t>
      </w:r>
      <w:r>
        <w:t>t have a Blade yet; she would have said the Third Ideal by now, he was certain.</w:t>
      </w:r>
      <w:r w:rsidR="0004281A">
        <w:t xml:space="preserve"> </w:t>
      </w:r>
      <w:r>
        <w:t>If only she had a spren.</w:t>
      </w:r>
    </w:p>
    <w:p w14:paraId="29E6E7C6" w14:textId="6E571241" w:rsidR="00D10B5B" w:rsidRDefault="0059432C" w:rsidP="00684D30">
      <w:pPr>
        <w:pStyle w:val="Body-TextTx"/>
      </w:pPr>
      <w:r>
        <w:t>Kaladin pulled up near the ground, skimming the stone by inches, orange blood raining down around him.</w:t>
      </w:r>
      <w:r w:rsidR="0004281A">
        <w:t xml:space="preserve"> </w:t>
      </w:r>
      <w:r>
        <w:t>Ahead, Leshwi dodged through a crowd of screaming refugees.</w:t>
      </w:r>
    </w:p>
    <w:p w14:paraId="1A56689B" w14:textId="749735F7" w:rsidR="00D10B5B" w:rsidRDefault="0059432C" w:rsidP="00684D30">
      <w:pPr>
        <w:pStyle w:val="Body-TextTx"/>
      </w:pPr>
      <w:r>
        <w:t>Kaladin followed, darting between Leven the cobbler and his wife.</w:t>
      </w:r>
      <w:r w:rsidR="0004281A">
        <w:t xml:space="preserve"> </w:t>
      </w:r>
      <w:r>
        <w:t>Their horrified screams, however, made him slow.</w:t>
      </w:r>
      <w:r w:rsidR="0004281A">
        <w:t xml:space="preserve"> </w:t>
      </w:r>
      <w:r>
        <w:t>He couldn</w:t>
      </w:r>
      <w:r w:rsidR="00766B15">
        <w:t>’</w:t>
      </w:r>
      <w:r>
        <w:t>t risk colliding with bystanders.</w:t>
      </w:r>
      <w:r w:rsidR="0004281A">
        <w:t xml:space="preserve"> </w:t>
      </w:r>
      <w:r>
        <w:t>He flew up to the side, then pulled to a stop in the air, watching, anticipating.</w:t>
      </w:r>
    </w:p>
    <w:p w14:paraId="7FF7B555" w14:textId="671EE666" w:rsidR="00D10B5B" w:rsidRDefault="0059432C" w:rsidP="00684D30">
      <w:pPr>
        <w:pStyle w:val="Body-TextTx"/>
      </w:pPr>
      <w:r>
        <w:t>Nearby, Lopen skimmed past.</w:t>
      </w:r>
      <w:r w:rsidR="0004281A">
        <w:t xml:space="preserve"> </w:t>
      </w:r>
      <w:r w:rsidR="00766B15">
        <w:t>“</w:t>
      </w:r>
      <w:r>
        <w:t>You all right, gancho?</w:t>
      </w:r>
      <w:r w:rsidR="00766B15">
        <w:t>”</w:t>
      </w:r>
      <w:r>
        <w:t xml:space="preserve"> he called to Kaladin.</w:t>
      </w:r>
    </w:p>
    <w:p w14:paraId="5CF47277" w14:textId="209BD717" w:rsidR="00D10B5B" w:rsidRDefault="00766B15" w:rsidP="00684D30">
      <w:pPr>
        <w:pStyle w:val="Body-TextTx"/>
      </w:pPr>
      <w:r>
        <w:t>“</w:t>
      </w:r>
      <w:r w:rsidR="0059432C">
        <w:t>I</w:t>
      </w:r>
      <w:r>
        <w:t>’</w:t>
      </w:r>
      <w:r w:rsidR="0059432C">
        <w:t>m fine,</w:t>
      </w:r>
      <w:r>
        <w:t>”</w:t>
      </w:r>
      <w:r w:rsidR="0059432C">
        <w:t xml:space="preserve"> Kaladin said.</w:t>
      </w:r>
    </w:p>
    <w:p w14:paraId="28D83159" w14:textId="7F44C72A" w:rsidR="00D10B5B" w:rsidRDefault="00766B15" w:rsidP="00684D30">
      <w:pPr>
        <w:pStyle w:val="Body-TextTx"/>
      </w:pPr>
      <w:r>
        <w:t>“</w:t>
      </w:r>
      <w:r w:rsidR="0059432C">
        <w:t>I can fight her if you want a breather!</w:t>
      </w:r>
      <w:r>
        <w:t>”</w:t>
      </w:r>
    </w:p>
    <w:p w14:paraId="08E9EF50" w14:textId="3651AAD4" w:rsidR="00D10B5B" w:rsidRDefault="0059432C" w:rsidP="00684D30">
      <w:pPr>
        <w:pStyle w:val="Body-TextTx"/>
      </w:pPr>
      <w:r>
        <w:t>Leshwi emerged on the other side, and Kaladin ignored Lopen, zipping after.</w:t>
      </w:r>
      <w:r w:rsidR="0004281A">
        <w:t xml:space="preserve"> </w:t>
      </w:r>
      <w:r>
        <w:t>He and Leshwi brushed the outer buildings of the town, rattling stormshutters.</w:t>
      </w:r>
      <w:r w:rsidR="0004281A">
        <w:t xml:space="preserve"> </w:t>
      </w:r>
      <w:r>
        <w:t>He discarded his spear, and Syl appeared near his head as a ribbon of light.</w:t>
      </w:r>
      <w:r w:rsidR="0004281A">
        <w:t xml:space="preserve"> </w:t>
      </w:r>
      <w:r>
        <w:t xml:space="preserve">He controlled his general direction with Lashings, using his hands, arms, and the contours of his body to </w:t>
      </w:r>
      <w:r w:rsidR="002539E2">
        <w:t>govern</w:t>
      </w:r>
      <w:r>
        <w:t xml:space="preserve"> fine motions.</w:t>
      </w:r>
      <w:r w:rsidR="0004281A">
        <w:t xml:space="preserve"> </w:t>
      </w:r>
      <w:r>
        <w:t xml:space="preserve">This much </w:t>
      </w:r>
      <w:r>
        <w:lastRenderedPageBreak/>
        <w:t>air rushing around him gave him the ability to sculpt his trajectory, almost as if he were swimming.</w:t>
      </w:r>
    </w:p>
    <w:p w14:paraId="118E8A96" w14:textId="77A13CD7" w:rsidR="00D10B5B" w:rsidRDefault="0059432C" w:rsidP="00684D30">
      <w:pPr>
        <w:pStyle w:val="Body-TextTx"/>
      </w:pPr>
      <w:r>
        <w:t>He increased his speed with another Lashing, but Leshwi dodged down through the crowds again.</w:t>
      </w:r>
      <w:r w:rsidR="0004281A">
        <w:t xml:space="preserve"> </w:t>
      </w:r>
      <w:r>
        <w:t>Her recklessness almost cost her as she buzzed a group under the protection of Godeke the Edgedancer.</w:t>
      </w:r>
      <w:r w:rsidR="0004281A">
        <w:t xml:space="preserve"> </w:t>
      </w:r>
      <w:r>
        <w:t>He was a hair too slow, and his Shardblade only sliced off the end of her trailing robes.</w:t>
      </w:r>
    </w:p>
    <w:p w14:paraId="24674AA6" w14:textId="6A117558" w:rsidR="00D10B5B" w:rsidRDefault="0059432C" w:rsidP="00684D30">
      <w:pPr>
        <w:pStyle w:val="Body-TextTx"/>
      </w:pPr>
      <w:r>
        <w:t>She turned away from the people after that, though she stayed near the ground.</w:t>
      </w:r>
      <w:r w:rsidR="0004281A">
        <w:t xml:space="preserve"> </w:t>
      </w:r>
      <w:r>
        <w:t>The Heavenly One couldn</w:t>
      </w:r>
      <w:r w:rsidR="00766B15">
        <w:t>’</w:t>
      </w:r>
      <w:r>
        <w:t xml:space="preserve">t go as fast as </w:t>
      </w:r>
      <w:r w:rsidR="00E20B98">
        <w:t xml:space="preserve">a </w:t>
      </w:r>
      <w:r>
        <w:t>Windrunner, and so focused on sudden turns or weaving around obstacles</w:t>
      </w:r>
      <w:r w:rsidR="00483B1D">
        <w:t>—</w:t>
      </w:r>
      <w:r>
        <w:t>requiring Kaladin to moderate his speed and remain unable to press one of his strongest advantages.</w:t>
      </w:r>
    </w:p>
    <w:p w14:paraId="29A797F3" w14:textId="6046A56D" w:rsidR="00D10B5B" w:rsidRDefault="0059432C" w:rsidP="00684D30">
      <w:pPr>
        <w:pStyle w:val="Body-TextTx"/>
      </w:pPr>
      <w:r>
        <w:t xml:space="preserve">He followed, the chase thrilling him in part </w:t>
      </w:r>
      <w:r w:rsidRPr="00CC5738">
        <w:rPr>
          <w:rStyle w:val="itali"/>
        </w:rPr>
        <w:t>because</w:t>
      </w:r>
      <w:r>
        <w:t xml:space="preserve"> of how well Leshwi flew.</w:t>
      </w:r>
      <w:r w:rsidR="0004281A">
        <w:t xml:space="preserve"> </w:t>
      </w:r>
      <w:r>
        <w:t xml:space="preserve">She turned again, this time coursing in close to the </w:t>
      </w:r>
      <w:r w:rsidRPr="00CC5738">
        <w:rPr>
          <w:rStyle w:val="itali"/>
        </w:rPr>
        <w:t>Fourth Bridge</w:t>
      </w:r>
      <w:r w:rsidRPr="00916B40">
        <w:rPr>
          <w:rStyle w:val="itali"/>
        </w:rPr>
        <w:t>.</w:t>
      </w:r>
      <w:r w:rsidR="0004281A">
        <w:t xml:space="preserve"> </w:t>
      </w:r>
      <w:r>
        <w:t xml:space="preserve">She slowed as they skimmed along the side of the enormous vehicle, and she </w:t>
      </w:r>
      <w:r w:rsidR="00F63264">
        <w:t>peered at</w:t>
      </w:r>
      <w:r>
        <w:t xml:space="preserve"> the wooden construction keenly.</w:t>
      </w:r>
    </w:p>
    <w:p w14:paraId="1D7D105C" w14:textId="57A69945" w:rsidR="00D10B5B" w:rsidRDefault="0059432C" w:rsidP="00684D30">
      <w:pPr>
        <w:pStyle w:val="Body-TextTx"/>
      </w:pPr>
      <w:r w:rsidRPr="00CC5738">
        <w:rPr>
          <w:rStyle w:val="itali"/>
        </w:rPr>
        <w:t>She</w:t>
      </w:r>
      <w:r w:rsidR="00766B15">
        <w:rPr>
          <w:rStyle w:val="itali"/>
        </w:rPr>
        <w:t>’</w:t>
      </w:r>
      <w:r w:rsidRPr="00CC5738">
        <w:rPr>
          <w:rStyle w:val="itali"/>
        </w:rPr>
        <w:t>s intrigued by the airship,</w:t>
      </w:r>
      <w:r>
        <w:t xml:space="preserve"> Kaladin thought, following.</w:t>
      </w:r>
      <w:r w:rsidR="0004281A">
        <w:t xml:space="preserve"> </w:t>
      </w:r>
      <w:r w:rsidRPr="00CC5738">
        <w:rPr>
          <w:rStyle w:val="itali"/>
        </w:rPr>
        <w:t>She likely wants to gather as much information about it as she can.</w:t>
      </w:r>
      <w:r w:rsidR="0004281A">
        <w:t xml:space="preserve"> </w:t>
      </w:r>
      <w:r>
        <w:t>In Jasnah</w:t>
      </w:r>
      <w:r w:rsidR="00766B15">
        <w:t>’</w:t>
      </w:r>
      <w:r>
        <w:t>s interviews with the two Heralds</w:t>
      </w:r>
      <w:r w:rsidR="00483B1D">
        <w:t>—</w:t>
      </w:r>
      <w:r>
        <w:t>who had lived thousands of years</w:t>
      </w:r>
      <w:r w:rsidR="00483B1D">
        <w:t>—</w:t>
      </w:r>
      <w:r>
        <w:t xml:space="preserve">it had come out </w:t>
      </w:r>
      <w:r w:rsidR="00F97A8A">
        <w:t xml:space="preserve">that </w:t>
      </w:r>
      <w:r>
        <w:t>they too were amazed by this creation.</w:t>
      </w:r>
      <w:r w:rsidR="0004281A">
        <w:t xml:space="preserve"> </w:t>
      </w:r>
      <w:r>
        <w:t>As incredible as it seemed, modern artifabrians had discovered things that even the Heralds hadn</w:t>
      </w:r>
      <w:r w:rsidR="00766B15">
        <w:t>’</w:t>
      </w:r>
      <w:r>
        <w:t>t known.</w:t>
      </w:r>
    </w:p>
    <w:p w14:paraId="61E94D0C" w14:textId="28ABC44E" w:rsidR="00D10B5B" w:rsidRDefault="0059432C" w:rsidP="00684D30">
      <w:pPr>
        <w:pStyle w:val="Body-TextTx"/>
      </w:pPr>
      <w:r>
        <w:t>Kaladin broke off the chase for a moment, instead soaring over the top of the large ship.</w:t>
      </w:r>
      <w:r w:rsidR="0004281A">
        <w:t xml:space="preserve"> </w:t>
      </w:r>
      <w:r>
        <w:t>He spotted Rock standing at the side of the vehicle with his son, delivering water to the refugees.</w:t>
      </w:r>
      <w:r w:rsidR="0004281A">
        <w:t xml:space="preserve"> </w:t>
      </w:r>
      <w:r>
        <w:t xml:space="preserve">When Rock saw Kaladin gesturing, the large </w:t>
      </w:r>
      <w:r w:rsidR="00C43968">
        <w:t>H</w:t>
      </w:r>
      <w:r>
        <w:t>orneater snatched a spear from a pile placed there and Lashed it into the air.</w:t>
      </w:r>
      <w:r w:rsidR="0004281A">
        <w:t xml:space="preserve"> </w:t>
      </w:r>
      <w:r>
        <w:t>It shot up to Kaladin, who grabbed it, then Lashed himself after Leshwi.</w:t>
      </w:r>
    </w:p>
    <w:p w14:paraId="4E3DA4F8" w14:textId="60969B1B" w:rsidR="00D10B5B" w:rsidRDefault="0059432C" w:rsidP="00684D30">
      <w:pPr>
        <w:pStyle w:val="Body-TextTx"/>
      </w:pPr>
      <w:r>
        <w:lastRenderedPageBreak/>
        <w:t>He got on her tail again as she rose in a wild loop.</w:t>
      </w:r>
      <w:r w:rsidR="0004281A">
        <w:t xml:space="preserve"> </w:t>
      </w:r>
      <w:r>
        <w:t>She often tried to wear him down</w:t>
      </w:r>
      <w:r w:rsidR="00483B1D">
        <w:t>—</w:t>
      </w:r>
      <w:r>
        <w:t>leading him in intricate chases</w:t>
      </w:r>
      <w:r w:rsidR="00483B1D">
        <w:t>—</w:t>
      </w:r>
      <w:r>
        <w:t xml:space="preserve">before coming in to fight </w:t>
      </w:r>
      <w:r w:rsidR="00BA6A8B">
        <w:t>at</w:t>
      </w:r>
      <w:r>
        <w:t xml:space="preserve"> close quarters.</w:t>
      </w:r>
    </w:p>
    <w:p w14:paraId="2DEE8F3E" w14:textId="5DF4AAA1" w:rsidR="00D10B5B" w:rsidRDefault="0059432C" w:rsidP="00684D30">
      <w:pPr>
        <w:pStyle w:val="Body-TextTx"/>
      </w:pPr>
      <w:r>
        <w:t>Syl, flying beside Kaladin, eyed the spear Rock had thrown.</w:t>
      </w:r>
      <w:r w:rsidR="0004281A">
        <w:t xml:space="preserve"> </w:t>
      </w:r>
      <w:r>
        <w:t>Despite the wind rushing in his ears, Kaladin heard her dismissive sniff.</w:t>
      </w:r>
      <w:r w:rsidR="0004281A">
        <w:t xml:space="preserve"> </w:t>
      </w:r>
      <w:r>
        <w:t>Well, she couldn</w:t>
      </w:r>
      <w:r w:rsidR="00766B15">
        <w:t>’</w:t>
      </w:r>
      <w:r>
        <w:t>t be infused with Stormlight.</w:t>
      </w:r>
      <w:r w:rsidR="0004281A">
        <w:t xml:space="preserve"> </w:t>
      </w:r>
      <w:r>
        <w:t>Trying to push it into her was like trying to fill an already brimming cup with more water.</w:t>
      </w:r>
    </w:p>
    <w:p w14:paraId="33FA0C80" w14:textId="33E8F58A" w:rsidR="00D10B5B" w:rsidRDefault="0059432C" w:rsidP="00684D30">
      <w:pPr>
        <w:pStyle w:val="Body-TextTx"/>
      </w:pPr>
      <w:r>
        <w:t>The next few turns strained Kaladin</w:t>
      </w:r>
      <w:r w:rsidR="00766B15">
        <w:t>’</w:t>
      </w:r>
      <w:r>
        <w:t>s abilities to their fullest as Leshwi dove and dodged through the battlefield.</w:t>
      </w:r>
      <w:r w:rsidR="0004281A">
        <w:t xml:space="preserve"> </w:t>
      </w:r>
      <w:r>
        <w:t xml:space="preserve">Most of the others were engaged directly in duels, fighting with </w:t>
      </w:r>
      <w:r w:rsidR="00E77D61">
        <w:t>s</w:t>
      </w:r>
      <w:r>
        <w:t>pear or Blade.</w:t>
      </w:r>
      <w:r w:rsidR="0004281A">
        <w:t xml:space="preserve"> </w:t>
      </w:r>
      <w:r>
        <w:t>Some led one another on chases, but none were as intricate as the weaving Kaladin was required to do.</w:t>
      </w:r>
    </w:p>
    <w:p w14:paraId="1ABE4F36" w14:textId="58AA20FC" w:rsidR="00D10B5B" w:rsidRDefault="0059432C" w:rsidP="00684D30">
      <w:pPr>
        <w:pStyle w:val="Body-TextTx"/>
      </w:pPr>
      <w:r>
        <w:t>His focus narrowed.</w:t>
      </w:r>
      <w:r w:rsidR="0004281A">
        <w:t xml:space="preserve"> </w:t>
      </w:r>
      <w:r>
        <w:t>The other combatants became nothing more than obstacles in the air.</w:t>
      </w:r>
      <w:r w:rsidR="0004281A">
        <w:t xml:space="preserve"> </w:t>
      </w:r>
      <w:r>
        <w:t>His entire being, the fullness of his attention, fixated on chasing that figure ahead of him.</w:t>
      </w:r>
      <w:r w:rsidR="0004281A">
        <w:t xml:space="preserve"> </w:t>
      </w:r>
      <w:r>
        <w:t>The roaring air seemed to fade, and Syl shot ahead of him, leaving a trail of light</w:t>
      </w:r>
      <w:r w:rsidR="00483B1D">
        <w:t>—</w:t>
      </w:r>
      <w:r>
        <w:t>a beacon for Kaladin to follow.</w:t>
      </w:r>
    </w:p>
    <w:p w14:paraId="11F193C0" w14:textId="0C146CAD" w:rsidR="00D10B5B" w:rsidRDefault="0059432C" w:rsidP="00684D30">
      <w:pPr>
        <w:pStyle w:val="Body-TextTx"/>
      </w:pPr>
      <w:r>
        <w:t>Windspren darted from the sky and fell in beside him as he curved in a gut-wrenching turn, spinning as Leshwi arrowed between Skar and another Fused.</w:t>
      </w:r>
      <w:r w:rsidR="0004281A">
        <w:t xml:space="preserve"> </w:t>
      </w:r>
      <w:r>
        <w:t>Kaladin followed, sliding directly through the space between the two spears</w:t>
      </w:r>
      <w:r w:rsidR="00483B1D">
        <w:t>—</w:t>
      </w:r>
      <w:r>
        <w:t>narrowly avoiding being stabbed</w:t>
      </w:r>
      <w:r w:rsidR="00483B1D">
        <w:t>—</w:t>
      </w:r>
      <w:r>
        <w:t>then Lashed himself around to follow Leshwi.</w:t>
      </w:r>
      <w:r w:rsidR="0004281A">
        <w:t xml:space="preserve"> </w:t>
      </w:r>
      <w:r>
        <w:t>Sweating, he gritted his teeth against the force of the turn.</w:t>
      </w:r>
    </w:p>
    <w:p w14:paraId="7BBDEB03" w14:textId="585E258C" w:rsidR="00D10B5B" w:rsidRDefault="0059432C" w:rsidP="00684D30">
      <w:pPr>
        <w:pStyle w:val="Body-TextTx"/>
      </w:pPr>
      <w:r>
        <w:t>Leshwi glanced back at him, then dove.</w:t>
      </w:r>
      <w:r w:rsidR="0004281A">
        <w:t xml:space="preserve"> </w:t>
      </w:r>
      <w:r>
        <w:t xml:space="preserve">She was going to make another pass at the </w:t>
      </w:r>
      <w:r w:rsidRPr="00CC5738">
        <w:rPr>
          <w:rStyle w:val="itali"/>
        </w:rPr>
        <w:t>Fourth Bridge.</w:t>
      </w:r>
    </w:p>
    <w:p w14:paraId="3FEDD01F" w14:textId="07BD87A9" w:rsidR="00D10B5B" w:rsidRDefault="0059432C" w:rsidP="00684D30">
      <w:pPr>
        <w:pStyle w:val="Body-TextTx"/>
      </w:pPr>
      <w:r w:rsidRPr="00CC5738">
        <w:rPr>
          <w:rStyle w:val="itali"/>
        </w:rPr>
        <w:t>Now,</w:t>
      </w:r>
      <w:r>
        <w:t xml:space="preserve"> Kaladin thought, pouring </w:t>
      </w:r>
      <w:r w:rsidR="00E20B98">
        <w:t>L</w:t>
      </w:r>
      <w:r>
        <w:t>ight into his weapon as he dove after Leshwi.</w:t>
      </w:r>
      <w:r w:rsidR="0004281A">
        <w:t xml:space="preserve"> </w:t>
      </w:r>
      <w:r>
        <w:t>It tried to pull out of his hand, but he held it back even as he thrust it forward.</w:t>
      </w:r>
      <w:r w:rsidR="0004281A">
        <w:t xml:space="preserve"> </w:t>
      </w:r>
      <w:r>
        <w:t>As Leshwi neared the ground, he finally let go of the spear, launching it toward her.</w:t>
      </w:r>
    </w:p>
    <w:p w14:paraId="2155FCD2" w14:textId="22708261" w:rsidR="00D10B5B" w:rsidRDefault="0059432C" w:rsidP="00684D30">
      <w:pPr>
        <w:pStyle w:val="Body-TextTx"/>
      </w:pPr>
      <w:r>
        <w:lastRenderedPageBreak/>
        <w:t>She, unfortunately, glanced behind at just the right moment, allowing her to narrowly dodge the spear.</w:t>
      </w:r>
      <w:r w:rsidR="0004281A">
        <w:t xml:space="preserve"> </w:t>
      </w:r>
      <w:r>
        <w:t>It crashed to the ground, splintering, the head smashed up into the shaft.</w:t>
      </w:r>
      <w:r w:rsidR="0004281A">
        <w:t xml:space="preserve"> </w:t>
      </w:r>
      <w:r>
        <w:t>Recovering, Leshwi pulled upward in a stunning move, soaring past Kaladin, who</w:t>
      </w:r>
      <w:r w:rsidR="00483B1D">
        <w:t>—</w:t>
      </w:r>
      <w:r>
        <w:t>in the moment</w:t>
      </w:r>
      <w:r w:rsidR="00483B1D">
        <w:t>—</w:t>
      </w:r>
      <w:r>
        <w:t>lost concentration and nearly collided with the ground.</w:t>
      </w:r>
    </w:p>
    <w:p w14:paraId="7AD0C9AB" w14:textId="777EC94B" w:rsidR="00D10B5B" w:rsidRDefault="0059432C" w:rsidP="00684D30">
      <w:pPr>
        <w:pStyle w:val="Body-TextTx"/>
      </w:pPr>
      <w:r>
        <w:t>He landed roughly, catching himself on the stone</w:t>
      </w:r>
      <w:r w:rsidR="00483B1D">
        <w:t>—</w:t>
      </w:r>
      <w:r>
        <w:t>hard enough that he</w:t>
      </w:r>
      <w:r w:rsidR="00766B15">
        <w:t>’</w:t>
      </w:r>
      <w:r>
        <w:t>d have broken bones without Stormlight</w:t>
      </w:r>
      <w:r w:rsidR="00483B1D">
        <w:t>—</w:t>
      </w:r>
      <w:r>
        <w:t>then cursed and looked upward.</w:t>
      </w:r>
      <w:r w:rsidR="0004281A">
        <w:t xml:space="preserve"> </w:t>
      </w:r>
      <w:r>
        <w:t>Leshwi disappeared into the fight, leaving him behind with an exultant swirling maneuver in the sky.</w:t>
      </w:r>
      <w:r w:rsidR="0004281A">
        <w:t xml:space="preserve"> </w:t>
      </w:r>
      <w:r>
        <w:t>She seemed to revel in losing him when she could.</w:t>
      </w:r>
    </w:p>
    <w:p w14:paraId="36D5ACF8" w14:textId="5E2B6126" w:rsidR="00D10B5B" w:rsidRDefault="0059432C" w:rsidP="00684D30">
      <w:pPr>
        <w:pStyle w:val="Body-TextTx"/>
      </w:pPr>
      <w:r>
        <w:t>Kaladin groaned, shaking his hand where he</w:t>
      </w:r>
      <w:r w:rsidR="00766B15">
        <w:t>’</w:t>
      </w:r>
      <w:r>
        <w:t>d hit the ground.</w:t>
      </w:r>
      <w:r w:rsidR="0004281A">
        <w:t xml:space="preserve"> </w:t>
      </w:r>
      <w:r>
        <w:t>His Stormlight healed the sprain in moments, but it still hurt in a phantom way, like the echoing of a loud noise in one</w:t>
      </w:r>
      <w:r w:rsidR="00766B15">
        <w:t>’</w:t>
      </w:r>
      <w:r>
        <w:t>s mind after it left one</w:t>
      </w:r>
      <w:r w:rsidR="00766B15">
        <w:t>’</w:t>
      </w:r>
      <w:r>
        <w:t>s ears.</w:t>
      </w:r>
    </w:p>
    <w:p w14:paraId="3E5965B5" w14:textId="6C618377" w:rsidR="00D10B5B" w:rsidRDefault="0059432C" w:rsidP="00684D30">
      <w:pPr>
        <w:pStyle w:val="Body-TextTx"/>
      </w:pPr>
      <w:r>
        <w:t>Syl appeared in the air before him in the shape of a young woman, hands on her hips.</w:t>
      </w:r>
      <w:r w:rsidR="0004281A">
        <w:t xml:space="preserve"> </w:t>
      </w:r>
      <w:r w:rsidR="00766B15">
        <w:t>“</w:t>
      </w:r>
      <w:r>
        <w:t>And don</w:t>
      </w:r>
      <w:r w:rsidR="00766B15">
        <w:t>’</w:t>
      </w:r>
      <w:r>
        <w:t>t you dare return!</w:t>
      </w:r>
      <w:r w:rsidR="00766B15">
        <w:t>”</w:t>
      </w:r>
      <w:r>
        <w:t xml:space="preserve"> she shouted up at the departing Fused.</w:t>
      </w:r>
      <w:r w:rsidR="0004281A">
        <w:t xml:space="preserve"> </w:t>
      </w:r>
      <w:r w:rsidR="00766B15">
        <w:t>“</w:t>
      </w:r>
      <w:r>
        <w:t>Or we</w:t>
      </w:r>
      <w:r w:rsidR="00766B15">
        <w:t>’</w:t>
      </w:r>
      <w:r>
        <w:t>ll</w:t>
      </w:r>
      <w:r w:rsidR="00766B15">
        <w:t> . . .</w:t>
      </w:r>
      <w:r w:rsidR="00483B1D">
        <w:t xml:space="preserve"> </w:t>
      </w:r>
      <w:r>
        <w:t>um</w:t>
      </w:r>
      <w:r w:rsidR="00766B15">
        <w:t> . . .</w:t>
      </w:r>
      <w:r w:rsidR="00483B1D">
        <w:t xml:space="preserve"> </w:t>
      </w:r>
      <w:r>
        <w:t>come up with a better insult than this one!</w:t>
      </w:r>
      <w:r w:rsidR="00766B15">
        <w:t>”</w:t>
      </w:r>
      <w:r w:rsidR="0004281A">
        <w:t xml:space="preserve"> </w:t>
      </w:r>
      <w:r>
        <w:t>She glanced at Kaladin.</w:t>
      </w:r>
      <w:r w:rsidR="0004281A">
        <w:t xml:space="preserve"> </w:t>
      </w:r>
      <w:r w:rsidR="00766B15">
        <w:t>“</w:t>
      </w:r>
      <w:r>
        <w:t>Right?</w:t>
      </w:r>
      <w:r w:rsidR="00766B15">
        <w:t>”</w:t>
      </w:r>
    </w:p>
    <w:p w14:paraId="069FB2C4" w14:textId="5AE83F12" w:rsidR="00D10B5B" w:rsidRDefault="00766B15" w:rsidP="00684D30">
      <w:pPr>
        <w:pStyle w:val="Body-TextTx"/>
      </w:pPr>
      <w:r>
        <w:t>“</w:t>
      </w:r>
      <w:r w:rsidR="0059432C">
        <w:t>You could have caught her,</w:t>
      </w:r>
      <w:r>
        <w:t>”</w:t>
      </w:r>
      <w:r w:rsidR="0059432C">
        <w:t xml:space="preserve"> Kaladin said, </w:t>
      </w:r>
      <w:r>
        <w:t>“</w:t>
      </w:r>
      <w:r w:rsidR="0059432C">
        <w:t>if you</w:t>
      </w:r>
      <w:r>
        <w:t>’</w:t>
      </w:r>
      <w:r w:rsidR="0059432C">
        <w:t>d been flying on your own without me.</w:t>
      </w:r>
      <w:r>
        <w:t>”</w:t>
      </w:r>
    </w:p>
    <w:p w14:paraId="3799ACCB" w14:textId="5110FB91" w:rsidR="00D10B5B" w:rsidRDefault="00766B15" w:rsidP="00684D30">
      <w:pPr>
        <w:pStyle w:val="Body-TextTx"/>
      </w:pPr>
      <w:r>
        <w:t>“</w:t>
      </w:r>
      <w:r w:rsidR="0059432C">
        <w:t>Without you, I</w:t>
      </w:r>
      <w:r>
        <w:t>’</w:t>
      </w:r>
      <w:r w:rsidR="0059432C">
        <w:t>d be as dumb as a rock.</w:t>
      </w:r>
      <w:r w:rsidR="0004281A">
        <w:t xml:space="preserve"> </w:t>
      </w:r>
      <w:r w:rsidR="0059432C">
        <w:t>And without me you</w:t>
      </w:r>
      <w:r>
        <w:t>’</w:t>
      </w:r>
      <w:r w:rsidR="0059432C">
        <w:t>d fly like one.</w:t>
      </w:r>
      <w:r w:rsidR="0004281A">
        <w:t xml:space="preserve"> </w:t>
      </w:r>
      <w:r w:rsidR="0059432C">
        <w:t>I think we</w:t>
      </w:r>
      <w:r>
        <w:t>’</w:t>
      </w:r>
      <w:r w:rsidR="0059432C">
        <w:t>re better off not worrying about what we could do without the other.</w:t>
      </w:r>
      <w:r>
        <w:t>”</w:t>
      </w:r>
      <w:r w:rsidR="0004281A">
        <w:t xml:space="preserve"> </w:t>
      </w:r>
      <w:r w:rsidR="0059432C">
        <w:t>She folded her arms.</w:t>
      </w:r>
      <w:r w:rsidR="0004281A">
        <w:t xml:space="preserve"> </w:t>
      </w:r>
      <w:r>
        <w:t>“</w:t>
      </w:r>
      <w:r w:rsidR="0059432C">
        <w:t>Besides, what would I do if I caught her?</w:t>
      </w:r>
      <w:r w:rsidR="0004281A">
        <w:t xml:space="preserve"> </w:t>
      </w:r>
      <w:r w:rsidR="0059432C" w:rsidRPr="00CC5738">
        <w:rPr>
          <w:rStyle w:val="itali"/>
        </w:rPr>
        <w:t>Glare</w:t>
      </w:r>
      <w:r w:rsidR="0059432C">
        <w:t xml:space="preserve"> at her?</w:t>
      </w:r>
      <w:r w:rsidR="0004281A">
        <w:t xml:space="preserve"> </w:t>
      </w:r>
      <w:r w:rsidR="0059432C">
        <w:t>I need you for the stabby-stabby part.</w:t>
      </w:r>
      <w:r>
        <w:t>”</w:t>
      </w:r>
    </w:p>
    <w:p w14:paraId="1D86CC4D" w14:textId="0E2D3794" w:rsidR="00D10B5B" w:rsidRDefault="0059432C" w:rsidP="00684D30">
      <w:pPr>
        <w:pStyle w:val="Body-TextTx"/>
      </w:pPr>
      <w:r>
        <w:t>He grunted, climbing to his feet.</w:t>
      </w:r>
      <w:r w:rsidR="0004281A">
        <w:t xml:space="preserve"> </w:t>
      </w:r>
      <w:r>
        <w:t>A moment later, a Radiant with a white beard hovered down nearby.</w:t>
      </w:r>
      <w:r w:rsidR="0004281A">
        <w:t xml:space="preserve"> </w:t>
      </w:r>
      <w:r>
        <w:t>It was odd how much difference a small change in perspective could make.</w:t>
      </w:r>
      <w:r w:rsidR="0004281A">
        <w:t xml:space="preserve"> </w:t>
      </w:r>
      <w:r>
        <w:t>Teft had always seemed</w:t>
      </w:r>
      <w:r w:rsidR="00766B15">
        <w:t> . . .</w:t>
      </w:r>
      <w:r w:rsidR="00483B1D">
        <w:t xml:space="preserve"> </w:t>
      </w:r>
      <w:r>
        <w:t>rumpled.</w:t>
      </w:r>
      <w:r w:rsidR="0004281A">
        <w:t xml:space="preserve"> </w:t>
      </w:r>
      <w:r>
        <w:t>Beard a little ragged, skin a little rough, mood a lot of both.</w:t>
      </w:r>
    </w:p>
    <w:p w14:paraId="575876AB" w14:textId="0E5D8458" w:rsidR="00D10B5B" w:rsidRDefault="0059432C" w:rsidP="00684D30">
      <w:pPr>
        <w:pStyle w:val="Body-TextTx"/>
      </w:pPr>
      <w:r>
        <w:t xml:space="preserve">But hovering in the sky, the glow of Stormlight making his beard shine, he seemed </w:t>
      </w:r>
      <w:r>
        <w:lastRenderedPageBreak/>
        <w:t>divine.</w:t>
      </w:r>
      <w:r w:rsidR="0004281A">
        <w:t xml:space="preserve"> </w:t>
      </w:r>
      <w:r>
        <w:t>Like a wise god from one of Rock</w:t>
      </w:r>
      <w:r w:rsidR="00766B15">
        <w:t>’</w:t>
      </w:r>
      <w:r>
        <w:t>s stories.</w:t>
      </w:r>
    </w:p>
    <w:p w14:paraId="77CD7002" w14:textId="19633555" w:rsidR="00D10B5B" w:rsidRDefault="00766B15" w:rsidP="00684D30">
      <w:pPr>
        <w:pStyle w:val="Body-TextTx"/>
      </w:pPr>
      <w:r>
        <w:t>“</w:t>
      </w:r>
      <w:r w:rsidR="0059432C">
        <w:t>Kaladin, lad?</w:t>
      </w:r>
      <w:r>
        <w:t>”</w:t>
      </w:r>
      <w:r w:rsidR="0059432C">
        <w:t xml:space="preserve"> Teft asked.</w:t>
      </w:r>
      <w:r w:rsidR="0004281A">
        <w:t xml:space="preserve"> </w:t>
      </w:r>
      <w:r>
        <w:t>“</w:t>
      </w:r>
      <w:r w:rsidR="0059432C">
        <w:t>You all right?</w:t>
      </w:r>
      <w:r>
        <w:t>”</w:t>
      </w:r>
    </w:p>
    <w:p w14:paraId="1F4F0087" w14:textId="25DD25F9" w:rsidR="00D10B5B" w:rsidRDefault="00766B15" w:rsidP="00684D30">
      <w:pPr>
        <w:pStyle w:val="Body-TextTx"/>
      </w:pPr>
      <w:r>
        <w:t>“</w:t>
      </w:r>
      <w:r w:rsidR="0059432C">
        <w:t>Fine.</w:t>
      </w:r>
      <w:r>
        <w:t>”</w:t>
      </w:r>
    </w:p>
    <w:p w14:paraId="34D40200" w14:textId="50790956" w:rsidR="00D10B5B" w:rsidRDefault="00766B15" w:rsidP="00684D30">
      <w:pPr>
        <w:pStyle w:val="Body-TextTx"/>
      </w:pPr>
      <w:r>
        <w:t>“</w:t>
      </w:r>
      <w:r w:rsidR="0059432C">
        <w:t>You sure?</w:t>
      </w:r>
      <w:r>
        <w:t>”</w:t>
      </w:r>
    </w:p>
    <w:p w14:paraId="445D945D" w14:textId="52B3BA52" w:rsidR="00D10B5B" w:rsidRDefault="00766B15" w:rsidP="00684D30">
      <w:pPr>
        <w:pStyle w:val="Body-TextTx"/>
      </w:pPr>
      <w:r>
        <w:t>“</w:t>
      </w:r>
      <w:r w:rsidR="0059432C">
        <w:t>I</w:t>
      </w:r>
      <w:r>
        <w:t>’</w:t>
      </w:r>
      <w:r w:rsidR="0059432C">
        <w:t xml:space="preserve">m </w:t>
      </w:r>
      <w:r w:rsidR="0059432C" w:rsidRPr="00CC5738">
        <w:rPr>
          <w:rStyle w:val="itali"/>
        </w:rPr>
        <w:t>fine</w:t>
      </w:r>
      <w:r w:rsidR="0059432C" w:rsidRPr="00916B40">
        <w:rPr>
          <w:rStyle w:val="itali"/>
        </w:rPr>
        <w:t>.</w:t>
      </w:r>
      <w:r w:rsidR="0004281A">
        <w:t xml:space="preserve"> </w:t>
      </w:r>
      <w:r w:rsidR="0059432C">
        <w:t>How</w:t>
      </w:r>
      <w:r>
        <w:t>’</w:t>
      </w:r>
      <w:r w:rsidR="0059432C">
        <w:t>s the battlefield?</w:t>
      </w:r>
      <w:r>
        <w:t>”</w:t>
      </w:r>
    </w:p>
    <w:p w14:paraId="55118FDF" w14:textId="415587FA" w:rsidR="00D10B5B" w:rsidRDefault="00766B15" w:rsidP="00684D30">
      <w:pPr>
        <w:pStyle w:val="Body-TextTx"/>
      </w:pPr>
      <w:r>
        <w:t>“</w:t>
      </w:r>
      <w:r w:rsidR="0059432C">
        <w:t>Mostly quick engagements,</w:t>
      </w:r>
      <w:r>
        <w:t>”</w:t>
      </w:r>
      <w:r w:rsidR="0059432C">
        <w:t xml:space="preserve"> Teft said.</w:t>
      </w:r>
      <w:r w:rsidR="0004281A">
        <w:t xml:space="preserve"> </w:t>
      </w:r>
      <w:r>
        <w:t>“</w:t>
      </w:r>
      <w:r w:rsidR="0059432C">
        <w:t>No casualties so far, thank Kelek.</w:t>
      </w:r>
      <w:r>
        <w:t>”</w:t>
      </w:r>
    </w:p>
    <w:p w14:paraId="1DC940EB" w14:textId="12E4FECD" w:rsidR="00D10B5B" w:rsidRDefault="00766B15" w:rsidP="00684D30">
      <w:pPr>
        <w:pStyle w:val="Body-TextTx"/>
      </w:pPr>
      <w:r>
        <w:t>“</w:t>
      </w:r>
      <w:r w:rsidR="0059432C">
        <w:t>They</w:t>
      </w:r>
      <w:r>
        <w:t>’</w:t>
      </w:r>
      <w:r w:rsidR="0059432C">
        <w:t xml:space="preserve">re more interested in inspecting the </w:t>
      </w:r>
      <w:r w:rsidR="0059432C" w:rsidRPr="00CC5738">
        <w:rPr>
          <w:rStyle w:val="itali"/>
        </w:rPr>
        <w:t>Fourth Bridge</w:t>
      </w:r>
      <w:r w:rsidR="0059432C">
        <w:t xml:space="preserve"> than they are in killing us,</w:t>
      </w:r>
      <w:r>
        <w:t>”</w:t>
      </w:r>
      <w:r w:rsidR="0059432C">
        <w:t xml:space="preserve"> Kaladin said.</w:t>
      </w:r>
    </w:p>
    <w:p w14:paraId="4CCC4838" w14:textId="5B8B6BF2" w:rsidR="00D10B5B" w:rsidRDefault="00766B15" w:rsidP="00684D30">
      <w:pPr>
        <w:pStyle w:val="Body-TextTx"/>
      </w:pPr>
      <w:r>
        <w:t>“</w:t>
      </w:r>
      <w:r w:rsidR="0059432C">
        <w:t>Ah, that makes sense,</w:t>
      </w:r>
      <w:r>
        <w:t>”</w:t>
      </w:r>
      <w:r w:rsidR="0059432C">
        <w:t xml:space="preserve"> Teft said.</w:t>
      </w:r>
      <w:r w:rsidR="0004281A">
        <w:t xml:space="preserve"> </w:t>
      </w:r>
      <w:r>
        <w:t>“</w:t>
      </w:r>
      <w:r w:rsidR="0059432C">
        <w:t>Shall we try to stop them?</w:t>
      </w:r>
      <w:r>
        <w:t>”</w:t>
      </w:r>
    </w:p>
    <w:p w14:paraId="53FB65CF" w14:textId="4AF99137" w:rsidR="00D10B5B" w:rsidRDefault="00766B15" w:rsidP="00684D30">
      <w:pPr>
        <w:pStyle w:val="Body-TextTx"/>
      </w:pPr>
      <w:r>
        <w:t>“</w:t>
      </w:r>
      <w:r w:rsidR="0059432C">
        <w:t>No.</w:t>
      </w:r>
      <w:r w:rsidR="0004281A">
        <w:t xml:space="preserve"> </w:t>
      </w:r>
      <w:r w:rsidR="0059432C">
        <w:t>Navani</w:t>
      </w:r>
      <w:r>
        <w:t>’</w:t>
      </w:r>
      <w:r w:rsidR="0059432C">
        <w:t>s fabrials are hidden in the hold.</w:t>
      </w:r>
      <w:r w:rsidR="0004281A">
        <w:t xml:space="preserve"> </w:t>
      </w:r>
      <w:r w:rsidR="0059432C">
        <w:t>A few flybys won</w:t>
      </w:r>
      <w:r>
        <w:t>’</w:t>
      </w:r>
      <w:r w:rsidR="0059432C">
        <w:t>t tell the enemy anything.</w:t>
      </w:r>
      <w:r>
        <w:t>”</w:t>
      </w:r>
    </w:p>
    <w:p w14:paraId="6E7D8B64" w14:textId="5B033F50" w:rsidR="00D10B5B" w:rsidRDefault="0059432C" w:rsidP="00684D30">
      <w:pPr>
        <w:pStyle w:val="Body-TextTx"/>
      </w:pPr>
      <w:r>
        <w:t>Kaladin surveyed the town, then studied the battlefield in the air.</w:t>
      </w:r>
      <w:r w:rsidR="0004281A">
        <w:t xml:space="preserve"> </w:t>
      </w:r>
      <w:r>
        <w:t>Rapid clashes, with the Heavenly Ones generally backing away quickly.</w:t>
      </w:r>
      <w:r w:rsidR="0004281A">
        <w:t xml:space="preserve"> </w:t>
      </w:r>
      <w:r w:rsidR="00766B15">
        <w:t>“</w:t>
      </w:r>
      <w:r>
        <w:t>They aren</w:t>
      </w:r>
      <w:r w:rsidR="00766B15">
        <w:t>’</w:t>
      </w:r>
      <w:r>
        <w:t>t committed to a full assault; they</w:t>
      </w:r>
      <w:r w:rsidR="00766B15">
        <w:t>’</w:t>
      </w:r>
      <w:r>
        <w:t>re testing our defenses and surveying the flying machine.</w:t>
      </w:r>
      <w:r w:rsidR="0004281A">
        <w:t xml:space="preserve"> </w:t>
      </w:r>
      <w:r>
        <w:t>Spread the word.</w:t>
      </w:r>
      <w:r w:rsidR="0004281A">
        <w:t xml:space="preserve"> </w:t>
      </w:r>
      <w:r>
        <w:t>Have our Windrunners lead the enemy in chases; have them fight defensively.</w:t>
      </w:r>
      <w:r w:rsidR="0004281A">
        <w:t xml:space="preserve"> </w:t>
      </w:r>
      <w:r>
        <w:t>Minimize our casualties.</w:t>
      </w:r>
      <w:r w:rsidR="00766B15">
        <w:t>”</w:t>
      </w:r>
    </w:p>
    <w:p w14:paraId="61596952" w14:textId="02BD39EB" w:rsidR="00D10B5B" w:rsidRDefault="0059432C" w:rsidP="00684D30">
      <w:pPr>
        <w:pStyle w:val="Body-TextTx"/>
      </w:pPr>
      <w:r>
        <w:t>Teft saluted as another group of townspeople was led up into the ship.</w:t>
      </w:r>
      <w:r w:rsidR="0004281A">
        <w:t xml:space="preserve"> </w:t>
      </w:r>
      <w:r>
        <w:t xml:space="preserve">Roshone ushered them on, and the old blowhard looked </w:t>
      </w:r>
      <w:r w:rsidRPr="00CC5738">
        <w:rPr>
          <w:rStyle w:val="itali"/>
        </w:rPr>
        <w:t>concerned</w:t>
      </w:r>
      <w:r>
        <w:t xml:space="preserve"> for the people under his care.</w:t>
      </w:r>
      <w:r w:rsidR="0004281A">
        <w:t xml:space="preserve"> </w:t>
      </w:r>
      <w:r>
        <w:t>Perhaps he</w:t>
      </w:r>
      <w:r w:rsidR="00766B15">
        <w:t>’</w:t>
      </w:r>
      <w:r>
        <w:t>d been taking acting lessons with the Lightweavers.</w:t>
      </w:r>
    </w:p>
    <w:p w14:paraId="3E2A6181" w14:textId="61918BED" w:rsidR="00D10B5B" w:rsidRDefault="009F5BDD" w:rsidP="00684D30">
      <w:pPr>
        <w:pStyle w:val="Body-TextTx"/>
      </w:pPr>
      <w:r>
        <w:t>A</w:t>
      </w:r>
      <w:r w:rsidR="0059432C">
        <w:t>top the ship, Dalinar glowed with a near impenetrable light.</w:t>
      </w:r>
      <w:r w:rsidR="0004281A">
        <w:t xml:space="preserve"> </w:t>
      </w:r>
      <w:r w:rsidR="0059432C">
        <w:t>Though it wasn</w:t>
      </w:r>
      <w:r w:rsidR="00766B15">
        <w:t>’</w:t>
      </w:r>
      <w:r w:rsidR="0059432C">
        <w:t>t the enormous pillar of radiance he</w:t>
      </w:r>
      <w:r w:rsidR="00766B15">
        <w:t>’</w:t>
      </w:r>
      <w:r w:rsidR="0059432C">
        <w:t>d created the first time he</w:t>
      </w:r>
      <w:r w:rsidR="00766B15">
        <w:t>’</w:t>
      </w:r>
      <w:r w:rsidR="0059432C">
        <w:t>d done this, today</w:t>
      </w:r>
      <w:r w:rsidR="00766B15">
        <w:t>’</w:t>
      </w:r>
      <w:r w:rsidR="0059432C">
        <w:t>s beacon was still powerful enough that it was difficult to look directly at it.</w:t>
      </w:r>
    </w:p>
    <w:p w14:paraId="7AEB6F38" w14:textId="716F4713" w:rsidR="00D10B5B" w:rsidRDefault="0059432C" w:rsidP="00684D30">
      <w:pPr>
        <w:pStyle w:val="Body-TextTx"/>
      </w:pPr>
      <w:r>
        <w:t>In the past, the Fused had focused their attacks on Dalinar.</w:t>
      </w:r>
      <w:r w:rsidR="0004281A">
        <w:t xml:space="preserve"> </w:t>
      </w:r>
      <w:r>
        <w:t>Today they buzzed the ship</w:t>
      </w:r>
      <w:r w:rsidR="00483B1D">
        <w:t>—</w:t>
      </w:r>
      <w:r>
        <w:t>but didn</w:t>
      </w:r>
      <w:r w:rsidR="00766B15">
        <w:t>’</w:t>
      </w:r>
      <w:r>
        <w:t>t try to strike at the Bondsmith.</w:t>
      </w:r>
      <w:r w:rsidR="0004281A">
        <w:t xml:space="preserve"> </w:t>
      </w:r>
      <w:r>
        <w:t xml:space="preserve">They were afraid of him for reasons nobody yet </w:t>
      </w:r>
      <w:r>
        <w:lastRenderedPageBreak/>
        <w:t>understood, and only committed to a full assault on him if they had overwhelming numbers and ground support.</w:t>
      </w:r>
    </w:p>
    <w:p w14:paraId="3516C3FC" w14:textId="6214AE1C" w:rsidR="00D10B5B" w:rsidRDefault="00766B15" w:rsidP="00684D30">
      <w:pPr>
        <w:pStyle w:val="Body-TextTx"/>
      </w:pPr>
      <w:r>
        <w:t>“</w:t>
      </w:r>
      <w:r w:rsidR="0059432C">
        <w:t>I</w:t>
      </w:r>
      <w:r>
        <w:t>’</w:t>
      </w:r>
      <w:r w:rsidR="0059432C">
        <w:t>ll pass the word,</w:t>
      </w:r>
      <w:r>
        <w:t>”</w:t>
      </w:r>
      <w:r w:rsidR="0059432C">
        <w:t xml:space="preserve"> Teft told Kaladin, but seemed hesitant about him.</w:t>
      </w:r>
      <w:r w:rsidR="0004281A">
        <w:t xml:space="preserve"> </w:t>
      </w:r>
      <w:r>
        <w:t>“</w:t>
      </w:r>
      <w:r w:rsidR="0059432C">
        <w:t xml:space="preserve">You </w:t>
      </w:r>
      <w:r w:rsidR="0059432C" w:rsidRPr="00CC5738">
        <w:rPr>
          <w:rStyle w:val="itali"/>
        </w:rPr>
        <w:t>sure</w:t>
      </w:r>
      <w:r w:rsidR="0059432C">
        <w:t xml:space="preserve"> you</w:t>
      </w:r>
      <w:r>
        <w:t>’</w:t>
      </w:r>
      <w:r w:rsidR="0059432C">
        <w:t>re well, lad?</w:t>
      </w:r>
      <w:r>
        <w:t>”</w:t>
      </w:r>
    </w:p>
    <w:p w14:paraId="45697223" w14:textId="6BBCE50C" w:rsidR="00D10B5B" w:rsidRDefault="00766B15" w:rsidP="00684D30">
      <w:pPr>
        <w:pStyle w:val="Body-TextTx"/>
      </w:pPr>
      <w:r>
        <w:t>“</w:t>
      </w:r>
      <w:r w:rsidR="0059432C">
        <w:t>I</w:t>
      </w:r>
      <w:r>
        <w:t>’</w:t>
      </w:r>
      <w:r w:rsidR="0059432C">
        <w:t>d be better if you</w:t>
      </w:r>
      <w:r>
        <w:t>’</w:t>
      </w:r>
      <w:r w:rsidR="0059432C">
        <w:t>d stop asking.</w:t>
      </w:r>
      <w:r>
        <w:t>”</w:t>
      </w:r>
    </w:p>
    <w:p w14:paraId="794C8F83" w14:textId="0DE8776B" w:rsidR="00D10B5B" w:rsidRDefault="00766B15" w:rsidP="00684D30">
      <w:pPr>
        <w:pStyle w:val="Body-TextTx"/>
      </w:pPr>
      <w:r>
        <w:t>“</w:t>
      </w:r>
      <w:r w:rsidR="0059432C">
        <w:t>Right, then.</w:t>
      </w:r>
      <w:r>
        <w:t>”</w:t>
      </w:r>
      <w:r w:rsidR="0004281A">
        <w:t xml:space="preserve"> </w:t>
      </w:r>
      <w:r w:rsidR="0059432C">
        <w:t>Teft shot into the sky.</w:t>
      </w:r>
    </w:p>
    <w:p w14:paraId="092A9CE3" w14:textId="06B2B872" w:rsidR="00D10B5B" w:rsidRDefault="0059432C" w:rsidP="00684D30">
      <w:pPr>
        <w:pStyle w:val="Body-TextTx"/>
      </w:pPr>
      <w:r>
        <w:t>Kaladin dusted himself off, eyeing Syl.</w:t>
      </w:r>
      <w:r w:rsidR="0004281A">
        <w:t xml:space="preserve"> </w:t>
      </w:r>
      <w:r>
        <w:t>First Lopen, then Teft, acting like he was fragile.</w:t>
      </w:r>
      <w:r w:rsidR="0004281A">
        <w:t xml:space="preserve"> </w:t>
      </w:r>
      <w:r>
        <w:t>Had Syl told the others to keep watch over him?</w:t>
      </w:r>
      <w:r w:rsidR="0004281A">
        <w:t xml:space="preserve"> </w:t>
      </w:r>
      <w:r>
        <w:t>Just because he was feeling a tad tired lately?</w:t>
      </w:r>
    </w:p>
    <w:p w14:paraId="42D17387" w14:textId="2D4D7A4B" w:rsidR="001E2135" w:rsidRDefault="0059432C" w:rsidP="00684D30">
      <w:pPr>
        <w:pStyle w:val="Body-TextTx"/>
      </w:pPr>
      <w:r>
        <w:t>Well, he didn</w:t>
      </w:r>
      <w:r w:rsidR="00766B15">
        <w:t>’</w:t>
      </w:r>
      <w:r>
        <w:t>t have time for that nonsense.</w:t>
      </w:r>
      <w:r w:rsidR="0004281A">
        <w:t xml:space="preserve"> </w:t>
      </w:r>
      <w:r>
        <w:t>A Heavenly One was approaching, red clothing fluttering, spear proffered toward him.</w:t>
      </w:r>
      <w:r w:rsidR="0004281A">
        <w:t xml:space="preserve"> </w:t>
      </w:r>
      <w:r>
        <w:t>It wasn</w:t>
      </w:r>
      <w:r w:rsidR="00766B15">
        <w:t>’</w:t>
      </w:r>
      <w:r>
        <w:t>t Leshwi, but Kaladin was happy to accept the challenge.</w:t>
      </w:r>
      <w:r w:rsidR="0004281A">
        <w:t xml:space="preserve"> </w:t>
      </w:r>
      <w:r>
        <w:t>He needed to be up and flying again.</w:t>
      </w:r>
    </w:p>
    <w:p w14:paraId="7849CB52" w14:textId="77777777" w:rsidR="00D10B5B" w:rsidRDefault="00292095" w:rsidP="00292095">
      <w:pPr>
        <w:pStyle w:val="Ornamental-Space-BreakOsbrk"/>
      </w:pPr>
      <w:r w:rsidRPr="00292095">
        <w:t>***</w:t>
      </w:r>
    </w:p>
    <w:p w14:paraId="4209FB5B" w14:textId="4A03A734" w:rsidR="00D10B5B" w:rsidRDefault="0059432C" w:rsidP="00684D30">
      <w:pPr>
        <w:pStyle w:val="Body-TextTx"/>
      </w:pPr>
      <w:r>
        <w:t>The cultists froze, staring at Shallan through the eyeholes in their hoods.</w:t>
      </w:r>
      <w:r w:rsidR="0004281A">
        <w:t xml:space="preserve"> </w:t>
      </w:r>
      <w:r>
        <w:t xml:space="preserve">The chasm fell silent, save for the </w:t>
      </w:r>
      <w:r w:rsidR="005F2014">
        <w:t>noise</w:t>
      </w:r>
      <w:r>
        <w:t>s of scuttling cremlings.</w:t>
      </w:r>
      <w:r w:rsidR="0004281A">
        <w:t xml:space="preserve"> </w:t>
      </w:r>
      <w:r>
        <w:t>Even the tall man with the sack didn</w:t>
      </w:r>
      <w:r w:rsidR="00766B15">
        <w:t>’</w:t>
      </w:r>
      <w:r>
        <w:t>t move, though that wasn</w:t>
      </w:r>
      <w:r w:rsidR="00766B15">
        <w:t>’</w:t>
      </w:r>
      <w:r>
        <w:t>t as surprising.</w:t>
      </w:r>
      <w:r w:rsidR="0004281A">
        <w:t xml:space="preserve"> </w:t>
      </w:r>
      <w:r>
        <w:t>He</w:t>
      </w:r>
      <w:r w:rsidR="00766B15">
        <w:t>’</w:t>
      </w:r>
      <w:r>
        <w:t>d be waiting for her to take the lead.</w:t>
      </w:r>
    </w:p>
    <w:p w14:paraId="13FCA18F" w14:textId="6C76D017" w:rsidR="00D10B5B" w:rsidRDefault="0059432C" w:rsidP="00684D30">
      <w:pPr>
        <w:pStyle w:val="Body-TextTx"/>
      </w:pPr>
      <w:r w:rsidRPr="00CC5738">
        <w:rPr>
          <w:rStyle w:val="itali"/>
        </w:rPr>
        <w:t>I</w:t>
      </w:r>
      <w:r w:rsidR="00766B15">
        <w:rPr>
          <w:rStyle w:val="itali"/>
        </w:rPr>
        <w:t>’</w:t>
      </w:r>
      <w:r w:rsidRPr="00CC5738">
        <w:rPr>
          <w:rStyle w:val="itali"/>
        </w:rPr>
        <w:t>m not who you think I am,</w:t>
      </w:r>
      <w:r>
        <w:t xml:space="preserve"> Shallan had said, implying she was going to make some startling revelation.</w:t>
      </w:r>
    </w:p>
    <w:p w14:paraId="5DCEBA12" w14:textId="77777777" w:rsidR="00D10B5B" w:rsidRDefault="0059432C" w:rsidP="00684D30">
      <w:pPr>
        <w:pStyle w:val="Body-TextTx"/>
      </w:pPr>
      <w:r>
        <w:t>Now she had to think of one.</w:t>
      </w:r>
    </w:p>
    <w:p w14:paraId="5EC53D8C" w14:textId="71B01BF7" w:rsidR="00D10B5B" w:rsidRDefault="0059432C" w:rsidP="00684D30">
      <w:pPr>
        <w:pStyle w:val="Body-TextTx"/>
      </w:pPr>
      <w:r w:rsidRPr="00CC5738">
        <w:rPr>
          <w:rStyle w:val="itali"/>
        </w:rPr>
        <w:t>I</w:t>
      </w:r>
      <w:r w:rsidR="00766B15">
        <w:rPr>
          <w:rStyle w:val="itali"/>
        </w:rPr>
        <w:t>’</w:t>
      </w:r>
      <w:r w:rsidRPr="00CC5738">
        <w:rPr>
          <w:rStyle w:val="itali"/>
        </w:rPr>
        <w:t>m really curious to see where this goes</w:t>
      </w:r>
      <w:r w:rsidR="00766B15">
        <w:rPr>
          <w:rStyle w:val="itali"/>
        </w:rPr>
        <w:t>. . . .</w:t>
      </w:r>
      <w:r w:rsidR="00483B1D" w:rsidRPr="00CC5738">
        <w:rPr>
          <w:rStyle w:val="itali"/>
        </w:rPr>
        <w:t xml:space="preserve"> </w:t>
      </w:r>
      <w:r>
        <w:t>Radiant thought at her.</w:t>
      </w:r>
    </w:p>
    <w:p w14:paraId="4FD70B1C" w14:textId="5298EE6A" w:rsidR="00D10B5B" w:rsidRDefault="00766B15" w:rsidP="00684D30">
      <w:pPr>
        <w:pStyle w:val="Body-TextTx"/>
      </w:pPr>
      <w:r>
        <w:t>“</w:t>
      </w:r>
      <w:r w:rsidR="0059432C">
        <w:t>I am no simple tradeswoman,</w:t>
      </w:r>
      <w:r>
        <w:t>”</w:t>
      </w:r>
      <w:r w:rsidR="0059432C">
        <w:t xml:space="preserve"> Shallan said.</w:t>
      </w:r>
      <w:r w:rsidR="0004281A">
        <w:t xml:space="preserve"> </w:t>
      </w:r>
      <w:r>
        <w:t>“</w:t>
      </w:r>
      <w:r w:rsidR="0059432C">
        <w:t>You obviously don</w:t>
      </w:r>
      <w:r>
        <w:t>’</w:t>
      </w:r>
      <w:r w:rsidR="0059432C">
        <w:t>t trust me yet</w:t>
      </w:r>
      <w:r w:rsidR="00483B1D">
        <w:t>—</w:t>
      </w:r>
      <w:r w:rsidR="0059432C">
        <w:t>and I</w:t>
      </w:r>
      <w:r>
        <w:t>’</w:t>
      </w:r>
      <w:r w:rsidR="0059432C">
        <w:t>m guessing you</w:t>
      </w:r>
      <w:r>
        <w:t>’</w:t>
      </w:r>
      <w:r w:rsidR="0059432C">
        <w:t>ve seen the oddities about my lifestyle.</w:t>
      </w:r>
      <w:r w:rsidR="0004281A">
        <w:t xml:space="preserve"> </w:t>
      </w:r>
      <w:r w:rsidR="0059432C">
        <w:t>You want an explanation, don</w:t>
      </w:r>
      <w:r>
        <w:t>’</w:t>
      </w:r>
      <w:r w:rsidR="0059432C">
        <w:t>t you?</w:t>
      </w:r>
      <w:r>
        <w:t>”</w:t>
      </w:r>
    </w:p>
    <w:p w14:paraId="07D2168E" w14:textId="77777777" w:rsidR="00D10B5B" w:rsidRDefault="0059432C" w:rsidP="00684D30">
      <w:pPr>
        <w:pStyle w:val="Body-TextTx"/>
      </w:pPr>
      <w:r>
        <w:t>The two lead cultists glanced at one another.</w:t>
      </w:r>
    </w:p>
    <w:p w14:paraId="21B7EFD9" w14:textId="0563FAA8" w:rsidR="00D10B5B" w:rsidRDefault="00766B15" w:rsidP="00684D30">
      <w:pPr>
        <w:pStyle w:val="Body-TextTx"/>
      </w:pPr>
      <w:r>
        <w:t>“</w:t>
      </w:r>
      <w:r w:rsidR="0059432C">
        <w:t>Of course,</w:t>
      </w:r>
      <w:r>
        <w:t>”</w:t>
      </w:r>
      <w:r w:rsidR="0059432C">
        <w:t xml:space="preserve"> the woman said.</w:t>
      </w:r>
      <w:r w:rsidR="0004281A">
        <w:t xml:space="preserve"> </w:t>
      </w:r>
      <w:r>
        <w:t>“</w:t>
      </w:r>
      <w:r w:rsidR="0059432C">
        <w:t>Yes, you should not have tried to hide things from us.</w:t>
      </w:r>
      <w:r>
        <w:t>”</w:t>
      </w:r>
    </w:p>
    <w:p w14:paraId="28791C65" w14:textId="26513822" w:rsidR="00D10B5B" w:rsidRDefault="0059432C" w:rsidP="00684D30">
      <w:pPr>
        <w:pStyle w:val="Body-TextTx"/>
      </w:pPr>
      <w:r w:rsidRPr="00CC5738">
        <w:rPr>
          <w:rStyle w:val="itali"/>
        </w:rPr>
        <w:lastRenderedPageBreak/>
        <w:t>Remember Adolin,</w:t>
      </w:r>
      <w:r>
        <w:t xml:space="preserve"> Radiant thought.</w:t>
      </w:r>
      <w:r w:rsidR="0004281A">
        <w:t xml:space="preserve"> </w:t>
      </w:r>
      <w:r w:rsidRPr="00CC5738">
        <w:rPr>
          <w:rStyle w:val="itali"/>
        </w:rPr>
        <w:t>Making a disturbance could be tactically dangerous.</w:t>
      </w:r>
    </w:p>
    <w:p w14:paraId="494309E2" w14:textId="668D7E09" w:rsidR="00D10B5B" w:rsidRDefault="0059432C" w:rsidP="00684D30">
      <w:pPr>
        <w:pStyle w:val="Body-TextTx"/>
      </w:pPr>
      <w:r>
        <w:t>She</w:t>
      </w:r>
      <w:r w:rsidR="00766B15">
        <w:t>’</w:t>
      </w:r>
      <w:r>
        <w:t>d told Pattern and Adolin</w:t>
      </w:r>
      <w:r w:rsidR="00483B1D">
        <w:t>—</w:t>
      </w:r>
      <w:r>
        <w:t>who might be watching by now</w:t>
      </w:r>
      <w:r w:rsidR="00483B1D">
        <w:t>—</w:t>
      </w:r>
      <w:r>
        <w:t>that if she was in distress, she</w:t>
      </w:r>
      <w:r w:rsidR="00766B15">
        <w:t>’</w:t>
      </w:r>
      <w:r>
        <w:t>d create a distraction so they could attack.</w:t>
      </w:r>
      <w:r w:rsidR="0004281A">
        <w:t xml:space="preserve"> </w:t>
      </w:r>
      <w:r>
        <w:t>They</w:t>
      </w:r>
      <w:r w:rsidR="00766B15">
        <w:t>’</w:t>
      </w:r>
      <w:r>
        <w:t>d try to take the cultists captive, but it could lose them the chance to capture Ialai.</w:t>
      </w:r>
    </w:p>
    <w:p w14:paraId="2BDF0FF9" w14:textId="10F7E42C" w:rsidR="00D10B5B" w:rsidRDefault="0059432C" w:rsidP="00684D30">
      <w:pPr>
        <w:pStyle w:val="Body-TextTx"/>
      </w:pPr>
      <w:r>
        <w:t>Hopefully they</w:t>
      </w:r>
      <w:r w:rsidR="00766B15">
        <w:t>’</w:t>
      </w:r>
      <w:r>
        <w:t>d see she wasn</w:t>
      </w:r>
      <w:r w:rsidR="00766B15">
        <w:t>’</w:t>
      </w:r>
      <w:r>
        <w:t>t in distress, but was instead prying information out of these people.</w:t>
      </w:r>
    </w:p>
    <w:p w14:paraId="27749A60" w14:textId="440FD74F" w:rsidR="00D10B5B" w:rsidRDefault="00766B15" w:rsidP="00684D30">
      <w:pPr>
        <w:pStyle w:val="Body-TextTx"/>
      </w:pPr>
      <w:r>
        <w:t>“</w:t>
      </w:r>
      <w:r w:rsidR="0059432C">
        <w:t>Did you ever wonder why I disappear from the warcamps sometimes?</w:t>
      </w:r>
      <w:r>
        <w:t>”</w:t>
      </w:r>
      <w:r w:rsidR="0059432C">
        <w:t xml:space="preserve"> Shallan asked. </w:t>
      </w:r>
      <w:r>
        <w:t>“</w:t>
      </w:r>
      <w:r w:rsidR="0059432C">
        <w:t>And why I have far more money than I should?</w:t>
      </w:r>
      <w:r w:rsidR="0004281A">
        <w:t xml:space="preserve"> </w:t>
      </w:r>
      <w:r w:rsidR="0059432C">
        <w:t>I have a second business, a hidden one.</w:t>
      </w:r>
      <w:r w:rsidR="0004281A">
        <w:t xml:space="preserve"> </w:t>
      </w:r>
      <w:r w:rsidR="0059432C">
        <w:t>With the help of agents at Urithiru, I</w:t>
      </w:r>
      <w:r>
        <w:t>’</w:t>
      </w:r>
      <w:r w:rsidR="0059432C">
        <w:t>ve been copying schematics the Kholin artifabrians have been developing.</w:t>
      </w:r>
      <w:r>
        <w:t>”</w:t>
      </w:r>
    </w:p>
    <w:p w14:paraId="3F532353" w14:textId="1700F949" w:rsidR="00D10B5B" w:rsidRDefault="00766B15" w:rsidP="00684D30">
      <w:pPr>
        <w:pStyle w:val="Body-TextTx"/>
      </w:pPr>
      <w:r>
        <w:t>“</w:t>
      </w:r>
      <w:r w:rsidR="0059432C">
        <w:t>Schematics?</w:t>
      </w:r>
      <w:r>
        <w:t>”</w:t>
      </w:r>
      <w:r w:rsidR="0059432C">
        <w:t xml:space="preserve"> the woman said.</w:t>
      </w:r>
      <w:r w:rsidR="0004281A">
        <w:t xml:space="preserve"> </w:t>
      </w:r>
      <w:r>
        <w:t>“</w:t>
      </w:r>
      <w:r w:rsidR="0059432C">
        <w:t>Like what?</w:t>
      </w:r>
      <w:r>
        <w:t>”</w:t>
      </w:r>
    </w:p>
    <w:p w14:paraId="737F07CF" w14:textId="07062FCA" w:rsidR="00D10B5B" w:rsidRDefault="00766B15" w:rsidP="00684D30">
      <w:pPr>
        <w:pStyle w:val="Body-TextTx"/>
      </w:pPr>
      <w:r>
        <w:t>“</w:t>
      </w:r>
      <w:r w:rsidR="0059432C">
        <w:t>Surely you</w:t>
      </w:r>
      <w:r>
        <w:t>’</w:t>
      </w:r>
      <w:r w:rsidR="0059432C">
        <w:t>ve heard news of the enormous flying platform that left Narak a few weeks ago.</w:t>
      </w:r>
      <w:r w:rsidR="0004281A">
        <w:t xml:space="preserve"> </w:t>
      </w:r>
      <w:r w:rsidR="0059432C">
        <w:t>I have the plans.</w:t>
      </w:r>
      <w:r w:rsidR="0004281A">
        <w:t xml:space="preserve"> </w:t>
      </w:r>
      <w:r w:rsidR="0059432C">
        <w:t xml:space="preserve">I know </w:t>
      </w:r>
      <w:r w:rsidR="0059432C" w:rsidRPr="00CC5738">
        <w:rPr>
          <w:rStyle w:val="itali"/>
        </w:rPr>
        <w:t>exactly</w:t>
      </w:r>
      <w:r w:rsidR="0059432C">
        <w:t xml:space="preserve"> how it was done.</w:t>
      </w:r>
      <w:r w:rsidR="0004281A">
        <w:t xml:space="preserve"> </w:t>
      </w:r>
      <w:r w:rsidR="0059432C">
        <w:t>I</w:t>
      </w:r>
      <w:r>
        <w:t>’</w:t>
      </w:r>
      <w:r w:rsidR="0059432C">
        <w:t>ve sold smaller fabrial schematics to Natan buyers, but nothing on this level.</w:t>
      </w:r>
      <w:r w:rsidR="0004281A">
        <w:t xml:space="preserve"> </w:t>
      </w:r>
      <w:r w:rsidR="0059432C">
        <w:t>I</w:t>
      </w:r>
      <w:r>
        <w:t>’</w:t>
      </w:r>
      <w:r w:rsidR="0059432C">
        <w:t>ve been searching for a buyer of enough means to purchase this secret.</w:t>
      </w:r>
      <w:r>
        <w:t>”</w:t>
      </w:r>
    </w:p>
    <w:p w14:paraId="6B5B762D" w14:textId="2FFC0C5F" w:rsidR="00D10B5B" w:rsidRDefault="00766B15" w:rsidP="00684D30">
      <w:pPr>
        <w:pStyle w:val="Body-TextTx"/>
      </w:pPr>
      <w:r>
        <w:t>“</w:t>
      </w:r>
      <w:r w:rsidR="0059432C">
        <w:t>Selling military secrets?</w:t>
      </w:r>
      <w:r>
        <w:t>”</w:t>
      </w:r>
      <w:r w:rsidR="0059432C">
        <w:t xml:space="preserve"> the male cultist said.</w:t>
      </w:r>
      <w:r w:rsidR="0004281A">
        <w:t xml:space="preserve"> </w:t>
      </w:r>
      <w:r>
        <w:t>“</w:t>
      </w:r>
      <w:r w:rsidR="0059432C">
        <w:t>To other kingdoms?</w:t>
      </w:r>
      <w:r w:rsidR="0004281A">
        <w:t xml:space="preserve"> </w:t>
      </w:r>
      <w:r w:rsidR="0059432C">
        <w:t>That is treason!</w:t>
      </w:r>
      <w:r>
        <w:t>”</w:t>
      </w:r>
    </w:p>
    <w:p w14:paraId="2ED17E6E" w14:textId="327F0E76" w:rsidR="00D10B5B" w:rsidRDefault="0059432C" w:rsidP="00684D30">
      <w:pPr>
        <w:pStyle w:val="Body-TextTx"/>
      </w:pPr>
      <w:r w:rsidRPr="00CC5738">
        <w:rPr>
          <w:rStyle w:val="itali"/>
        </w:rPr>
        <w:t>Says the man wearing a silly hood and trying to depose the Kholin monarchy,</w:t>
      </w:r>
      <w:r>
        <w:t xml:space="preserve"> Veil thought.</w:t>
      </w:r>
      <w:r w:rsidR="0004281A">
        <w:t xml:space="preserve"> </w:t>
      </w:r>
      <w:r w:rsidRPr="00CC5738">
        <w:rPr>
          <w:rStyle w:val="itali"/>
        </w:rPr>
        <w:t>These people</w:t>
      </w:r>
      <w:r w:rsidR="00766B15">
        <w:rPr>
          <w:rStyle w:val="itali"/>
        </w:rPr>
        <w:t> . . .</w:t>
      </w:r>
    </w:p>
    <w:p w14:paraId="35EC12F6" w14:textId="52E6E3EA" w:rsidR="00D10B5B" w:rsidRDefault="00766B15" w:rsidP="00684D30">
      <w:pPr>
        <w:pStyle w:val="Body-TextTx"/>
      </w:pPr>
      <w:r>
        <w:t>“</w:t>
      </w:r>
      <w:r w:rsidR="0059432C">
        <w:t>It</w:t>
      </w:r>
      <w:r>
        <w:t>’</w:t>
      </w:r>
      <w:r w:rsidR="0059432C">
        <w:t>s only treason if you accept Dalinar</w:t>
      </w:r>
      <w:r>
        <w:t>’</w:t>
      </w:r>
      <w:r w:rsidR="0059432C">
        <w:t>s family as rightful rulers,</w:t>
      </w:r>
      <w:r>
        <w:t>”</w:t>
      </w:r>
      <w:r w:rsidR="0059432C">
        <w:t xml:space="preserve"> Shallan said to him.</w:t>
      </w:r>
      <w:r w:rsidR="0004281A">
        <w:t xml:space="preserve"> </w:t>
      </w:r>
      <w:r>
        <w:t>“</w:t>
      </w:r>
      <w:r w:rsidR="0059432C">
        <w:t>I do not.</w:t>
      </w:r>
      <w:r w:rsidR="0004281A">
        <w:t xml:space="preserve"> </w:t>
      </w:r>
      <w:r w:rsidR="0059432C">
        <w:t>But if we can truly help House Sadeas assert itself</w:t>
      </w:r>
      <w:r>
        <w:t> . . .</w:t>
      </w:r>
      <w:r w:rsidR="0059432C">
        <w:t xml:space="preserve"> These secrets could be worth thousands of broams.</w:t>
      </w:r>
      <w:r w:rsidR="0004281A">
        <w:t xml:space="preserve"> </w:t>
      </w:r>
      <w:r w:rsidR="0059432C">
        <w:t>I would share them with Queen Sadeas.</w:t>
      </w:r>
      <w:r>
        <w:t>”</w:t>
      </w:r>
    </w:p>
    <w:p w14:paraId="3CA02868" w14:textId="3826F68C" w:rsidR="00D10B5B" w:rsidRDefault="00766B15" w:rsidP="00684D30">
      <w:pPr>
        <w:pStyle w:val="Body-TextTx"/>
      </w:pPr>
      <w:r>
        <w:t>“</w:t>
      </w:r>
      <w:r w:rsidR="0059432C">
        <w:t>We will take them to her,</w:t>
      </w:r>
      <w:r>
        <w:t>”</w:t>
      </w:r>
      <w:r w:rsidR="0059432C">
        <w:t xml:space="preserve"> the woman said.</w:t>
      </w:r>
    </w:p>
    <w:p w14:paraId="673AEABB" w14:textId="06ED0D82" w:rsidR="00D10B5B" w:rsidRDefault="0059432C" w:rsidP="00684D30">
      <w:pPr>
        <w:pStyle w:val="Body-TextTx"/>
      </w:pPr>
      <w:r>
        <w:t>Radiant affixed her with a calculated stare, level and calm.</w:t>
      </w:r>
      <w:r w:rsidR="0004281A">
        <w:t xml:space="preserve"> </w:t>
      </w:r>
      <w:r>
        <w:t>A leader</w:t>
      </w:r>
      <w:r w:rsidR="00766B15">
        <w:t>’</w:t>
      </w:r>
      <w:r>
        <w:t xml:space="preserve">s stare, one Shallan </w:t>
      </w:r>
      <w:r>
        <w:lastRenderedPageBreak/>
        <w:t>had sketched a dozen times over as she watched Dalinar interact with people.</w:t>
      </w:r>
      <w:r w:rsidR="0004281A">
        <w:t xml:space="preserve"> </w:t>
      </w:r>
      <w:r>
        <w:t>The stare of one in power, who didn</w:t>
      </w:r>
      <w:r w:rsidR="00766B15">
        <w:t>’</w:t>
      </w:r>
      <w:r>
        <w:t>t need to say it.</w:t>
      </w:r>
    </w:p>
    <w:p w14:paraId="5A4BF6AD" w14:textId="60B86955" w:rsidR="00D10B5B" w:rsidRDefault="0059432C" w:rsidP="00684D30">
      <w:pPr>
        <w:pStyle w:val="Body-TextTx"/>
      </w:pPr>
      <w:r w:rsidRPr="00CC5738">
        <w:rPr>
          <w:rStyle w:val="itali"/>
        </w:rPr>
        <w:t>You will not take this from me,</w:t>
      </w:r>
      <w:r>
        <w:t xml:space="preserve"> the stare said.</w:t>
      </w:r>
      <w:r w:rsidR="0004281A">
        <w:t xml:space="preserve"> </w:t>
      </w:r>
      <w:r w:rsidRPr="00CC5738">
        <w:rPr>
          <w:rStyle w:val="itali"/>
        </w:rPr>
        <w:t>If you want favor for having been involved in this revelation, you</w:t>
      </w:r>
      <w:r w:rsidR="00766B15">
        <w:rPr>
          <w:rStyle w:val="itali"/>
        </w:rPr>
        <w:t>’</w:t>
      </w:r>
      <w:r w:rsidRPr="00CC5738">
        <w:rPr>
          <w:rStyle w:val="itali"/>
        </w:rPr>
        <w:t>ll do it by assisting me</w:t>
      </w:r>
      <w:r w:rsidR="00483B1D" w:rsidRPr="00CC5738">
        <w:rPr>
          <w:rStyle w:val="itali"/>
        </w:rPr>
        <w:t>—</w:t>
      </w:r>
      <w:r w:rsidRPr="00CC5738">
        <w:rPr>
          <w:rStyle w:val="itali"/>
        </w:rPr>
        <w:t>not by taking it for yourself.</w:t>
      </w:r>
    </w:p>
    <w:p w14:paraId="2F433685" w14:textId="2CFEB3E8" w:rsidR="00D10B5B" w:rsidRDefault="00766B15" w:rsidP="00684D30">
      <w:pPr>
        <w:pStyle w:val="Body-TextTx"/>
      </w:pPr>
      <w:r>
        <w:t>“</w:t>
      </w:r>
      <w:r w:rsidR="0059432C">
        <w:t>I</w:t>
      </w:r>
      <w:r>
        <w:t>’</w:t>
      </w:r>
      <w:r w:rsidR="0059432C">
        <w:t>m certain that someday this might</w:t>
      </w:r>
      <w:r w:rsidR="00483B1D">
        <w:t>—</w:t>
      </w:r>
      <w:r>
        <w:t>”</w:t>
      </w:r>
      <w:r w:rsidR="0059432C">
        <w:t xml:space="preserve"> the man began.</w:t>
      </w:r>
    </w:p>
    <w:p w14:paraId="408F66D4" w14:textId="45FD5259" w:rsidR="00D10B5B" w:rsidRDefault="00766B15" w:rsidP="00684D30">
      <w:pPr>
        <w:pStyle w:val="Body-TextTx"/>
      </w:pPr>
      <w:r>
        <w:t>“</w:t>
      </w:r>
      <w:r w:rsidR="0059432C">
        <w:t>Show me,</w:t>
      </w:r>
      <w:r>
        <w:t>”</w:t>
      </w:r>
      <w:r w:rsidR="0059432C">
        <w:t xml:space="preserve"> the woman said, interrupting him.</w:t>
      </w:r>
    </w:p>
    <w:p w14:paraId="5868BD0A" w14:textId="1DE53178" w:rsidR="00D10B5B" w:rsidRDefault="0059432C" w:rsidP="00684D30">
      <w:pPr>
        <w:pStyle w:val="Body-TextTx"/>
      </w:pPr>
      <w:r w:rsidRPr="00CC5738">
        <w:rPr>
          <w:rStyle w:val="itali"/>
        </w:rPr>
        <w:t>Hooked,</w:t>
      </w:r>
      <w:r>
        <w:t xml:space="preserve"> Veil thought.</w:t>
      </w:r>
      <w:r w:rsidR="0004281A">
        <w:t xml:space="preserve"> </w:t>
      </w:r>
      <w:r w:rsidRPr="00CC5738">
        <w:rPr>
          <w:rStyle w:val="itali"/>
        </w:rPr>
        <w:t>Nice work, you two.</w:t>
      </w:r>
    </w:p>
    <w:p w14:paraId="4529034C" w14:textId="73FCB595" w:rsidR="00D10B5B" w:rsidRDefault="00766B15" w:rsidP="00684D30">
      <w:pPr>
        <w:pStyle w:val="Body-TextTx"/>
      </w:pPr>
      <w:r>
        <w:t>“</w:t>
      </w:r>
      <w:r w:rsidR="0059432C">
        <w:t>I</w:t>
      </w:r>
      <w:r>
        <w:t>’</w:t>
      </w:r>
      <w:r w:rsidR="0059432C">
        <w:t>ve got some of the plans in my satchel,</w:t>
      </w:r>
      <w:r>
        <w:t>”</w:t>
      </w:r>
      <w:r w:rsidR="0059432C">
        <w:t xml:space="preserve"> Shallan said.</w:t>
      </w:r>
    </w:p>
    <w:p w14:paraId="51704C35" w14:textId="47684EDC" w:rsidR="00D10B5B" w:rsidRDefault="00766B15" w:rsidP="00684D30">
      <w:pPr>
        <w:pStyle w:val="Body-TextTx"/>
      </w:pPr>
      <w:r>
        <w:t>“</w:t>
      </w:r>
      <w:r w:rsidR="0059432C">
        <w:t>We searched the satchel,</w:t>
      </w:r>
      <w:r>
        <w:t>”</w:t>
      </w:r>
      <w:r w:rsidR="0059432C">
        <w:t xml:space="preserve"> the woman said, waving to a nearby cultist to produce the bag.</w:t>
      </w:r>
      <w:r w:rsidR="0004281A">
        <w:t xml:space="preserve"> </w:t>
      </w:r>
      <w:r>
        <w:t>“</w:t>
      </w:r>
      <w:r w:rsidR="0059432C">
        <w:t>There were no plans.</w:t>
      </w:r>
      <w:r>
        <w:t>”</w:t>
      </w:r>
    </w:p>
    <w:p w14:paraId="5C285FAC" w14:textId="3ABFB7F7" w:rsidR="00D10B5B" w:rsidRDefault="00766B15" w:rsidP="00684D30">
      <w:pPr>
        <w:pStyle w:val="Body-TextTx"/>
      </w:pPr>
      <w:r>
        <w:t>“</w:t>
      </w:r>
      <w:r w:rsidR="0059432C">
        <w:t>You think I</w:t>
      </w:r>
      <w:r>
        <w:t>’</w:t>
      </w:r>
      <w:r w:rsidR="0059432C">
        <w:t>d be foolish enough to leave them where they could be discovered?</w:t>
      </w:r>
      <w:r>
        <w:t>”</w:t>
      </w:r>
      <w:r w:rsidR="0059432C">
        <w:t xml:space="preserve"> Shallan said, taking the satchel.</w:t>
      </w:r>
      <w:r w:rsidR="0004281A">
        <w:t xml:space="preserve"> </w:t>
      </w:r>
      <w:r w:rsidR="0059432C">
        <w:t>She dug inside and covertly took a quick breath of Light as she pulled out a small notebook.</w:t>
      </w:r>
      <w:r w:rsidR="0004281A">
        <w:t xml:space="preserve"> </w:t>
      </w:r>
      <w:r w:rsidR="0059432C">
        <w:t>She flipped to a rear page, then took out a charcoal pencil.</w:t>
      </w:r>
      <w:r w:rsidR="0004281A">
        <w:t xml:space="preserve"> </w:t>
      </w:r>
      <w:r w:rsidR="0059432C">
        <w:t>Before the others could crowd around, she breathed out carefully, snapping a Lightweaving in place.</w:t>
      </w:r>
      <w:r w:rsidR="0004281A">
        <w:t xml:space="preserve"> </w:t>
      </w:r>
      <w:r w:rsidR="0059432C">
        <w:t>Fortunately, she</w:t>
      </w:r>
      <w:r>
        <w:t>’</w:t>
      </w:r>
      <w:r w:rsidR="0059432C">
        <w:t>d been asked to help with the schematics</w:t>
      </w:r>
      <w:r w:rsidR="00483B1D">
        <w:t>—</w:t>
      </w:r>
      <w:r w:rsidR="0059432C">
        <w:t>Shallan had real trouble creating a Lightweaving of something she hadn</w:t>
      </w:r>
      <w:r>
        <w:t>’</w:t>
      </w:r>
      <w:r w:rsidR="0059432C">
        <w:t>t previously drawn.</w:t>
      </w:r>
    </w:p>
    <w:p w14:paraId="13EB4232" w14:textId="578B49AA" w:rsidR="00D10B5B" w:rsidRDefault="0059432C" w:rsidP="00684D30">
      <w:pPr>
        <w:pStyle w:val="Body-TextTx"/>
      </w:pPr>
      <w:r>
        <w:t>By the time the lead cultists had positioned themselves to peer over her shoulder, she had the Lightweaving in place.</w:t>
      </w:r>
      <w:r w:rsidR="0004281A">
        <w:t xml:space="preserve"> </w:t>
      </w:r>
      <w:r>
        <w:t>As she carefully rubbed her charcoal across the page, it seemed to reveal a hidden schematic.</w:t>
      </w:r>
    </w:p>
    <w:p w14:paraId="4357438B" w14:textId="77777777" w:rsidR="00D10B5B" w:rsidRDefault="0059432C" w:rsidP="00684D30">
      <w:pPr>
        <w:pStyle w:val="Body-TextTx"/>
      </w:pPr>
      <w:r w:rsidRPr="00CC5738">
        <w:rPr>
          <w:rStyle w:val="itali"/>
        </w:rPr>
        <w:t>Your turn,</w:t>
      </w:r>
      <w:r>
        <w:t xml:space="preserve"> Shallan said as Veil took over.</w:t>
      </w:r>
    </w:p>
    <w:p w14:paraId="05C6FB00" w14:textId="156DB933" w:rsidR="00D10B5B" w:rsidRDefault="00766B15" w:rsidP="00684D30">
      <w:pPr>
        <w:pStyle w:val="Body-TextTx"/>
      </w:pPr>
      <w:r>
        <w:t>“</w:t>
      </w:r>
      <w:r w:rsidR="0059432C">
        <w:t>You trace the schematic on a piece of paper above this one,</w:t>
      </w:r>
      <w:r>
        <w:t>”</w:t>
      </w:r>
      <w:r w:rsidR="0059432C">
        <w:t xml:space="preserve"> Veil explained, </w:t>
      </w:r>
      <w:r>
        <w:t>“</w:t>
      </w:r>
      <w:r w:rsidR="0059432C">
        <w:t>and press very hard.</w:t>
      </w:r>
      <w:r w:rsidR="0004281A">
        <w:t xml:space="preserve"> </w:t>
      </w:r>
      <w:r w:rsidR="0059432C">
        <w:t>That leaves an indentation in the page.</w:t>
      </w:r>
      <w:r w:rsidR="0004281A">
        <w:t xml:space="preserve"> </w:t>
      </w:r>
      <w:r w:rsidR="0059432C">
        <w:t>A light brush of charcoal reveals it.</w:t>
      </w:r>
      <w:r w:rsidR="0004281A">
        <w:t xml:space="preserve"> </w:t>
      </w:r>
      <w:r w:rsidR="0059432C">
        <w:t>This isn</w:t>
      </w:r>
      <w:r>
        <w:t>’</w:t>
      </w:r>
      <w:r w:rsidR="0059432C">
        <w:t>t the entire thing, naturally; I keep it as proof for potential buyers.</w:t>
      </w:r>
      <w:r>
        <w:t>”</w:t>
      </w:r>
    </w:p>
    <w:p w14:paraId="3D97D7C3" w14:textId="585E0A43" w:rsidR="00D10B5B" w:rsidRDefault="0059432C" w:rsidP="00684D30">
      <w:pPr>
        <w:pStyle w:val="Body-TextTx"/>
      </w:pPr>
      <w:r>
        <w:lastRenderedPageBreak/>
        <w:t>Shallan felt a little stab of pride at the complicated illusion.</w:t>
      </w:r>
      <w:r w:rsidR="0004281A">
        <w:t xml:space="preserve"> </w:t>
      </w:r>
      <w:r>
        <w:t>It appeared exactly as she wanted it to, making a complicated series of lines and notations appear magically on the page as she did the rubbing.</w:t>
      </w:r>
    </w:p>
    <w:p w14:paraId="053D267D" w14:textId="5258EFBE" w:rsidR="00D10B5B" w:rsidRDefault="00766B15" w:rsidP="00684D30">
      <w:pPr>
        <w:pStyle w:val="Body-TextTx"/>
      </w:pPr>
      <w:r>
        <w:t>“</w:t>
      </w:r>
      <w:r w:rsidR="0059432C">
        <w:t>I can</w:t>
      </w:r>
      <w:r>
        <w:t>’</w:t>
      </w:r>
      <w:r w:rsidR="0059432C">
        <w:t>t make any sense of that,</w:t>
      </w:r>
      <w:r>
        <w:t>”</w:t>
      </w:r>
      <w:r w:rsidR="0059432C">
        <w:t xml:space="preserve"> the man complained.</w:t>
      </w:r>
    </w:p>
    <w:p w14:paraId="15FA4A4D" w14:textId="3C24E6A6" w:rsidR="00D10B5B" w:rsidRDefault="0059432C" w:rsidP="00684D30">
      <w:pPr>
        <w:pStyle w:val="Body-TextTx"/>
      </w:pPr>
      <w:r>
        <w:t>The woman, however, leaned closer.</w:t>
      </w:r>
      <w:r w:rsidR="0004281A">
        <w:t xml:space="preserve"> </w:t>
      </w:r>
      <w:r w:rsidR="00766B15">
        <w:t>“</w:t>
      </w:r>
      <w:r>
        <w:t>Replace her sack,</w:t>
      </w:r>
      <w:r w:rsidR="00766B15">
        <w:t>”</w:t>
      </w:r>
      <w:r>
        <w:t xml:space="preserve"> the woman said.</w:t>
      </w:r>
      <w:r w:rsidR="0004281A">
        <w:t xml:space="preserve"> </w:t>
      </w:r>
      <w:r w:rsidR="00766B15">
        <w:t>“</w:t>
      </w:r>
      <w:r>
        <w:t>We</w:t>
      </w:r>
      <w:r w:rsidR="00766B15">
        <w:t>’</w:t>
      </w:r>
      <w:r>
        <w:t>ll bring the matter to the queen.</w:t>
      </w:r>
      <w:r w:rsidR="0004281A">
        <w:t xml:space="preserve"> </w:t>
      </w:r>
      <w:r>
        <w:t>This might be interesting enough for her to grant an audience.</w:t>
      </w:r>
      <w:r w:rsidR="00766B15">
        <w:t>”</w:t>
      </w:r>
    </w:p>
    <w:p w14:paraId="3E012AFD" w14:textId="4233ABE5" w:rsidR="00D10B5B" w:rsidRDefault="0059432C" w:rsidP="00684D30">
      <w:pPr>
        <w:pStyle w:val="Body-TextTx"/>
      </w:pPr>
      <w:r>
        <w:t>Veil steeled herself as a cultist snatched away her notebook, probably to try applying charcoal to the other pages, which would of course do nothing.</w:t>
      </w:r>
      <w:r w:rsidR="0004281A">
        <w:t xml:space="preserve"> </w:t>
      </w:r>
      <w:r>
        <w:t>The tall man pulled the sack over her head, but as he did so he leaned close.</w:t>
      </w:r>
    </w:p>
    <w:p w14:paraId="4DDAFC88" w14:textId="2CC2FA18" w:rsidR="00D10B5B" w:rsidRDefault="00766B15" w:rsidP="00684D30">
      <w:pPr>
        <w:pStyle w:val="Body-TextTx"/>
      </w:pPr>
      <w:r>
        <w:t>“</w:t>
      </w:r>
      <w:r w:rsidR="0059432C">
        <w:t>What now?</w:t>
      </w:r>
      <w:r>
        <w:t>”</w:t>
      </w:r>
      <w:r w:rsidR="0059432C">
        <w:t xml:space="preserve"> he whispered to Veil.</w:t>
      </w:r>
      <w:r w:rsidR="0004281A">
        <w:t xml:space="preserve"> </w:t>
      </w:r>
      <w:r>
        <w:t>“</w:t>
      </w:r>
      <w:r w:rsidR="0059432C">
        <w:t>This feels like trouble.</w:t>
      </w:r>
      <w:r>
        <w:t>”</w:t>
      </w:r>
    </w:p>
    <w:p w14:paraId="6516D854" w14:textId="50F9CEB8" w:rsidR="00D10B5B" w:rsidRDefault="0059432C" w:rsidP="00684D30">
      <w:pPr>
        <w:pStyle w:val="Body-TextTx"/>
      </w:pPr>
      <w:r w:rsidRPr="00CC5738">
        <w:rPr>
          <w:rStyle w:val="itali"/>
        </w:rPr>
        <w:t>Don</w:t>
      </w:r>
      <w:r w:rsidR="00766B15">
        <w:rPr>
          <w:rStyle w:val="itali"/>
        </w:rPr>
        <w:t>’</w:t>
      </w:r>
      <w:r w:rsidRPr="00CC5738">
        <w:rPr>
          <w:rStyle w:val="itali"/>
        </w:rPr>
        <w:t>t break character, Red,</w:t>
      </w:r>
      <w:r>
        <w:t xml:space="preserve"> she thought, bowing her head.</w:t>
      </w:r>
      <w:r w:rsidR="0004281A">
        <w:t xml:space="preserve"> </w:t>
      </w:r>
      <w:r>
        <w:t>She needed to get to Ialai and discover if the woman really did have a spy in Dalinar</w:t>
      </w:r>
      <w:r w:rsidR="00766B15">
        <w:t>’</w:t>
      </w:r>
      <w:r>
        <w:t>s court.</w:t>
      </w:r>
      <w:r w:rsidR="0004281A">
        <w:t xml:space="preserve"> </w:t>
      </w:r>
      <w:r>
        <w:t>That meant taking a few risks.</w:t>
      </w:r>
    </w:p>
    <w:p w14:paraId="3875F013" w14:textId="544DE4AB" w:rsidR="00D10B5B" w:rsidRDefault="0059432C" w:rsidP="00684D30">
      <w:pPr>
        <w:pStyle w:val="Body-TextTx"/>
      </w:pPr>
      <w:r>
        <w:t>Red was the first one they</w:t>
      </w:r>
      <w:r w:rsidR="00766B15">
        <w:t>’</w:t>
      </w:r>
      <w:r>
        <w:t>d embedded into the Sons of Honor, but his persona</w:t>
      </w:r>
      <w:r w:rsidR="00483B1D">
        <w:t>—</w:t>
      </w:r>
      <w:r>
        <w:t>that of a darkeyed workman</w:t>
      </w:r>
      <w:r w:rsidR="00483B1D">
        <w:t>—</w:t>
      </w:r>
      <w:r>
        <w:t>hadn</w:t>
      </w:r>
      <w:r w:rsidR="00766B15">
        <w:t>’</w:t>
      </w:r>
      <w:r>
        <w:t>t been important enough to get any real access.</w:t>
      </w:r>
      <w:r w:rsidR="0004281A">
        <w:t xml:space="preserve"> </w:t>
      </w:r>
      <w:r>
        <w:t>Hopefully, together they could</w:t>
      </w:r>
      <w:r w:rsidR="00483B1D">
        <w:t>—</w:t>
      </w:r>
    </w:p>
    <w:p w14:paraId="1F87CF6A" w14:textId="28AFF040" w:rsidR="00D10B5B" w:rsidRDefault="0059432C" w:rsidP="00684D30">
      <w:pPr>
        <w:pStyle w:val="Body-TextTx"/>
      </w:pPr>
      <w:r>
        <w:t>Shouts rose nearby in the chasm.</w:t>
      </w:r>
      <w:r w:rsidR="0004281A">
        <w:t xml:space="preserve"> </w:t>
      </w:r>
      <w:r>
        <w:t>Veil spun, blinded by the sack.</w:t>
      </w:r>
      <w:r w:rsidR="0004281A">
        <w:t xml:space="preserve"> </w:t>
      </w:r>
      <w:r>
        <w:t>Storms alight.</w:t>
      </w:r>
      <w:r w:rsidR="0004281A">
        <w:t xml:space="preserve"> </w:t>
      </w:r>
      <w:r>
        <w:t>What was that?</w:t>
      </w:r>
    </w:p>
    <w:p w14:paraId="382CC610" w14:textId="7C80E954" w:rsidR="00D10B5B" w:rsidRDefault="00766B15" w:rsidP="00684D30">
      <w:pPr>
        <w:pStyle w:val="Body-TextTx"/>
      </w:pPr>
      <w:r>
        <w:t>“</w:t>
      </w:r>
      <w:r w:rsidR="0059432C">
        <w:t>We</w:t>
      </w:r>
      <w:r>
        <w:t>’</w:t>
      </w:r>
      <w:r w:rsidR="0059432C">
        <w:t>ve been followed,</w:t>
      </w:r>
      <w:r>
        <w:t>”</w:t>
      </w:r>
      <w:r w:rsidR="0059432C">
        <w:t xml:space="preserve"> the male leader of the conspirators said.</w:t>
      </w:r>
      <w:r w:rsidR="0004281A">
        <w:t xml:space="preserve"> </w:t>
      </w:r>
      <w:r>
        <w:t>“</w:t>
      </w:r>
      <w:r w:rsidR="0059432C">
        <w:t>To arms!</w:t>
      </w:r>
      <w:r w:rsidR="0004281A">
        <w:t xml:space="preserve"> </w:t>
      </w:r>
      <w:r w:rsidR="0059432C">
        <w:t>Those are Kholin troops!</w:t>
      </w:r>
      <w:r>
        <w:t>”</w:t>
      </w:r>
    </w:p>
    <w:p w14:paraId="28B72244" w14:textId="60DD207C" w:rsidR="00D10B5B" w:rsidRDefault="0059432C" w:rsidP="00684D30">
      <w:pPr>
        <w:pStyle w:val="Body-TextTx"/>
      </w:pPr>
      <w:r w:rsidRPr="00CC5738">
        <w:rPr>
          <w:rStyle w:val="itali"/>
        </w:rPr>
        <w:t>Damnation,</w:t>
      </w:r>
      <w:r>
        <w:t xml:space="preserve"> Veil thought.</w:t>
      </w:r>
      <w:r w:rsidR="0004281A">
        <w:t xml:space="preserve"> </w:t>
      </w:r>
      <w:r w:rsidRPr="00CC5738">
        <w:rPr>
          <w:rStyle w:val="itali"/>
        </w:rPr>
        <w:t>Radiant was right.</w:t>
      </w:r>
    </w:p>
    <w:p w14:paraId="14AA4500" w14:textId="77777777" w:rsidR="001E2135" w:rsidRDefault="0059432C" w:rsidP="00684D30">
      <w:pPr>
        <w:pStyle w:val="Body-TextTx"/>
      </w:pPr>
      <w:r>
        <w:t>Adolin, seeing her sack replaced, had decided it was time to take this group captive and cut their losses.</w:t>
      </w:r>
    </w:p>
    <w:p w14:paraId="6325D09D" w14:textId="77777777" w:rsidR="00D10B5B" w:rsidRDefault="00292095" w:rsidP="00292095">
      <w:pPr>
        <w:pStyle w:val="Ornamental-Space-BreakOsbrk"/>
      </w:pPr>
      <w:r w:rsidRPr="00292095">
        <w:t>***</w:t>
      </w:r>
    </w:p>
    <w:p w14:paraId="3CC0F90B" w14:textId="32ED70ED" w:rsidR="00D10B5B" w:rsidRDefault="0059432C" w:rsidP="00684D30">
      <w:pPr>
        <w:pStyle w:val="Body-TextTx"/>
      </w:pPr>
      <w:r>
        <w:lastRenderedPageBreak/>
        <w:t>Kaladin traded blows with his enemy, landing one hit, then another.</w:t>
      </w:r>
      <w:r w:rsidR="0004281A">
        <w:t xml:space="preserve"> </w:t>
      </w:r>
      <w:r>
        <w:t>As he came back around, the Heavenly One thrust down with his lance.</w:t>
      </w:r>
      <w:r w:rsidR="0004281A">
        <w:t xml:space="preserve"> </w:t>
      </w:r>
      <w:r>
        <w:t>But Kaladin had drilled spearplay until he could practically fight in his sleep.</w:t>
      </w:r>
      <w:r w:rsidR="0004281A">
        <w:t xml:space="preserve"> </w:t>
      </w:r>
      <w:r>
        <w:t>Hovering in the air, surging with Stormlight, his body knew what to do and deflected the thrust.</w:t>
      </w:r>
    </w:p>
    <w:p w14:paraId="521EE4F3" w14:textId="2FE57672" w:rsidR="00D10B5B" w:rsidRDefault="0059432C" w:rsidP="00684D30">
      <w:pPr>
        <w:pStyle w:val="Body-TextTx"/>
      </w:pPr>
      <w:r>
        <w:t>Kaladin made his own lunge, scoring another hit.</w:t>
      </w:r>
      <w:r w:rsidR="0004281A">
        <w:t xml:space="preserve"> </w:t>
      </w:r>
      <w:r>
        <w:t>As they danced, they rotated around one another.</w:t>
      </w:r>
      <w:r w:rsidR="0004281A">
        <w:t xml:space="preserve"> </w:t>
      </w:r>
      <w:r>
        <w:t>Much of Kaladin</w:t>
      </w:r>
      <w:r w:rsidR="00766B15">
        <w:t>’</w:t>
      </w:r>
      <w:r>
        <w:t>s formal training had been with spear and shield, intended for formation tactics, but he</w:t>
      </w:r>
      <w:r w:rsidR="00766B15">
        <w:t>’</w:t>
      </w:r>
      <w:r>
        <w:t>d always loved the longspear, wielded two-handed.</w:t>
      </w:r>
      <w:r w:rsidR="0004281A">
        <w:t xml:space="preserve"> </w:t>
      </w:r>
      <w:r>
        <w:t>There was a power to it, a control.</w:t>
      </w:r>
      <w:r w:rsidR="0004281A">
        <w:t xml:space="preserve"> </w:t>
      </w:r>
      <w:r>
        <w:t>He could move the weapon so much more deftly this way.</w:t>
      </w:r>
    </w:p>
    <w:p w14:paraId="064222D6" w14:textId="2A394959" w:rsidR="00D10B5B" w:rsidRDefault="0059432C" w:rsidP="00684D30">
      <w:pPr>
        <w:pStyle w:val="Body-TextTx"/>
      </w:pPr>
      <w:r>
        <w:t>This Heavenly One wasn</w:t>
      </w:r>
      <w:r w:rsidR="00766B15">
        <w:t>’</w:t>
      </w:r>
      <w:r>
        <w:t>t as good as Leshwi.</w:t>
      </w:r>
      <w:r w:rsidR="0004281A">
        <w:t xml:space="preserve"> </w:t>
      </w:r>
      <w:r>
        <w:t>Kaladin scored yet another slice along the enemy</w:t>
      </w:r>
      <w:r w:rsidR="00766B15">
        <w:t>’</w:t>
      </w:r>
      <w:r>
        <w:t>s arm.</w:t>
      </w:r>
      <w:r w:rsidR="0004281A">
        <w:t xml:space="preserve"> </w:t>
      </w:r>
      <w:r>
        <w:t>The cut</w:t>
      </w:r>
      <w:r w:rsidR="00483B1D">
        <w:t>—</w:t>
      </w:r>
      <w:r>
        <w:t>though inflicted with a Shardblade</w:t>
      </w:r>
      <w:r w:rsidR="00483B1D">
        <w:t>—</w:t>
      </w:r>
      <w:r>
        <w:t>soon healed, but each healing came more slowly.</w:t>
      </w:r>
      <w:r w:rsidR="0004281A">
        <w:t xml:space="preserve"> </w:t>
      </w:r>
      <w:r>
        <w:t>The enemy</w:t>
      </w:r>
      <w:r w:rsidR="00766B15">
        <w:t>’</w:t>
      </w:r>
      <w:r>
        <w:t>s Voidlight was running out.</w:t>
      </w:r>
    </w:p>
    <w:p w14:paraId="323F1614" w14:textId="3C34BC0F" w:rsidR="00D10B5B" w:rsidRDefault="0059432C" w:rsidP="00684D30">
      <w:pPr>
        <w:pStyle w:val="Body-TextTx"/>
      </w:pPr>
      <w:r>
        <w:t>The enemy started humming one of the Fused songs, gritting his teeth as he tried to spear Kaladin.</w:t>
      </w:r>
      <w:r w:rsidR="0004281A">
        <w:t xml:space="preserve"> </w:t>
      </w:r>
      <w:r>
        <w:t>They saw Kaladin as a challenge, a test.</w:t>
      </w:r>
      <w:r w:rsidR="0004281A">
        <w:t xml:space="preserve"> </w:t>
      </w:r>
      <w:r>
        <w:t>Leshwi always got to fight Kaladin first, but if he disengaged or defeated her, another was always waiting.</w:t>
      </w:r>
      <w:r w:rsidR="0004281A">
        <w:t xml:space="preserve"> </w:t>
      </w:r>
      <w:r>
        <w:t>A part of him wondered if this was why he was so tired lately.</w:t>
      </w:r>
      <w:r w:rsidR="0004281A">
        <w:t xml:space="preserve"> </w:t>
      </w:r>
      <w:r>
        <w:t>Even little skirmishes were a slog, never giving him a break.</w:t>
      </w:r>
    </w:p>
    <w:p w14:paraId="393EC8CB" w14:textId="3A9CC3F3" w:rsidR="00D10B5B" w:rsidRDefault="0059432C" w:rsidP="00684D30">
      <w:pPr>
        <w:pStyle w:val="Body-TextTx"/>
      </w:pPr>
      <w:r>
        <w:t>A deeper part of him knew that wasn</w:t>
      </w:r>
      <w:r w:rsidR="00766B15">
        <w:t>’</w:t>
      </w:r>
      <w:r>
        <w:t>t the reason at all.</w:t>
      </w:r>
    </w:p>
    <w:p w14:paraId="38A9F12F" w14:textId="20D394BC" w:rsidR="00D10B5B" w:rsidRDefault="0059432C" w:rsidP="00684D30">
      <w:pPr>
        <w:pStyle w:val="Body-TextTx"/>
      </w:pPr>
      <w:r>
        <w:t>His enemy prepared to strike, and Kaladin reached with his off hand for one of his belt knives, then whipped it into the air.</w:t>
      </w:r>
      <w:r w:rsidR="0004281A">
        <w:t xml:space="preserve"> </w:t>
      </w:r>
      <w:r>
        <w:t>The Fused overreacted and fumbled his defense.</w:t>
      </w:r>
      <w:r w:rsidR="0004281A">
        <w:t xml:space="preserve"> </w:t>
      </w:r>
      <w:r>
        <w:t>That let Kaladin score a spear hit along the thigh.</w:t>
      </w:r>
      <w:r w:rsidR="0004281A">
        <w:t xml:space="preserve"> </w:t>
      </w:r>
      <w:r>
        <w:t>Defeating a Fused was a test in endurance.</w:t>
      </w:r>
      <w:r w:rsidR="0004281A">
        <w:t xml:space="preserve"> </w:t>
      </w:r>
      <w:r>
        <w:t>Cut them enough, and they slowed.</w:t>
      </w:r>
      <w:r w:rsidR="0004281A">
        <w:t xml:space="preserve"> </w:t>
      </w:r>
      <w:r>
        <w:t>Cut them more, and they stopped healing entirely.</w:t>
      </w:r>
    </w:p>
    <w:p w14:paraId="6A965EF4" w14:textId="72D8A40F" w:rsidR="00D10B5B" w:rsidRDefault="0059432C" w:rsidP="00684D30">
      <w:pPr>
        <w:pStyle w:val="Body-TextTx"/>
      </w:pPr>
      <w:r>
        <w:t>His opponent</w:t>
      </w:r>
      <w:r w:rsidR="00766B15">
        <w:t>’</w:t>
      </w:r>
      <w:r>
        <w:t>s humming grew louder, and Kaladin sensed the wounds weren</w:t>
      </w:r>
      <w:r w:rsidR="00766B15">
        <w:t>’</w:t>
      </w:r>
      <w:r>
        <w:t>t healing any longer.</w:t>
      </w:r>
      <w:r w:rsidR="0004281A">
        <w:t xml:space="preserve"> </w:t>
      </w:r>
      <w:r>
        <w:t>Time to go for the kill.</w:t>
      </w:r>
      <w:r w:rsidR="0004281A">
        <w:t xml:space="preserve"> </w:t>
      </w:r>
      <w:r>
        <w:t>He dodged a strike</w:t>
      </w:r>
      <w:r w:rsidR="00483B1D">
        <w:t>—</w:t>
      </w:r>
      <w:r>
        <w:t>then changed Syl into a hammer, which he swung down on the enemy</w:t>
      </w:r>
      <w:r w:rsidR="00766B15">
        <w:t>’</w:t>
      </w:r>
      <w:r>
        <w:t>s weapon, smashing it.</w:t>
      </w:r>
      <w:r w:rsidR="0004281A">
        <w:t xml:space="preserve"> </w:t>
      </w:r>
      <w:r>
        <w:t xml:space="preserve">The powerful blow threw the Heavenly </w:t>
      </w:r>
      <w:r>
        <w:lastRenderedPageBreak/>
        <w:t>One completely off balance.</w:t>
      </w:r>
    </w:p>
    <w:p w14:paraId="25C5B067" w14:textId="2B2B2B85" w:rsidR="00D10B5B" w:rsidRDefault="0059432C" w:rsidP="00684D30">
      <w:pPr>
        <w:pStyle w:val="Body-TextTx"/>
      </w:pPr>
      <w:r>
        <w:t>Kaladin dropped the hammer and thrust his hands forward; Syl was instantly a spear, steady in his grip.</w:t>
      </w:r>
      <w:r w:rsidR="0004281A">
        <w:t xml:space="preserve"> </w:t>
      </w:r>
      <w:r>
        <w:t>His aim was true, and he speared the enemy right in the side.</w:t>
      </w:r>
      <w:r w:rsidR="0004281A">
        <w:t xml:space="preserve"> </w:t>
      </w:r>
      <w:r>
        <w:t>The Fused grunted as Kaladin whipped the spear out by reflex, then spun it around and leveled it at the enemy</w:t>
      </w:r>
      <w:r w:rsidR="00766B15">
        <w:t>’</w:t>
      </w:r>
      <w:r>
        <w:t>s neck.</w:t>
      </w:r>
    </w:p>
    <w:p w14:paraId="2C0D1944" w14:textId="364CEFBE" w:rsidR="00D10B5B" w:rsidRDefault="0059432C" w:rsidP="00684D30">
      <w:pPr>
        <w:pStyle w:val="Body-TextTx"/>
      </w:pPr>
      <w:r>
        <w:t>The Fused met his eyes, then licked his lips, waiting.</w:t>
      </w:r>
      <w:r w:rsidR="0004281A">
        <w:t xml:space="preserve"> </w:t>
      </w:r>
      <w:r>
        <w:t xml:space="preserve">The creature began to slowly drop from the sky, </w:t>
      </w:r>
      <w:r w:rsidR="004758C8">
        <w:t>h</w:t>
      </w:r>
      <w:r>
        <w:t xml:space="preserve">is Light expended, </w:t>
      </w:r>
      <w:r w:rsidR="004758C8">
        <w:t>h</w:t>
      </w:r>
      <w:r>
        <w:t>is powers failing.</w:t>
      </w:r>
    </w:p>
    <w:p w14:paraId="0D8F01E0" w14:textId="288966A9" w:rsidR="00D10B5B" w:rsidRDefault="0059432C" w:rsidP="00684D30">
      <w:pPr>
        <w:pStyle w:val="Body-TextTx"/>
      </w:pPr>
      <w:r w:rsidRPr="00CC5738">
        <w:rPr>
          <w:rStyle w:val="itali"/>
        </w:rPr>
        <w:t>Killing him does no good,</w:t>
      </w:r>
      <w:r>
        <w:t xml:space="preserve"> Kaladin thought.</w:t>
      </w:r>
      <w:r w:rsidR="0004281A">
        <w:t xml:space="preserve"> </w:t>
      </w:r>
      <w:r w:rsidRPr="00CC5738">
        <w:rPr>
          <w:rStyle w:val="itali"/>
        </w:rPr>
        <w:t>He</w:t>
      </w:r>
      <w:r w:rsidR="00766B15">
        <w:rPr>
          <w:rStyle w:val="itali"/>
        </w:rPr>
        <w:t>’</w:t>
      </w:r>
      <w:r w:rsidRPr="00CC5738">
        <w:rPr>
          <w:rStyle w:val="itali"/>
        </w:rPr>
        <w:t>ll simply be reborn.</w:t>
      </w:r>
      <w:r w:rsidR="0004281A">
        <w:t xml:space="preserve"> </w:t>
      </w:r>
      <w:r>
        <w:t>Still, that was one Fused out of combat for a few days at least.</w:t>
      </w:r>
    </w:p>
    <w:p w14:paraId="42479C62" w14:textId="5BD2048C" w:rsidR="00D10B5B" w:rsidRDefault="0059432C" w:rsidP="00684D30">
      <w:pPr>
        <w:pStyle w:val="Body-TextTx"/>
      </w:pPr>
      <w:r w:rsidRPr="00CC5738">
        <w:rPr>
          <w:rStyle w:val="itali"/>
        </w:rPr>
        <w:t>He</w:t>
      </w:r>
      <w:r w:rsidR="00766B15">
        <w:rPr>
          <w:rStyle w:val="itali"/>
        </w:rPr>
        <w:t>’</w:t>
      </w:r>
      <w:r w:rsidRPr="00CC5738">
        <w:rPr>
          <w:rStyle w:val="itali"/>
        </w:rPr>
        <w:t>s out anyway,</w:t>
      </w:r>
      <w:r>
        <w:t xml:space="preserve"> Kaladin thought as the creature</w:t>
      </w:r>
      <w:r w:rsidR="00766B15">
        <w:t>’</w:t>
      </w:r>
      <w:r>
        <w:t xml:space="preserve">s arm flopped down at </w:t>
      </w:r>
      <w:r w:rsidR="00A2755A">
        <w:t>h</w:t>
      </w:r>
      <w:r>
        <w:t>is side, useless and dead from a Shardspear cut.</w:t>
      </w:r>
      <w:r w:rsidR="0004281A">
        <w:t xml:space="preserve"> </w:t>
      </w:r>
      <w:r w:rsidRPr="00CC5738">
        <w:rPr>
          <w:rStyle w:val="itali"/>
        </w:rPr>
        <w:t>What good is another death?</w:t>
      </w:r>
    </w:p>
    <w:p w14:paraId="5047234F" w14:textId="0271BD78" w:rsidR="00D10B5B" w:rsidRDefault="0059432C" w:rsidP="00684D30">
      <w:pPr>
        <w:pStyle w:val="Body-TextTx"/>
      </w:pPr>
      <w:r>
        <w:t>Kaladin lowered his spear, then gestured to the side.</w:t>
      </w:r>
      <w:r w:rsidR="0004281A">
        <w:t xml:space="preserve"> </w:t>
      </w:r>
      <w:r w:rsidR="00766B15">
        <w:t>“</w:t>
      </w:r>
      <w:r>
        <w:t>Go,</w:t>
      </w:r>
      <w:r w:rsidR="00766B15">
        <w:t>”</w:t>
      </w:r>
      <w:r>
        <w:t xml:space="preserve"> he said.</w:t>
      </w:r>
      <w:r w:rsidR="0004281A">
        <w:t xml:space="preserve"> </w:t>
      </w:r>
      <w:r>
        <w:t>Some of them understood Alethi.</w:t>
      </w:r>
    </w:p>
    <w:p w14:paraId="54226105" w14:textId="7CD54B6A" w:rsidR="00D10B5B" w:rsidRDefault="0059432C" w:rsidP="00684D30">
      <w:pPr>
        <w:pStyle w:val="Body-TextTx"/>
      </w:pPr>
      <w:r>
        <w:t xml:space="preserve">The Fused hummed a different tone, then raised </w:t>
      </w:r>
      <w:r w:rsidR="00A2755A">
        <w:t>h</w:t>
      </w:r>
      <w:r>
        <w:t>is broken spear to Kaladin</w:t>
      </w:r>
      <w:r w:rsidR="00483B1D">
        <w:t>—</w:t>
      </w:r>
      <w:r>
        <w:t xml:space="preserve">holding it in </w:t>
      </w:r>
      <w:r w:rsidR="00217787">
        <w:t>his</w:t>
      </w:r>
      <w:r>
        <w:t xml:space="preserve"> off hand.</w:t>
      </w:r>
      <w:r w:rsidR="0004281A">
        <w:t xml:space="preserve"> </w:t>
      </w:r>
      <w:r>
        <w:t>The Heavenly One dropped the weapon toward the rocks below.</w:t>
      </w:r>
      <w:r w:rsidR="0004281A">
        <w:t xml:space="preserve"> </w:t>
      </w:r>
      <w:r>
        <w:t xml:space="preserve">The creature bowed </w:t>
      </w:r>
      <w:r w:rsidR="00574EA4">
        <w:t>h</w:t>
      </w:r>
      <w:r>
        <w:t>is head to Kaladin, then drifted away.</w:t>
      </w:r>
    </w:p>
    <w:p w14:paraId="45F0D60E" w14:textId="77777777" w:rsidR="00D10B5B" w:rsidRDefault="0059432C" w:rsidP="00684D30">
      <w:pPr>
        <w:pStyle w:val="Body-TextTx"/>
      </w:pPr>
      <w:r>
        <w:t>Now, where had</w:t>
      </w:r>
      <w:r w:rsidR="00483B1D">
        <w:t>—</w:t>
      </w:r>
    </w:p>
    <w:p w14:paraId="4350BDBD" w14:textId="1DBB2E60" w:rsidR="00D10B5B" w:rsidRDefault="0059432C" w:rsidP="00684D30">
      <w:pPr>
        <w:pStyle w:val="Body-TextTx"/>
      </w:pPr>
      <w:r>
        <w:t xml:space="preserve">A ribbon of red light </w:t>
      </w:r>
      <w:r w:rsidR="00217787">
        <w:t>streaked</w:t>
      </w:r>
      <w:r>
        <w:t xml:space="preserve"> in from the side.</w:t>
      </w:r>
    </w:p>
    <w:p w14:paraId="0B8BCFA9" w14:textId="186F341D" w:rsidR="00D10B5B" w:rsidRDefault="0059432C" w:rsidP="00684D30">
      <w:pPr>
        <w:pStyle w:val="Body-TextTx"/>
      </w:pPr>
      <w:r>
        <w:t>Kaladin immediately Lashed himself backward and spun, weapon out.</w:t>
      </w:r>
      <w:r w:rsidR="0004281A">
        <w:t xml:space="preserve"> </w:t>
      </w:r>
      <w:r>
        <w:t>He hadn</w:t>
      </w:r>
      <w:r w:rsidR="00766B15">
        <w:t>’</w:t>
      </w:r>
      <w:r>
        <w:t>t realized he</w:t>
      </w:r>
      <w:r w:rsidR="00766B15">
        <w:t>’</w:t>
      </w:r>
      <w:r>
        <w:t>d been dedicating a part of his energy to watching for that red light.</w:t>
      </w:r>
    </w:p>
    <w:p w14:paraId="0DAA2B43" w14:textId="4671C914" w:rsidR="00D10B5B" w:rsidRDefault="0059432C" w:rsidP="00684D30">
      <w:pPr>
        <w:pStyle w:val="Body-TextTx"/>
      </w:pPr>
      <w:r>
        <w:t>It darted away from him now that he</w:t>
      </w:r>
      <w:r w:rsidR="00766B15">
        <w:t>’</w:t>
      </w:r>
      <w:r>
        <w:t>d noticed it.</w:t>
      </w:r>
      <w:r w:rsidR="0004281A">
        <w:t xml:space="preserve"> </w:t>
      </w:r>
      <w:r>
        <w:t>Kaladin tried to follow it with his eyes, but couldn</w:t>
      </w:r>
      <w:r w:rsidR="00766B15">
        <w:t>’</w:t>
      </w:r>
      <w:r>
        <w:t>t keep track of it as it maneuvered among the homes below.</w:t>
      </w:r>
    </w:p>
    <w:p w14:paraId="544A6AE7" w14:textId="10EA0D50" w:rsidR="00D10B5B" w:rsidRDefault="0059432C" w:rsidP="00684D30">
      <w:pPr>
        <w:pStyle w:val="Body-TextTx"/>
      </w:pPr>
      <w:r>
        <w:t>Kaladin breathed out.</w:t>
      </w:r>
      <w:r w:rsidR="0004281A">
        <w:t xml:space="preserve"> </w:t>
      </w:r>
      <w:r>
        <w:t xml:space="preserve">The fog was all but gone, letting him scan the entirety of </w:t>
      </w:r>
      <w:r>
        <w:lastRenderedPageBreak/>
        <w:t>Hearthstone</w:t>
      </w:r>
      <w:r w:rsidR="00483B1D">
        <w:t>—</w:t>
      </w:r>
      <w:r>
        <w:t xml:space="preserve">a little cluster of homes bleeding people toward the </w:t>
      </w:r>
      <w:r w:rsidRPr="00CC5738">
        <w:rPr>
          <w:rStyle w:val="itali"/>
        </w:rPr>
        <w:t>Fourth Bridge</w:t>
      </w:r>
      <w:r>
        <w:t xml:space="preserve"> in a steady stream.</w:t>
      </w:r>
      <w:r w:rsidR="0004281A">
        <w:t xml:space="preserve"> </w:t>
      </w:r>
      <w:r>
        <w:t>The citylord</w:t>
      </w:r>
      <w:r w:rsidR="00766B15">
        <w:t>’</w:t>
      </w:r>
      <w:r>
        <w:t>s manor stood on the hilltop at the far edge of town, overlooking them all.</w:t>
      </w:r>
      <w:r w:rsidR="0004281A">
        <w:t xml:space="preserve"> </w:t>
      </w:r>
      <w:r>
        <w:t>It had once seemed so large and imposing to Kaladin.</w:t>
      </w:r>
    </w:p>
    <w:p w14:paraId="45F3F749" w14:textId="318F1969" w:rsidR="00D10B5B" w:rsidRDefault="00766B15" w:rsidP="00684D30">
      <w:pPr>
        <w:pStyle w:val="Body-TextTx"/>
      </w:pPr>
      <w:r>
        <w:t>“</w:t>
      </w:r>
      <w:r w:rsidR="0059432C">
        <w:t>Did you see that light?</w:t>
      </w:r>
      <w:r>
        <w:t>”</w:t>
      </w:r>
      <w:r w:rsidR="0059432C">
        <w:t xml:space="preserve"> he asked Syl.</w:t>
      </w:r>
    </w:p>
    <w:p w14:paraId="3B627D6B" w14:textId="675862C0" w:rsidR="00D10B5B" w:rsidRDefault="0059432C" w:rsidP="00684D30">
      <w:pPr>
        <w:pStyle w:val="Body-TextTx"/>
      </w:pPr>
      <w:r w:rsidRPr="00CC5738">
        <w:rPr>
          <w:rStyle w:val="itali"/>
        </w:rPr>
        <w:t>Yes.</w:t>
      </w:r>
      <w:r w:rsidR="0004281A">
        <w:rPr>
          <w:rStyle w:val="itali"/>
        </w:rPr>
        <w:t xml:space="preserve"> </w:t>
      </w:r>
      <w:r w:rsidRPr="00CC5738">
        <w:rPr>
          <w:rStyle w:val="itali"/>
        </w:rPr>
        <w:t>That was the Fused from before.</w:t>
      </w:r>
      <w:r w:rsidR="0004281A">
        <w:t xml:space="preserve"> </w:t>
      </w:r>
      <w:r>
        <w:t>When she was a spear, her words came directly into his mind.</w:t>
      </w:r>
    </w:p>
    <w:p w14:paraId="4C7239CD" w14:textId="6441BC3C" w:rsidR="00D10B5B" w:rsidRDefault="00766B15" w:rsidP="00684D30">
      <w:pPr>
        <w:pStyle w:val="Body-TextTx"/>
      </w:pPr>
      <w:r>
        <w:t>“</w:t>
      </w:r>
      <w:r w:rsidR="0059432C">
        <w:t>My quick reaction scared it away,</w:t>
      </w:r>
      <w:r>
        <w:t>”</w:t>
      </w:r>
      <w:r w:rsidR="0059432C">
        <w:t xml:space="preserve"> Kaladin said.</w:t>
      </w:r>
    </w:p>
    <w:p w14:paraId="552055B2" w14:textId="72BDE4EF" w:rsidR="00D10B5B" w:rsidRDefault="00766B15" w:rsidP="00684D30">
      <w:pPr>
        <w:pStyle w:val="Body-TextTx"/>
      </w:pPr>
      <w:r>
        <w:t>“</w:t>
      </w:r>
      <w:r w:rsidR="0059432C">
        <w:t>Kal?</w:t>
      </w:r>
      <w:r>
        <w:t>”</w:t>
      </w:r>
      <w:r w:rsidR="0059432C">
        <w:t xml:space="preserve"> a feminine voice called.</w:t>
      </w:r>
      <w:r w:rsidR="0004281A">
        <w:t xml:space="preserve"> </w:t>
      </w:r>
      <w:r w:rsidR="0059432C">
        <w:t>Lyn came swooping in, wearing a brilliant blue Alethi uniform, Stormlight puffing from her lips as she spoke.</w:t>
      </w:r>
      <w:r w:rsidR="0004281A">
        <w:t xml:space="preserve"> </w:t>
      </w:r>
      <w:r w:rsidR="0059432C">
        <w:t>She wore her long dark hair in a tight braid, and carried a functional</w:t>
      </w:r>
      <w:r w:rsidR="00483B1D">
        <w:t>—</w:t>
      </w:r>
      <w:r w:rsidR="0059432C">
        <w:t>but ordinary</w:t>
      </w:r>
      <w:r w:rsidR="00483B1D">
        <w:t>—</w:t>
      </w:r>
      <w:r w:rsidR="0059432C">
        <w:t>lance under her arm.</w:t>
      </w:r>
      <w:r w:rsidR="0004281A">
        <w:t xml:space="preserve"> </w:t>
      </w:r>
      <w:r>
        <w:t>“</w:t>
      </w:r>
      <w:r w:rsidR="0059432C">
        <w:t>You all right?</w:t>
      </w:r>
      <w:r>
        <w:t>”</w:t>
      </w:r>
    </w:p>
    <w:p w14:paraId="548480E7" w14:textId="6476DAB7" w:rsidR="00D10B5B" w:rsidRDefault="00766B15" w:rsidP="00684D30">
      <w:pPr>
        <w:pStyle w:val="Body-TextTx"/>
      </w:pPr>
      <w:r>
        <w:t>“</w:t>
      </w:r>
      <w:r w:rsidR="0059432C">
        <w:t>I</w:t>
      </w:r>
      <w:r>
        <w:t>’</w:t>
      </w:r>
      <w:r w:rsidR="0059432C">
        <w:t>m fine,</w:t>
      </w:r>
      <w:r>
        <w:t>”</w:t>
      </w:r>
      <w:r w:rsidR="0059432C">
        <w:t xml:space="preserve"> he said.</w:t>
      </w:r>
    </w:p>
    <w:p w14:paraId="7A5205B1" w14:textId="3CE28B1D" w:rsidR="00D10B5B" w:rsidRDefault="00766B15" w:rsidP="00684D30">
      <w:pPr>
        <w:pStyle w:val="Body-TextTx"/>
      </w:pPr>
      <w:r>
        <w:t>“</w:t>
      </w:r>
      <w:r w:rsidR="0059432C">
        <w:t>You sure?</w:t>
      </w:r>
      <w:r>
        <w:t>”</w:t>
      </w:r>
      <w:r w:rsidR="0059432C">
        <w:t xml:space="preserve"> she said.</w:t>
      </w:r>
      <w:r w:rsidR="0004281A">
        <w:t xml:space="preserve"> </w:t>
      </w:r>
      <w:r>
        <w:t>“</w:t>
      </w:r>
      <w:r w:rsidR="0059432C">
        <w:t>You seem distracted.</w:t>
      </w:r>
      <w:r w:rsidR="0004281A">
        <w:t xml:space="preserve"> </w:t>
      </w:r>
      <w:r w:rsidR="0059432C">
        <w:t>I don</w:t>
      </w:r>
      <w:r>
        <w:t>’</w:t>
      </w:r>
      <w:r w:rsidR="0059432C">
        <w:t>t want anyone stabbing you in the back.</w:t>
      </w:r>
      <w:r>
        <w:t>”</w:t>
      </w:r>
    </w:p>
    <w:p w14:paraId="37B14718" w14:textId="5AADEBCB" w:rsidR="00D10B5B" w:rsidRDefault="00766B15" w:rsidP="00684D30">
      <w:pPr>
        <w:pStyle w:val="Body-TextTx"/>
      </w:pPr>
      <w:r>
        <w:t>“</w:t>
      </w:r>
      <w:r w:rsidR="0059432C">
        <w:t>Now you care?</w:t>
      </w:r>
      <w:r>
        <w:t>”</w:t>
      </w:r>
      <w:r w:rsidR="0059432C">
        <w:t xml:space="preserve"> he snapped.</w:t>
      </w:r>
    </w:p>
    <w:p w14:paraId="27013DDC" w14:textId="3E3C6477" w:rsidR="00D10B5B" w:rsidRDefault="00766B15" w:rsidP="00684D30">
      <w:pPr>
        <w:pStyle w:val="Body-TextTx"/>
      </w:pPr>
      <w:r>
        <w:t>“</w:t>
      </w:r>
      <w:r w:rsidR="0059432C">
        <w:t>Of course I do,</w:t>
      </w:r>
      <w:r>
        <w:t>”</w:t>
      </w:r>
      <w:r w:rsidR="0059432C">
        <w:t xml:space="preserve"> she said.</w:t>
      </w:r>
      <w:r w:rsidR="0004281A">
        <w:t xml:space="preserve"> </w:t>
      </w:r>
      <w:r>
        <w:t>“</w:t>
      </w:r>
      <w:r w:rsidR="0059432C">
        <w:t>Not wanting us to be more doesn</w:t>
      </w:r>
      <w:r>
        <w:t>’</w:t>
      </w:r>
      <w:r w:rsidR="0059432C">
        <w:t>t mean I stopped caring.</w:t>
      </w:r>
      <w:r>
        <w:t>”</w:t>
      </w:r>
    </w:p>
    <w:p w14:paraId="75AEE81A" w14:textId="08BB1A25" w:rsidR="00D10B5B" w:rsidRDefault="0059432C" w:rsidP="00684D30">
      <w:pPr>
        <w:pStyle w:val="Body-TextTx"/>
      </w:pPr>
      <w:r>
        <w:t>He glanced at her, then had to turn away because he could see genuine concern in her face.</w:t>
      </w:r>
      <w:r w:rsidR="0004281A">
        <w:t xml:space="preserve"> </w:t>
      </w:r>
      <w:r>
        <w:t>Their relationship hadn</w:t>
      </w:r>
      <w:r w:rsidR="00766B15">
        <w:t>’</w:t>
      </w:r>
      <w:r>
        <w:t>t been right.</w:t>
      </w:r>
      <w:r w:rsidR="0004281A">
        <w:t xml:space="preserve"> </w:t>
      </w:r>
      <w:r>
        <w:t>He knew that as well as she did, and the pain he felt wasn</w:t>
      </w:r>
      <w:r w:rsidR="00766B15">
        <w:t>’</w:t>
      </w:r>
      <w:r>
        <w:t>t for the end of that.</w:t>
      </w:r>
      <w:r w:rsidR="0004281A">
        <w:t xml:space="preserve"> </w:t>
      </w:r>
      <w:r>
        <w:t>Not specifically.</w:t>
      </w:r>
    </w:p>
    <w:p w14:paraId="520B1CB7" w14:textId="2CBD7787" w:rsidR="00D10B5B" w:rsidRDefault="0059432C" w:rsidP="00684D30">
      <w:pPr>
        <w:pStyle w:val="Body-TextTx"/>
      </w:pPr>
      <w:r>
        <w:t>It was simply one more thing weighing him down.</w:t>
      </w:r>
      <w:r w:rsidR="0004281A">
        <w:t xml:space="preserve"> </w:t>
      </w:r>
      <w:r>
        <w:t>One more loss.</w:t>
      </w:r>
    </w:p>
    <w:p w14:paraId="0F596848" w14:textId="091DF90C" w:rsidR="00D10B5B" w:rsidRDefault="00766B15" w:rsidP="00684D30">
      <w:pPr>
        <w:pStyle w:val="Body-TextTx"/>
      </w:pPr>
      <w:r>
        <w:t>“</w:t>
      </w:r>
      <w:r w:rsidR="0059432C">
        <w:t>I</w:t>
      </w:r>
      <w:r>
        <w:t>’</w:t>
      </w:r>
      <w:r w:rsidR="0059432C">
        <w:t xml:space="preserve">m </w:t>
      </w:r>
      <w:r w:rsidR="0059432C" w:rsidRPr="00CC5738">
        <w:rPr>
          <w:rStyle w:val="itali"/>
        </w:rPr>
        <w:t>fine</w:t>
      </w:r>
      <w:r w:rsidR="0059432C" w:rsidRPr="00916B40">
        <w:rPr>
          <w:rStyle w:val="itali"/>
        </w:rPr>
        <w:t>,</w:t>
      </w:r>
      <w:r>
        <w:t>”</w:t>
      </w:r>
      <w:r w:rsidR="0059432C">
        <w:t xml:space="preserve"> he said, then glanced to the side as he felt the power from Dalinar end.</w:t>
      </w:r>
      <w:r w:rsidR="0004281A">
        <w:t xml:space="preserve"> </w:t>
      </w:r>
      <w:r w:rsidR="0059432C">
        <w:t>Was something wrong?</w:t>
      </w:r>
    </w:p>
    <w:p w14:paraId="740256CA" w14:textId="26974831" w:rsidR="00D10B5B" w:rsidRDefault="0059432C" w:rsidP="00684D30">
      <w:pPr>
        <w:pStyle w:val="Body-TextTx"/>
      </w:pPr>
      <w:r>
        <w:t>No, the time had merely passed.</w:t>
      </w:r>
      <w:r w:rsidR="0004281A">
        <w:t xml:space="preserve"> </w:t>
      </w:r>
      <w:r>
        <w:t>Dalinar generally didn</w:t>
      </w:r>
      <w:r w:rsidR="00766B15">
        <w:t>’</w:t>
      </w:r>
      <w:r>
        <w:t>t keep his perpendicularity open for entire battles, but instead used it periodically to recharge spheres and Radiants.</w:t>
      </w:r>
      <w:r w:rsidR="0004281A">
        <w:t xml:space="preserve"> </w:t>
      </w:r>
      <w:r>
        <w:t xml:space="preserve">Holding it </w:t>
      </w:r>
      <w:r>
        <w:lastRenderedPageBreak/>
        <w:t xml:space="preserve">open was </w:t>
      </w:r>
      <w:r w:rsidR="006B6A2C">
        <w:t>taxing</w:t>
      </w:r>
      <w:r>
        <w:t xml:space="preserve"> for him.</w:t>
      </w:r>
    </w:p>
    <w:p w14:paraId="18C86BE9" w14:textId="1FE3F0B9" w:rsidR="00D10B5B" w:rsidRDefault="00766B15" w:rsidP="00684D30">
      <w:pPr>
        <w:pStyle w:val="Body-TextTx"/>
      </w:pPr>
      <w:r>
        <w:t>“</w:t>
      </w:r>
      <w:r w:rsidR="0059432C">
        <w:t>Run a message to the other Windrunners in the air,</w:t>
      </w:r>
      <w:r>
        <w:t>”</w:t>
      </w:r>
      <w:r w:rsidR="0059432C">
        <w:t xml:space="preserve"> Kaladin said to Lyn.</w:t>
      </w:r>
      <w:r w:rsidR="0004281A">
        <w:t xml:space="preserve"> </w:t>
      </w:r>
      <w:r>
        <w:t>“</w:t>
      </w:r>
      <w:r w:rsidR="0059432C">
        <w:t>Tell them I spotted that new Fused, the one I told them about earlier.</w:t>
      </w:r>
      <w:r w:rsidR="0004281A">
        <w:t xml:space="preserve"> </w:t>
      </w:r>
      <w:r w:rsidR="0059432C">
        <w:t>He moved toward me as a ribbon of red light</w:t>
      </w:r>
      <w:r w:rsidR="00483B1D">
        <w:t>—</w:t>
      </w:r>
      <w:r w:rsidR="0059432C">
        <w:t>like a windspren, but the wrong shade.</w:t>
      </w:r>
      <w:r w:rsidR="0004281A">
        <w:t xml:space="preserve"> </w:t>
      </w:r>
      <w:r w:rsidR="0059432C">
        <w:t>He can fly incredibly quickly, and could strike at one of us up here.</w:t>
      </w:r>
      <w:r>
        <w:t>”</w:t>
      </w:r>
    </w:p>
    <w:p w14:paraId="5BE08C1B" w14:textId="31F535AF" w:rsidR="00D10B5B" w:rsidRDefault="00766B15" w:rsidP="00684D30">
      <w:pPr>
        <w:pStyle w:val="Body-TextTx"/>
      </w:pPr>
      <w:r>
        <w:t>“</w:t>
      </w:r>
      <w:r w:rsidR="0059432C">
        <w:t>Will do</w:t>
      </w:r>
      <w:r>
        <w:t> . . .”</w:t>
      </w:r>
      <w:r w:rsidR="0059432C">
        <w:t xml:space="preserve"> she said.</w:t>
      </w:r>
      <w:r w:rsidR="0004281A">
        <w:t xml:space="preserve"> </w:t>
      </w:r>
      <w:r>
        <w:t>“</w:t>
      </w:r>
      <w:r w:rsidR="0059432C">
        <w:t>If you</w:t>
      </w:r>
      <w:r>
        <w:t>’</w:t>
      </w:r>
      <w:r w:rsidR="0059432C">
        <w:t>re sure you don</w:t>
      </w:r>
      <w:r>
        <w:t>’</w:t>
      </w:r>
      <w:r w:rsidR="0059432C">
        <w:t>t need any help</w:t>
      </w:r>
      <w:r>
        <w:t> . . .”</w:t>
      </w:r>
    </w:p>
    <w:p w14:paraId="506BC611" w14:textId="146C5013" w:rsidR="00D10B5B" w:rsidRDefault="0059432C" w:rsidP="00684D30">
      <w:pPr>
        <w:pStyle w:val="Body-TextTx"/>
      </w:pPr>
      <w:r>
        <w:t>Kaladin pointedly ignored that comment and dropped toward the ship.</w:t>
      </w:r>
      <w:r w:rsidR="0004281A">
        <w:t xml:space="preserve"> </w:t>
      </w:r>
      <w:r>
        <w:t>He wanted to make sure Dalinar was being watched, in case the strange new Fused came after him.</w:t>
      </w:r>
    </w:p>
    <w:p w14:paraId="519A6758" w14:textId="77777777" w:rsidR="00D10B5B" w:rsidRDefault="0059432C" w:rsidP="00684D30">
      <w:pPr>
        <w:pStyle w:val="Body-TextTx"/>
      </w:pPr>
      <w:r>
        <w:t>Syl landed on his shoulder and rode downward with her hands primly on her knees.</w:t>
      </w:r>
    </w:p>
    <w:p w14:paraId="2B7B8DC3" w14:textId="11273F6D" w:rsidR="00D10B5B" w:rsidRDefault="00766B15" w:rsidP="00684D30">
      <w:pPr>
        <w:pStyle w:val="Body-TextTx"/>
      </w:pPr>
      <w:r>
        <w:t>“</w:t>
      </w:r>
      <w:r w:rsidR="0059432C">
        <w:t>The others keep checking on me,</w:t>
      </w:r>
      <w:r>
        <w:t>”</w:t>
      </w:r>
      <w:r w:rsidR="0059432C">
        <w:t xml:space="preserve"> Kaladin said to her, </w:t>
      </w:r>
      <w:r>
        <w:t>“</w:t>
      </w:r>
      <w:r w:rsidR="0059432C">
        <w:t>like I</w:t>
      </w:r>
      <w:r>
        <w:t>’</w:t>
      </w:r>
      <w:r w:rsidR="0059432C">
        <w:t>m some delicate piece of glasswork ready to fall off the shelf at any moment and break.</w:t>
      </w:r>
      <w:r w:rsidR="0004281A">
        <w:t xml:space="preserve"> </w:t>
      </w:r>
      <w:r w:rsidR="0059432C">
        <w:t>Is that your doing?</w:t>
      </w:r>
      <w:r>
        <w:t>”</w:t>
      </w:r>
    </w:p>
    <w:p w14:paraId="3DFA2FCE" w14:textId="364B2651" w:rsidR="00D10B5B" w:rsidRDefault="00766B15" w:rsidP="00684D30">
      <w:pPr>
        <w:pStyle w:val="Body-TextTx"/>
      </w:pPr>
      <w:r>
        <w:t>“</w:t>
      </w:r>
      <w:r w:rsidR="0059432C">
        <w:t>What?</w:t>
      </w:r>
      <w:r w:rsidR="0004281A">
        <w:t xml:space="preserve"> </w:t>
      </w:r>
      <w:r w:rsidR="0059432C">
        <w:t>That your team is considerate enough to watch out for one another?</w:t>
      </w:r>
      <w:r w:rsidR="0004281A">
        <w:t xml:space="preserve"> </w:t>
      </w:r>
      <w:r w:rsidR="0059432C">
        <w:t xml:space="preserve">That would be </w:t>
      </w:r>
      <w:r w:rsidR="0059432C" w:rsidRPr="00CC5738">
        <w:rPr>
          <w:rStyle w:val="itali"/>
        </w:rPr>
        <w:t>your</w:t>
      </w:r>
      <w:r w:rsidR="0059432C">
        <w:t xml:space="preserve"> fault, I</w:t>
      </w:r>
      <w:r>
        <w:t>’</w:t>
      </w:r>
      <w:r w:rsidR="0059432C">
        <w:t>d say.</w:t>
      </w:r>
      <w:r>
        <w:t>”</w:t>
      </w:r>
    </w:p>
    <w:p w14:paraId="4208D3FE" w14:textId="77777777" w:rsidR="00D10B5B" w:rsidRDefault="0059432C" w:rsidP="00684D30">
      <w:pPr>
        <w:pStyle w:val="Body-TextTx"/>
      </w:pPr>
      <w:r>
        <w:t>He landed on the deck of the ship, then turned his head and looked straight at her.</w:t>
      </w:r>
    </w:p>
    <w:p w14:paraId="67B98F2A" w14:textId="1D7A5061" w:rsidR="00D10B5B" w:rsidRDefault="00766B15" w:rsidP="00684D30">
      <w:pPr>
        <w:pStyle w:val="Body-TextTx"/>
      </w:pPr>
      <w:r>
        <w:t>“</w:t>
      </w:r>
      <w:r w:rsidR="0059432C">
        <w:t>I didn</w:t>
      </w:r>
      <w:r>
        <w:t>’</w:t>
      </w:r>
      <w:r w:rsidR="0059432C">
        <w:t>t say anything to them,</w:t>
      </w:r>
      <w:r>
        <w:t>”</w:t>
      </w:r>
      <w:r w:rsidR="0059432C">
        <w:t xml:space="preserve"> she told him.</w:t>
      </w:r>
      <w:r w:rsidR="0004281A">
        <w:t xml:space="preserve"> </w:t>
      </w:r>
      <w:r>
        <w:t>“</w:t>
      </w:r>
      <w:r w:rsidR="0059432C">
        <w:t>I know how anxious the nightmares make you.</w:t>
      </w:r>
      <w:r w:rsidR="0004281A">
        <w:t xml:space="preserve"> </w:t>
      </w:r>
      <w:r w:rsidR="0059432C">
        <w:t>It would be worse if I told anyone about them.</w:t>
      </w:r>
      <w:r>
        <w:t>”</w:t>
      </w:r>
    </w:p>
    <w:p w14:paraId="54B61A92" w14:textId="23A8BC27" w:rsidR="00D10B5B" w:rsidRDefault="0059432C" w:rsidP="00684D30">
      <w:pPr>
        <w:pStyle w:val="Body-TextTx"/>
      </w:pPr>
      <w:r>
        <w:t>Great.</w:t>
      </w:r>
      <w:r w:rsidR="0004281A">
        <w:t xml:space="preserve"> </w:t>
      </w:r>
      <w:r>
        <w:t>He hadn</w:t>
      </w:r>
      <w:r w:rsidR="00766B15">
        <w:t>’</w:t>
      </w:r>
      <w:r>
        <w:t xml:space="preserve">t liked the idea of her talking to the others, but at least it would </w:t>
      </w:r>
      <w:r w:rsidR="00BC36FA">
        <w:t xml:space="preserve">have </w:t>
      </w:r>
      <w:r>
        <w:t>explain</w:t>
      </w:r>
      <w:r w:rsidR="00BC36FA">
        <w:t>ed</w:t>
      </w:r>
      <w:r>
        <w:t xml:space="preserve"> why everyone was acting so strangely.</w:t>
      </w:r>
      <w:r w:rsidR="0004281A">
        <w:t xml:space="preserve"> </w:t>
      </w:r>
      <w:r>
        <w:t>He crossed over to Dalinar, who was speaking with Roshone, who had come up from below.</w:t>
      </w:r>
    </w:p>
    <w:p w14:paraId="6926247C" w14:textId="26C2A120" w:rsidR="00D10B5B" w:rsidRDefault="00766B15" w:rsidP="00684D30">
      <w:pPr>
        <w:pStyle w:val="Body-TextTx"/>
      </w:pPr>
      <w:r>
        <w:t>“</w:t>
      </w:r>
      <w:r w:rsidR="0059432C">
        <w:t>The town</w:t>
      </w:r>
      <w:r>
        <w:t>’</w:t>
      </w:r>
      <w:r w:rsidR="0059432C">
        <w:t>s new leaders keep prisoners in the manor</w:t>
      </w:r>
      <w:r>
        <w:t>’</w:t>
      </w:r>
      <w:r w:rsidR="0059432C">
        <w:t>s stormcellar, Brightlord,</w:t>
      </w:r>
      <w:r>
        <w:t>”</w:t>
      </w:r>
      <w:r w:rsidR="0059432C">
        <w:t xml:space="preserve"> Roshone was saying, pointing at his former dwelling.</w:t>
      </w:r>
      <w:r w:rsidR="0004281A">
        <w:t xml:space="preserve"> </w:t>
      </w:r>
      <w:r>
        <w:t>“</w:t>
      </w:r>
      <w:r w:rsidR="0059432C">
        <w:t>There are currently only two people there, but it would be a crime to abandon them.</w:t>
      </w:r>
      <w:r>
        <w:t>”</w:t>
      </w:r>
    </w:p>
    <w:p w14:paraId="775293E4" w14:textId="49D62D64" w:rsidR="00D10B5B" w:rsidRDefault="00766B15" w:rsidP="00684D30">
      <w:pPr>
        <w:pStyle w:val="Body-TextTx"/>
      </w:pPr>
      <w:r>
        <w:t>“</w:t>
      </w:r>
      <w:r w:rsidR="0059432C">
        <w:t>Agreed,</w:t>
      </w:r>
      <w:r>
        <w:t>”</w:t>
      </w:r>
      <w:r w:rsidR="0059432C">
        <w:t xml:space="preserve"> Dalinar said.</w:t>
      </w:r>
      <w:r w:rsidR="0004281A">
        <w:t xml:space="preserve"> </w:t>
      </w:r>
      <w:r>
        <w:t>“</w:t>
      </w:r>
      <w:r w:rsidR="0059432C">
        <w:t>I</w:t>
      </w:r>
      <w:r>
        <w:t>’</w:t>
      </w:r>
      <w:r w:rsidR="0059432C">
        <w:t>ll send one of the Edgedancers to free them.</w:t>
      </w:r>
      <w:r>
        <w:t>”</w:t>
      </w:r>
    </w:p>
    <w:p w14:paraId="360092C8" w14:textId="6FB2DB52" w:rsidR="00D10B5B" w:rsidRDefault="00766B15" w:rsidP="00684D30">
      <w:pPr>
        <w:pStyle w:val="Body-TextTx"/>
      </w:pPr>
      <w:r>
        <w:lastRenderedPageBreak/>
        <w:t>“</w:t>
      </w:r>
      <w:r w:rsidR="0059432C">
        <w:t>I will accompany them,</w:t>
      </w:r>
      <w:r>
        <w:t>”</w:t>
      </w:r>
      <w:r w:rsidR="0059432C">
        <w:t xml:space="preserve"> Roshone said, </w:t>
      </w:r>
      <w:r>
        <w:t>“</w:t>
      </w:r>
      <w:r w:rsidR="0059432C">
        <w:t>with your permission.</w:t>
      </w:r>
      <w:r w:rsidR="0004281A">
        <w:t xml:space="preserve"> </w:t>
      </w:r>
      <w:r w:rsidR="0059432C">
        <w:t>I know the layout of the building.</w:t>
      </w:r>
      <w:r>
        <w:t>”</w:t>
      </w:r>
    </w:p>
    <w:p w14:paraId="4F0BCD5C" w14:textId="7F7A148C" w:rsidR="00D10B5B" w:rsidRDefault="0059432C" w:rsidP="00684D30">
      <w:pPr>
        <w:pStyle w:val="Body-TextTx"/>
      </w:pPr>
      <w:r>
        <w:t>Kaladin sniffed.</w:t>
      </w:r>
      <w:r w:rsidR="0004281A">
        <w:t xml:space="preserve"> </w:t>
      </w:r>
      <w:r w:rsidR="00766B15">
        <w:t>“</w:t>
      </w:r>
      <w:r>
        <w:t>Look at him,</w:t>
      </w:r>
      <w:r w:rsidR="00766B15">
        <w:t>”</w:t>
      </w:r>
      <w:r>
        <w:t xml:space="preserve"> he whispered to Syl, </w:t>
      </w:r>
      <w:r w:rsidR="00766B15">
        <w:t>“</w:t>
      </w:r>
      <w:r>
        <w:t>acting like some hero now that Dalinar is around to impress.</w:t>
      </w:r>
      <w:r w:rsidR="00766B15">
        <w:t>”</w:t>
      </w:r>
    </w:p>
    <w:p w14:paraId="12D21FEF" w14:textId="77777777" w:rsidR="00D10B5B" w:rsidRDefault="0059432C" w:rsidP="00684D30">
      <w:pPr>
        <w:pStyle w:val="Body-TextTx"/>
      </w:pPr>
      <w:r>
        <w:t>Syl reached up and flicked Kaladin on the ear, and he felt a surprisingly sharp pain, like a jolt of power.</w:t>
      </w:r>
    </w:p>
    <w:p w14:paraId="221FE1AD" w14:textId="064B7AF4" w:rsidR="00D10B5B" w:rsidRDefault="00766B15" w:rsidP="00684D30">
      <w:pPr>
        <w:pStyle w:val="Body-TextTx"/>
      </w:pPr>
      <w:r>
        <w:t>“</w:t>
      </w:r>
      <w:r w:rsidR="0059432C">
        <w:t>Hey!</w:t>
      </w:r>
      <w:r>
        <w:t>”</w:t>
      </w:r>
      <w:r w:rsidR="0059432C">
        <w:t xml:space="preserve"> he said.</w:t>
      </w:r>
    </w:p>
    <w:p w14:paraId="3C21791F" w14:textId="7C3D6F67" w:rsidR="00D10B5B" w:rsidRDefault="00766B15" w:rsidP="00684D30">
      <w:pPr>
        <w:pStyle w:val="Body-TextTx"/>
      </w:pPr>
      <w:r>
        <w:t>“</w:t>
      </w:r>
      <w:r w:rsidR="0059432C">
        <w:t>Stop being a stumer.</w:t>
      </w:r>
      <w:r>
        <w:t>”</w:t>
      </w:r>
    </w:p>
    <w:p w14:paraId="6B307AD8" w14:textId="577F595B" w:rsidR="00D10B5B" w:rsidRDefault="00766B15" w:rsidP="00684D30">
      <w:pPr>
        <w:pStyle w:val="Body-TextTx"/>
      </w:pPr>
      <w:r>
        <w:t>“</w:t>
      </w:r>
      <w:r w:rsidR="0059432C">
        <w:t>I</w:t>
      </w:r>
      <w:r>
        <w:t>’</w:t>
      </w:r>
      <w:r w:rsidR="0059432C">
        <w:t>m not being a</w:t>
      </w:r>
      <w:r>
        <w:t> . . .</w:t>
      </w:r>
      <w:r w:rsidR="0059432C">
        <w:t xml:space="preserve"> What</w:t>
      </w:r>
      <w:r>
        <w:t>’</w:t>
      </w:r>
      <w:r w:rsidR="0059432C">
        <w:t>s a stumer?</w:t>
      </w:r>
      <w:r>
        <w:t>”</w:t>
      </w:r>
    </w:p>
    <w:p w14:paraId="3DE58F7A" w14:textId="767A4C72" w:rsidR="00D10B5B" w:rsidRDefault="00766B15" w:rsidP="00684D30">
      <w:pPr>
        <w:pStyle w:val="Body-TextTx"/>
      </w:pPr>
      <w:r>
        <w:t>“</w:t>
      </w:r>
      <w:r w:rsidR="0059432C">
        <w:t>I don</w:t>
      </w:r>
      <w:r>
        <w:t>’</w:t>
      </w:r>
      <w:r w:rsidR="0059432C">
        <w:t>t know,</w:t>
      </w:r>
      <w:r>
        <w:t>”</w:t>
      </w:r>
      <w:r w:rsidR="0059432C">
        <w:t xml:space="preserve"> Syl admitted.</w:t>
      </w:r>
      <w:r w:rsidR="0004281A">
        <w:t xml:space="preserve"> </w:t>
      </w:r>
      <w:r>
        <w:t>“</w:t>
      </w:r>
      <w:r w:rsidR="0059432C">
        <w:t>It</w:t>
      </w:r>
      <w:r>
        <w:t>’</w:t>
      </w:r>
      <w:r w:rsidR="0059432C">
        <w:t>s a word I heard Lift using.</w:t>
      </w:r>
      <w:r w:rsidR="0004281A">
        <w:t xml:space="preserve"> </w:t>
      </w:r>
      <w:r w:rsidR="0059432C">
        <w:t>Regardless, I</w:t>
      </w:r>
      <w:r>
        <w:t>’</w:t>
      </w:r>
      <w:r w:rsidR="0059432C">
        <w:t xml:space="preserve">m pretty sure </w:t>
      </w:r>
      <w:r w:rsidR="0059432C" w:rsidRPr="00CC5738">
        <w:rPr>
          <w:rStyle w:val="itali"/>
        </w:rPr>
        <w:t>you</w:t>
      </w:r>
      <w:r>
        <w:rPr>
          <w:rStyle w:val="itali"/>
        </w:rPr>
        <w:t>’</w:t>
      </w:r>
      <w:r w:rsidR="0059432C" w:rsidRPr="00CC5738">
        <w:rPr>
          <w:rStyle w:val="itali"/>
        </w:rPr>
        <w:t>re</w:t>
      </w:r>
      <w:r w:rsidR="0059432C">
        <w:t xml:space="preserve"> being one right now.</w:t>
      </w:r>
      <w:r>
        <w:t>”</w:t>
      </w:r>
    </w:p>
    <w:p w14:paraId="2ABE2173" w14:textId="429278C8" w:rsidR="00D10B5B" w:rsidRDefault="0059432C" w:rsidP="00684D30">
      <w:pPr>
        <w:pStyle w:val="Body-TextTx"/>
      </w:pPr>
      <w:r>
        <w:t>Kaladin glanced at Roshone, who headed toward the manor with Godeke.</w:t>
      </w:r>
      <w:r w:rsidR="0004281A">
        <w:t xml:space="preserve"> </w:t>
      </w:r>
      <w:r w:rsidR="00766B15">
        <w:t>“</w:t>
      </w:r>
      <w:r>
        <w:t>Fine,</w:t>
      </w:r>
      <w:r w:rsidR="00766B15">
        <w:t>”</w:t>
      </w:r>
      <w:r>
        <w:t xml:space="preserve"> Kaladin said.</w:t>
      </w:r>
      <w:r w:rsidR="0004281A">
        <w:t xml:space="preserve"> </w:t>
      </w:r>
      <w:r w:rsidR="00766B15">
        <w:t>“</w:t>
      </w:r>
      <w:r>
        <w:t>He has maybe improved.</w:t>
      </w:r>
      <w:r w:rsidR="0004281A">
        <w:t xml:space="preserve"> </w:t>
      </w:r>
      <w:r>
        <w:t>A little.</w:t>
      </w:r>
      <w:r w:rsidR="00766B15">
        <w:t>”</w:t>
      </w:r>
    </w:p>
    <w:p w14:paraId="5B16025B" w14:textId="6C80781D" w:rsidR="00D10B5B" w:rsidRDefault="0059432C" w:rsidP="00684D30">
      <w:pPr>
        <w:pStyle w:val="Body-TextTx"/>
      </w:pPr>
      <w:r>
        <w:t>Roshone was the same petty lighteyes he</w:t>
      </w:r>
      <w:r w:rsidR="00766B15">
        <w:t>’</w:t>
      </w:r>
      <w:r>
        <w:t>d always been.</w:t>
      </w:r>
      <w:r w:rsidR="0004281A">
        <w:t xml:space="preserve"> </w:t>
      </w:r>
      <w:r>
        <w:t>But during this last year, Kaladin had seen another side to the former citylord.</w:t>
      </w:r>
      <w:r w:rsidR="0004281A">
        <w:t xml:space="preserve"> </w:t>
      </w:r>
      <w:r>
        <w:t>He seemed to legitimately care.</w:t>
      </w:r>
      <w:r w:rsidR="0004281A">
        <w:t xml:space="preserve"> </w:t>
      </w:r>
      <w:r>
        <w:t>As if realizing, only now, his responsibility.</w:t>
      </w:r>
    </w:p>
    <w:p w14:paraId="76654522" w14:textId="6FA24667" w:rsidR="00D10B5B" w:rsidRDefault="0059432C" w:rsidP="00684D30">
      <w:pPr>
        <w:pStyle w:val="Body-TextTx"/>
      </w:pPr>
      <w:r>
        <w:t>He</w:t>
      </w:r>
      <w:r w:rsidR="00766B15">
        <w:t>’</w:t>
      </w:r>
      <w:r>
        <w:t>d still gotten Tien killed.</w:t>
      </w:r>
      <w:r w:rsidR="0004281A">
        <w:t xml:space="preserve"> </w:t>
      </w:r>
      <w:r>
        <w:t>For that, Kaladin didn</w:t>
      </w:r>
      <w:r w:rsidR="00766B15">
        <w:t>’</w:t>
      </w:r>
      <w:r>
        <w:t>t think he could ever forgive Roshone.</w:t>
      </w:r>
      <w:r w:rsidR="0004281A">
        <w:t xml:space="preserve"> </w:t>
      </w:r>
      <w:r>
        <w:t>At the same time, Kaladin didn</w:t>
      </w:r>
      <w:r w:rsidR="00766B15">
        <w:t>’</w:t>
      </w:r>
      <w:r>
        <w:t xml:space="preserve">t intend to forgive </w:t>
      </w:r>
      <w:r w:rsidRPr="00CC5738">
        <w:rPr>
          <w:rStyle w:val="itali"/>
        </w:rPr>
        <w:t>himself</w:t>
      </w:r>
      <w:r>
        <w:t xml:space="preserve"> for that loss either.</w:t>
      </w:r>
      <w:r w:rsidR="0004281A">
        <w:t xml:space="preserve"> </w:t>
      </w:r>
      <w:r>
        <w:t>So at least Roshone was in good company.</w:t>
      </w:r>
    </w:p>
    <w:p w14:paraId="261A0EA8" w14:textId="26DC179C" w:rsidR="00D10B5B" w:rsidRDefault="0059432C" w:rsidP="00684D30">
      <w:pPr>
        <w:pStyle w:val="Body-TextTx"/>
      </w:pPr>
      <w:r>
        <w:t>Rock and Dabbid were helping the refugees, so Kaladin told them he</w:t>
      </w:r>
      <w:r w:rsidR="00766B15">
        <w:t>’</w:t>
      </w:r>
      <w:r>
        <w:t>d seen the strange Fused again.</w:t>
      </w:r>
      <w:r w:rsidR="0004281A">
        <w:t xml:space="preserve"> </w:t>
      </w:r>
      <w:r>
        <w:t>Rock nodded, understanding immediately.</w:t>
      </w:r>
      <w:r w:rsidR="0004281A">
        <w:t xml:space="preserve"> </w:t>
      </w:r>
      <w:r>
        <w:t>He waved to his older children</w:t>
      </w:r>
      <w:r w:rsidR="00483B1D">
        <w:t>—</w:t>
      </w:r>
      <w:r>
        <w:t xml:space="preserve">including Cord, who carried </w:t>
      </w:r>
      <w:r w:rsidR="00D5602E">
        <w:t>Amaram</w:t>
      </w:r>
      <w:r w:rsidR="00766B15">
        <w:t>’</w:t>
      </w:r>
      <w:r w:rsidR="00D5602E">
        <w:t>s old</w:t>
      </w:r>
      <w:r>
        <w:t xml:space="preserve"> Shardbow strapped to her back and wore the full set of Shardplate she</w:t>
      </w:r>
      <w:r w:rsidR="00766B15">
        <w:t>’</w:t>
      </w:r>
      <w:r>
        <w:t>d found in Aimia.</w:t>
      </w:r>
    </w:p>
    <w:p w14:paraId="50B10CAF" w14:textId="674A677C" w:rsidR="00D10B5B" w:rsidRDefault="0059432C" w:rsidP="00684D30">
      <w:pPr>
        <w:pStyle w:val="Body-TextTx"/>
      </w:pPr>
      <w:r>
        <w:lastRenderedPageBreak/>
        <w:t>Together they moved in a not-so-subtle way over near Dalinar, keeping a watch on the sky for red lines of light.</w:t>
      </w:r>
      <w:r w:rsidR="0004281A">
        <w:t xml:space="preserve"> </w:t>
      </w:r>
      <w:r>
        <w:t>Kaladin glanced upward as one of the Heavenly Ones shot past, chased by Sigzil.</w:t>
      </w:r>
    </w:p>
    <w:p w14:paraId="3340849E" w14:textId="7C0B69AC" w:rsidR="00483B1D" w:rsidRDefault="00766B15" w:rsidP="00684D30">
      <w:pPr>
        <w:pStyle w:val="Body-TextTx"/>
      </w:pPr>
      <w:r>
        <w:t>“</w:t>
      </w:r>
      <w:r w:rsidR="0059432C">
        <w:t>That</w:t>
      </w:r>
      <w:r>
        <w:t>’</w:t>
      </w:r>
      <w:r w:rsidR="0059432C">
        <w:t>s Leshwi,</w:t>
      </w:r>
      <w:r>
        <w:t>”</w:t>
      </w:r>
      <w:r w:rsidR="0059432C">
        <w:t xml:space="preserve"> Kaladin said, launching into the air.</w:t>
      </w:r>
    </w:p>
    <w:p w14:paraId="4D2C8294" w14:textId="77777777" w:rsidR="00AD4902" w:rsidRPr="00AD4902" w:rsidRDefault="00684D30" w:rsidP="00AD4902">
      <w:pPr>
        <w:pStyle w:val="Section-ChapterSCP"/>
      </w:pPr>
      <w:r>
        <w:lastRenderedPageBreak/>
        <w:t xml:space="preserve">Chapter </w:t>
      </w:r>
      <w:r w:rsidR="004633BE">
        <w:t>6</w:t>
      </w:r>
    </w:p>
    <w:p w14:paraId="3F9A5829" w14:textId="1A8C0250" w:rsidR="00D10B5B" w:rsidRDefault="00766B15" w:rsidP="000660DD">
      <w:pPr>
        <w:pStyle w:val="TitleTtl"/>
      </w:pPr>
      <w:r>
        <w:t>6: a Loose Thread</w:t>
      </w:r>
    </w:p>
    <w:p w14:paraId="1F34E20E" w14:textId="542DD4B4" w:rsidR="00D10B5B" w:rsidRPr="00A40C8C" w:rsidRDefault="0059432C" w:rsidP="00C64968">
      <w:pPr>
        <w:pStyle w:val="Epigraph-Non-VerseEpi"/>
      </w:pPr>
      <w:r w:rsidRPr="00A40C8C">
        <w:t>With a captured spren, you may begin designing a proper fabrial.</w:t>
      </w:r>
      <w:r w:rsidR="0004281A">
        <w:t xml:space="preserve"> </w:t>
      </w:r>
      <w:r w:rsidRPr="00A40C8C">
        <w:t>It is a closely guarded secret of artifabrians that spren, when trapped, respond to different types of metals in different ways.</w:t>
      </w:r>
      <w:r w:rsidR="0004281A">
        <w:t xml:space="preserve"> </w:t>
      </w:r>
      <w:r w:rsidRPr="00A40C8C">
        <w:t xml:space="preserve">A wire housing for the fabrial, called a </w:t>
      </w:r>
      <w:r w:rsidR="00766B15">
        <w:t>“</w:t>
      </w:r>
      <w:r w:rsidRPr="00A40C8C">
        <w:t>cage,</w:t>
      </w:r>
      <w:r w:rsidR="00766B15">
        <w:t>”</w:t>
      </w:r>
      <w:r w:rsidRPr="00A40C8C">
        <w:t xml:space="preserve"> is essential to controlling the device.</w:t>
      </w:r>
    </w:p>
    <w:p w14:paraId="66839F44" w14:textId="180A4358" w:rsidR="00C1462B" w:rsidRDefault="00483B1D" w:rsidP="00C64968">
      <w:pPr>
        <w:pStyle w:val="Epigraph-SourceEpisrc"/>
      </w:pPr>
      <w:r>
        <w:t>—</w:t>
      </w:r>
      <w:r w:rsidR="0059432C">
        <w:t xml:space="preserve">Lecture on </w:t>
      </w:r>
      <w:r w:rsidR="00C1462B">
        <w:t>f</w:t>
      </w:r>
      <w:r w:rsidR="0059432C">
        <w:t xml:space="preserve">abrial </w:t>
      </w:r>
      <w:r w:rsidR="00C1462B">
        <w:t>m</w:t>
      </w:r>
      <w:r w:rsidR="0059432C">
        <w:t>echanics presented</w:t>
      </w:r>
      <w:r w:rsidR="00C1462B">
        <w:t xml:space="preserve"> </w:t>
      </w:r>
      <w:r w:rsidR="0059432C">
        <w:t>by Navani Kholin</w:t>
      </w:r>
    </w:p>
    <w:p w14:paraId="71A6754E" w14:textId="2E59A286" w:rsidR="00D10B5B" w:rsidRDefault="0059432C" w:rsidP="00C1462B">
      <w:pPr>
        <w:pStyle w:val="Epigraph-SourceEpisrc"/>
      </w:pPr>
      <w:r>
        <w:t xml:space="preserve">to the </w:t>
      </w:r>
      <w:r w:rsidR="00C1462B">
        <w:t>c</w:t>
      </w:r>
      <w:r>
        <w:t>oalition of</w:t>
      </w:r>
      <w:r w:rsidR="00C1462B">
        <w:t xml:space="preserve"> m</w:t>
      </w:r>
      <w:r>
        <w:t>onarchs, Urithiru, Jesevan, 1175</w:t>
      </w:r>
    </w:p>
    <w:p w14:paraId="19EF3058" w14:textId="08FFE4EA" w:rsidR="00D10B5B" w:rsidRDefault="0059432C" w:rsidP="00684D30">
      <w:pPr>
        <w:pStyle w:val="Body-TextTx"/>
      </w:pPr>
      <w:r>
        <w:t>Radiant backed up, the sack on her head.</w:t>
      </w:r>
      <w:r w:rsidR="0004281A">
        <w:t xml:space="preserve"> </w:t>
      </w:r>
      <w:r>
        <w:t>She pressed her fingers against the cool stone of the wall as the shouting continued.</w:t>
      </w:r>
      <w:r w:rsidR="0004281A">
        <w:t xml:space="preserve"> </w:t>
      </w:r>
      <w:r>
        <w:t>Yes, that was Adolin</w:t>
      </w:r>
      <w:r w:rsidR="00766B15">
        <w:t>’</w:t>
      </w:r>
      <w:r>
        <w:t>s voice.</w:t>
      </w:r>
      <w:r w:rsidR="0004281A">
        <w:t xml:space="preserve"> </w:t>
      </w:r>
      <w:r>
        <w:t>As she</w:t>
      </w:r>
      <w:r w:rsidR="00766B15">
        <w:t>’</w:t>
      </w:r>
      <w:r>
        <w:t>d feared, he</w:t>
      </w:r>
      <w:r w:rsidR="00766B15">
        <w:t>’</w:t>
      </w:r>
      <w:r>
        <w:t>d come to rescue her.</w:t>
      </w:r>
    </w:p>
    <w:p w14:paraId="081E4EF4" w14:textId="3FBCC346" w:rsidR="00D10B5B" w:rsidRDefault="0059432C" w:rsidP="00684D30">
      <w:pPr>
        <w:pStyle w:val="Body-TextTx"/>
      </w:pPr>
      <w:r>
        <w:t>Radiant considered pulling off the hood, summoning her Shardblade, and demanding the conspirators surrender.</w:t>
      </w:r>
      <w:r w:rsidR="0004281A">
        <w:t xml:space="preserve"> </w:t>
      </w:r>
      <w:r>
        <w:t>However, she acknowledged what Veil and Shallan wanted.</w:t>
      </w:r>
      <w:r w:rsidR="0004281A">
        <w:t xml:space="preserve"> </w:t>
      </w:r>
      <w:r>
        <w:t>They needed to meet Ialai face-to-face.</w:t>
      </w:r>
    </w:p>
    <w:p w14:paraId="0DC795D9" w14:textId="2CC0FC4B" w:rsidR="00D10B5B" w:rsidRDefault="0059432C" w:rsidP="00684D30">
      <w:pPr>
        <w:pStyle w:val="Body-TextTx"/>
      </w:pPr>
      <w:r>
        <w:t>A scraping sounded nearby.</w:t>
      </w:r>
      <w:r w:rsidR="0004281A">
        <w:t xml:space="preserve"> </w:t>
      </w:r>
      <w:r>
        <w:t>Radiant turned toward it.</w:t>
      </w:r>
      <w:r w:rsidR="0004281A">
        <w:t xml:space="preserve"> </w:t>
      </w:r>
      <w:r>
        <w:t>Rock on rock.</w:t>
      </w:r>
      <w:r w:rsidR="0004281A">
        <w:t xml:space="preserve"> </w:t>
      </w:r>
      <w:r>
        <w:t>And</w:t>
      </w:r>
      <w:r w:rsidR="00766B15">
        <w:t> . . .</w:t>
      </w:r>
      <w:r w:rsidR="00483B1D">
        <w:t xml:space="preserve"> </w:t>
      </w:r>
      <w:r>
        <w:t>some sort of mechanism turning?</w:t>
      </w:r>
    </w:p>
    <w:p w14:paraId="3CCC69F1" w14:textId="2AEF3D4C" w:rsidR="00D10B5B" w:rsidRDefault="0059432C" w:rsidP="00684D30">
      <w:pPr>
        <w:pStyle w:val="Body-TextTx"/>
      </w:pPr>
      <w:r>
        <w:t>She strode blindly toward the sound.</w:t>
      </w:r>
      <w:r w:rsidR="0004281A">
        <w:t xml:space="preserve"> </w:t>
      </w:r>
      <w:r w:rsidR="00766B15">
        <w:t>“</w:t>
      </w:r>
      <w:r>
        <w:t>Bring me,</w:t>
      </w:r>
      <w:r w:rsidR="00766B15">
        <w:t>”</w:t>
      </w:r>
      <w:r>
        <w:t xml:space="preserve"> she shouted.</w:t>
      </w:r>
      <w:r w:rsidR="0004281A">
        <w:t xml:space="preserve"> </w:t>
      </w:r>
      <w:r w:rsidR="00766B15">
        <w:t>“</w:t>
      </w:r>
      <w:r>
        <w:t>Don</w:t>
      </w:r>
      <w:r w:rsidR="00766B15">
        <w:t>’</w:t>
      </w:r>
      <w:r>
        <w:t>t leave me to them!</w:t>
      </w:r>
      <w:r w:rsidR="00766B15">
        <w:t>”</w:t>
      </w:r>
    </w:p>
    <w:p w14:paraId="090920AA" w14:textId="50CD3178" w:rsidR="00D10B5B" w:rsidRDefault="00766B15" w:rsidP="00684D30">
      <w:pPr>
        <w:pStyle w:val="Body-TextTx"/>
      </w:pPr>
      <w:r>
        <w:t>“</w:t>
      </w:r>
      <w:r w:rsidR="0059432C">
        <w:t>Fine,</w:t>
      </w:r>
      <w:r>
        <w:t>”</w:t>
      </w:r>
      <w:r w:rsidR="0059432C">
        <w:t xml:space="preserve"> Ulina said from somewhere nearby.</w:t>
      </w:r>
      <w:r w:rsidR="0004281A">
        <w:t xml:space="preserve"> </w:t>
      </w:r>
      <w:r>
        <w:t>“</w:t>
      </w:r>
      <w:r w:rsidR="0059432C">
        <w:t>You two, grab her.</w:t>
      </w:r>
      <w:r w:rsidR="0004281A">
        <w:t xml:space="preserve"> </w:t>
      </w:r>
      <w:r w:rsidR="0059432C">
        <w:t>You, guard the doorway from inside.</w:t>
      </w:r>
      <w:r w:rsidR="0004281A">
        <w:t xml:space="preserve"> </w:t>
      </w:r>
      <w:r w:rsidR="0059432C">
        <w:t>Try to jam the mechanism closed.</w:t>
      </w:r>
      <w:r w:rsidR="0004281A">
        <w:t xml:space="preserve"> </w:t>
      </w:r>
      <w:r w:rsidR="0059432C">
        <w:t>Quickly!</w:t>
      </w:r>
      <w:r>
        <w:t>”</w:t>
      </w:r>
    </w:p>
    <w:p w14:paraId="3E36D2A1" w14:textId="503F245D" w:rsidR="00D10B5B" w:rsidRDefault="0059432C" w:rsidP="00684D30">
      <w:pPr>
        <w:pStyle w:val="Body-TextTx"/>
      </w:pPr>
      <w:r>
        <w:t>Rough hands grabbed Radiant by the shoulders and pulled her along, steering her into what sounded</w:t>
      </w:r>
      <w:r w:rsidR="00483B1D">
        <w:t>—</w:t>
      </w:r>
      <w:r>
        <w:t>from the echoing footsteps</w:t>
      </w:r>
      <w:r w:rsidR="00483B1D">
        <w:t>—</w:t>
      </w:r>
      <w:r>
        <w:t>like a tunnel.</w:t>
      </w:r>
      <w:r w:rsidR="0004281A">
        <w:t xml:space="preserve"> </w:t>
      </w:r>
      <w:r>
        <w:t>Stone ground on stone behind them, cutting off the noise of the skirmish in the chasm.</w:t>
      </w:r>
      <w:r w:rsidR="0004281A">
        <w:t xml:space="preserve"> </w:t>
      </w:r>
      <w:r>
        <w:t xml:space="preserve">At least she knew how the cultists were getting </w:t>
      </w:r>
      <w:r>
        <w:lastRenderedPageBreak/>
        <w:t>in and out of the chasms.</w:t>
      </w:r>
      <w:r w:rsidR="0004281A">
        <w:t xml:space="preserve"> </w:t>
      </w:r>
      <w:r>
        <w:t>Radiant stumbled and purposefully fell to her knees so she could put her hands on the ground.</w:t>
      </w:r>
      <w:r w:rsidR="0004281A">
        <w:t xml:space="preserve"> </w:t>
      </w:r>
      <w:r>
        <w:t>Smooth, cut rock.</w:t>
      </w:r>
      <w:r w:rsidR="0004281A">
        <w:t xml:space="preserve"> </w:t>
      </w:r>
      <w:r>
        <w:t>Done with a Shardblade, she suspected.</w:t>
      </w:r>
    </w:p>
    <w:p w14:paraId="583B3F28" w14:textId="7FCA0FC5" w:rsidR="00D10B5B" w:rsidRDefault="0059432C" w:rsidP="00684D30">
      <w:pPr>
        <w:pStyle w:val="Body-TextTx"/>
      </w:pPr>
      <w:r>
        <w:t>The others forced her to her feet and pushed her up an incline.</w:t>
      </w:r>
      <w:r w:rsidR="0004281A">
        <w:t xml:space="preserve"> </w:t>
      </w:r>
      <w:r>
        <w:t>They didn</w:t>
      </w:r>
      <w:r w:rsidR="00766B15">
        <w:t>’</w:t>
      </w:r>
      <w:r>
        <w:t>t remove the sack, even when she protested that it wasn</w:t>
      </w:r>
      <w:r w:rsidR="00766B15">
        <w:t>’</w:t>
      </w:r>
      <w:r>
        <w:t>t necessary.</w:t>
      </w:r>
    </w:p>
    <w:p w14:paraId="73F2C51C" w14:textId="15E0628A" w:rsidR="00D10B5B" w:rsidRDefault="0059432C" w:rsidP="00684D30">
      <w:pPr>
        <w:pStyle w:val="Body-TextTx"/>
      </w:pPr>
      <w:r>
        <w:t>Well, a tunnel made sense.</w:t>
      </w:r>
      <w:r w:rsidR="0004281A">
        <w:t xml:space="preserve"> </w:t>
      </w:r>
      <w:r>
        <w:t>This warcamp had been occupied by Sadeas and Ialai for years before everyone else moved to Urithiru.</w:t>
      </w:r>
      <w:r w:rsidR="0004281A">
        <w:t xml:space="preserve"> </w:t>
      </w:r>
      <w:r>
        <w:t>They would have wanted a secret escape route from their warcamp, particularly during the early years on the Plains when everyone</w:t>
      </w:r>
      <w:r w:rsidR="00483B1D">
        <w:t>—</w:t>
      </w:r>
      <w:r>
        <w:t>Adolin said</w:t>
      </w:r>
      <w:r w:rsidR="00483B1D">
        <w:t>—</w:t>
      </w:r>
      <w:r>
        <w:t>had been so certain the princedoms would shatter apart and start fighting one another.</w:t>
      </w:r>
    </w:p>
    <w:p w14:paraId="4380AC5F" w14:textId="7B7B41AD" w:rsidR="00D10B5B" w:rsidRDefault="0059432C" w:rsidP="00684D30">
      <w:pPr>
        <w:pStyle w:val="Body-TextTx"/>
      </w:pPr>
      <w:r>
        <w:t>The tunnel eventually reached another door, and this one opened into what sounded like a small room.</w:t>
      </w:r>
      <w:r w:rsidR="0004281A">
        <w:t xml:space="preserve"> </w:t>
      </w:r>
      <w:r>
        <w:t>A cellar perhaps?</w:t>
      </w:r>
      <w:r w:rsidR="0004281A">
        <w:t xml:space="preserve"> </w:t>
      </w:r>
      <w:r>
        <w:t>Those weren</w:t>
      </w:r>
      <w:r w:rsidR="00766B15">
        <w:t>’</w:t>
      </w:r>
      <w:r>
        <w:t>t common on the Shattered Plains</w:t>
      </w:r>
      <w:r w:rsidR="00483B1D">
        <w:t>—</w:t>
      </w:r>
      <w:r>
        <w:t>too easy to flood</w:t>
      </w:r>
      <w:r w:rsidR="00483B1D">
        <w:t>—</w:t>
      </w:r>
      <w:r>
        <w:t>but the richer lighteyes had them for chilling wine.</w:t>
      </w:r>
    </w:p>
    <w:p w14:paraId="3A619340" w14:textId="7EAFAA09" w:rsidR="00D10B5B" w:rsidRDefault="0059432C" w:rsidP="00684D30">
      <w:pPr>
        <w:pStyle w:val="Body-TextTx"/>
      </w:pPr>
      <w:r>
        <w:t>The conspirators muttered to themselves about what to do.</w:t>
      </w:r>
      <w:r w:rsidR="0004281A">
        <w:t xml:space="preserve"> </w:t>
      </w:r>
      <w:r>
        <w:t>Four people.</w:t>
      </w:r>
      <w:r w:rsidR="0004281A">
        <w:t xml:space="preserve"> </w:t>
      </w:r>
      <w:r>
        <w:t>Judging by the sounds of rustling cloth, they were removing their robes.</w:t>
      </w:r>
      <w:r w:rsidR="0004281A">
        <w:t xml:space="preserve"> </w:t>
      </w:r>
      <w:r>
        <w:t>Probably had ordinary clothing underneath.</w:t>
      </w:r>
      <w:r w:rsidR="0004281A">
        <w:t xml:space="preserve"> </w:t>
      </w:r>
      <w:r>
        <w:t>Red wasn</w:t>
      </w:r>
      <w:r w:rsidR="00766B15">
        <w:t>’</w:t>
      </w:r>
      <w:r>
        <w:t>t here; he</w:t>
      </w:r>
      <w:r w:rsidR="00766B15">
        <w:t>’</w:t>
      </w:r>
      <w:r>
        <w:t>d have squeezed her arm to let her know.</w:t>
      </w:r>
      <w:r w:rsidR="0004281A">
        <w:t xml:space="preserve"> </w:t>
      </w:r>
      <w:r>
        <w:t>So she was alone.</w:t>
      </w:r>
    </w:p>
    <w:p w14:paraId="4C5AD6D1" w14:textId="692A5DC0" w:rsidR="00D10B5B" w:rsidRDefault="0059432C" w:rsidP="00684D30">
      <w:pPr>
        <w:pStyle w:val="Body-TextTx"/>
      </w:pPr>
      <w:r>
        <w:t>The others eventually hauled her up some steps and then outside; she felt wind on her hands and warm sunlight on her skin.</w:t>
      </w:r>
      <w:r w:rsidR="0004281A">
        <w:t xml:space="preserve"> </w:t>
      </w:r>
      <w:r>
        <w:t>She pretended to be pliable and easy to move, though she waited</w:t>
      </w:r>
      <w:r w:rsidR="00483B1D">
        <w:t>—</w:t>
      </w:r>
      <w:r>
        <w:t>ready to attack</w:t>
      </w:r>
      <w:r w:rsidR="00483B1D">
        <w:t>—</w:t>
      </w:r>
      <w:r>
        <w:t>in case this was some kind of ruse, and she was assaulted.</w:t>
      </w:r>
    </w:p>
    <w:p w14:paraId="53EFDE3A" w14:textId="0D5335A5" w:rsidR="00D10B5B" w:rsidRDefault="0059432C" w:rsidP="00684D30">
      <w:pPr>
        <w:pStyle w:val="Body-TextTx"/>
      </w:pPr>
      <w:r>
        <w:t>They led her through the streets quickly, the hood still on.</w:t>
      </w:r>
      <w:r w:rsidR="0004281A">
        <w:t xml:space="preserve"> </w:t>
      </w:r>
      <w:r>
        <w:t>Shallan took over, as she had an incredible</w:t>
      </w:r>
      <w:r w:rsidR="00483B1D">
        <w:t>—</w:t>
      </w:r>
      <w:r>
        <w:t>likely supernatural</w:t>
      </w:r>
      <w:r w:rsidR="00483B1D">
        <w:t>—</w:t>
      </w:r>
      <w:r>
        <w:t>ability to sense and memorize direction.</w:t>
      </w:r>
      <w:r w:rsidR="0004281A">
        <w:t xml:space="preserve"> </w:t>
      </w:r>
      <w:r>
        <w:t>She mapped their path in her head.</w:t>
      </w:r>
      <w:r w:rsidR="0004281A">
        <w:t xml:space="preserve"> </w:t>
      </w:r>
      <w:r>
        <w:t>Sneaky little cremlings; they led her in a large double loop, ending at a location near where they</w:t>
      </w:r>
      <w:r w:rsidR="00766B15">
        <w:t>’</w:t>
      </w:r>
      <w:r>
        <w:t>d emerged from the cellar.</w:t>
      </w:r>
    </w:p>
    <w:p w14:paraId="342D29CB" w14:textId="74143F27" w:rsidR="00D10B5B" w:rsidRDefault="0059432C" w:rsidP="00684D30">
      <w:pPr>
        <w:pStyle w:val="Body-TextTx"/>
      </w:pPr>
      <w:r>
        <w:t xml:space="preserve">The hike up </w:t>
      </w:r>
      <w:r w:rsidR="00F61B28">
        <w:t xml:space="preserve">had </w:t>
      </w:r>
      <w:r>
        <w:t>taken only a few minutes, so they had to be near the eastern edge of the warcamp.</w:t>
      </w:r>
      <w:r w:rsidR="0004281A">
        <w:t xml:space="preserve"> </w:t>
      </w:r>
      <w:r>
        <w:t>Perhaps the fortress there?</w:t>
      </w:r>
      <w:r w:rsidR="0004281A">
        <w:t xml:space="preserve"> </w:t>
      </w:r>
      <w:r>
        <w:t xml:space="preserve">That would put her near the old Sadeas lumberyards, where </w:t>
      </w:r>
      <w:r>
        <w:lastRenderedPageBreak/>
        <w:t>Kaladin had spent months building Bridge Four from the broken remnants of the men delivered there to die.</w:t>
      </w:r>
      <w:r w:rsidR="0004281A">
        <w:t xml:space="preserve"> </w:t>
      </w:r>
      <w:r>
        <w:t>She wondered if anyone in the area had found it odd that they were leading around a woman with a sack on her head.</w:t>
      </w:r>
      <w:r w:rsidR="0004281A">
        <w:t xml:space="preserve"> </w:t>
      </w:r>
      <w:r>
        <w:t>Judging by how upset they seemed as they finally pulled her into a building, they weren</w:t>
      </w:r>
      <w:r w:rsidR="00766B15">
        <w:t>’</w:t>
      </w:r>
      <w:r>
        <w:t>t thinking very clearly.</w:t>
      </w:r>
      <w:r w:rsidR="0004281A">
        <w:t xml:space="preserve"> </w:t>
      </w:r>
      <w:r>
        <w:t>They forced her down into a chair, then left, boots thumping on wood.</w:t>
      </w:r>
    </w:p>
    <w:p w14:paraId="43A9189A" w14:textId="012379A4" w:rsidR="00D10B5B" w:rsidRDefault="0059432C" w:rsidP="00684D30">
      <w:pPr>
        <w:pStyle w:val="Body-TextTx"/>
      </w:pPr>
      <w:r>
        <w:t>She soon heard them arguing in a nearby room.</w:t>
      </w:r>
      <w:r w:rsidR="0004281A">
        <w:t xml:space="preserve"> </w:t>
      </w:r>
      <w:r>
        <w:t>Carefully, Veil reached up and removed her hood.</w:t>
      </w:r>
      <w:r w:rsidR="0004281A">
        <w:t xml:space="preserve"> </w:t>
      </w:r>
      <w:r>
        <w:t>The cultist left guarding her</w:t>
      </w:r>
      <w:r w:rsidR="00483B1D">
        <w:t>—</w:t>
      </w:r>
      <w:r>
        <w:t>a tall man with a scar on his chin</w:t>
      </w:r>
      <w:r w:rsidR="00483B1D">
        <w:t>—</w:t>
      </w:r>
      <w:r>
        <w:t>didn</w:t>
      </w:r>
      <w:r w:rsidR="00766B15">
        <w:t>’</w:t>
      </w:r>
      <w:r>
        <w:t>t demand she replace it.</w:t>
      </w:r>
      <w:r w:rsidR="0004281A">
        <w:t xml:space="preserve"> </w:t>
      </w:r>
      <w:r>
        <w:t xml:space="preserve">She was sitting </w:t>
      </w:r>
      <w:r w:rsidR="00F61B28">
        <w:t xml:space="preserve">in </w:t>
      </w:r>
      <w:r>
        <w:t>a stiff wooden chair right inside the door of a stone room with a large circular rug.</w:t>
      </w:r>
      <w:r w:rsidR="0004281A">
        <w:t xml:space="preserve"> </w:t>
      </w:r>
      <w:r>
        <w:t>The rug didn</w:t>
      </w:r>
      <w:r w:rsidR="00766B15">
        <w:t>’</w:t>
      </w:r>
      <w:r>
        <w:t>t do much to liven the otherwise bare chamber.</w:t>
      </w:r>
      <w:r w:rsidR="0004281A">
        <w:t xml:space="preserve"> </w:t>
      </w:r>
      <w:r>
        <w:t>These warcamp buildings were so fortresslike: few windows, little ornamentation.</w:t>
      </w:r>
    </w:p>
    <w:p w14:paraId="4921AD34" w14:textId="5757916A" w:rsidR="00D10B5B" w:rsidRDefault="0059432C" w:rsidP="00684D30">
      <w:pPr>
        <w:pStyle w:val="Body-TextTx"/>
      </w:pPr>
      <w:r>
        <w:t>Shallan had always viewed Sadeas as a blowhard.</w:t>
      </w:r>
      <w:r w:rsidR="0004281A">
        <w:t xml:space="preserve"> </w:t>
      </w:r>
      <w:r>
        <w:t>A fortress like this</w:t>
      </w:r>
      <w:r w:rsidR="00483B1D">
        <w:t>—</w:t>
      </w:r>
      <w:r>
        <w:t>and the escape tunnel she</w:t>
      </w:r>
      <w:r w:rsidR="00766B15">
        <w:t>’</w:t>
      </w:r>
      <w:r>
        <w:t>d traveled through</w:t>
      </w:r>
      <w:r w:rsidR="00483B1D">
        <w:t>—</w:t>
      </w:r>
      <w:r>
        <w:t>made Veil revise that assessment.</w:t>
      </w:r>
      <w:r w:rsidR="0004281A">
        <w:t xml:space="preserve"> </w:t>
      </w:r>
      <w:r>
        <w:t>She sifted through Shallan</w:t>
      </w:r>
      <w:r w:rsidR="00766B15">
        <w:t>’</w:t>
      </w:r>
      <w:r>
        <w:t xml:space="preserve">s memories, and what </w:t>
      </w:r>
      <w:r w:rsidRPr="00CC5738">
        <w:rPr>
          <w:rStyle w:val="itali"/>
        </w:rPr>
        <w:t>Veil</w:t>
      </w:r>
      <w:r>
        <w:t xml:space="preserve"> saw in the man was pure craftiness.</w:t>
      </w:r>
    </w:p>
    <w:p w14:paraId="2BFE74E4" w14:textId="6B967B31" w:rsidR="00D10B5B" w:rsidRDefault="0059432C" w:rsidP="00684D30">
      <w:pPr>
        <w:pStyle w:val="Body-TextTx"/>
      </w:pPr>
      <w:r>
        <w:t>Shallan didn</w:t>
      </w:r>
      <w:r w:rsidR="00766B15">
        <w:t>’</w:t>
      </w:r>
      <w:r>
        <w:t>t have many memories of Ialai, but Veil knew enough to be careful.</w:t>
      </w:r>
      <w:r w:rsidR="0004281A">
        <w:t xml:space="preserve"> </w:t>
      </w:r>
      <w:r>
        <w:t xml:space="preserve">Highprince Thanadal had started this new </w:t>
      </w:r>
      <w:r w:rsidR="00766B15">
        <w:t>“</w:t>
      </w:r>
      <w:r>
        <w:t>kingdom</w:t>
      </w:r>
      <w:r w:rsidR="00766B15">
        <w:t>”</w:t>
      </w:r>
      <w:r>
        <w:t xml:space="preserve"> at the warcamps.</w:t>
      </w:r>
      <w:r w:rsidR="0004281A">
        <w:t xml:space="preserve"> </w:t>
      </w:r>
      <w:r>
        <w:t>But soon after Ialai had set up here, Thanadal had been found dead, supposedly knifed by a prostitute.</w:t>
      </w:r>
      <w:r w:rsidR="0004281A">
        <w:t xml:space="preserve"> </w:t>
      </w:r>
      <w:r>
        <w:t>Vamah</w:t>
      </w:r>
      <w:r w:rsidR="00483B1D">
        <w:t>—</w:t>
      </w:r>
      <w:r>
        <w:t>the other highprince who hadn</w:t>
      </w:r>
      <w:r w:rsidR="00766B15">
        <w:t>’</w:t>
      </w:r>
      <w:r>
        <w:t>t supported Dalinar</w:t>
      </w:r>
      <w:r w:rsidR="00483B1D">
        <w:t>—</w:t>
      </w:r>
      <w:r>
        <w:t>had fled the warcamps in the night.</w:t>
      </w:r>
      <w:r w:rsidR="0004281A">
        <w:t xml:space="preserve"> </w:t>
      </w:r>
      <w:r>
        <w:t>He seemed to believe Ialai</w:t>
      </w:r>
      <w:r w:rsidR="00766B15">
        <w:t>’</w:t>
      </w:r>
      <w:r>
        <w:t>s lie that Dalinar had ordered the assassination.</w:t>
      </w:r>
    </w:p>
    <w:p w14:paraId="5BD70FDD" w14:textId="499F6F57" w:rsidR="00D10B5B" w:rsidRDefault="0059432C" w:rsidP="00684D30">
      <w:pPr>
        <w:pStyle w:val="Body-TextTx"/>
      </w:pPr>
      <w:r>
        <w:t>That left Ialai Sadeas the one true remaining power here in the warcamps.</w:t>
      </w:r>
      <w:r w:rsidR="0004281A">
        <w:t xml:space="preserve"> </w:t>
      </w:r>
      <w:r>
        <w:t>She had an army, had co-opted the Sons of Honor, and was demanding tariffs from arriving trade caravans.</w:t>
      </w:r>
      <w:r w:rsidR="0004281A">
        <w:t xml:space="preserve"> </w:t>
      </w:r>
      <w:r>
        <w:t>This woman remained a thorn, a reminder of the old Alethkar full of squabbling lighteyes always eyeing one another</w:t>
      </w:r>
      <w:r w:rsidR="00766B15">
        <w:t>’</w:t>
      </w:r>
      <w:r>
        <w:t>s lands.</w:t>
      </w:r>
    </w:p>
    <w:p w14:paraId="64888499" w14:textId="1ED16B2B" w:rsidR="00D10B5B" w:rsidRDefault="0059432C" w:rsidP="00684D30">
      <w:pPr>
        <w:pStyle w:val="Body-TextTx"/>
      </w:pPr>
      <w:r>
        <w:t xml:space="preserve">Veil listened as best she could to the arguments coming from the next room; the </w:t>
      </w:r>
      <w:r>
        <w:lastRenderedPageBreak/>
        <w:t>conspirators seemed frustrated that they</w:t>
      </w:r>
      <w:r w:rsidR="00766B15">
        <w:t>’</w:t>
      </w:r>
      <w:r>
        <w:t>d lost so many in the strike.</w:t>
      </w:r>
      <w:r w:rsidR="0004281A">
        <w:t xml:space="preserve"> </w:t>
      </w:r>
      <w:r>
        <w:t xml:space="preserve">They seemed frantic, and worried that it was </w:t>
      </w:r>
      <w:r w:rsidR="00766B15">
        <w:t>“</w:t>
      </w:r>
      <w:r>
        <w:t>all falling apart.</w:t>
      </w:r>
      <w:r w:rsidR="00766B15">
        <w:t>”</w:t>
      </w:r>
    </w:p>
    <w:p w14:paraId="6453D053" w14:textId="6C25A24B" w:rsidR="00D10B5B" w:rsidRDefault="0059432C" w:rsidP="00684D30">
      <w:pPr>
        <w:pStyle w:val="Body-TextTx"/>
      </w:pPr>
      <w:r>
        <w:t>At last, the door swung open and three people stormed out.</w:t>
      </w:r>
      <w:r w:rsidR="0004281A">
        <w:t xml:space="preserve"> </w:t>
      </w:r>
      <w:r>
        <w:t>Veil recognized Ulina, the woman she</w:t>
      </w:r>
      <w:r w:rsidR="00766B15">
        <w:t>’</w:t>
      </w:r>
      <w:r>
        <w:t>d suspected earlier from her voice.</w:t>
      </w:r>
      <w:r w:rsidR="0004281A">
        <w:t xml:space="preserve"> </w:t>
      </w:r>
      <w:r>
        <w:t>They were followed by a lighteyed soldier in Sadeas colors.</w:t>
      </w:r>
    </w:p>
    <w:p w14:paraId="7E6BEBD2" w14:textId="6FA6BD3D" w:rsidR="00D10B5B" w:rsidRDefault="0059432C" w:rsidP="00684D30">
      <w:pPr>
        <w:pStyle w:val="Body-TextTx"/>
      </w:pPr>
      <w:r>
        <w:t>The guard gestured for Veil to enter, so Veil rose and carefully poked her head into the room.</w:t>
      </w:r>
      <w:r w:rsidR="0004281A">
        <w:t xml:space="preserve"> </w:t>
      </w:r>
      <w:r>
        <w:t>It was larger than the antechamber, with very narrow windows.</w:t>
      </w:r>
      <w:r w:rsidR="0004281A">
        <w:t xml:space="preserve"> </w:t>
      </w:r>
      <w:r>
        <w:t>Despite the attempt to soften it with a rug, couches, and pillows, it still felt like a fortress.</w:t>
      </w:r>
      <w:r w:rsidR="0004281A">
        <w:t xml:space="preserve"> </w:t>
      </w:r>
      <w:r>
        <w:t xml:space="preserve">A place for lighteyes to hole up </w:t>
      </w:r>
      <w:r w:rsidR="00BC4D6B">
        <w:t xml:space="preserve">in </w:t>
      </w:r>
      <w:r>
        <w:t>during storms or to fall back to if attacked.</w:t>
      </w:r>
    </w:p>
    <w:p w14:paraId="0D42D82B" w14:textId="15EF2D79" w:rsidR="00D10B5B" w:rsidRDefault="0059432C" w:rsidP="00684D30">
      <w:pPr>
        <w:pStyle w:val="Body-TextTx"/>
      </w:pPr>
      <w:r>
        <w:t>Ialai Sadeas sat at a table on the far side of the room, shrouded in shadows, away from the windows and the glowing sphere lamps on the walls.</w:t>
      </w:r>
      <w:r w:rsidR="0004281A">
        <w:t xml:space="preserve"> </w:t>
      </w:r>
      <w:r>
        <w:t>Near to her sat a large hutch with a roll top covering its front.</w:t>
      </w:r>
    </w:p>
    <w:p w14:paraId="586BAD48" w14:textId="2D4EF33E" w:rsidR="00D10B5B" w:rsidRDefault="0059432C" w:rsidP="00684D30">
      <w:pPr>
        <w:pStyle w:val="Body-TextTx"/>
      </w:pPr>
      <w:r w:rsidRPr="00CC5738">
        <w:rPr>
          <w:rStyle w:val="itali"/>
        </w:rPr>
        <w:t>All right,</w:t>
      </w:r>
      <w:r>
        <w:t xml:space="preserve"> Veil thought, walking forward.</w:t>
      </w:r>
      <w:r w:rsidR="0004281A">
        <w:t xml:space="preserve"> </w:t>
      </w:r>
      <w:r w:rsidRPr="00CC5738">
        <w:rPr>
          <w:rStyle w:val="itali"/>
        </w:rPr>
        <w:t>We</w:t>
      </w:r>
      <w:r w:rsidR="00766B15">
        <w:rPr>
          <w:rStyle w:val="itali"/>
        </w:rPr>
        <w:t>’</w:t>
      </w:r>
      <w:r w:rsidRPr="00CC5738">
        <w:rPr>
          <w:rStyle w:val="itali"/>
        </w:rPr>
        <w:t>ve found her.</w:t>
      </w:r>
      <w:r w:rsidR="0004281A">
        <w:rPr>
          <w:rStyle w:val="itali"/>
        </w:rPr>
        <w:t xml:space="preserve"> </w:t>
      </w:r>
      <w:r w:rsidRPr="00CC5738">
        <w:rPr>
          <w:rStyle w:val="itali"/>
        </w:rPr>
        <w:t>Have we decided what we</w:t>
      </w:r>
      <w:r w:rsidR="00766B15">
        <w:rPr>
          <w:rStyle w:val="itali"/>
        </w:rPr>
        <w:t>’</w:t>
      </w:r>
      <w:r w:rsidRPr="00CC5738">
        <w:rPr>
          <w:rStyle w:val="itali"/>
        </w:rPr>
        <w:t>re going to do with her?</w:t>
      </w:r>
    </w:p>
    <w:p w14:paraId="35E37DD2" w14:textId="218326F5" w:rsidR="00D10B5B" w:rsidRDefault="0059432C" w:rsidP="00684D30">
      <w:pPr>
        <w:pStyle w:val="Body-TextTx"/>
      </w:pPr>
      <w:r>
        <w:t>She knew Radiant</w:t>
      </w:r>
      <w:r w:rsidR="00766B15">
        <w:t>’</w:t>
      </w:r>
      <w:r>
        <w:t>s vote: get her to say something incriminating, then bring her in.</w:t>
      </w:r>
      <w:r w:rsidR="0004281A">
        <w:t xml:space="preserve"> </w:t>
      </w:r>
      <w:r>
        <w:t>Veil, however, hadn</w:t>
      </w:r>
      <w:r w:rsidR="00766B15">
        <w:t>’</w:t>
      </w:r>
      <w:r>
        <w:t>t pushed this mission solely to gather evidence for Dalinar.</w:t>
      </w:r>
      <w:r w:rsidR="0004281A">
        <w:t xml:space="preserve"> </w:t>
      </w:r>
      <w:r>
        <w:t>She hadn</w:t>
      </w:r>
      <w:r w:rsidR="00766B15">
        <w:t>’</w:t>
      </w:r>
      <w:r>
        <w:t>t even done it because the Ghostbloods saw Ialai as a threat.</w:t>
      </w:r>
      <w:r w:rsidR="0004281A">
        <w:t xml:space="preserve"> </w:t>
      </w:r>
      <w:r>
        <w:t xml:space="preserve">Veil had done it because this woman stubbornly continued to </w:t>
      </w:r>
      <w:r w:rsidR="00BA6786">
        <w:t>jeopardize</w:t>
      </w:r>
      <w:r>
        <w:t xml:space="preserve"> everything Shallan loved.</w:t>
      </w:r>
    </w:p>
    <w:p w14:paraId="735EB2E2" w14:textId="51061F23" w:rsidR="00D10B5B" w:rsidRDefault="0059432C" w:rsidP="00684D30">
      <w:pPr>
        <w:pStyle w:val="Body-TextTx"/>
      </w:pPr>
      <w:r>
        <w:t>Dalinar and Jasnah needed to keep their eyes on the real prize: reclaiming Alethkar.</w:t>
      </w:r>
      <w:r w:rsidR="0004281A">
        <w:t xml:space="preserve"> </w:t>
      </w:r>
      <w:r>
        <w:t>And so, Veil had determined to snip this particular loose thread.</w:t>
      </w:r>
      <w:r w:rsidR="0004281A">
        <w:t xml:space="preserve"> </w:t>
      </w:r>
      <w:r>
        <w:t>Adolin had killed Highprince Sadeas in a moment of honest passion.</w:t>
      </w:r>
      <w:r w:rsidR="0004281A">
        <w:t xml:space="preserve"> </w:t>
      </w:r>
      <w:r>
        <w:t>Veil had come to finish the job he</w:t>
      </w:r>
      <w:r w:rsidR="00766B15">
        <w:t>’</w:t>
      </w:r>
      <w:r>
        <w:t>d begun.</w:t>
      </w:r>
    </w:p>
    <w:p w14:paraId="130180E4" w14:textId="77777777" w:rsidR="001E2135" w:rsidRDefault="0059432C" w:rsidP="00684D30">
      <w:pPr>
        <w:pStyle w:val="Body-TextTx"/>
      </w:pPr>
      <w:r>
        <w:t>Today Veil intended to assassinate Ialai Sadeas.</w:t>
      </w:r>
    </w:p>
    <w:p w14:paraId="3BBA56D0" w14:textId="77777777" w:rsidR="00D10B5B" w:rsidRDefault="00292095" w:rsidP="00292095">
      <w:pPr>
        <w:pStyle w:val="Ornamental-Space-BreakOsbrk"/>
      </w:pPr>
      <w:r w:rsidRPr="00292095">
        <w:t>***</w:t>
      </w:r>
    </w:p>
    <w:p w14:paraId="76A134F0" w14:textId="5D7A6B97" w:rsidR="00D10B5B" w:rsidRDefault="0059432C" w:rsidP="00684D30">
      <w:pPr>
        <w:pStyle w:val="Body-TextTx"/>
      </w:pPr>
      <w:r>
        <w:lastRenderedPageBreak/>
        <w:t>The hardest thing in the world for Kaladin to do was nothing.</w:t>
      </w:r>
      <w:r w:rsidR="0004281A">
        <w:t xml:space="preserve"> </w:t>
      </w:r>
      <w:r>
        <w:t>It was excruciating to watch one of his soldiers fight for his life against a skilled, dangerous opponent</w:t>
      </w:r>
      <w:r w:rsidR="00483B1D">
        <w:t>—</w:t>
      </w:r>
      <w:r>
        <w:t>and do nothing to help.</w:t>
      </w:r>
    </w:p>
    <w:p w14:paraId="2178D10D" w14:textId="6432858A" w:rsidR="00D10B5B" w:rsidRDefault="0059432C" w:rsidP="00684D30">
      <w:pPr>
        <w:pStyle w:val="Body-TextTx"/>
      </w:pPr>
      <w:r>
        <w:t>Leshwi was a being of incredible age, the spirit of a singer long dead turned into something more akin to a spren</w:t>
      </w:r>
      <w:r w:rsidR="00483B1D">
        <w:t>—</w:t>
      </w:r>
      <w:r>
        <w:t>a force of nature.</w:t>
      </w:r>
      <w:r w:rsidR="0004281A">
        <w:t xml:space="preserve"> </w:t>
      </w:r>
      <w:r>
        <w:t xml:space="preserve">Sigzil was a capable fighter, but far from the </w:t>
      </w:r>
      <w:r w:rsidR="00905638">
        <w:t>order</w:t>
      </w:r>
      <w:r w:rsidR="00766B15">
        <w:t>’</w:t>
      </w:r>
      <w:r>
        <w:t>s best.</w:t>
      </w:r>
      <w:r w:rsidR="0004281A">
        <w:t xml:space="preserve"> </w:t>
      </w:r>
      <w:r>
        <w:t>His true talents lay in his understanding of numbers, his knowledge of other cultures, and his ability to remain focused and practical in situations where others lost their heads.</w:t>
      </w:r>
    </w:p>
    <w:p w14:paraId="32F8AEEC" w14:textId="534E9728" w:rsidR="00D10B5B" w:rsidRDefault="0059432C" w:rsidP="00684D30">
      <w:pPr>
        <w:pStyle w:val="Body-TextTx"/>
      </w:pPr>
      <w:r>
        <w:t>He was quickly forced onto the defensive.</w:t>
      </w:r>
      <w:r w:rsidR="0004281A">
        <w:t xml:space="preserve"> </w:t>
      </w:r>
      <w:r>
        <w:t>Leshwi loomed over him</w:t>
      </w:r>
      <w:r w:rsidR="00483B1D">
        <w:t>—</w:t>
      </w:r>
      <w:r>
        <w:t>thrusting down with her spear</w:t>
      </w:r>
      <w:r w:rsidR="00483B1D">
        <w:t>—</w:t>
      </w:r>
      <w:r>
        <w:t>then swung around and stabbed from the side.</w:t>
      </w:r>
      <w:r w:rsidR="0004281A">
        <w:t xml:space="preserve"> </w:t>
      </w:r>
      <w:r>
        <w:t>She expertly flowed from one attack to the next, forcing Sigzil to keep spinning around, barely deflecting or dodging her strikes.</w:t>
      </w:r>
    </w:p>
    <w:p w14:paraId="095B6D5A" w14:textId="277E6981" w:rsidR="00D10B5B" w:rsidRDefault="0059432C" w:rsidP="00684D30">
      <w:pPr>
        <w:pStyle w:val="Body-TextTx"/>
      </w:pPr>
      <w:r>
        <w:t>Kaladin Lashed himself forward, fingers tight on his spear.</w:t>
      </w:r>
      <w:r w:rsidR="0004281A">
        <w:t xml:space="preserve"> </w:t>
      </w:r>
      <w:r>
        <w:t>It was vital his team keep to the Heavenly Ones</w:t>
      </w:r>
      <w:r w:rsidR="00766B15">
        <w:t>’</w:t>
      </w:r>
      <w:r>
        <w:t xml:space="preserve"> sense of honor.</w:t>
      </w:r>
      <w:r w:rsidR="0004281A">
        <w:t xml:space="preserve"> </w:t>
      </w:r>
      <w:r>
        <w:t>So long as the enemy agreed to one-on-one combat, his soldiers were never in danger of being overwhelmed and wiped out.</w:t>
      </w:r>
    </w:p>
    <w:p w14:paraId="137ED277" w14:textId="6721D834" w:rsidR="00D10B5B" w:rsidRDefault="0059432C" w:rsidP="00684D30">
      <w:pPr>
        <w:pStyle w:val="Body-TextTx"/>
      </w:pPr>
      <w:r>
        <w:t>The forces on the ground might mercilessly brutalize one another, but up here</w:t>
      </w:r>
      <w:r w:rsidR="00483B1D">
        <w:t>—</w:t>
      </w:r>
      <w:r>
        <w:t>in the skies</w:t>
      </w:r>
      <w:r w:rsidR="00483B1D">
        <w:t>—</w:t>
      </w:r>
      <w:r>
        <w:t>they</w:t>
      </w:r>
      <w:r w:rsidR="00766B15">
        <w:t>’</w:t>
      </w:r>
      <w:r>
        <w:t>d found mutual respect.</w:t>
      </w:r>
      <w:r w:rsidR="0004281A">
        <w:t xml:space="preserve"> </w:t>
      </w:r>
      <w:r>
        <w:t xml:space="preserve">The respect of combatants who </w:t>
      </w:r>
      <w:r w:rsidRPr="00CC5738">
        <w:rPr>
          <w:rStyle w:val="itali"/>
        </w:rPr>
        <w:t>would</w:t>
      </w:r>
      <w:r>
        <w:t xml:space="preserve"> kill one another, but as part of a contest, not a slaughter.</w:t>
      </w:r>
      <w:r w:rsidR="0004281A">
        <w:t xml:space="preserve"> </w:t>
      </w:r>
      <w:r>
        <w:t>Break that unspoken rule, gang up on Leshwi now, and that precarious balance would end.</w:t>
      </w:r>
    </w:p>
    <w:p w14:paraId="035CDEA0" w14:textId="0907636E" w:rsidR="00D10B5B" w:rsidRDefault="0059432C" w:rsidP="00684D30">
      <w:pPr>
        <w:pStyle w:val="Body-TextTx"/>
      </w:pPr>
      <w:r>
        <w:t>Leshwi shot forward and speared Sigzil in the chest.</w:t>
      </w:r>
      <w:r w:rsidR="0004281A">
        <w:t xml:space="preserve"> </w:t>
      </w:r>
      <w:r>
        <w:t>Her weapon impaled him straight through, bursting from the back of his blue uniform, slick with blood.</w:t>
      </w:r>
      <w:r w:rsidR="0004281A">
        <w:t xml:space="preserve"> </w:t>
      </w:r>
      <w:r>
        <w:t>He struggled, gasping, Stormlight leaking from his mouth.</w:t>
      </w:r>
      <w:r w:rsidR="0004281A">
        <w:t xml:space="preserve"> </w:t>
      </w:r>
      <w:r>
        <w:t>Leshwi hummed a loud tone, and the gemstone on her spear began to glow, sucking Stormlight from her prey.</w:t>
      </w:r>
    </w:p>
    <w:p w14:paraId="1CD546DE" w14:textId="22E802A1" w:rsidR="00D10B5B" w:rsidRDefault="0059432C" w:rsidP="00684D30">
      <w:pPr>
        <w:pStyle w:val="Body-TextTx"/>
      </w:pPr>
      <w:r>
        <w:lastRenderedPageBreak/>
        <w:t>Kaladin groaned, the deaths of so many he</w:t>
      </w:r>
      <w:r w:rsidR="00766B15">
        <w:t>’</w:t>
      </w:r>
      <w:r>
        <w:t>d failed flashing before him.</w:t>
      </w:r>
      <w:r w:rsidR="0004281A">
        <w:t xml:space="preserve"> </w:t>
      </w:r>
      <w:r>
        <w:t>Tien?</w:t>
      </w:r>
      <w:r w:rsidR="0004281A">
        <w:t xml:space="preserve"> </w:t>
      </w:r>
      <w:r>
        <w:t>Nalma?</w:t>
      </w:r>
      <w:r w:rsidR="0004281A">
        <w:t xml:space="preserve"> </w:t>
      </w:r>
      <w:r w:rsidRPr="00CC5738">
        <w:rPr>
          <w:rStyle w:val="itali"/>
        </w:rPr>
        <w:t>Elhokar?</w:t>
      </w:r>
    </w:p>
    <w:p w14:paraId="3D0C629A" w14:textId="6543A1FE" w:rsidR="00D10B5B" w:rsidRDefault="0059432C" w:rsidP="00684D30">
      <w:pPr>
        <w:pStyle w:val="Body-TextTx"/>
      </w:pPr>
      <w:r>
        <w:t>He was again in that terrible nightmare at the Kholinar palace, where his friends killed one another.</w:t>
      </w:r>
      <w:r w:rsidR="0004281A">
        <w:t xml:space="preserve"> </w:t>
      </w:r>
      <w:r>
        <w:t>Screams and lights and pain and blood all swirled around one image:</w:t>
      </w:r>
      <w:r w:rsidR="0004281A">
        <w:t xml:space="preserve"> </w:t>
      </w:r>
      <w:r>
        <w:t>A man Kaladin was sworn to protect, lying on the floor.</w:t>
      </w:r>
    </w:p>
    <w:p w14:paraId="1F2F9161" w14:textId="21F4C6F6" w:rsidR="00D10B5B" w:rsidRDefault="0059432C" w:rsidP="00684D30">
      <w:pPr>
        <w:pStyle w:val="Body-TextTx"/>
      </w:pPr>
      <w:r>
        <w:t>Moash</w:t>
      </w:r>
      <w:r w:rsidR="00766B15">
        <w:t>’</w:t>
      </w:r>
      <w:r>
        <w:t>s spear straight through him.</w:t>
      </w:r>
    </w:p>
    <w:p w14:paraId="7EE8EB22" w14:textId="091D7D24" w:rsidR="00D10B5B" w:rsidRDefault="00766B15" w:rsidP="00684D30">
      <w:pPr>
        <w:pStyle w:val="Body-TextTx"/>
      </w:pPr>
      <w:r>
        <w:t>“</w:t>
      </w:r>
      <w:r w:rsidR="0059432C" w:rsidRPr="00CC5738">
        <w:rPr>
          <w:rStyle w:val="itali"/>
        </w:rPr>
        <w:t>No!</w:t>
      </w:r>
      <w:r>
        <w:t>”</w:t>
      </w:r>
      <w:r w:rsidR="0059432C">
        <w:t xml:space="preserve"> Kaladin shouted.</w:t>
      </w:r>
      <w:r w:rsidR="0004281A">
        <w:t xml:space="preserve"> </w:t>
      </w:r>
      <w:r w:rsidR="0059432C">
        <w:t>He couldn</w:t>
      </w:r>
      <w:r>
        <w:t>’</w:t>
      </w:r>
      <w:r w:rsidR="0059432C">
        <w:t>t simply watch.</w:t>
      </w:r>
      <w:r w:rsidR="0004281A">
        <w:t xml:space="preserve"> </w:t>
      </w:r>
      <w:r w:rsidR="0059432C">
        <w:t xml:space="preserve">He </w:t>
      </w:r>
      <w:r w:rsidR="0059432C" w:rsidRPr="00CC5738">
        <w:rPr>
          <w:rStyle w:val="itali"/>
        </w:rPr>
        <w:t>couldn</w:t>
      </w:r>
      <w:r>
        <w:rPr>
          <w:rStyle w:val="itali"/>
        </w:rPr>
        <w:t>’</w:t>
      </w:r>
      <w:r w:rsidR="0059432C" w:rsidRPr="00CC5738">
        <w:rPr>
          <w:rStyle w:val="itali"/>
        </w:rPr>
        <w:t>t</w:t>
      </w:r>
      <w:r w:rsidR="0059432C" w:rsidRPr="00916B40">
        <w:rPr>
          <w:rStyle w:val="itali"/>
        </w:rPr>
        <w:t>.</w:t>
      </w:r>
      <w:r w:rsidR="0004281A">
        <w:t xml:space="preserve"> </w:t>
      </w:r>
      <w:r w:rsidR="0059432C">
        <w:t>He Lashed himself forward, but Leshwi met his eyes.</w:t>
      </w:r>
      <w:r w:rsidR="0004281A">
        <w:t xml:space="preserve"> </w:t>
      </w:r>
      <w:r w:rsidR="0059432C">
        <w:t>He paused.</w:t>
      </w:r>
    </w:p>
    <w:p w14:paraId="489180B2" w14:textId="51251137" w:rsidR="00D10B5B" w:rsidRDefault="0059432C" w:rsidP="00684D30">
      <w:pPr>
        <w:pStyle w:val="Body-TextTx"/>
      </w:pPr>
      <w:r>
        <w:t>She yanked her spear from Sigzil</w:t>
      </w:r>
      <w:r w:rsidR="00766B15">
        <w:t>’</w:t>
      </w:r>
      <w:r>
        <w:t>s chest right before his Stormlight went out.</w:t>
      </w:r>
      <w:r w:rsidR="0004281A">
        <w:t xml:space="preserve"> </w:t>
      </w:r>
      <w:r>
        <w:t>Sigzil sagged in the air, and Kaladin grabbed him, holding him as he blinked in a daze, clutching his silvery Shardspear.</w:t>
      </w:r>
    </w:p>
    <w:p w14:paraId="1103048F" w14:textId="7FD46595" w:rsidR="00D10B5B" w:rsidRDefault="00766B15" w:rsidP="00684D30">
      <w:pPr>
        <w:pStyle w:val="Body-TextTx"/>
      </w:pPr>
      <w:r>
        <w:t>“</w:t>
      </w:r>
      <w:r w:rsidR="0059432C">
        <w:t>Drop your weapon,</w:t>
      </w:r>
      <w:r>
        <w:t>”</w:t>
      </w:r>
      <w:r w:rsidR="0059432C">
        <w:t xml:space="preserve"> Kaladin said to him, </w:t>
      </w:r>
      <w:r>
        <w:t>“</w:t>
      </w:r>
      <w:r w:rsidR="0059432C">
        <w:t>and bow to her.</w:t>
      </w:r>
      <w:r>
        <w:t>”</w:t>
      </w:r>
    </w:p>
    <w:p w14:paraId="3BD297E6" w14:textId="4C05A81D" w:rsidR="00D10B5B" w:rsidRDefault="00766B15" w:rsidP="00684D30">
      <w:pPr>
        <w:pStyle w:val="Body-TextTx"/>
      </w:pPr>
      <w:r>
        <w:t>“</w:t>
      </w:r>
      <w:r w:rsidR="0059432C">
        <w:t>What?</w:t>
      </w:r>
      <w:r w:rsidR="0004281A">
        <w:t xml:space="preserve"> </w:t>
      </w:r>
      <w:r w:rsidR="0059432C">
        <w:t>Sir?</w:t>
      </w:r>
      <w:r>
        <w:t>”</w:t>
      </w:r>
      <w:r w:rsidR="0059432C">
        <w:t xml:space="preserve"> Sigzil frowned as his wound healed.</w:t>
      </w:r>
    </w:p>
    <w:p w14:paraId="191A2401" w14:textId="36DAED83" w:rsidR="00D10B5B" w:rsidRDefault="00766B15" w:rsidP="00684D30">
      <w:pPr>
        <w:pStyle w:val="Body-TextTx"/>
      </w:pPr>
      <w:r>
        <w:t>“</w:t>
      </w:r>
      <w:r w:rsidR="0059432C">
        <w:t>Drop your spear,</w:t>
      </w:r>
      <w:r>
        <w:t>”</w:t>
      </w:r>
      <w:r w:rsidR="0059432C">
        <w:t xml:space="preserve"> Kaladin said, </w:t>
      </w:r>
      <w:r>
        <w:t>“</w:t>
      </w:r>
      <w:r w:rsidR="0059432C">
        <w:t>and bow to her.</w:t>
      </w:r>
      <w:r>
        <w:t>”</w:t>
      </w:r>
    </w:p>
    <w:p w14:paraId="1AE3FEDA" w14:textId="66ED9CB4" w:rsidR="00D10B5B" w:rsidRDefault="0059432C" w:rsidP="00684D30">
      <w:pPr>
        <w:pStyle w:val="Body-TextTx"/>
      </w:pPr>
      <w:r>
        <w:t>Sigzil, looking confused, did as he requested.</w:t>
      </w:r>
      <w:r w:rsidR="0004281A">
        <w:t xml:space="preserve"> </w:t>
      </w:r>
      <w:r>
        <w:t>Leshwi nodded to him in turn.</w:t>
      </w:r>
    </w:p>
    <w:p w14:paraId="37B4A56C" w14:textId="5EC34165" w:rsidR="00D10B5B" w:rsidRDefault="00766B15" w:rsidP="00684D30">
      <w:pPr>
        <w:pStyle w:val="Body-TextTx"/>
      </w:pPr>
      <w:r>
        <w:t>“</w:t>
      </w:r>
      <w:r w:rsidR="0059432C">
        <w:t>Go back to the ship,</w:t>
      </w:r>
      <w:r>
        <w:t>”</w:t>
      </w:r>
      <w:r w:rsidR="0059432C">
        <w:t xml:space="preserve"> Kaladin said, </w:t>
      </w:r>
      <w:r>
        <w:t>“</w:t>
      </w:r>
      <w:r w:rsidR="0059432C">
        <w:t>and sit out the rest of this battle.</w:t>
      </w:r>
      <w:r w:rsidR="0004281A">
        <w:t xml:space="preserve"> </w:t>
      </w:r>
      <w:r w:rsidR="0059432C">
        <w:t>Stay with the squires.</w:t>
      </w:r>
      <w:r>
        <w:t>”</w:t>
      </w:r>
    </w:p>
    <w:p w14:paraId="283AEADD" w14:textId="14AE5EF7" w:rsidR="00D10B5B" w:rsidRDefault="00766B15" w:rsidP="00684D30">
      <w:pPr>
        <w:pStyle w:val="Body-TextTx"/>
      </w:pPr>
      <w:r>
        <w:t>“</w:t>
      </w:r>
      <w:r w:rsidR="0059432C">
        <w:t>Um, yes, sir,</w:t>
      </w:r>
      <w:r>
        <w:t>”</w:t>
      </w:r>
      <w:r w:rsidR="0059432C">
        <w:t xml:space="preserve"> Sigzil said.</w:t>
      </w:r>
      <w:r w:rsidR="0004281A">
        <w:t xml:space="preserve"> </w:t>
      </w:r>
      <w:r w:rsidR="0059432C">
        <w:t>He floated off, poking at the bloody hole in his jacket.</w:t>
      </w:r>
    </w:p>
    <w:p w14:paraId="7750F6D3" w14:textId="51F8F94C" w:rsidR="00D10B5B" w:rsidRDefault="0059432C" w:rsidP="00684D30">
      <w:pPr>
        <w:pStyle w:val="Body-TextTx"/>
      </w:pPr>
      <w:r>
        <w:t>Leshwi glanced to the side.</w:t>
      </w:r>
      <w:r w:rsidR="0004281A">
        <w:t xml:space="preserve"> </w:t>
      </w:r>
      <w:r>
        <w:t>A short distance away</w:t>
      </w:r>
      <w:r w:rsidR="00483B1D">
        <w:t>—</w:t>
      </w:r>
      <w:r>
        <w:t>hanging in the air with no weapon</w:t>
      </w:r>
      <w:r w:rsidR="00483B1D">
        <w:t>—</w:t>
      </w:r>
      <w:r>
        <w:t>was the Heavenly One that Kaladin had defeated earlier.</w:t>
      </w:r>
    </w:p>
    <w:p w14:paraId="7819F4FC" w14:textId="2E66F80F" w:rsidR="00D10B5B" w:rsidRDefault="0059432C" w:rsidP="00684D30">
      <w:pPr>
        <w:pStyle w:val="Body-TextTx"/>
      </w:pPr>
      <w:r>
        <w:t>Leshwi shouldn</w:t>
      </w:r>
      <w:r w:rsidR="00766B15">
        <w:t>’</w:t>
      </w:r>
      <w:r>
        <w:t>t care that Kaladin had spared the creature.</w:t>
      </w:r>
      <w:r w:rsidR="0004281A">
        <w:t xml:space="preserve"> </w:t>
      </w:r>
      <w:r>
        <w:t>It had been a foolish gesture toward a being who could be reborn with each new storm.</w:t>
      </w:r>
      <w:r w:rsidR="0004281A">
        <w:t xml:space="preserve"> </w:t>
      </w:r>
      <w:r>
        <w:t>Then again, Leshwi probably knew that if Sigzil were killed, a new Radiant could be raised up using his spren.</w:t>
      </w:r>
      <w:r w:rsidR="0004281A">
        <w:t xml:space="preserve"> </w:t>
      </w:r>
      <w:r>
        <w:t>It wasn</w:t>
      </w:r>
      <w:r w:rsidR="00766B15">
        <w:t>’</w:t>
      </w:r>
      <w:r>
        <w:t xml:space="preserve">t exactly the </w:t>
      </w:r>
      <w:r>
        <w:lastRenderedPageBreak/>
        <w:t>same</w:t>
      </w:r>
      <w:r w:rsidR="00483B1D">
        <w:t>—</w:t>
      </w:r>
      <w:r>
        <w:t>in fact, in terms of Kaladin</w:t>
      </w:r>
      <w:r w:rsidR="00766B15">
        <w:t>’</w:t>
      </w:r>
      <w:r>
        <w:t xml:space="preserve">s relief, there was a </w:t>
      </w:r>
      <w:r w:rsidRPr="00CC5738">
        <w:rPr>
          <w:rStyle w:val="itali"/>
        </w:rPr>
        <w:t>huge</w:t>
      </w:r>
      <w:r>
        <w:t xml:space="preserve"> difference.</w:t>
      </w:r>
    </w:p>
    <w:p w14:paraId="16D85CF6" w14:textId="77777777" w:rsidR="001E2135" w:rsidRDefault="0059432C" w:rsidP="00684D30">
      <w:pPr>
        <w:pStyle w:val="Body-TextTx"/>
      </w:pPr>
      <w:r>
        <w:t>At any rate, as Leshwi raised her spear to him, he was glad to accept the challenge.</w:t>
      </w:r>
    </w:p>
    <w:p w14:paraId="05731520" w14:textId="77777777" w:rsidR="00D10B5B" w:rsidRDefault="00292095" w:rsidP="00292095">
      <w:pPr>
        <w:pStyle w:val="Ornamental-Space-BreakOsbrk"/>
      </w:pPr>
      <w:r w:rsidRPr="00292095">
        <w:t>***</w:t>
      </w:r>
    </w:p>
    <w:p w14:paraId="2AFE123E" w14:textId="245E0D8E" w:rsidR="00D10B5B" w:rsidRDefault="0059432C" w:rsidP="00684D30">
      <w:pPr>
        <w:pStyle w:val="Body-TextTx"/>
      </w:pPr>
      <w:r>
        <w:t xml:space="preserve">In the middle deck of the </w:t>
      </w:r>
      <w:r w:rsidRPr="00CC5738">
        <w:rPr>
          <w:rStyle w:val="itali"/>
        </w:rPr>
        <w:t>Fourth Bridge</w:t>
      </w:r>
      <w:r w:rsidRPr="00916B40">
        <w:rPr>
          <w:rStyle w:val="itali"/>
        </w:rPr>
        <w:t>,</w:t>
      </w:r>
      <w:r>
        <w:t xml:space="preserve"> Navani counted off another family and pointed them toward a clearly marked and numbered section of the hold.</w:t>
      </w:r>
      <w:r w:rsidR="0004281A">
        <w:t xml:space="preserve"> </w:t>
      </w:r>
      <w:r>
        <w:t>The ardents there were quick to provide comfort to the worried family.</w:t>
      </w:r>
      <w:r w:rsidR="0004281A">
        <w:t xml:space="preserve"> </w:t>
      </w:r>
      <w:r>
        <w:t>Wide-eyed children clutching blankets settled in, several of them sniffling.</w:t>
      </w:r>
      <w:r w:rsidR="0004281A">
        <w:t xml:space="preserve"> </w:t>
      </w:r>
      <w:r>
        <w:t>Parents arranged sacks with the clothing and other possessions they</w:t>
      </w:r>
      <w:r w:rsidR="00766B15">
        <w:t>’</w:t>
      </w:r>
      <w:r>
        <w:t>d hastily packed.</w:t>
      </w:r>
    </w:p>
    <w:p w14:paraId="700E8F0A" w14:textId="34FD5A40" w:rsidR="00D10B5B" w:rsidRDefault="00766B15" w:rsidP="00684D30">
      <w:pPr>
        <w:pStyle w:val="Body-TextTx"/>
      </w:pPr>
      <w:r>
        <w:t>“</w:t>
      </w:r>
      <w:r w:rsidR="0059432C">
        <w:t>Some few are refusing to leave,</w:t>
      </w:r>
      <w:r>
        <w:t>”</w:t>
      </w:r>
      <w:r w:rsidR="0059432C">
        <w:t xml:space="preserve"> Ardent Falilar said quietly to Navani.</w:t>
      </w:r>
      <w:r w:rsidR="0004281A">
        <w:t xml:space="preserve"> </w:t>
      </w:r>
      <w:r w:rsidR="0059432C">
        <w:t>He fretted at his pure white beard as he looked over the list of names.</w:t>
      </w:r>
      <w:r w:rsidR="0004281A">
        <w:t xml:space="preserve"> </w:t>
      </w:r>
      <w:r>
        <w:t>“</w:t>
      </w:r>
      <w:r w:rsidR="0059432C">
        <w:t>They</w:t>
      </w:r>
      <w:r>
        <w:t>’</w:t>
      </w:r>
      <w:r w:rsidR="0059432C">
        <w:t>d rather continue living in oppression than abandon their homeland.</w:t>
      </w:r>
      <w:r>
        <w:t>”</w:t>
      </w:r>
    </w:p>
    <w:p w14:paraId="79926D83" w14:textId="64C99E19" w:rsidR="00D10B5B" w:rsidRDefault="00766B15" w:rsidP="00684D30">
      <w:pPr>
        <w:pStyle w:val="Body-TextTx"/>
      </w:pPr>
      <w:r>
        <w:t>“</w:t>
      </w:r>
      <w:r w:rsidR="0059432C">
        <w:t>How many?</w:t>
      </w:r>
      <w:r>
        <w:t>”</w:t>
      </w:r>
      <w:r w:rsidR="0059432C">
        <w:t xml:space="preserve"> she asked.</w:t>
      </w:r>
    </w:p>
    <w:p w14:paraId="0180369A" w14:textId="0FCBC407" w:rsidR="00D10B5B" w:rsidRDefault="00766B15" w:rsidP="00684D30">
      <w:pPr>
        <w:pStyle w:val="Body-TextTx"/>
      </w:pPr>
      <w:r>
        <w:t>“</w:t>
      </w:r>
      <w:r w:rsidR="0059432C">
        <w:t>Not many.</w:t>
      </w:r>
      <w:r w:rsidR="0004281A">
        <w:t xml:space="preserve"> </w:t>
      </w:r>
      <w:r w:rsidR="0059432C">
        <w:t>Fifteen people.</w:t>
      </w:r>
      <w:r w:rsidR="0004281A">
        <w:t xml:space="preserve"> </w:t>
      </w:r>
      <w:r w:rsidR="0059432C">
        <w:t>Otherwise the evacuation is going faster than I</w:t>
      </w:r>
      <w:r>
        <w:t>’</w:t>
      </w:r>
      <w:r w:rsidR="0059432C">
        <w:t>d estimated.</w:t>
      </w:r>
      <w:r w:rsidR="0004281A">
        <w:t xml:space="preserve"> </w:t>
      </w:r>
      <w:r w:rsidR="0059432C">
        <w:t>The refugees, obviously, were already prepared to move</w:t>
      </w:r>
      <w:r w:rsidR="00483B1D">
        <w:t>—</w:t>
      </w:r>
      <w:r w:rsidR="0059432C">
        <w:t>and most of the normal townspeople had already been forced into close quarters with their neighbors to give parshmen their dwellings.</w:t>
      </w:r>
      <w:r>
        <w:t>”</w:t>
      </w:r>
    </w:p>
    <w:p w14:paraId="2EBB56BD" w14:textId="1FD94F16" w:rsidR="00D10B5B" w:rsidRDefault="00766B15" w:rsidP="00684D30">
      <w:pPr>
        <w:pStyle w:val="Body-TextTx"/>
      </w:pPr>
      <w:r>
        <w:t>“</w:t>
      </w:r>
      <w:r w:rsidR="0059432C">
        <w:t>Then what are you so worried about?</w:t>
      </w:r>
      <w:r>
        <w:t>”</w:t>
      </w:r>
      <w:r w:rsidR="0059432C">
        <w:t xml:space="preserve"> Navani asked, making a notation on her list.</w:t>
      </w:r>
      <w:r w:rsidR="0004281A">
        <w:t xml:space="preserve"> </w:t>
      </w:r>
      <w:r w:rsidR="0059432C">
        <w:t>Nearby, Renarin had stepped up to the family with the sniffling children.</w:t>
      </w:r>
      <w:r w:rsidR="0004281A">
        <w:t xml:space="preserve"> </w:t>
      </w:r>
      <w:r w:rsidR="0059432C">
        <w:t>He summoned a small globe of light, then began bouncing it between his hands.</w:t>
      </w:r>
      <w:r w:rsidR="0004281A">
        <w:t xml:space="preserve"> </w:t>
      </w:r>
      <w:r w:rsidR="0059432C">
        <w:t>Such a simple thing, but the children who saw it grew wide-eyed, forgetting their fear.</w:t>
      </w:r>
    </w:p>
    <w:p w14:paraId="63FB4B41" w14:textId="71704993" w:rsidR="00D10B5B" w:rsidRDefault="0059432C" w:rsidP="00684D30">
      <w:pPr>
        <w:pStyle w:val="Body-TextTx"/>
      </w:pPr>
      <w:r>
        <w:t>The ball of light was bright blue.</w:t>
      </w:r>
      <w:r w:rsidR="0004281A">
        <w:t xml:space="preserve"> </w:t>
      </w:r>
      <w:r>
        <w:t>Part of Navani felt it should be red</w:t>
      </w:r>
      <w:r w:rsidR="00483B1D">
        <w:t>—</w:t>
      </w:r>
      <w:r>
        <w:t>to reveal the true nature of the spren that hid inside Renarin.</w:t>
      </w:r>
      <w:r w:rsidR="0004281A">
        <w:t xml:space="preserve"> </w:t>
      </w:r>
      <w:r>
        <w:t>A Voidspren.</w:t>
      </w:r>
      <w:r w:rsidR="0004281A">
        <w:t xml:space="preserve"> </w:t>
      </w:r>
      <w:r>
        <w:t>Or at least an ordinary spren corrupted to the enemy</w:t>
      </w:r>
      <w:r w:rsidR="00766B15">
        <w:t>’</w:t>
      </w:r>
      <w:r>
        <w:t>s side.</w:t>
      </w:r>
      <w:r w:rsidR="0004281A">
        <w:t xml:space="preserve"> </w:t>
      </w:r>
      <w:r>
        <w:t>None of them knew what to do about that fact, least of all Renarin.</w:t>
      </w:r>
      <w:r w:rsidR="0004281A">
        <w:t xml:space="preserve"> </w:t>
      </w:r>
      <w:r>
        <w:t xml:space="preserve">As with </w:t>
      </w:r>
      <w:r>
        <w:lastRenderedPageBreak/>
        <w:t>most Radiants, he hadn</w:t>
      </w:r>
      <w:r w:rsidR="00766B15">
        <w:t>’</w:t>
      </w:r>
      <w:r>
        <w:t>t known what he was doing when he began.</w:t>
      </w:r>
      <w:r w:rsidR="0004281A">
        <w:t xml:space="preserve"> </w:t>
      </w:r>
      <w:r>
        <w:t>Now that he</w:t>
      </w:r>
      <w:r w:rsidR="00766B15">
        <w:t>’</w:t>
      </w:r>
      <w:r>
        <w:t>d formed the bond, it was too late to turn back.</w:t>
      </w:r>
    </w:p>
    <w:p w14:paraId="3A82E39A" w14:textId="13B19934" w:rsidR="00D10B5B" w:rsidRDefault="0059432C" w:rsidP="00684D30">
      <w:pPr>
        <w:pStyle w:val="Body-TextTx"/>
      </w:pPr>
      <w:r>
        <w:t>Renarin claimed the spren was trustworthy, but something was odd about his powers.</w:t>
      </w:r>
      <w:r w:rsidR="0004281A">
        <w:t xml:space="preserve"> </w:t>
      </w:r>
      <w:r>
        <w:t>They had managed to recruit several standard Truthwatchers</w:t>
      </w:r>
      <w:r w:rsidR="00483B1D">
        <w:t>—</w:t>
      </w:r>
      <w:r>
        <w:t>and they could create illusions like Shallan.</w:t>
      </w:r>
      <w:r w:rsidR="0004281A">
        <w:t xml:space="preserve"> </w:t>
      </w:r>
      <w:r>
        <w:t>Renarin couldn</w:t>
      </w:r>
      <w:r w:rsidR="00766B15">
        <w:t>’</w:t>
      </w:r>
      <w:r>
        <w:t>t do that.</w:t>
      </w:r>
      <w:r w:rsidR="0004281A">
        <w:t xml:space="preserve"> </w:t>
      </w:r>
      <w:r>
        <w:t>He could only summon lights, and they did strange, unnatural things sometimes</w:t>
      </w:r>
      <w:r w:rsidR="00766B15">
        <w:t>. . . .</w:t>
      </w:r>
    </w:p>
    <w:p w14:paraId="4A626B27" w14:textId="6328126C" w:rsidR="00D10B5B" w:rsidRDefault="00766B15" w:rsidP="00684D30">
      <w:pPr>
        <w:pStyle w:val="Body-TextTx"/>
      </w:pPr>
      <w:r>
        <w:t>“</w:t>
      </w:r>
      <w:r w:rsidR="0059432C">
        <w:t>So many things could still go wrong!</w:t>
      </w:r>
      <w:r>
        <w:t>”</w:t>
      </w:r>
      <w:r w:rsidR="0059432C">
        <w:t xml:space="preserve"> Falilar said, drawing Navani</w:t>
      </w:r>
      <w:r>
        <w:t>’</w:t>
      </w:r>
      <w:r w:rsidR="0059432C">
        <w:t>s attention back to the moment.</w:t>
      </w:r>
      <w:r w:rsidR="0004281A">
        <w:t xml:space="preserve"> </w:t>
      </w:r>
      <w:r>
        <w:t>“</w:t>
      </w:r>
      <w:r w:rsidR="0059432C">
        <w:t>What if we underestimated the weight this many people will add?</w:t>
      </w:r>
      <w:r w:rsidR="0004281A">
        <w:t xml:space="preserve"> </w:t>
      </w:r>
      <w:r w:rsidR="0059432C">
        <w:t>What if the strain cracks gemstones faster than we</w:t>
      </w:r>
      <w:r>
        <w:t>’</w:t>
      </w:r>
      <w:r w:rsidR="0059432C">
        <w:t>d planned?</w:t>
      </w:r>
      <w:r w:rsidR="0004281A">
        <w:t xml:space="preserve"> </w:t>
      </w:r>
      <w:r w:rsidR="0059432C">
        <w:t>The fans barely worked at all.</w:t>
      </w:r>
      <w:r w:rsidR="0004281A">
        <w:t xml:space="preserve"> </w:t>
      </w:r>
      <w:r w:rsidR="0059432C">
        <w:t>It</w:t>
      </w:r>
      <w:r>
        <w:t>’</w:t>
      </w:r>
      <w:r w:rsidR="0059432C">
        <w:t>s not a disaster, Brightness, but there</w:t>
      </w:r>
      <w:r>
        <w:t>’</w:t>
      </w:r>
      <w:r w:rsidR="0059432C">
        <w:t xml:space="preserve">s </w:t>
      </w:r>
      <w:r w:rsidR="0059432C" w:rsidRPr="00CC5738">
        <w:rPr>
          <w:rStyle w:val="itali"/>
        </w:rPr>
        <w:t>so much to worry about</w:t>
      </w:r>
      <w:r w:rsidR="0059432C" w:rsidRPr="00916B40">
        <w:rPr>
          <w:rStyle w:val="itali"/>
        </w:rPr>
        <w:t>.</w:t>
      </w:r>
      <w:r>
        <w:t>”</w:t>
      </w:r>
    </w:p>
    <w:p w14:paraId="3CB599B3" w14:textId="757376F4" w:rsidR="00D10B5B" w:rsidRDefault="0059432C" w:rsidP="00684D30">
      <w:pPr>
        <w:pStyle w:val="Body-TextTx"/>
      </w:pPr>
      <w:r>
        <w:t>He tugged at his beard again.</w:t>
      </w:r>
      <w:r w:rsidR="0004281A">
        <w:t xml:space="preserve"> </w:t>
      </w:r>
      <w:r>
        <w:t>It was a wonder he had any hairs left at this point.</w:t>
      </w:r>
    </w:p>
    <w:p w14:paraId="1DD63C66" w14:textId="6B0874AA" w:rsidR="00D10B5B" w:rsidRDefault="0059432C" w:rsidP="00684D30">
      <w:pPr>
        <w:pStyle w:val="Body-TextTx"/>
      </w:pPr>
      <w:r>
        <w:t>Navani patted his arm fondly</w:t>
      </w:r>
      <w:r w:rsidR="00483B1D">
        <w:t>—</w:t>
      </w:r>
      <w:r>
        <w:t>if Falilar didn</w:t>
      </w:r>
      <w:r w:rsidR="00766B15">
        <w:t>’</w:t>
      </w:r>
      <w:r>
        <w:t>t have something to worry about, he</w:t>
      </w:r>
      <w:r w:rsidR="00766B15">
        <w:t>’</w:t>
      </w:r>
      <w:r>
        <w:t>d go mad.</w:t>
      </w:r>
      <w:r w:rsidR="0004281A">
        <w:t xml:space="preserve"> </w:t>
      </w:r>
      <w:r w:rsidR="00766B15">
        <w:t>“</w:t>
      </w:r>
      <w:r>
        <w:t>Do a visual inspection of the gemstones.</w:t>
      </w:r>
      <w:r w:rsidR="0004281A">
        <w:t xml:space="preserve"> </w:t>
      </w:r>
      <w:r>
        <w:t>Then double-check your calculations.</w:t>
      </w:r>
      <w:r w:rsidR="00766B15">
        <w:t>”</w:t>
      </w:r>
    </w:p>
    <w:p w14:paraId="3ED7DCC3" w14:textId="13B4D337" w:rsidR="00D10B5B" w:rsidRDefault="00766B15" w:rsidP="00684D30">
      <w:pPr>
        <w:pStyle w:val="Body-TextTx"/>
      </w:pPr>
      <w:r>
        <w:t>“</w:t>
      </w:r>
      <w:r w:rsidR="0059432C">
        <w:t>Triple-check, you mean?</w:t>
      </w:r>
      <w:r>
        <w:t>”</w:t>
      </w:r>
      <w:r w:rsidR="0059432C">
        <w:t xml:space="preserve"> he said.</w:t>
      </w:r>
      <w:r w:rsidR="0004281A">
        <w:t xml:space="preserve"> </w:t>
      </w:r>
      <w:r>
        <w:t>“</w:t>
      </w:r>
      <w:r w:rsidR="0059432C">
        <w:t>Yes, I suppose.</w:t>
      </w:r>
      <w:r w:rsidR="0004281A">
        <w:t xml:space="preserve"> </w:t>
      </w:r>
      <w:r w:rsidR="0059432C">
        <w:t>Keep myself busy.</w:t>
      </w:r>
      <w:r w:rsidR="0004281A">
        <w:t xml:space="preserve"> </w:t>
      </w:r>
      <w:r w:rsidR="0059432C">
        <w:t>Stop worrying.</w:t>
      </w:r>
      <w:r>
        <w:t>”</w:t>
      </w:r>
      <w:r w:rsidR="0004281A">
        <w:t xml:space="preserve"> </w:t>
      </w:r>
      <w:r w:rsidR="0059432C">
        <w:t>He reached for his beard, then pointedly shoved his hand in the pocket of his ardent robes.</w:t>
      </w:r>
    </w:p>
    <w:p w14:paraId="7A3CF828" w14:textId="00C7BF5C" w:rsidR="00D10B5B" w:rsidRDefault="0059432C" w:rsidP="00684D30">
      <w:pPr>
        <w:pStyle w:val="Body-TextTx"/>
      </w:pPr>
      <w:r>
        <w:t xml:space="preserve">Navani </w:t>
      </w:r>
      <w:r w:rsidR="00F440C0">
        <w:t>passed</w:t>
      </w:r>
      <w:r>
        <w:t xml:space="preserve"> her checklist to another ardent, then climbed the steps to the top deck.</w:t>
      </w:r>
      <w:r w:rsidR="0004281A">
        <w:t xml:space="preserve"> </w:t>
      </w:r>
      <w:r>
        <w:t>Dalinar said he</w:t>
      </w:r>
      <w:r w:rsidR="00766B15">
        <w:t>’</w:t>
      </w:r>
      <w:r>
        <w:t>d reopen the perpendicularity soon, and she wanted to be there</w:t>
      </w:r>
      <w:r w:rsidR="00483B1D">
        <w:t>—</w:t>
      </w:r>
      <w:r>
        <w:t>her pencil poised</w:t>
      </w:r>
      <w:r w:rsidR="00483B1D">
        <w:t>—</w:t>
      </w:r>
      <w:r>
        <w:t>when he did.</w:t>
      </w:r>
    </w:p>
    <w:p w14:paraId="10091623" w14:textId="64CE4A8A" w:rsidR="00D10B5B" w:rsidRDefault="0059432C" w:rsidP="00684D30">
      <w:pPr>
        <w:pStyle w:val="Body-TextTx"/>
      </w:pPr>
      <w:r>
        <w:t>Down below, the townspeople kept clustering and looking up at the strange battle overhead.</w:t>
      </w:r>
      <w:r w:rsidR="0004281A">
        <w:t xml:space="preserve"> </w:t>
      </w:r>
      <w:r>
        <w:t xml:space="preserve">All this gawking was </w:t>
      </w:r>
      <w:r w:rsidRPr="00CC5738">
        <w:rPr>
          <w:rStyle w:val="itali"/>
        </w:rPr>
        <w:t>really</w:t>
      </w:r>
      <w:r>
        <w:t xml:space="preserve"> going to throw off the orderly boarding plan she</w:t>
      </w:r>
      <w:r w:rsidR="00766B15">
        <w:t>’</w:t>
      </w:r>
      <w:r>
        <w:t>d commissioned.</w:t>
      </w:r>
      <w:r w:rsidR="0004281A">
        <w:t xml:space="preserve"> </w:t>
      </w:r>
      <w:r>
        <w:t>Next time she</w:t>
      </w:r>
      <w:r w:rsidR="00766B15">
        <w:t>’</w:t>
      </w:r>
      <w:r>
        <w:t>d have the ardents draw up a second plan that indicated how long it might take if a battle were occur</w:t>
      </w:r>
      <w:r w:rsidR="00615801">
        <w:t>r</w:t>
      </w:r>
      <w:r>
        <w:t>ing.</w:t>
      </w:r>
    </w:p>
    <w:p w14:paraId="47A2FD14" w14:textId="27003DD9" w:rsidR="00D10B5B" w:rsidRDefault="0059432C" w:rsidP="00684D30">
      <w:pPr>
        <w:pStyle w:val="Body-TextTx"/>
      </w:pPr>
      <w:r>
        <w:t>Well, at least only the Heavenly Ones were here.</w:t>
      </w:r>
      <w:r w:rsidR="0004281A">
        <w:t xml:space="preserve"> </w:t>
      </w:r>
      <w:r>
        <w:t xml:space="preserve">They tended to ignore civilians, </w:t>
      </w:r>
      <w:r>
        <w:lastRenderedPageBreak/>
        <w:t>considering them little more than battlefield obstacles.</w:t>
      </w:r>
      <w:r w:rsidR="0004281A">
        <w:t xml:space="preserve"> </w:t>
      </w:r>
      <w:r>
        <w:t>Other groups of Fused were far more</w:t>
      </w:r>
      <w:r w:rsidR="00766B15">
        <w:t> . . .</w:t>
      </w:r>
      <w:r w:rsidR="00483B1D">
        <w:t xml:space="preserve"> </w:t>
      </w:r>
      <w:r>
        <w:t>brutal.</w:t>
      </w:r>
    </w:p>
    <w:p w14:paraId="52D3C33A" w14:textId="1465B23A" w:rsidR="00D10B5B" w:rsidRDefault="0059432C" w:rsidP="00684D30">
      <w:pPr>
        <w:pStyle w:val="Body-TextTx"/>
      </w:pPr>
      <w:r>
        <w:t>The command station was mostly empty now, all of her ardents having been recruited to comfort and guide the boarding townspeople.</w:t>
      </w:r>
      <w:r w:rsidR="0004281A">
        <w:t xml:space="preserve"> </w:t>
      </w:r>
      <w:r>
        <w:t>Only Rushu remained, absently watching the flying Windrunners with her notebook open.</w:t>
      </w:r>
    </w:p>
    <w:p w14:paraId="20F5758B" w14:textId="1BF8451E" w:rsidR="00D10B5B" w:rsidRDefault="0059432C" w:rsidP="00684D30">
      <w:pPr>
        <w:pStyle w:val="Body-TextTx"/>
      </w:pPr>
      <w:r>
        <w:t>Bother.</w:t>
      </w:r>
      <w:r w:rsidR="0004281A">
        <w:t xml:space="preserve"> </w:t>
      </w:r>
      <w:r>
        <w:t xml:space="preserve">The pretty young ardent was </w:t>
      </w:r>
      <w:r w:rsidRPr="00CC5738">
        <w:rPr>
          <w:rStyle w:val="itali"/>
        </w:rPr>
        <w:t>supposed</w:t>
      </w:r>
      <w:r>
        <w:t xml:space="preserve"> to be catalog</w:t>
      </w:r>
      <w:r w:rsidR="00615801">
        <w:t>u</w:t>
      </w:r>
      <w:r>
        <w:t>ing the town</w:t>
      </w:r>
      <w:r w:rsidR="00766B15">
        <w:t>’</w:t>
      </w:r>
      <w:r>
        <w:t>s food supplies.</w:t>
      </w:r>
      <w:r w:rsidR="0004281A">
        <w:t xml:space="preserve"> </w:t>
      </w:r>
      <w:r>
        <w:t>Rushu was brilliant, but like a sphere, she tended to shine in all directions unless carefully focused.</w:t>
      </w:r>
    </w:p>
    <w:p w14:paraId="03AB1770" w14:textId="1B6AAEEA" w:rsidR="00D10B5B" w:rsidRDefault="00766B15" w:rsidP="00684D30">
      <w:pPr>
        <w:pStyle w:val="Body-TextTx"/>
      </w:pPr>
      <w:r>
        <w:t>“</w:t>
      </w:r>
      <w:r w:rsidR="0059432C">
        <w:t>Brightness,</w:t>
      </w:r>
      <w:r>
        <w:t>”</w:t>
      </w:r>
      <w:r w:rsidR="0059432C">
        <w:t xml:space="preserve"> Rushu said as Navani walked up.</w:t>
      </w:r>
      <w:r w:rsidR="0004281A">
        <w:t xml:space="preserve"> </w:t>
      </w:r>
      <w:r>
        <w:t>“</w:t>
      </w:r>
      <w:r w:rsidR="0059432C">
        <w:t>Did you see that?</w:t>
      </w:r>
      <w:r w:rsidR="0004281A">
        <w:t xml:space="preserve"> </w:t>
      </w:r>
      <w:r w:rsidR="0059432C">
        <w:t>The Fused over there</w:t>
      </w:r>
      <w:r w:rsidR="00483B1D">
        <w:t>—</w:t>
      </w:r>
      <w:r w:rsidR="0059432C">
        <w:t>the one now fighting Highmarshal Kaladin</w:t>
      </w:r>
      <w:r w:rsidR="00483B1D">
        <w:t>—</w:t>
      </w:r>
      <w:r w:rsidR="0059432C">
        <w:t>she let one of the Windrunners go after stabbing him.</w:t>
      </w:r>
      <w:r>
        <w:t>”</w:t>
      </w:r>
    </w:p>
    <w:p w14:paraId="55AED12B" w14:textId="06D3A8EC" w:rsidR="00D10B5B" w:rsidRDefault="00766B15" w:rsidP="00684D30">
      <w:pPr>
        <w:pStyle w:val="Body-TextTx"/>
      </w:pPr>
      <w:r>
        <w:t>“</w:t>
      </w:r>
      <w:r w:rsidR="0059432C">
        <w:t>I</w:t>
      </w:r>
      <w:r>
        <w:t>’</w:t>
      </w:r>
      <w:r w:rsidR="0059432C">
        <w:t>m sure she was merely distracted by Kaladin</w:t>
      </w:r>
      <w:r>
        <w:t>’</w:t>
      </w:r>
      <w:r w:rsidR="0059432C">
        <w:t>s arrival,</w:t>
      </w:r>
      <w:r>
        <w:t>”</w:t>
      </w:r>
      <w:r w:rsidR="0059432C">
        <w:t xml:space="preserve"> Navani said, glancing toward Dalinar, who stood directly ahead.</w:t>
      </w:r>
    </w:p>
    <w:p w14:paraId="2E9B4247" w14:textId="156D5C9C" w:rsidR="00D10B5B" w:rsidRDefault="0059432C" w:rsidP="00684D30">
      <w:pPr>
        <w:pStyle w:val="Body-TextTx"/>
      </w:pPr>
      <w:r>
        <w:t>The large Horneater bridgeman had taken a position near Dalinar and was looking</w:t>
      </w:r>
      <w:r w:rsidR="0004281A">
        <w:t xml:space="preserve"> </w:t>
      </w:r>
      <w:r>
        <w:t>over some sacks of supplies that Rushu had apparently forgotten about. Navani didn</w:t>
      </w:r>
      <w:r w:rsidR="00766B15">
        <w:t>’</w:t>
      </w:r>
      <w:r>
        <w:t>t miss that his daughter</w:t>
      </w:r>
      <w:r w:rsidR="00483B1D">
        <w:t>—</w:t>
      </w:r>
      <w:r>
        <w:t>the Shardbearer</w:t>
      </w:r>
      <w:r w:rsidR="00483B1D">
        <w:t>—</w:t>
      </w:r>
      <w:r>
        <w:t>was standing very close as well.</w:t>
      </w:r>
      <w:r w:rsidR="0004281A">
        <w:t xml:space="preserve"> </w:t>
      </w:r>
      <w:r>
        <w:t>Kaladin had been promoted beyond being a simple bodyguard, but he did tend to keep an eye out for Dalinar regardless.</w:t>
      </w:r>
      <w:r w:rsidR="0004281A">
        <w:t xml:space="preserve"> </w:t>
      </w:r>
      <w:r>
        <w:t>Almighty bless him for it.</w:t>
      </w:r>
    </w:p>
    <w:p w14:paraId="154A679A" w14:textId="598F4D4C" w:rsidR="00D10B5B" w:rsidRDefault="00766B15" w:rsidP="00684D30">
      <w:pPr>
        <w:pStyle w:val="Body-TextTx"/>
      </w:pPr>
      <w:r>
        <w:t>“</w:t>
      </w:r>
      <w:r w:rsidR="0059432C">
        <w:t>Brightness,</w:t>
      </w:r>
      <w:r>
        <w:t>”</w:t>
      </w:r>
      <w:r w:rsidR="0059432C">
        <w:t xml:space="preserve"> Rushu said, </w:t>
      </w:r>
      <w:r>
        <w:t>“</w:t>
      </w:r>
      <w:r w:rsidR="0059432C">
        <w:t xml:space="preserve">I </w:t>
      </w:r>
      <w:r w:rsidR="0059432C" w:rsidRPr="00CC5738">
        <w:rPr>
          <w:rStyle w:val="itali"/>
        </w:rPr>
        <w:t>swear</w:t>
      </w:r>
      <w:r w:rsidR="0059432C">
        <w:t xml:space="preserve"> there is something odd about this battle.</w:t>
      </w:r>
      <w:r w:rsidR="0004281A">
        <w:t xml:space="preserve"> </w:t>
      </w:r>
      <w:r w:rsidR="0059432C">
        <w:t>Too many of the Windrunners are idling about, not fighting.</w:t>
      </w:r>
      <w:r>
        <w:t>”</w:t>
      </w:r>
    </w:p>
    <w:p w14:paraId="62752F33" w14:textId="2DF86FFE" w:rsidR="00D10B5B" w:rsidRDefault="00766B15" w:rsidP="00684D30">
      <w:pPr>
        <w:pStyle w:val="Body-TextTx"/>
      </w:pPr>
      <w:r>
        <w:t>“</w:t>
      </w:r>
      <w:r w:rsidR="0059432C">
        <w:t>Reserves, Rushu,</w:t>
      </w:r>
      <w:r>
        <w:t>”</w:t>
      </w:r>
      <w:r w:rsidR="0059432C">
        <w:t xml:space="preserve"> Navani said.</w:t>
      </w:r>
      <w:r w:rsidR="0004281A">
        <w:t xml:space="preserve"> </w:t>
      </w:r>
      <w:r>
        <w:t>“</w:t>
      </w:r>
      <w:r w:rsidR="0059432C">
        <w:t>Come, let my husband worry about tactics.</w:t>
      </w:r>
      <w:r w:rsidR="0004281A">
        <w:t xml:space="preserve"> </w:t>
      </w:r>
      <w:r w:rsidR="0059432C">
        <w:t>We have another duty.</w:t>
      </w:r>
      <w:r>
        <w:t>”</w:t>
      </w:r>
    </w:p>
    <w:p w14:paraId="44A09078" w14:textId="1ACAD07E" w:rsidR="00D10B5B" w:rsidRDefault="0059432C" w:rsidP="00684D30">
      <w:pPr>
        <w:pStyle w:val="Body-TextTx"/>
      </w:pPr>
      <w:r>
        <w:t xml:space="preserve">Rushu sighed, but did as asked, tucking her notebook under her arm and accompanying </w:t>
      </w:r>
      <w:r>
        <w:lastRenderedPageBreak/>
        <w:t>Navani.</w:t>
      </w:r>
      <w:r w:rsidR="0004281A">
        <w:t xml:space="preserve"> </w:t>
      </w:r>
      <w:r>
        <w:t>Dalinar stood with his hands clasped behind his back, watching the fighting.</w:t>
      </w:r>
      <w:r w:rsidR="0004281A">
        <w:t xml:space="preserve"> </w:t>
      </w:r>
      <w:r>
        <w:t>As Navani had hoped, he relaxed his posture, then brought his hands to the sides</w:t>
      </w:r>
      <w:r w:rsidR="00483B1D">
        <w:t>—</w:t>
      </w:r>
      <w:r>
        <w:t>as if gripping some unseen fabric.</w:t>
      </w:r>
    </w:p>
    <w:p w14:paraId="5ED3165F" w14:textId="75C8D7FF" w:rsidR="00D10B5B" w:rsidRDefault="0059432C" w:rsidP="00684D30">
      <w:pPr>
        <w:pStyle w:val="Body-TextTx"/>
      </w:pPr>
      <w:r>
        <w:t>He pulled his hands together, and the perpendicularity opened as a burst of light.</w:t>
      </w:r>
      <w:r w:rsidR="0004281A">
        <w:t xml:space="preserve"> </w:t>
      </w:r>
      <w:r>
        <w:t>Gloryspren, like golden spheres, began to spiral around him.</w:t>
      </w:r>
      <w:r w:rsidR="0004281A">
        <w:t xml:space="preserve"> </w:t>
      </w:r>
      <w:r>
        <w:t>Navani got a better glimpse of Shadesmar this time.</w:t>
      </w:r>
      <w:r w:rsidR="0004281A">
        <w:t xml:space="preserve"> </w:t>
      </w:r>
      <w:r>
        <w:t xml:space="preserve">And again she heard that </w:t>
      </w:r>
      <w:r w:rsidRPr="00CC5738">
        <w:rPr>
          <w:rStyle w:val="itali"/>
        </w:rPr>
        <w:t>tone</w:t>
      </w:r>
      <w:r w:rsidRPr="00916B40">
        <w:rPr>
          <w:rStyle w:val="itali"/>
        </w:rPr>
        <w:t>.</w:t>
      </w:r>
      <w:r w:rsidR="0004281A">
        <w:t xml:space="preserve"> </w:t>
      </w:r>
      <w:r>
        <w:t>That was new, wasn</w:t>
      </w:r>
      <w:r w:rsidR="00766B15">
        <w:t>’</w:t>
      </w:r>
      <w:r>
        <w:t>t it?</w:t>
      </w:r>
      <w:r w:rsidR="0004281A">
        <w:t xml:space="preserve"> </w:t>
      </w:r>
      <w:r>
        <w:t>Though she didn</w:t>
      </w:r>
      <w:r w:rsidR="00766B15">
        <w:t>’</w:t>
      </w:r>
      <w:r>
        <w:t>t consider herself talented at drawing</w:t>
      </w:r>
      <w:r w:rsidR="00483B1D">
        <w:t>—</w:t>
      </w:r>
      <w:r>
        <w:t>at least not compared to a master like Shallan</w:t>
      </w:r>
      <w:r w:rsidR="00483B1D">
        <w:t>—</w:t>
      </w:r>
      <w:r>
        <w:t>she sketched what she saw, trying to capture an image of that place with the strange sun over a sea of beads.</w:t>
      </w:r>
      <w:r w:rsidR="0004281A">
        <w:t xml:space="preserve"> </w:t>
      </w:r>
      <w:r>
        <w:t>She could visit it in person if she wished, using the Oathgates</w:t>
      </w:r>
      <w:r w:rsidR="00483B1D">
        <w:t>—</w:t>
      </w:r>
      <w:r>
        <w:t>but something felt different about these visions.</w:t>
      </w:r>
    </w:p>
    <w:p w14:paraId="630E1EFD" w14:textId="5375152A" w:rsidR="00D10B5B" w:rsidRDefault="00766B15" w:rsidP="00684D30">
      <w:pPr>
        <w:pStyle w:val="Body-TextTx"/>
      </w:pPr>
      <w:r>
        <w:t>“</w:t>
      </w:r>
      <w:r w:rsidR="0059432C">
        <w:t>What did you see?</w:t>
      </w:r>
      <w:r>
        <w:t>”</w:t>
      </w:r>
      <w:r w:rsidR="0059432C">
        <w:t xml:space="preserve"> she asked Rushu.</w:t>
      </w:r>
    </w:p>
    <w:p w14:paraId="2FC7C001" w14:textId="3D4C4410" w:rsidR="00D10B5B" w:rsidRDefault="00766B15" w:rsidP="00684D30">
      <w:pPr>
        <w:pStyle w:val="Body-TextTx"/>
      </w:pPr>
      <w:r>
        <w:t>“</w:t>
      </w:r>
      <w:r w:rsidR="0059432C">
        <w:t>I didn</w:t>
      </w:r>
      <w:r>
        <w:t>’</w:t>
      </w:r>
      <w:r w:rsidR="0059432C">
        <w:t>t see anything, Brightness,</w:t>
      </w:r>
      <w:r>
        <w:t>”</w:t>
      </w:r>
      <w:r w:rsidR="0059432C">
        <w:t xml:space="preserve"> Rushu said.</w:t>
      </w:r>
      <w:r w:rsidR="0004281A">
        <w:t xml:space="preserve"> </w:t>
      </w:r>
      <w:r>
        <w:t>“</w:t>
      </w:r>
      <w:r w:rsidR="0059432C">
        <w:t>But</w:t>
      </w:r>
      <w:r>
        <w:t> . . .</w:t>
      </w:r>
      <w:r w:rsidR="00483B1D">
        <w:t xml:space="preserve"> </w:t>
      </w:r>
      <w:r w:rsidR="0059432C">
        <w:t>I felt something.</w:t>
      </w:r>
      <w:r w:rsidR="0004281A">
        <w:t xml:space="preserve"> </w:t>
      </w:r>
      <w:r w:rsidR="0059432C">
        <w:t xml:space="preserve">Like a pulse, a powerful </w:t>
      </w:r>
      <w:r w:rsidR="0059432C" w:rsidRPr="00CC5738">
        <w:rPr>
          <w:rStyle w:val="itali"/>
        </w:rPr>
        <w:t>thump</w:t>
      </w:r>
      <w:r w:rsidR="0059432C" w:rsidRPr="00916B40">
        <w:rPr>
          <w:rStyle w:val="itali"/>
        </w:rPr>
        <w:t>.</w:t>
      </w:r>
      <w:r w:rsidR="0004281A">
        <w:t xml:space="preserve"> </w:t>
      </w:r>
      <w:r w:rsidR="0059432C">
        <w:t>For a moment I felt as if I were falling into eternity</w:t>
      </w:r>
      <w:r>
        <w:t>. . . .”</w:t>
      </w:r>
    </w:p>
    <w:p w14:paraId="1D1DB604" w14:textId="3090E037" w:rsidR="00D10B5B" w:rsidRDefault="00766B15" w:rsidP="00684D30">
      <w:pPr>
        <w:pStyle w:val="Body-TextTx"/>
      </w:pPr>
      <w:r>
        <w:t>“</w:t>
      </w:r>
      <w:r w:rsidR="0059432C">
        <w:t>Write that down,</w:t>
      </w:r>
      <w:r>
        <w:t>”</w:t>
      </w:r>
      <w:r w:rsidR="0059432C">
        <w:t xml:space="preserve"> Navani said.</w:t>
      </w:r>
      <w:r w:rsidR="0004281A">
        <w:t xml:space="preserve"> </w:t>
      </w:r>
      <w:r>
        <w:t>“</w:t>
      </w:r>
      <w:r w:rsidR="0059432C">
        <w:t>Capture it.</w:t>
      </w:r>
      <w:r>
        <w:t>”</w:t>
      </w:r>
    </w:p>
    <w:p w14:paraId="17DC6E27" w14:textId="441B4B2E" w:rsidR="00D10B5B" w:rsidRDefault="00766B15" w:rsidP="00684D30">
      <w:pPr>
        <w:pStyle w:val="Body-TextTx"/>
      </w:pPr>
      <w:r>
        <w:t>“</w:t>
      </w:r>
      <w:r w:rsidR="0059432C">
        <w:t>Very well,</w:t>
      </w:r>
      <w:r>
        <w:t>”</w:t>
      </w:r>
      <w:r w:rsidR="0059432C">
        <w:t xml:space="preserve"> Rushu said, opening her notebook again.</w:t>
      </w:r>
      <w:r w:rsidR="0004281A">
        <w:t xml:space="preserve"> </w:t>
      </w:r>
      <w:r w:rsidR="0059432C">
        <w:t>She glanced up as Kaladin skimmed the deck overhead, dangerously close, following one of the Fused.</w:t>
      </w:r>
    </w:p>
    <w:p w14:paraId="7E7A9891" w14:textId="450774A1" w:rsidR="00D10B5B" w:rsidRDefault="00766B15" w:rsidP="00684D30">
      <w:pPr>
        <w:pStyle w:val="Body-TextTx"/>
      </w:pPr>
      <w:r>
        <w:t>“</w:t>
      </w:r>
      <w:r w:rsidR="0059432C">
        <w:t>Focus, Rushu,</w:t>
      </w:r>
      <w:r>
        <w:t>”</w:t>
      </w:r>
      <w:r w:rsidR="0059432C">
        <w:t xml:space="preserve"> Navani said.</w:t>
      </w:r>
    </w:p>
    <w:p w14:paraId="403C010A" w14:textId="7468136A" w:rsidR="00D10B5B" w:rsidRDefault="00766B15" w:rsidP="00684D30">
      <w:pPr>
        <w:pStyle w:val="Body-TextTx"/>
      </w:pPr>
      <w:r>
        <w:t>“</w:t>
      </w:r>
      <w:r w:rsidR="0059432C">
        <w:t>If you wish depictions or descriptions of Shadesmar,</w:t>
      </w:r>
      <w:r>
        <w:t>”</w:t>
      </w:r>
      <w:r w:rsidR="0059432C">
        <w:t xml:space="preserve"> Rushu said, </w:t>
      </w:r>
      <w:r>
        <w:t>“</w:t>
      </w:r>
      <w:r w:rsidR="0059432C">
        <w:t>Queen Jasnah has released journals of her travels there.</w:t>
      </w:r>
      <w:r>
        <w:t>”</w:t>
      </w:r>
    </w:p>
    <w:p w14:paraId="5900BAF7" w14:textId="41531570" w:rsidR="00D10B5B" w:rsidRDefault="00766B15" w:rsidP="00684D30">
      <w:pPr>
        <w:pStyle w:val="Body-TextTx"/>
      </w:pPr>
      <w:r>
        <w:t>“</w:t>
      </w:r>
      <w:r w:rsidR="0059432C">
        <w:t>I</w:t>
      </w:r>
      <w:r>
        <w:t>’</w:t>
      </w:r>
      <w:r w:rsidR="0059432C">
        <w:t>m well aware,</w:t>
      </w:r>
      <w:r>
        <w:t>”</w:t>
      </w:r>
      <w:r w:rsidR="0059432C">
        <w:t xml:space="preserve"> Navani said, still drawing.</w:t>
      </w:r>
      <w:r w:rsidR="0004281A">
        <w:t xml:space="preserve"> </w:t>
      </w:r>
      <w:r>
        <w:t>“</w:t>
      </w:r>
      <w:r w:rsidR="0059432C">
        <w:t>And I</w:t>
      </w:r>
      <w:r>
        <w:t>’</w:t>
      </w:r>
      <w:r w:rsidR="0059432C">
        <w:t>ve read the journals.</w:t>
      </w:r>
      <w:r>
        <w:t>”</w:t>
      </w:r>
      <w:r w:rsidR="0004281A">
        <w:t xml:space="preserve"> </w:t>
      </w:r>
      <w:r w:rsidR="0059432C">
        <w:t>The ones Jasnah would give her, anyway.</w:t>
      </w:r>
      <w:r w:rsidR="0004281A">
        <w:t xml:space="preserve"> </w:t>
      </w:r>
      <w:r w:rsidR="0059432C">
        <w:t>Storming woman.</w:t>
      </w:r>
    </w:p>
    <w:p w14:paraId="0C1189DF" w14:textId="6C846003" w:rsidR="00D10B5B" w:rsidRDefault="00766B15" w:rsidP="00684D30">
      <w:pPr>
        <w:pStyle w:val="Body-TextTx"/>
      </w:pPr>
      <w:r>
        <w:t>“</w:t>
      </w:r>
      <w:r w:rsidR="0059432C">
        <w:t>Then why do you need my depiction of it?</w:t>
      </w:r>
      <w:r>
        <w:t>”</w:t>
      </w:r>
      <w:r w:rsidR="0059432C">
        <w:t xml:space="preserve"> Rushu asked.</w:t>
      </w:r>
    </w:p>
    <w:p w14:paraId="17E2F852" w14:textId="23B5FC56" w:rsidR="00D10B5B" w:rsidRDefault="00766B15" w:rsidP="00684D30">
      <w:pPr>
        <w:pStyle w:val="Body-TextTx"/>
      </w:pPr>
      <w:r>
        <w:t>“</w:t>
      </w:r>
      <w:r w:rsidR="0059432C">
        <w:t>We</w:t>
      </w:r>
      <w:r>
        <w:t>’</w:t>
      </w:r>
      <w:r w:rsidR="0059432C">
        <w:t>re looking for something else,</w:t>
      </w:r>
      <w:r>
        <w:t>”</w:t>
      </w:r>
      <w:r w:rsidR="0059432C">
        <w:t xml:space="preserve"> Navani said, glancing at Dalinar</w:t>
      </w:r>
      <w:r w:rsidR="00483B1D">
        <w:t>—</w:t>
      </w:r>
      <w:r w:rsidR="0059432C">
        <w:t xml:space="preserve">then shielding her </w:t>
      </w:r>
      <w:r w:rsidR="0059432C">
        <w:lastRenderedPageBreak/>
        <w:t>watering eyes.</w:t>
      </w:r>
      <w:r w:rsidR="0004281A">
        <w:t xml:space="preserve"> </w:t>
      </w:r>
      <w:r w:rsidR="0059432C">
        <w:t>She blinked, then waved for Rushu to follow her to withdraw back to the nearby command post.</w:t>
      </w:r>
      <w:r w:rsidR="0004281A">
        <w:t xml:space="preserve"> </w:t>
      </w:r>
      <w:r>
        <w:t>“</w:t>
      </w:r>
      <w:r w:rsidR="0059432C">
        <w:t>There</w:t>
      </w:r>
      <w:r>
        <w:t>’</w:t>
      </w:r>
      <w:r w:rsidR="0059432C">
        <w:t>s someplace beyond Shadesmar, a place where Dalinar gets this power.</w:t>
      </w:r>
      <w:r w:rsidR="0004281A">
        <w:t xml:space="preserve"> </w:t>
      </w:r>
      <w:r w:rsidR="0059432C">
        <w:t xml:space="preserve">Once long ago, the </w:t>
      </w:r>
      <w:r w:rsidR="00F13D0A">
        <w:t>t</w:t>
      </w:r>
      <w:r w:rsidR="0059432C">
        <w:t>ower was maintained by a Bondsmith like my husband</w:t>
      </w:r>
      <w:r w:rsidR="00483B1D">
        <w:t>—</w:t>
      </w:r>
      <w:r w:rsidR="0059432C">
        <w:t xml:space="preserve">and from what the spren have said, I conclude that the tower got </w:t>
      </w:r>
      <w:r w:rsidR="0059432C" w:rsidRPr="00CC5738">
        <w:rPr>
          <w:rStyle w:val="itali"/>
        </w:rPr>
        <w:t>its</w:t>
      </w:r>
      <w:r w:rsidR="0059432C">
        <w:t xml:space="preserve"> power from that place beyond Shadesmar as well.</w:t>
      </w:r>
      <w:r>
        <w:t>”</w:t>
      </w:r>
    </w:p>
    <w:p w14:paraId="795D2020" w14:textId="12A09C7A" w:rsidR="00D10B5B" w:rsidRDefault="00766B15" w:rsidP="00684D30">
      <w:pPr>
        <w:pStyle w:val="Body-TextTx"/>
      </w:pPr>
      <w:r>
        <w:t>“</w:t>
      </w:r>
      <w:r w:rsidR="0059432C">
        <w:t>You</w:t>
      </w:r>
      <w:r>
        <w:t>’</w:t>
      </w:r>
      <w:r w:rsidR="0059432C">
        <w:t>re still worrying about that, Brightness?</w:t>
      </w:r>
      <w:r>
        <w:t>”</w:t>
      </w:r>
      <w:r w:rsidR="0004281A">
        <w:t xml:space="preserve"> </w:t>
      </w:r>
      <w:r w:rsidR="0059432C">
        <w:t>Rushu pursed her lips.</w:t>
      </w:r>
      <w:r w:rsidR="0004281A">
        <w:t xml:space="preserve"> </w:t>
      </w:r>
      <w:r>
        <w:t>“</w:t>
      </w:r>
      <w:r w:rsidR="0059432C">
        <w:t>It</w:t>
      </w:r>
      <w:r>
        <w:t>’</w:t>
      </w:r>
      <w:r w:rsidR="0059432C">
        <w:t>s not your fault we haven</w:t>
      </w:r>
      <w:r>
        <w:t>’</w:t>
      </w:r>
      <w:r w:rsidR="0059432C">
        <w:t>t decoded the tower</w:t>
      </w:r>
      <w:r>
        <w:t>’</w:t>
      </w:r>
      <w:r w:rsidR="0059432C">
        <w:t>s secrets.</w:t>
      </w:r>
      <w:r w:rsidR="0004281A">
        <w:t xml:space="preserve"> </w:t>
      </w:r>
      <w:r w:rsidR="0059432C">
        <w:t>It</w:t>
      </w:r>
      <w:r>
        <w:t>’</w:t>
      </w:r>
      <w:r w:rsidR="0059432C">
        <w:t>s a puzzle one woman</w:t>
      </w:r>
      <w:r w:rsidR="00483B1D">
        <w:t>—</w:t>
      </w:r>
      <w:r w:rsidR="0059432C">
        <w:t>or an army of women</w:t>
      </w:r>
      <w:r w:rsidR="00483B1D">
        <w:t>—</w:t>
      </w:r>
      <w:r w:rsidR="0059432C">
        <w:t>can</w:t>
      </w:r>
      <w:r>
        <w:t>’</w:t>
      </w:r>
      <w:r w:rsidR="0059432C">
        <w:t>t be expected to unlock after only a year.</w:t>
      </w:r>
      <w:r>
        <w:t>”</w:t>
      </w:r>
    </w:p>
    <w:p w14:paraId="04A670A0" w14:textId="2884714C" w:rsidR="00D10B5B" w:rsidRDefault="0059432C" w:rsidP="00684D30">
      <w:pPr>
        <w:pStyle w:val="Body-TextTx"/>
      </w:pPr>
      <w:r>
        <w:t>Navani winced.</w:t>
      </w:r>
      <w:r w:rsidR="0004281A">
        <w:t xml:space="preserve"> </w:t>
      </w:r>
      <w:r>
        <w:t>Was she truly that transparent?</w:t>
      </w:r>
      <w:r w:rsidR="0004281A">
        <w:t xml:space="preserve"> </w:t>
      </w:r>
      <w:r w:rsidR="00766B15">
        <w:t>“</w:t>
      </w:r>
      <w:r>
        <w:t>This is about more than the tower, Rushu,</w:t>
      </w:r>
      <w:r w:rsidR="00766B15">
        <w:t>”</w:t>
      </w:r>
      <w:r>
        <w:t xml:space="preserve"> Navani said.</w:t>
      </w:r>
      <w:r w:rsidR="0004281A">
        <w:t xml:space="preserve"> </w:t>
      </w:r>
      <w:r w:rsidR="00766B15">
        <w:t>“</w:t>
      </w:r>
      <w:r>
        <w:t>Everyone is praising the effectiveness of this ship.</w:t>
      </w:r>
      <w:r w:rsidR="0004281A">
        <w:t xml:space="preserve"> </w:t>
      </w:r>
      <w:r>
        <w:t>Brightlord Kmakl is imagining entire fleets of airships blotting out the sun.</w:t>
      </w:r>
      <w:r w:rsidR="0004281A">
        <w:t xml:space="preserve"> </w:t>
      </w:r>
      <w:r>
        <w:t>Dalinar speaks of moving tens of thousands of troops in an assault on Kholinar.</w:t>
      </w:r>
      <w:r w:rsidR="0004281A">
        <w:t xml:space="preserve"> </w:t>
      </w:r>
      <w:r>
        <w:t>I don</w:t>
      </w:r>
      <w:r w:rsidR="00766B15">
        <w:t>’</w:t>
      </w:r>
      <w:r>
        <w:t>t think either of them realistically understand</w:t>
      </w:r>
      <w:r w:rsidR="00E543C6">
        <w:t>s</w:t>
      </w:r>
      <w:r>
        <w:t xml:space="preserve"> how much </w:t>
      </w:r>
      <w:r w:rsidRPr="00CC5738">
        <w:rPr>
          <w:rStyle w:val="itali"/>
        </w:rPr>
        <w:t>work</w:t>
      </w:r>
      <w:r>
        <w:t xml:space="preserve"> goes into keeping this one ship in the air.</w:t>
      </w:r>
      <w:r w:rsidR="00766B15">
        <w:t>”</w:t>
      </w:r>
    </w:p>
    <w:p w14:paraId="003B6D7D" w14:textId="153140D3" w:rsidR="00D10B5B" w:rsidRDefault="00766B15" w:rsidP="00684D30">
      <w:pPr>
        <w:pStyle w:val="Body-TextTx"/>
      </w:pPr>
      <w:r>
        <w:t>“</w:t>
      </w:r>
      <w:r w:rsidR="0059432C">
        <w:t>Hundreds of laborers in Urithiru turning winches to raise and lower the ship,</w:t>
      </w:r>
      <w:r>
        <w:t>”</w:t>
      </w:r>
      <w:r w:rsidR="0059432C">
        <w:t xml:space="preserve"> Rushu said, with a nod.</w:t>
      </w:r>
      <w:r w:rsidR="0004281A">
        <w:t xml:space="preserve"> </w:t>
      </w:r>
      <w:r>
        <w:t>“</w:t>
      </w:r>
      <w:r w:rsidR="0059432C">
        <w:t>Dozens of chulls used to move it laterally.</w:t>
      </w:r>
      <w:r w:rsidR="0004281A">
        <w:t xml:space="preserve"> </w:t>
      </w:r>
      <w:r w:rsidR="0059432C">
        <w:t>Thousands of fabrials to facilitate both</w:t>
      </w:r>
      <w:r w:rsidR="00483B1D">
        <w:t>—</w:t>
      </w:r>
      <w:r w:rsidR="0059432C">
        <w:t>all needing to be perpetually reinfused.</w:t>
      </w:r>
      <w:r w:rsidR="0004281A">
        <w:t xml:space="preserve"> </w:t>
      </w:r>
      <w:r w:rsidR="0059432C">
        <w:t>Careful synchronization via a half dozen spanreeds to coordinate maneuvers.</w:t>
      </w:r>
      <w:r w:rsidR="0004281A">
        <w:t xml:space="preserve"> </w:t>
      </w:r>
      <w:r w:rsidR="0059432C">
        <w:t>Yes, it is highly improbable we could field more than two or three of these vessels.</w:t>
      </w:r>
      <w:r>
        <w:t>”</w:t>
      </w:r>
    </w:p>
    <w:p w14:paraId="02E41334" w14:textId="28BD9A5A" w:rsidR="00D10B5B" w:rsidRDefault="00766B15" w:rsidP="00684D30">
      <w:pPr>
        <w:pStyle w:val="Body-TextTx"/>
      </w:pPr>
      <w:r>
        <w:t>“</w:t>
      </w:r>
      <w:r w:rsidR="0059432C">
        <w:t>Unless,</w:t>
      </w:r>
      <w:r>
        <w:t>”</w:t>
      </w:r>
      <w:r w:rsidR="0059432C">
        <w:t xml:space="preserve"> Navani said, stabbing her finger at her notes, </w:t>
      </w:r>
      <w:r>
        <w:t>“</w:t>
      </w:r>
      <w:r w:rsidR="0059432C">
        <w:t>we discover how the ancients made the tower work.</w:t>
      </w:r>
      <w:r w:rsidR="0004281A">
        <w:t xml:space="preserve"> </w:t>
      </w:r>
      <w:r w:rsidR="0059432C">
        <w:t>If we knew that secret, Rushu, we would not only be able to restore Urithiru</w:t>
      </w:r>
      <w:r w:rsidR="00483B1D">
        <w:t>—</w:t>
      </w:r>
      <w:r w:rsidR="0059432C">
        <w:t>we might be able to power these airships.</w:t>
      </w:r>
      <w:r w:rsidR="0004281A">
        <w:t xml:space="preserve"> </w:t>
      </w:r>
      <w:r w:rsidR="0059432C">
        <w:t>We might be able to create fabrials beyond what anyone has ever imagined.</w:t>
      </w:r>
      <w:r>
        <w:t>”</w:t>
      </w:r>
    </w:p>
    <w:p w14:paraId="02C16D9D" w14:textId="6F7E50D0" w:rsidR="00D10B5B" w:rsidRDefault="0059432C" w:rsidP="00684D30">
      <w:pPr>
        <w:pStyle w:val="Body-TextTx"/>
      </w:pPr>
      <w:r>
        <w:t>Rushu cocked her head.</w:t>
      </w:r>
      <w:r w:rsidR="0004281A">
        <w:t xml:space="preserve"> </w:t>
      </w:r>
      <w:r w:rsidR="00766B15">
        <w:t>“</w:t>
      </w:r>
      <w:r>
        <w:t>Neat,</w:t>
      </w:r>
      <w:r w:rsidR="00766B15">
        <w:t>”</w:t>
      </w:r>
      <w:r>
        <w:t xml:space="preserve"> she said.</w:t>
      </w:r>
      <w:r w:rsidR="0004281A">
        <w:t xml:space="preserve"> </w:t>
      </w:r>
      <w:r w:rsidR="00766B15">
        <w:t>“</w:t>
      </w:r>
      <w:r>
        <w:t>I</w:t>
      </w:r>
      <w:r w:rsidR="00766B15">
        <w:t>’</w:t>
      </w:r>
      <w:r>
        <w:t>ll write down my thoughts.</w:t>
      </w:r>
      <w:r w:rsidR="00766B15">
        <w:t>”</w:t>
      </w:r>
    </w:p>
    <w:p w14:paraId="5196D8F8" w14:textId="1A4DCF6C" w:rsidR="00D10B5B" w:rsidRDefault="00766B15" w:rsidP="00684D30">
      <w:pPr>
        <w:pStyle w:val="Body-TextTx"/>
      </w:pPr>
      <w:r>
        <w:lastRenderedPageBreak/>
        <w:t>“</w:t>
      </w:r>
      <w:r w:rsidR="0059432C">
        <w:t>That</w:t>
      </w:r>
      <w:r>
        <w:t>’</w:t>
      </w:r>
      <w:r w:rsidR="0059432C">
        <w:t>s all</w:t>
      </w:r>
      <w:r w:rsidR="00343996">
        <w:t>?</w:t>
      </w:r>
      <w:r w:rsidR="0004281A">
        <w:t xml:space="preserve"> </w:t>
      </w:r>
      <w:r w:rsidR="0059432C">
        <w:t>Just</w:t>
      </w:r>
      <w:r>
        <w:t> . . .</w:t>
      </w:r>
      <w:r w:rsidR="00483B1D">
        <w:t xml:space="preserve"> </w:t>
      </w:r>
      <w:r>
        <w:t>‘</w:t>
      </w:r>
      <w:r w:rsidR="0059432C">
        <w:t>neat</w:t>
      </w:r>
      <w:r>
        <w:t>’</w:t>
      </w:r>
      <w:r w:rsidR="0059432C">
        <w:t>?</w:t>
      </w:r>
      <w:r>
        <w:t>”</w:t>
      </w:r>
    </w:p>
    <w:p w14:paraId="230E7DD8" w14:textId="4A923C77" w:rsidR="00D10B5B" w:rsidRDefault="00766B15" w:rsidP="00684D30">
      <w:pPr>
        <w:pStyle w:val="Body-TextTx"/>
      </w:pPr>
      <w:r>
        <w:t>“</w:t>
      </w:r>
      <w:r w:rsidR="0059432C">
        <w:t>I like big ideas, Brightness.</w:t>
      </w:r>
      <w:r w:rsidR="0004281A">
        <w:t xml:space="preserve"> </w:t>
      </w:r>
      <w:r w:rsidR="0059432C">
        <w:t>Keeps my job from getting boring.</w:t>
      </w:r>
      <w:r>
        <w:t>”</w:t>
      </w:r>
      <w:r w:rsidR="0004281A">
        <w:t xml:space="preserve"> </w:t>
      </w:r>
      <w:r w:rsidR="0059432C">
        <w:t>She glanced to the side.</w:t>
      </w:r>
      <w:r w:rsidR="0004281A">
        <w:t xml:space="preserve"> </w:t>
      </w:r>
      <w:r>
        <w:t>“</w:t>
      </w:r>
      <w:r w:rsidR="0059432C">
        <w:t>But I still think it</w:t>
      </w:r>
      <w:r>
        <w:t>’</w:t>
      </w:r>
      <w:r w:rsidR="0059432C">
        <w:t>s odd how many Windrunners are standing around.</w:t>
      </w:r>
      <w:r>
        <w:t>”</w:t>
      </w:r>
    </w:p>
    <w:p w14:paraId="7DFE9E3B" w14:textId="19FBE485" w:rsidR="00D10B5B" w:rsidRDefault="00766B15" w:rsidP="00684D30">
      <w:pPr>
        <w:pStyle w:val="Body-TextTx"/>
      </w:pPr>
      <w:r>
        <w:t>“</w:t>
      </w:r>
      <w:r w:rsidR="0059432C">
        <w:t>Rushu,</w:t>
      </w:r>
      <w:r>
        <w:t>”</w:t>
      </w:r>
      <w:r w:rsidR="0059432C">
        <w:t xml:space="preserve"> Navani said, rubbing her forehead.</w:t>
      </w:r>
      <w:r w:rsidR="0004281A">
        <w:t xml:space="preserve"> </w:t>
      </w:r>
      <w:r>
        <w:t>“</w:t>
      </w:r>
      <w:r w:rsidR="0059432C">
        <w:t>Do try to focus.</w:t>
      </w:r>
      <w:r>
        <w:t>”</w:t>
      </w:r>
    </w:p>
    <w:p w14:paraId="2C094AAD" w14:textId="3F8FF302" w:rsidR="00D10B5B" w:rsidRDefault="00766B15" w:rsidP="00684D30">
      <w:pPr>
        <w:pStyle w:val="Body-TextTx"/>
      </w:pPr>
      <w:r>
        <w:t>“</w:t>
      </w:r>
      <w:r w:rsidR="0059432C">
        <w:t>Well, I do try.</w:t>
      </w:r>
      <w:r w:rsidR="0004281A">
        <w:t xml:space="preserve"> </w:t>
      </w:r>
      <w:r w:rsidR="0059432C">
        <w:t>I simply fail.</w:t>
      </w:r>
      <w:r w:rsidR="0004281A">
        <w:t xml:space="preserve"> </w:t>
      </w:r>
      <w:r w:rsidR="0059432C">
        <w:t>Like that fellow over there?</w:t>
      </w:r>
      <w:r w:rsidR="0004281A">
        <w:t xml:space="preserve"> </w:t>
      </w:r>
      <w:r w:rsidR="0059432C">
        <w:t>What</w:t>
      </w:r>
      <w:r>
        <w:t>’</w:t>
      </w:r>
      <w:r w:rsidR="0059432C">
        <w:t>s he doing?</w:t>
      </w:r>
      <w:r w:rsidR="0004281A">
        <w:t xml:space="preserve"> </w:t>
      </w:r>
      <w:r w:rsidR="0059432C">
        <w:t>Not guarding the ship.</w:t>
      </w:r>
      <w:r w:rsidR="0004281A">
        <w:t xml:space="preserve"> </w:t>
      </w:r>
      <w:r w:rsidR="0059432C">
        <w:t>Not helping with the refugees.</w:t>
      </w:r>
      <w:r w:rsidR="0004281A">
        <w:t xml:space="preserve"> </w:t>
      </w:r>
      <w:r w:rsidR="0059432C">
        <w:t>Shouldn</w:t>
      </w:r>
      <w:r>
        <w:t>’</w:t>
      </w:r>
      <w:r w:rsidR="0059432C">
        <w:t>t he be fighting?</w:t>
      </w:r>
      <w:r>
        <w:t>”</w:t>
      </w:r>
    </w:p>
    <w:p w14:paraId="7B829175" w14:textId="1BE23ADD" w:rsidR="00D10B5B" w:rsidRDefault="00766B15" w:rsidP="00684D30">
      <w:pPr>
        <w:pStyle w:val="Body-TextTx"/>
      </w:pPr>
      <w:r>
        <w:t>“</w:t>
      </w:r>
      <w:r w:rsidR="0059432C">
        <w:t>He</w:t>
      </w:r>
      <w:r>
        <w:t>’</w:t>
      </w:r>
      <w:r w:rsidR="0059432C">
        <w:t>s probably a scout,</w:t>
      </w:r>
      <w:r>
        <w:t>”</w:t>
      </w:r>
      <w:r w:rsidR="0059432C">
        <w:t xml:space="preserve"> Navani said.</w:t>
      </w:r>
      <w:r w:rsidR="0004281A">
        <w:t xml:space="preserve"> </w:t>
      </w:r>
      <w:r w:rsidR="0059432C">
        <w:t>She followed Rushu</w:t>
      </w:r>
      <w:r>
        <w:t>’</w:t>
      </w:r>
      <w:r w:rsidR="0059432C">
        <w:t>s gaze past the edge of the ship, toward the fertile stone fields.</w:t>
      </w:r>
      <w:r w:rsidR="0004281A">
        <w:t xml:space="preserve"> </w:t>
      </w:r>
      <w:r>
        <w:t>“</w:t>
      </w:r>
      <w:r w:rsidR="0059432C">
        <w:t>Obviously he</w:t>
      </w:r>
      <w:r>
        <w:t> . . .”</w:t>
      </w:r>
    </w:p>
    <w:p w14:paraId="5B1321B3" w14:textId="1BEF0202" w:rsidR="00D10B5B" w:rsidRDefault="0059432C" w:rsidP="00684D30">
      <w:pPr>
        <w:pStyle w:val="Body-TextTx"/>
      </w:pPr>
      <w:r>
        <w:t>Navani trailed off as she picked out the man in question standing atop a hill</w:t>
      </w:r>
      <w:r w:rsidR="00483B1D">
        <w:t>—</w:t>
      </w:r>
      <w:r>
        <w:t>distinctly separated from the battle.</w:t>
      </w:r>
      <w:r w:rsidR="0004281A">
        <w:t xml:space="preserve"> </w:t>
      </w:r>
      <w:r>
        <w:t>Navani could see why Rushu would think him a Windrunner.</w:t>
      </w:r>
      <w:r w:rsidR="0004281A">
        <w:t xml:space="preserve"> </w:t>
      </w:r>
      <w:r>
        <w:t>He wore a uniform after the exact cut of Bridge Four.</w:t>
      </w:r>
      <w:r w:rsidR="0004281A">
        <w:t xml:space="preserve"> </w:t>
      </w:r>
      <w:r>
        <w:t>In fact, Rushu</w:t>
      </w:r>
      <w:r w:rsidR="00483B1D">
        <w:t>—</w:t>
      </w:r>
      <w:r>
        <w:t>who paid attention to the oddest things, but never seemed to notice important details</w:t>
      </w:r>
      <w:r w:rsidR="00483B1D">
        <w:t>—</w:t>
      </w:r>
      <w:r>
        <w:t>might have once seen this man in their ranks.</w:t>
      </w:r>
      <w:r w:rsidR="0004281A">
        <w:t xml:space="preserve"> </w:t>
      </w:r>
      <w:r>
        <w:t>He</w:t>
      </w:r>
      <w:r w:rsidR="00766B15">
        <w:t>’</w:t>
      </w:r>
      <w:r>
        <w:t>d often been at Kaladin</w:t>
      </w:r>
      <w:r w:rsidR="00766B15">
        <w:t>’</w:t>
      </w:r>
      <w:r>
        <w:t>s side during the early months of Bridge Four</w:t>
      </w:r>
      <w:r w:rsidR="00766B15">
        <w:t>’</w:t>
      </w:r>
      <w:r>
        <w:t>s transition into Dalinar</w:t>
      </w:r>
      <w:r w:rsidR="00766B15">
        <w:t>’</w:t>
      </w:r>
      <w:r>
        <w:t>s army.</w:t>
      </w:r>
    </w:p>
    <w:p w14:paraId="0800B4F6" w14:textId="411DA9F7" w:rsidR="00D10B5B" w:rsidRDefault="0059432C" w:rsidP="00684D30">
      <w:pPr>
        <w:pStyle w:val="Body-TextTx"/>
      </w:pPr>
      <w:r>
        <w:t>Rushu missed the fact that this man</w:t>
      </w:r>
      <w:r w:rsidR="00766B15">
        <w:t>’</w:t>
      </w:r>
      <w:r>
        <w:t>s uniform was black, that he wore no patch on his shoulder.</w:t>
      </w:r>
      <w:r w:rsidR="0004281A">
        <w:t xml:space="preserve"> </w:t>
      </w:r>
      <w:r>
        <w:t>That his narrow face and lean figure would mark him as a man interdicted.</w:t>
      </w:r>
      <w:r w:rsidR="0004281A">
        <w:t xml:space="preserve"> </w:t>
      </w:r>
      <w:r>
        <w:t>A traitor.</w:t>
      </w:r>
    </w:p>
    <w:p w14:paraId="1E2AE82F" w14:textId="7DBE27FF" w:rsidR="00D10B5B" w:rsidRDefault="0059432C" w:rsidP="00684D30">
      <w:pPr>
        <w:pStyle w:val="Body-TextTx"/>
      </w:pPr>
      <w:r>
        <w:t>Moash.</w:t>
      </w:r>
      <w:r w:rsidR="0004281A">
        <w:t xml:space="preserve"> </w:t>
      </w:r>
      <w:r>
        <w:t>The man who had killed Navani</w:t>
      </w:r>
      <w:r w:rsidR="00766B15">
        <w:t>’</w:t>
      </w:r>
      <w:r>
        <w:t>s son.</w:t>
      </w:r>
    </w:p>
    <w:p w14:paraId="6F1A09FE" w14:textId="2731AA5E" w:rsidR="00D10B5B" w:rsidRDefault="0059432C" w:rsidP="00684D30">
      <w:pPr>
        <w:pStyle w:val="Body-TextTx"/>
      </w:pPr>
      <w:r>
        <w:t>He seemed to meet her eyes, despite the distance.</w:t>
      </w:r>
      <w:r w:rsidR="0004281A">
        <w:t xml:space="preserve"> </w:t>
      </w:r>
      <w:r>
        <w:t>He</w:t>
      </w:r>
      <w:r w:rsidR="0004281A">
        <w:t xml:space="preserve"> </w:t>
      </w:r>
      <w:r>
        <w:t>then burst alight with Stormlight and dropped out of view behind the hill.</w:t>
      </w:r>
    </w:p>
    <w:p w14:paraId="54FE5AF2" w14:textId="4AE67DD1" w:rsidR="00D10B5B" w:rsidRDefault="0059432C" w:rsidP="00684D30">
      <w:pPr>
        <w:pStyle w:val="Body-TextTx"/>
      </w:pPr>
      <w:r>
        <w:t>Navani stood there, frozen with shock.</w:t>
      </w:r>
      <w:r w:rsidR="0004281A">
        <w:t xml:space="preserve"> </w:t>
      </w:r>
      <w:r>
        <w:t>Then she gasped, heat washing over her as if she</w:t>
      </w:r>
      <w:r w:rsidR="00766B15">
        <w:t>’</w:t>
      </w:r>
      <w:r>
        <w:t>d suddenly stepped into burning sunlight.</w:t>
      </w:r>
      <w:r w:rsidR="0004281A">
        <w:t xml:space="preserve"> </w:t>
      </w:r>
      <w:r>
        <w:t>He was here.</w:t>
      </w:r>
      <w:r w:rsidR="0004281A">
        <w:t xml:space="preserve"> </w:t>
      </w:r>
      <w:r>
        <w:t xml:space="preserve">That </w:t>
      </w:r>
      <w:r w:rsidRPr="00CC5738">
        <w:rPr>
          <w:rStyle w:val="itali"/>
        </w:rPr>
        <w:t>murderer</w:t>
      </w:r>
      <w:r>
        <w:t xml:space="preserve"> was here!</w:t>
      </w:r>
    </w:p>
    <w:p w14:paraId="3CF3D18D" w14:textId="0BA28FB3" w:rsidR="001E2135" w:rsidRDefault="0059432C" w:rsidP="00684D30">
      <w:pPr>
        <w:pStyle w:val="Body-TextTx"/>
      </w:pPr>
      <w:r>
        <w:t>She scrambled over to one of the Windrunner squires on the deck.</w:t>
      </w:r>
      <w:r w:rsidR="0004281A">
        <w:t xml:space="preserve"> </w:t>
      </w:r>
      <w:r w:rsidR="00766B15">
        <w:t>“</w:t>
      </w:r>
      <w:r>
        <w:t>Go!</w:t>
      </w:r>
      <w:r w:rsidR="00766B15">
        <w:t>”</w:t>
      </w:r>
      <w:r>
        <w:t xml:space="preserve"> she shouted at him, pointing.</w:t>
      </w:r>
      <w:r w:rsidR="0004281A">
        <w:t xml:space="preserve"> </w:t>
      </w:r>
      <w:r w:rsidR="00766B15">
        <w:t>“</w:t>
      </w:r>
      <w:r>
        <w:t>Warn the others.</w:t>
      </w:r>
      <w:r w:rsidR="0004281A">
        <w:t xml:space="preserve"> </w:t>
      </w:r>
      <w:r>
        <w:t>Moash, the traitor, is here!</w:t>
      </w:r>
      <w:r w:rsidR="00766B15">
        <w:t>”</w:t>
      </w:r>
    </w:p>
    <w:p w14:paraId="70BAEDAE" w14:textId="77777777" w:rsidR="00D10B5B" w:rsidRDefault="00292095" w:rsidP="00292095">
      <w:pPr>
        <w:pStyle w:val="Ornamental-Space-BreakOsbrk"/>
      </w:pPr>
      <w:r w:rsidRPr="00292095">
        <w:lastRenderedPageBreak/>
        <w:t>***</w:t>
      </w:r>
    </w:p>
    <w:p w14:paraId="4E3D15C9" w14:textId="47BF8520" w:rsidR="00D10B5B" w:rsidRDefault="0059432C" w:rsidP="00684D30">
      <w:pPr>
        <w:pStyle w:val="Body-TextTx"/>
      </w:pPr>
      <w:r>
        <w:t>Kaladin again chased Leshwi through a chaotic battlefield.</w:t>
      </w:r>
      <w:r w:rsidR="0004281A">
        <w:t xml:space="preserve"> </w:t>
      </w:r>
      <w:r>
        <w:t>The flight gave him the chance to quickly survey how his soldiers were doing, and what he saw was encouraging.</w:t>
      </w:r>
    </w:p>
    <w:p w14:paraId="18799750" w14:textId="46F293B2" w:rsidR="00D10B5B" w:rsidRDefault="0059432C" w:rsidP="00684D30">
      <w:pPr>
        <w:pStyle w:val="Body-TextTx"/>
      </w:pPr>
      <w:r>
        <w:t>Many of them had pushed back their opponents.</w:t>
      </w:r>
      <w:r w:rsidR="0004281A">
        <w:t xml:space="preserve"> </w:t>
      </w:r>
      <w:r>
        <w:t>The bulk of the Heavenly Ones were hovering in a wide perimeter, pulling away from fights.</w:t>
      </w:r>
      <w:r w:rsidR="0004281A">
        <w:t xml:space="preserve"> </w:t>
      </w:r>
      <w:r>
        <w:t>Kaladin suspected they</w:t>
      </w:r>
      <w:r w:rsidR="00766B15">
        <w:t>’</w:t>
      </w:r>
      <w:r>
        <w:t>d realized there was little to discover by looking at the outside of the ship.</w:t>
      </w:r>
    </w:p>
    <w:p w14:paraId="0BAEA2FF" w14:textId="5543C43E" w:rsidR="00D10B5B" w:rsidRDefault="0059432C" w:rsidP="00684D30">
      <w:pPr>
        <w:pStyle w:val="Body-TextTx"/>
      </w:pPr>
      <w:r>
        <w:t>The Heavenly Ones, unsupported by ground troops or other Fused, didn</w:t>
      </w:r>
      <w:r w:rsidR="00766B15">
        <w:t>’</w:t>
      </w:r>
      <w:r>
        <w:t>t seem to want to fully commit.</w:t>
      </w:r>
      <w:r w:rsidR="0004281A">
        <w:t xml:space="preserve"> </w:t>
      </w:r>
      <w:r>
        <w:t>Only a few contests continued, and Kaladin</w:t>
      </w:r>
      <w:r w:rsidR="00766B15">
        <w:t>’</w:t>
      </w:r>
      <w:r>
        <w:t>s was the most furious.</w:t>
      </w:r>
      <w:r w:rsidR="0004281A">
        <w:t xml:space="preserve"> </w:t>
      </w:r>
      <w:r>
        <w:t>Indeed, he had to turn his full attention to the chase, lest he lose Leshwi.</w:t>
      </w:r>
    </w:p>
    <w:p w14:paraId="45AFB653" w14:textId="273E494A" w:rsidR="00D10B5B" w:rsidRDefault="0059432C" w:rsidP="00684D30">
      <w:pPr>
        <w:pStyle w:val="Body-TextTx"/>
      </w:pPr>
      <w:r>
        <w:t>Kaladin found himself grinning as he followed her through a wide loop, weaving and dodging around other combatants.</w:t>
      </w:r>
      <w:r w:rsidR="0004281A">
        <w:t xml:space="preserve"> </w:t>
      </w:r>
      <w:r>
        <w:t>When he</w:t>
      </w:r>
      <w:r w:rsidR="00766B15">
        <w:t>’</w:t>
      </w:r>
      <w:r>
        <w:t>d begun training, he</w:t>
      </w:r>
      <w:r w:rsidR="00766B15">
        <w:t>’</w:t>
      </w:r>
      <w:r>
        <w:t>d have thought maneuvers like this turn impossible.</w:t>
      </w:r>
      <w:r w:rsidR="0004281A">
        <w:t xml:space="preserve"> </w:t>
      </w:r>
      <w:r>
        <w:t>To perform the feat, he had to constantly dismiss and renew his Lashings, each at a different angle in a loop</w:t>
      </w:r>
      <w:r w:rsidR="00483B1D">
        <w:t>—</w:t>
      </w:r>
      <w:r>
        <w:t>doing so without conscious thought</w:t>
      </w:r>
      <w:r w:rsidR="00483B1D">
        <w:t>—</w:t>
      </w:r>
      <w:r>
        <w:t>all while sculpting his motion with the rushing wind to avoid obstacles.</w:t>
      </w:r>
    </w:p>
    <w:p w14:paraId="00F27602" w14:textId="4332ECC9" w:rsidR="00D10B5B" w:rsidRDefault="0059432C" w:rsidP="00684D30">
      <w:pPr>
        <w:pStyle w:val="Body-TextTx"/>
      </w:pPr>
      <w:r>
        <w:t>He</w:t>
      </w:r>
      <w:r w:rsidR="00766B15">
        <w:t>’</w:t>
      </w:r>
      <w:r>
        <w:t>d could now execute such a maneuver.</w:t>
      </w:r>
      <w:r w:rsidR="0004281A">
        <w:t xml:space="preserve"> </w:t>
      </w:r>
      <w:r>
        <w:t>If not easily, at least regularly.</w:t>
      </w:r>
      <w:r w:rsidR="0004281A">
        <w:t xml:space="preserve"> </w:t>
      </w:r>
      <w:r>
        <w:t>It left him wondering what else Windrunners could do with enough training.</w:t>
      </w:r>
    </w:p>
    <w:p w14:paraId="70A5D4C2" w14:textId="1BEB1F0E" w:rsidR="00D10B5B" w:rsidRDefault="0059432C" w:rsidP="00684D30">
      <w:pPr>
        <w:pStyle w:val="Body-TextTx"/>
      </w:pPr>
      <w:r>
        <w:t>Leshwi seemed to want to buzz past every other combatant on the battlefield, forcing Kaladin to constantly reorient.</w:t>
      </w:r>
      <w:r w:rsidR="0004281A">
        <w:t xml:space="preserve"> </w:t>
      </w:r>
      <w:r>
        <w:t>A test.</w:t>
      </w:r>
      <w:r w:rsidR="0004281A">
        <w:t xml:space="preserve"> </w:t>
      </w:r>
      <w:r>
        <w:t>She wanted to push him, see how good he truly was.</w:t>
      </w:r>
    </w:p>
    <w:p w14:paraId="24E012DC" w14:textId="4852DECB" w:rsidR="00D10B5B" w:rsidRDefault="0059432C" w:rsidP="00684D30">
      <w:pPr>
        <w:pStyle w:val="Body-TextTx"/>
      </w:pPr>
      <w:r w:rsidRPr="00CC5738">
        <w:rPr>
          <w:rStyle w:val="itali"/>
        </w:rPr>
        <w:t>Let me get close, and I</w:t>
      </w:r>
      <w:r w:rsidR="00766B15">
        <w:rPr>
          <w:rStyle w:val="itali"/>
        </w:rPr>
        <w:t>’</w:t>
      </w:r>
      <w:r w:rsidRPr="00CC5738">
        <w:rPr>
          <w:rStyle w:val="itali"/>
        </w:rPr>
        <w:t>ll</w:t>
      </w:r>
      <w:r>
        <w:t xml:space="preserve"> show </w:t>
      </w:r>
      <w:r w:rsidRPr="00CC5738">
        <w:rPr>
          <w:rStyle w:val="itali"/>
        </w:rPr>
        <w:t>you how good I am,</w:t>
      </w:r>
      <w:r>
        <w:t xml:space="preserve"> he thought, cutting out of the loop and flying down to intercept her.</w:t>
      </w:r>
      <w:r w:rsidR="0004281A">
        <w:t xml:space="preserve"> </w:t>
      </w:r>
      <w:r>
        <w:t>That put him close enough to strike with his spear.</w:t>
      </w:r>
    </w:p>
    <w:p w14:paraId="43405504" w14:textId="3809FF4C" w:rsidR="00D10B5B" w:rsidRDefault="0059432C" w:rsidP="00684D30">
      <w:pPr>
        <w:pStyle w:val="Body-TextTx"/>
      </w:pPr>
      <w:r>
        <w:t>She deflected, then darted to the side.</w:t>
      </w:r>
      <w:r w:rsidR="0004281A">
        <w:t xml:space="preserve"> </w:t>
      </w:r>
      <w:r>
        <w:t>He Lashed himself after her, and the two of them shot through the air parallel to the ground, curling around one another while each tried to get in a hit.</w:t>
      </w:r>
      <w:r w:rsidR="0004281A">
        <w:t xml:space="preserve"> </w:t>
      </w:r>
      <w:r>
        <w:t>The wind was a huge factor, tugging at his spear.</w:t>
      </w:r>
      <w:r w:rsidR="0004281A">
        <w:t xml:space="preserve"> </w:t>
      </w:r>
      <w:r>
        <w:t xml:space="preserve">At these speeds, it was like dueling in a </w:t>
      </w:r>
      <w:r>
        <w:lastRenderedPageBreak/>
        <w:t>highstorm.</w:t>
      </w:r>
    </w:p>
    <w:p w14:paraId="160A6527" w14:textId="45F352B6" w:rsidR="00D10B5B" w:rsidRDefault="0059432C" w:rsidP="00684D30">
      <w:pPr>
        <w:pStyle w:val="Body-TextTx"/>
      </w:pPr>
      <w:r>
        <w:t>They quickly left the town and the main battle.</w:t>
      </w:r>
      <w:r w:rsidR="0004281A">
        <w:t xml:space="preserve"> </w:t>
      </w:r>
      <w:r>
        <w:t>Kaladin had Syl re-form as a sword</w:t>
      </w:r>
      <w:r w:rsidR="00483B1D">
        <w:t>—</w:t>
      </w:r>
      <w:r>
        <w:t>but Leshwi was prepared for his lunge.</w:t>
      </w:r>
      <w:r w:rsidR="0004281A">
        <w:t xml:space="preserve"> </w:t>
      </w:r>
      <w:r>
        <w:t>She slid her spear through her hands and gripped it near the head, then dove in and struck at his neck, throwing off his next attack.</w:t>
      </w:r>
    </w:p>
    <w:p w14:paraId="27D755D2" w14:textId="00A4F8EF" w:rsidR="00D10B5B" w:rsidRDefault="0059432C" w:rsidP="00684D30">
      <w:pPr>
        <w:pStyle w:val="Body-TextTx"/>
      </w:pPr>
      <w:r>
        <w:t>Kaladin took a slice on the neck</w:t>
      </w:r>
      <w:r w:rsidR="00483B1D">
        <w:t>—</w:t>
      </w:r>
      <w:r>
        <w:t>but not enough for her to siphon away his Stormlight.</w:t>
      </w:r>
      <w:r w:rsidR="0004281A">
        <w:t xml:space="preserve"> </w:t>
      </w:r>
      <w:r>
        <w:t>He pulled away further, still flying parallel to her, the wind making his hair whip and twist.</w:t>
      </w:r>
      <w:r w:rsidR="0004281A">
        <w:t xml:space="preserve"> </w:t>
      </w:r>
      <w:r>
        <w:t>He didn</w:t>
      </w:r>
      <w:r w:rsidR="00766B15">
        <w:t>’</w:t>
      </w:r>
      <w:r>
        <w:t>t want to end up isolated, so he curved back toward the main battlefield.</w:t>
      </w:r>
    </w:p>
    <w:p w14:paraId="0B042C2A" w14:textId="03063220" w:rsidR="00D10B5B" w:rsidRDefault="0059432C" w:rsidP="00684D30">
      <w:pPr>
        <w:pStyle w:val="Body-TextTx"/>
      </w:pPr>
      <w:r>
        <w:t>Leshwi followed.</w:t>
      </w:r>
      <w:r w:rsidR="0004281A">
        <w:t xml:space="preserve"> </w:t>
      </w:r>
      <w:r>
        <w:t>Apparently she</w:t>
      </w:r>
      <w:r w:rsidR="00766B15">
        <w:t>’</w:t>
      </w:r>
      <w:r>
        <w:t>d determined he could keep up with her, and now wanted to spar.</w:t>
      </w:r>
      <w:r w:rsidR="0004281A">
        <w:t xml:space="preserve"> </w:t>
      </w:r>
      <w:r>
        <w:t>Their loop took them toward the manor, coming in from the north side.</w:t>
      </w:r>
    </w:p>
    <w:p w14:paraId="3A1EF6B0" w14:textId="49FBDCE5" w:rsidR="00D10B5B" w:rsidRDefault="0059432C" w:rsidP="00684D30">
      <w:pPr>
        <w:pStyle w:val="Body-TextTx"/>
      </w:pPr>
      <w:r>
        <w:t>This land was so familiar to Kaladin.</w:t>
      </w:r>
      <w:r w:rsidR="0004281A">
        <w:t xml:space="preserve"> </w:t>
      </w:r>
      <w:r>
        <w:t>He</w:t>
      </w:r>
      <w:r w:rsidR="00766B15">
        <w:t>’</w:t>
      </w:r>
      <w:r>
        <w:t>d played on these hills with Tien.</w:t>
      </w:r>
      <w:r w:rsidR="0004281A">
        <w:t xml:space="preserve"> </w:t>
      </w:r>
      <w:r>
        <w:t>He first touched a spear</w:t>
      </w:r>
      <w:r w:rsidR="00483B1D">
        <w:t>—</w:t>
      </w:r>
      <w:r>
        <w:t>well, a length of wood he pretended was a spear</w:t>
      </w:r>
      <w:r w:rsidR="00483B1D">
        <w:t>—</w:t>
      </w:r>
      <w:r>
        <w:t>right over there</w:t>
      </w:r>
      <w:r w:rsidR="00766B15">
        <w:t>. . . .</w:t>
      </w:r>
    </w:p>
    <w:p w14:paraId="50EA96F4" w14:textId="31873AE8" w:rsidR="00D10B5B" w:rsidRDefault="0059432C" w:rsidP="00684D30">
      <w:pPr>
        <w:pStyle w:val="Body-TextTx"/>
      </w:pPr>
      <w:r w:rsidRPr="00CC5738">
        <w:rPr>
          <w:rStyle w:val="itali"/>
        </w:rPr>
        <w:t>Stay focused,</w:t>
      </w:r>
      <w:r>
        <w:t xml:space="preserve"> he thought.</w:t>
      </w:r>
      <w:r w:rsidR="0004281A">
        <w:t xml:space="preserve"> </w:t>
      </w:r>
      <w:r w:rsidRPr="00CC5738">
        <w:rPr>
          <w:rStyle w:val="itali"/>
        </w:rPr>
        <w:t>This is a time for fighting, not reminiscing.</w:t>
      </w:r>
    </w:p>
    <w:p w14:paraId="52ADE063" w14:textId="29147031" w:rsidR="00D10B5B" w:rsidRDefault="0059432C" w:rsidP="00684D30">
      <w:pPr>
        <w:pStyle w:val="Body-TextTx"/>
      </w:pPr>
      <w:r>
        <w:t>Only</w:t>
      </w:r>
      <w:r w:rsidR="00766B15">
        <w:t> . . .</w:t>
      </w:r>
      <w:r w:rsidR="00483B1D">
        <w:t xml:space="preserve"> </w:t>
      </w:r>
      <w:r>
        <w:t>this wasn</w:t>
      </w:r>
      <w:r w:rsidR="00766B15">
        <w:t>’</w:t>
      </w:r>
      <w:r>
        <w:t>t some random battlefield off in the Unclaimed Hills.</w:t>
      </w:r>
      <w:r w:rsidR="0004281A">
        <w:t xml:space="preserve"> </w:t>
      </w:r>
      <w:r>
        <w:t xml:space="preserve">For the first time in his life, he </w:t>
      </w:r>
      <w:r w:rsidRPr="00CC5738">
        <w:rPr>
          <w:rStyle w:val="itali"/>
        </w:rPr>
        <w:t>knew</w:t>
      </w:r>
      <w:r>
        <w:t xml:space="preserve"> the terrain.</w:t>
      </w:r>
      <w:r w:rsidR="0004281A">
        <w:t xml:space="preserve"> </w:t>
      </w:r>
      <w:r>
        <w:t>Better than anyone else in this battle.</w:t>
      </w:r>
    </w:p>
    <w:p w14:paraId="73861652" w14:textId="23435719" w:rsidR="00D10B5B" w:rsidRDefault="0059432C" w:rsidP="00684D30">
      <w:pPr>
        <w:pStyle w:val="Body-TextTx"/>
      </w:pPr>
      <w:r>
        <w:t>He smiled, then came in close to Leshwi for a clash, slowing and nudging them to the east.</w:t>
      </w:r>
      <w:r w:rsidR="0004281A">
        <w:t xml:space="preserve"> </w:t>
      </w:r>
      <w:r>
        <w:t>He allowed a slice along his arm, then pulled away as if in shock.</w:t>
      </w:r>
      <w:r w:rsidR="0004281A">
        <w:t xml:space="preserve"> </w:t>
      </w:r>
      <w:r>
        <w:t>He shot toward the ground, leveling off and darting among the hills, Leshwi following.</w:t>
      </w:r>
    </w:p>
    <w:p w14:paraId="7A133841" w14:textId="360CFFFA" w:rsidR="00D10B5B" w:rsidRDefault="0059432C" w:rsidP="00684D30">
      <w:pPr>
        <w:pStyle w:val="Body-TextTx"/>
      </w:pPr>
      <w:r w:rsidRPr="00CC5738">
        <w:rPr>
          <w:rStyle w:val="itali"/>
        </w:rPr>
        <w:t>There,</w:t>
      </w:r>
      <w:r>
        <w:t xml:space="preserve"> he thought.</w:t>
      </w:r>
      <w:r w:rsidR="0004281A">
        <w:t xml:space="preserve"> </w:t>
      </w:r>
      <w:r w:rsidRPr="00CC5738">
        <w:rPr>
          <w:rStyle w:val="itali"/>
        </w:rPr>
        <w:t>That one.</w:t>
      </w:r>
    </w:p>
    <w:p w14:paraId="4E62082E" w14:textId="6622FF69" w:rsidR="00D10B5B" w:rsidRDefault="0059432C" w:rsidP="00684D30">
      <w:pPr>
        <w:pStyle w:val="Body-TextTx"/>
      </w:pPr>
      <w:r>
        <w:t>He ducked around the side of a hill, pulling his water flask off his belt.</w:t>
      </w:r>
      <w:r w:rsidR="0004281A">
        <w:t xml:space="preserve"> </w:t>
      </w:r>
      <w:r>
        <w:t>Here, on the leeward side of the hill, the rock had been carved away into a cavern for storing equipment.</w:t>
      </w:r>
      <w:r w:rsidR="0004281A">
        <w:t xml:space="preserve"> </w:t>
      </w:r>
      <w:r>
        <w:t>And as it had always been when he was young, the door was slightly ajar and crusted over with the cocoons of lurgs: little creatures that spent days hiding inside their coverings, waiting for rain to wake them up.</w:t>
      </w:r>
    </w:p>
    <w:p w14:paraId="21E09C36" w14:textId="53EB36E2" w:rsidR="00D10B5B" w:rsidRDefault="0059432C" w:rsidP="00684D30">
      <w:pPr>
        <w:pStyle w:val="Body-TextTx"/>
      </w:pPr>
      <w:r>
        <w:lastRenderedPageBreak/>
        <w:t>Kaladin sprayed water from his canteen across the door, then dropped the canteen and ducked around the next hill over, falling still nearer the ground.</w:t>
      </w:r>
      <w:r w:rsidR="0004281A">
        <w:t xml:space="preserve"> </w:t>
      </w:r>
      <w:r>
        <w:t>He heard Leshwi come in behind him.</w:t>
      </w:r>
      <w:r w:rsidR="0004281A">
        <w:t xml:space="preserve"> </w:t>
      </w:r>
      <w:r>
        <w:t>She slowed</w:t>
      </w:r>
      <w:r w:rsidR="00483B1D">
        <w:t>—</w:t>
      </w:r>
      <w:r>
        <w:t>evidenced by the sound of rustling cloth.</w:t>
      </w:r>
      <w:r w:rsidR="0004281A">
        <w:t xml:space="preserve"> </w:t>
      </w:r>
      <w:r>
        <w:t>She</w:t>
      </w:r>
      <w:r w:rsidR="00766B15">
        <w:t>’</w:t>
      </w:r>
      <w:r>
        <w:t xml:space="preserve">d have found the </w:t>
      </w:r>
      <w:r w:rsidR="00F12AB8">
        <w:t>d</w:t>
      </w:r>
      <w:r w:rsidR="00C44782">
        <w:t>iscarded</w:t>
      </w:r>
      <w:r>
        <w:t xml:space="preserve"> canteen.</w:t>
      </w:r>
    </w:p>
    <w:p w14:paraId="40D592BE" w14:textId="4E3DB2FE" w:rsidR="00D10B5B" w:rsidRDefault="0059432C" w:rsidP="00684D30">
      <w:pPr>
        <w:pStyle w:val="Body-TextTx"/>
      </w:pPr>
      <w:r>
        <w:t>Kaladin peeked around and spotted her hovering between the hills, maybe two feet off the ground, her long clothing rippling in the breeze.</w:t>
      </w:r>
      <w:r w:rsidR="0004281A">
        <w:t xml:space="preserve"> </w:t>
      </w:r>
      <w:r>
        <w:t>She slowly turned in a circle, trying to locate him.</w:t>
      </w:r>
    </w:p>
    <w:p w14:paraId="5C6B55AB" w14:textId="7201A15D" w:rsidR="00D10B5B" w:rsidRDefault="0059432C" w:rsidP="00684D30">
      <w:pPr>
        <w:pStyle w:val="Body-TextTx"/>
      </w:pPr>
      <w:r>
        <w:t xml:space="preserve">The lurgs started dropping </w:t>
      </w:r>
      <w:r w:rsidR="00D41AF1">
        <w:t>from</w:t>
      </w:r>
      <w:r>
        <w:t xml:space="preserve"> their cocoons, thinking rain had come.</w:t>
      </w:r>
      <w:r w:rsidR="0004281A">
        <w:t xml:space="preserve"> </w:t>
      </w:r>
      <w:r>
        <w:t>They began hopping around, causing the door to creak.</w:t>
      </w:r>
      <w:r w:rsidR="0004281A">
        <w:t xml:space="preserve"> </w:t>
      </w:r>
      <w:r>
        <w:t>Leshwi immediately spun and leveled her lance toward them.</w:t>
      </w:r>
    </w:p>
    <w:p w14:paraId="1CC26860" w14:textId="1FECCC9E" w:rsidR="00D10B5B" w:rsidRDefault="0059432C" w:rsidP="00684D30">
      <w:pPr>
        <w:pStyle w:val="Body-TextTx"/>
      </w:pPr>
      <w:r>
        <w:t>Kaladin launched toward her.</w:t>
      </w:r>
      <w:r w:rsidR="0004281A">
        <w:t xml:space="preserve"> </w:t>
      </w:r>
      <w:r>
        <w:t>She nearly reacted in time, but this close to the ground her long lance was a hindrance.</w:t>
      </w:r>
      <w:r w:rsidR="0004281A">
        <w:t xml:space="preserve"> </w:t>
      </w:r>
      <w:r>
        <w:t xml:space="preserve">Leshwi had to twist it around and grab it closer to the head before striking, which gave Kaladin </w:t>
      </w:r>
      <w:r w:rsidR="00CF68C5">
        <w:t xml:space="preserve">the chance to </w:t>
      </w:r>
      <w:r>
        <w:t>ram a newly shortened Sylspear toward her chest.</w:t>
      </w:r>
    </w:p>
    <w:p w14:paraId="692AE9E3" w14:textId="19A8F526" w:rsidR="00D10B5B" w:rsidRDefault="0059432C" w:rsidP="00684D30">
      <w:pPr>
        <w:pStyle w:val="Body-TextTx"/>
      </w:pPr>
      <w:r>
        <w:t>He caught her in the shoulder, making her gasp in pain.</w:t>
      </w:r>
      <w:r w:rsidR="0004281A">
        <w:t xml:space="preserve"> </w:t>
      </w:r>
      <w:r>
        <w:t>She ducked his follow-up slash, but again had trouble maneuvering her lance as he slashed her in the leg.</w:t>
      </w:r>
    </w:p>
    <w:p w14:paraId="2E5BA074" w14:textId="26CFD255" w:rsidR="00D10B5B" w:rsidRDefault="0059432C" w:rsidP="00684D30">
      <w:pPr>
        <w:pStyle w:val="Body-TextTx"/>
      </w:pPr>
      <w:r>
        <w:t>For a moment, the struggle was everything.</w:t>
      </w:r>
      <w:r w:rsidR="0004281A">
        <w:t xml:space="preserve"> </w:t>
      </w:r>
      <w:r>
        <w:t>Leshwi dropped her lance and pulled a short sword from her belt, then came in closer than Kaladin had expected, knocking aside his spear and trying to grab him by the arm.</w:t>
      </w:r>
      <w:r w:rsidR="0004281A">
        <w:t xml:space="preserve"> </w:t>
      </w:r>
      <w:r>
        <w:t>Her bleeding cuts healed slowly enough that he was able to ram his shoulder into her wound, making her grunt.</w:t>
      </w:r>
      <w:r w:rsidR="0004281A">
        <w:t xml:space="preserve"> </w:t>
      </w:r>
      <w:r>
        <w:t>When she tried to slide the sword into his neck, he deflected it with a Sylbuckler that appeared on his arm.</w:t>
      </w:r>
    </w:p>
    <w:p w14:paraId="0C2746B4" w14:textId="43985310" w:rsidR="00D10B5B" w:rsidRDefault="0059432C" w:rsidP="00684D30">
      <w:pPr>
        <w:pStyle w:val="Body-TextTx"/>
      </w:pPr>
      <w:r>
        <w:t>Leshwi feinted toward him to make him pull back, then snatched her lance and streaked toward the sky.</w:t>
      </w:r>
      <w:r w:rsidR="0004281A">
        <w:t xml:space="preserve"> </w:t>
      </w:r>
      <w:r>
        <w:t xml:space="preserve">Kaladin followed, his spear </w:t>
      </w:r>
      <w:r w:rsidR="009D53FD">
        <w:t>materializ</w:t>
      </w:r>
      <w:r>
        <w:t>ing before him</w:t>
      </w:r>
      <w:r w:rsidR="00483B1D">
        <w:t>—</w:t>
      </w:r>
      <w:r>
        <w:t>and was on her before she could pick up enough speed to dodge.</w:t>
      </w:r>
      <w:r w:rsidR="0004281A">
        <w:t xml:space="preserve"> </w:t>
      </w:r>
      <w:r>
        <w:t xml:space="preserve">She was forced to defend by sweeping his attacks away, </w:t>
      </w:r>
      <w:r>
        <w:lastRenderedPageBreak/>
        <w:t>growing more and more reckless.</w:t>
      </w:r>
      <w:r w:rsidR="0004281A">
        <w:t xml:space="preserve"> </w:t>
      </w:r>
      <w:r>
        <w:t>Until Kaladin saw his moment and made the Sylspear vanish in his hands right as she blocked.</w:t>
      </w:r>
    </w:p>
    <w:p w14:paraId="59D02295" w14:textId="77777777" w:rsidR="00D10B5B" w:rsidRDefault="0059432C" w:rsidP="00684D30">
      <w:pPr>
        <w:pStyle w:val="Body-TextTx"/>
      </w:pPr>
      <w:r>
        <w:t>Then</w:t>
      </w:r>
      <w:r w:rsidR="00483B1D">
        <w:t>—</w:t>
      </w:r>
      <w:r>
        <w:t>while Leshwi was reacting to the failed block</w:t>
      </w:r>
      <w:r w:rsidR="00483B1D">
        <w:t>—</w:t>
      </w:r>
      <w:r>
        <w:t>he stabbed forward, the spear forming as he did so, and slammed it straight into</w:t>
      </w:r>
      <w:r w:rsidR="00483B1D">
        <w:t>—</w:t>
      </w:r>
    </w:p>
    <w:p w14:paraId="20CB9B00" w14:textId="77777777" w:rsidR="00D10B5B" w:rsidRDefault="0059432C" w:rsidP="00684D30">
      <w:pPr>
        <w:pStyle w:val="Body-TextTx"/>
      </w:pPr>
      <w:r w:rsidRPr="00CC5738">
        <w:rPr>
          <w:rStyle w:val="itali"/>
        </w:rPr>
        <w:t>Pain.</w:t>
      </w:r>
    </w:p>
    <w:p w14:paraId="3E0625EB" w14:textId="42F24147" w:rsidR="00D10B5B" w:rsidRDefault="0059432C" w:rsidP="00684D30">
      <w:pPr>
        <w:pStyle w:val="Body-TextTx"/>
      </w:pPr>
      <w:r>
        <w:t>Leshwi had brought her spear around to strike precisely as he did.</w:t>
      </w:r>
      <w:r w:rsidR="0004281A">
        <w:t xml:space="preserve"> </w:t>
      </w:r>
      <w:r>
        <w:t>Her weapon hit him in the shoulder, mirroring where he</w:t>
      </w:r>
      <w:r w:rsidR="00766B15">
        <w:t>’</w:t>
      </w:r>
      <w:r>
        <w:t>d struck her opposite shoulder.</w:t>
      </w:r>
      <w:r w:rsidR="0004281A">
        <w:t xml:space="preserve"> </w:t>
      </w:r>
      <w:r>
        <w:t>He felt his Stormlight draining away, le</w:t>
      </w:r>
      <w:r w:rsidR="00D84918">
        <w:t>e</w:t>
      </w:r>
      <w:r>
        <w:t>ched into the spear; it felt as if his very soul was being drawn out.</w:t>
      </w:r>
      <w:r w:rsidR="0004281A">
        <w:t xml:space="preserve"> </w:t>
      </w:r>
      <w:r>
        <w:t xml:space="preserve">He held on, sucking in all the remaining </w:t>
      </w:r>
      <w:r w:rsidR="008660FC">
        <w:t>L</w:t>
      </w:r>
      <w:r>
        <w:t>ight from the recharged spheres in his pouches</w:t>
      </w:r>
      <w:r w:rsidR="00483B1D">
        <w:t>—</w:t>
      </w:r>
      <w:r>
        <w:t>then forced his spear deeper into her wound until tears leaked from the corners of her eyes.</w:t>
      </w:r>
    </w:p>
    <w:p w14:paraId="0CE976D3" w14:textId="4BCFCE12" w:rsidR="00D10B5B" w:rsidRDefault="0059432C" w:rsidP="00684D30">
      <w:pPr>
        <w:pStyle w:val="Body-TextTx"/>
      </w:pPr>
      <w:r>
        <w:t>Leshwi smiled.</w:t>
      </w:r>
      <w:r w:rsidR="0004281A">
        <w:t xml:space="preserve"> </w:t>
      </w:r>
      <w:r>
        <w:t>He grinned back, a full-toothed grin, even while she was draining away his life.</w:t>
      </w:r>
    </w:p>
    <w:p w14:paraId="738036F2" w14:textId="2A240E33" w:rsidR="00D10B5B" w:rsidRDefault="0059432C" w:rsidP="00684D30">
      <w:pPr>
        <w:pStyle w:val="Body-TextTx"/>
      </w:pPr>
      <w:r>
        <w:t>He yanked away almost at the same moment she did.</w:t>
      </w:r>
      <w:r w:rsidR="0004281A">
        <w:t xml:space="preserve"> </w:t>
      </w:r>
      <w:r>
        <w:t>She immediately put her free hand to her wound, and Kaladin shivered.</w:t>
      </w:r>
      <w:r w:rsidR="0004281A">
        <w:t xml:space="preserve"> </w:t>
      </w:r>
      <w:r>
        <w:t>Frost crackled on his uniform as a great deal of Stormlight rushed to fill the wound.</w:t>
      </w:r>
      <w:r w:rsidR="0004281A">
        <w:t xml:space="preserve"> </w:t>
      </w:r>
      <w:r>
        <w:t>That had cost him.</w:t>
      </w:r>
      <w:r w:rsidR="0004281A">
        <w:t xml:space="preserve"> </w:t>
      </w:r>
      <w:r>
        <w:t>He was dangerously low, and Dalinar had taken another break from his perpendicularity.</w:t>
      </w:r>
    </w:p>
    <w:p w14:paraId="18C8C7E5" w14:textId="1FEECDF7" w:rsidR="00D10B5B" w:rsidRDefault="0059432C" w:rsidP="00684D30">
      <w:pPr>
        <w:pStyle w:val="Body-TextTx"/>
      </w:pPr>
      <w:r>
        <w:t>Leshwi eyed him as they hovered.</w:t>
      </w:r>
      <w:r w:rsidR="0004281A">
        <w:t xml:space="preserve"> </w:t>
      </w:r>
      <w:r>
        <w:t>Then Kaladin heard the screaming.</w:t>
      </w:r>
    </w:p>
    <w:p w14:paraId="69A957E8" w14:textId="7A6DA96D" w:rsidR="00D10B5B" w:rsidRDefault="0059432C" w:rsidP="00684D30">
      <w:pPr>
        <w:pStyle w:val="Body-TextTx"/>
      </w:pPr>
      <w:r>
        <w:t>He started, turning toward the sounds.</w:t>
      </w:r>
      <w:r w:rsidR="0004281A">
        <w:t xml:space="preserve"> </w:t>
      </w:r>
      <w:r>
        <w:t>People yelling for help?</w:t>
      </w:r>
      <w:r w:rsidR="0004281A">
        <w:t xml:space="preserve"> </w:t>
      </w:r>
      <w:r>
        <w:t>Yes, the citylord</w:t>
      </w:r>
      <w:r w:rsidR="00766B15">
        <w:t>’</w:t>
      </w:r>
      <w:r>
        <w:t>s manor was on fire</w:t>
      </w:r>
      <w:r w:rsidR="00483B1D">
        <w:t>—</w:t>
      </w:r>
      <w:r>
        <w:t>plumes of smoke rising through broken windows.</w:t>
      </w:r>
      <w:r w:rsidR="0004281A">
        <w:t xml:space="preserve"> </w:t>
      </w:r>
      <w:r>
        <w:t>What was going on?</w:t>
      </w:r>
      <w:r w:rsidR="0004281A">
        <w:t xml:space="preserve"> </w:t>
      </w:r>
      <w:r>
        <w:t>Kaladin had been so focused on his duel, he hadn</w:t>
      </w:r>
      <w:r w:rsidR="00766B15">
        <w:t>’</w:t>
      </w:r>
      <w:r>
        <w:t>t seen.</w:t>
      </w:r>
    </w:p>
    <w:p w14:paraId="209E5692" w14:textId="1BFACE55" w:rsidR="00D10B5B" w:rsidRDefault="0059432C" w:rsidP="00684D30">
      <w:pPr>
        <w:pStyle w:val="Body-TextTx"/>
      </w:pPr>
      <w:r>
        <w:t>Keeping one eye on Leshwi, he scanned the region.</w:t>
      </w:r>
      <w:r w:rsidR="0004281A">
        <w:t xml:space="preserve"> </w:t>
      </w:r>
      <w:r>
        <w:t>Most of the people had made it to the ship, and the other Windrunners were withdrawing.</w:t>
      </w:r>
      <w:r w:rsidR="0004281A">
        <w:t xml:space="preserve"> </w:t>
      </w:r>
      <w:r>
        <w:t>The Edgedancers had already boarded, but there was a small group of people standing in front of the burning manor.</w:t>
      </w:r>
    </w:p>
    <w:p w14:paraId="756BD91B" w14:textId="66F60846" w:rsidR="00D10B5B" w:rsidRDefault="0059432C" w:rsidP="00684D30">
      <w:pPr>
        <w:pStyle w:val="Body-TextTx"/>
      </w:pPr>
      <w:r>
        <w:lastRenderedPageBreak/>
        <w:t>One of them stood a good foot or two taller than the others.</w:t>
      </w:r>
      <w:r w:rsidR="0004281A">
        <w:t xml:space="preserve"> </w:t>
      </w:r>
      <w:r>
        <w:t>A hulking form of red and black with dangerous carapace and long hair the color of dried blood.</w:t>
      </w:r>
      <w:r w:rsidR="0004281A">
        <w:t xml:space="preserve"> </w:t>
      </w:r>
      <w:r>
        <w:t>The Fused from earlier, the one that could become a red line of light.</w:t>
      </w:r>
      <w:r w:rsidR="0004281A">
        <w:t xml:space="preserve"> </w:t>
      </w:r>
      <w:r>
        <w:t>He had gathered the soldiers Kaladin had sent away.</w:t>
      </w:r>
      <w:r w:rsidR="0004281A">
        <w:t xml:space="preserve"> </w:t>
      </w:r>
      <w:r>
        <w:t>Several were accosting townspeople, slamming them to the ground, threatening them with weapons and causing them to scream in pain and panic.</w:t>
      </w:r>
    </w:p>
    <w:p w14:paraId="4574D83F" w14:textId="1F2A384D" w:rsidR="00D10B5B" w:rsidRDefault="0059432C" w:rsidP="00684D30">
      <w:pPr>
        <w:pStyle w:val="Body-TextTx"/>
      </w:pPr>
      <w:r>
        <w:t>Kaladin felt a burning anger.</w:t>
      </w:r>
      <w:r w:rsidR="0004281A">
        <w:t xml:space="preserve"> </w:t>
      </w:r>
      <w:r>
        <w:t>This Fused went after the civilians?</w:t>
      </w:r>
    </w:p>
    <w:p w14:paraId="2E98B10B" w14:textId="78E083CA" w:rsidR="00D10B5B" w:rsidRDefault="0059432C" w:rsidP="00684D30">
      <w:pPr>
        <w:pStyle w:val="Body-TextTx"/>
      </w:pPr>
      <w:r>
        <w:t>He heard an angry-sounding hum beside him.</w:t>
      </w:r>
      <w:r w:rsidR="0004281A">
        <w:t xml:space="preserve"> </w:t>
      </w:r>
      <w:r>
        <w:t>Leshwi had drifted near</w:t>
      </w:r>
      <w:r w:rsidR="00483B1D">
        <w:t>—</w:t>
      </w:r>
      <w:r>
        <w:t>closer than he should have let her get</w:t>
      </w:r>
      <w:r w:rsidR="00483B1D">
        <w:t>—</w:t>
      </w:r>
      <w:r>
        <w:t>but she didn</w:t>
      </w:r>
      <w:r w:rsidR="00766B15">
        <w:t>’</w:t>
      </w:r>
      <w:r>
        <w:t>t strike.</w:t>
      </w:r>
      <w:r w:rsidR="0004281A">
        <w:t xml:space="preserve"> </w:t>
      </w:r>
      <w:r>
        <w:t>She watched the Fused and his soldiers below, and the sound of her angry humming intensified.</w:t>
      </w:r>
    </w:p>
    <w:p w14:paraId="32CCC9C4" w14:textId="11171DDC" w:rsidR="00D10B5B" w:rsidRDefault="0059432C" w:rsidP="00684D30">
      <w:pPr>
        <w:pStyle w:val="Body-TextTx"/>
      </w:pPr>
      <w:r>
        <w:t>She looked to him, then nodded toward the Fused and the unfortunate people.</w:t>
      </w:r>
      <w:r w:rsidR="0004281A">
        <w:t xml:space="preserve"> </w:t>
      </w:r>
      <w:r>
        <w:t>He understood the gesture immediately.</w:t>
      </w:r>
      <w:r w:rsidR="0004281A">
        <w:t xml:space="preserve"> </w:t>
      </w:r>
      <w:r w:rsidRPr="00CC5738">
        <w:rPr>
          <w:rStyle w:val="itali"/>
        </w:rPr>
        <w:t>Go.</w:t>
      </w:r>
      <w:r w:rsidR="0004281A">
        <w:rPr>
          <w:rStyle w:val="itali"/>
        </w:rPr>
        <w:t xml:space="preserve"> </w:t>
      </w:r>
      <w:r w:rsidRPr="00CC5738">
        <w:rPr>
          <w:rStyle w:val="itali"/>
        </w:rPr>
        <w:t>Stop him.</w:t>
      </w:r>
    </w:p>
    <w:p w14:paraId="756524B7" w14:textId="5702EE6C" w:rsidR="00D10B5B" w:rsidRDefault="0059432C" w:rsidP="00684D30">
      <w:pPr>
        <w:pStyle w:val="Body-TextTx"/>
      </w:pPr>
      <w:r>
        <w:t>Kaladin moved forward, then paused and held up his spear before Leshwi.</w:t>
      </w:r>
      <w:r w:rsidR="0004281A">
        <w:t xml:space="preserve"> </w:t>
      </w:r>
      <w:r>
        <w:t>Then he dropped it.</w:t>
      </w:r>
      <w:r w:rsidR="0004281A">
        <w:t xml:space="preserve"> </w:t>
      </w:r>
      <w:r>
        <w:t>Though Syl vanished to mist almost immediately, he hoped Leshwi would understand.</w:t>
      </w:r>
    </w:p>
    <w:p w14:paraId="443E6961" w14:textId="517EC75E" w:rsidR="00D10B5B" w:rsidRDefault="0059432C" w:rsidP="00684D30">
      <w:pPr>
        <w:pStyle w:val="Body-TextTx"/>
      </w:pPr>
      <w:r>
        <w:t>Indeed, she smiled, then</w:t>
      </w:r>
      <w:r w:rsidR="00483B1D">
        <w:t>—</w:t>
      </w:r>
      <w:r>
        <w:t>her off hand still pressed to her bleeding wound</w:t>
      </w:r>
      <w:r w:rsidR="00483B1D">
        <w:t>—</w:t>
      </w:r>
      <w:r>
        <w:t>she held out her own spear and pointed the tip downward.</w:t>
      </w:r>
      <w:r w:rsidR="0004281A">
        <w:t xml:space="preserve"> </w:t>
      </w:r>
      <w:r w:rsidRPr="00CC5738">
        <w:rPr>
          <w:rStyle w:val="itali"/>
        </w:rPr>
        <w:t>A draw,</w:t>
      </w:r>
      <w:r>
        <w:t xml:space="preserve"> the gesture seemed to say.</w:t>
      </w:r>
    </w:p>
    <w:p w14:paraId="295D9378" w14:textId="61A7191A" w:rsidR="00483B1D" w:rsidRDefault="0059432C" w:rsidP="00684D30">
      <w:pPr>
        <w:pStyle w:val="Body-TextTx"/>
      </w:pPr>
      <w:r>
        <w:t>She nodded again toward the manor.</w:t>
      </w:r>
      <w:r w:rsidR="0004281A">
        <w:t xml:space="preserve"> </w:t>
      </w:r>
      <w:r>
        <w:t>Kaladin needed no further encouragement.</w:t>
      </w:r>
      <w:r w:rsidR="0004281A">
        <w:t xml:space="preserve"> </w:t>
      </w:r>
      <w:r>
        <w:t>He shot toward the terrified people.</w:t>
      </w:r>
    </w:p>
    <w:p w14:paraId="05EF2549" w14:textId="77777777" w:rsidR="00AD4902" w:rsidRPr="00AD4902" w:rsidRDefault="00684D30" w:rsidP="00AD4902">
      <w:pPr>
        <w:pStyle w:val="Section-ChapterSCP"/>
      </w:pPr>
      <w:r>
        <w:lastRenderedPageBreak/>
        <w:t xml:space="preserve">Chapter </w:t>
      </w:r>
      <w:r w:rsidR="004633BE">
        <w:t>7</w:t>
      </w:r>
    </w:p>
    <w:p w14:paraId="427607F5" w14:textId="33CF8343" w:rsidR="00D10B5B" w:rsidRDefault="00766B15" w:rsidP="000660DD">
      <w:pPr>
        <w:pStyle w:val="TitleTtl"/>
      </w:pPr>
      <w:r>
        <w:t>7: the Rarest Vintage</w:t>
      </w:r>
    </w:p>
    <w:p w14:paraId="451C22D0" w14:textId="21F01F76" w:rsidR="00D10B5B" w:rsidRPr="00A40C8C" w:rsidRDefault="0059432C" w:rsidP="00C64968">
      <w:pPr>
        <w:pStyle w:val="Epigraph-Non-VerseEpi"/>
      </w:pPr>
      <w:r w:rsidRPr="00A40C8C">
        <w:t>The two metals of primary significance are zinc and brass, which allow you to control expression strength.</w:t>
      </w:r>
      <w:r w:rsidR="0004281A">
        <w:t xml:space="preserve"> </w:t>
      </w:r>
      <w:r w:rsidRPr="00A40C8C">
        <w:t>Zinc wires touching the gemstone will cause the spren inside to more strongly manifest, while brass will cause the spren to withdraw and its power to dim.</w:t>
      </w:r>
    </w:p>
    <w:p w14:paraId="6370531D" w14:textId="38474ECA" w:rsidR="00D10B5B" w:rsidRPr="00A40C8C" w:rsidRDefault="0059432C" w:rsidP="00C64968">
      <w:pPr>
        <w:pStyle w:val="Epigraph-Non-VerseEpi"/>
      </w:pPr>
      <w:r w:rsidRPr="00A40C8C">
        <w:t>Remember that a gemstone must be properly infused following the spren</w:t>
      </w:r>
      <w:r w:rsidR="00766B15">
        <w:t>’</w:t>
      </w:r>
      <w:r w:rsidRPr="00A40C8C">
        <w:t>s capture.</w:t>
      </w:r>
      <w:r w:rsidR="0004281A">
        <w:t xml:space="preserve"> </w:t>
      </w:r>
      <w:r w:rsidRPr="00A40C8C">
        <w:t>Drilled holes in the gemstone are ideal for proper use of the cage wires, so long as you don</w:t>
      </w:r>
      <w:r w:rsidR="00766B15">
        <w:t>’</w:t>
      </w:r>
      <w:r w:rsidRPr="00A40C8C">
        <w:t>t crack the structure and risk releasing the spren.</w:t>
      </w:r>
    </w:p>
    <w:p w14:paraId="4421BA05" w14:textId="7152DE69" w:rsidR="00C1462B" w:rsidRDefault="00483B1D" w:rsidP="00C64968">
      <w:pPr>
        <w:pStyle w:val="Epigraph-SourceEpisrc"/>
      </w:pPr>
      <w:r>
        <w:t>—</w:t>
      </w:r>
      <w:r w:rsidR="0059432C">
        <w:t xml:space="preserve">Lecture on </w:t>
      </w:r>
      <w:r w:rsidR="00C1462B">
        <w:t>f</w:t>
      </w:r>
      <w:r w:rsidR="0059432C">
        <w:t xml:space="preserve">abrial </w:t>
      </w:r>
      <w:r w:rsidR="00C1462B">
        <w:t>m</w:t>
      </w:r>
      <w:r w:rsidR="0059432C">
        <w:t>echanics presented</w:t>
      </w:r>
      <w:r w:rsidR="00C1462B">
        <w:t xml:space="preserve"> </w:t>
      </w:r>
      <w:r w:rsidR="0059432C">
        <w:t>by Navani Kholin</w:t>
      </w:r>
    </w:p>
    <w:p w14:paraId="6AE92F5B" w14:textId="24002FCD" w:rsidR="00D10B5B" w:rsidRDefault="0059432C" w:rsidP="00C1462B">
      <w:pPr>
        <w:pStyle w:val="Epigraph-SourceEpisrc"/>
      </w:pPr>
      <w:r>
        <w:t xml:space="preserve">to the </w:t>
      </w:r>
      <w:r w:rsidR="00C1462B">
        <w:t>c</w:t>
      </w:r>
      <w:r>
        <w:t>oalition of</w:t>
      </w:r>
      <w:r w:rsidR="00C1462B">
        <w:t xml:space="preserve"> m</w:t>
      </w:r>
      <w:r>
        <w:t>onarchs, Urithiru, Jesevan, 1175</w:t>
      </w:r>
    </w:p>
    <w:p w14:paraId="0ECAAA47" w14:textId="66F9BF18" w:rsidR="00D10B5B" w:rsidRDefault="0059432C" w:rsidP="00684D30">
      <w:pPr>
        <w:pStyle w:val="Body-TextTx"/>
      </w:pPr>
      <w:r>
        <w:t>Veil stepped up to Ialai Sadeas.</w:t>
      </w:r>
      <w:r w:rsidR="0004281A">
        <w:t xml:space="preserve"> </w:t>
      </w:r>
      <w:r>
        <w:t>She</w:t>
      </w:r>
      <w:r w:rsidR="00766B15">
        <w:t>’</w:t>
      </w:r>
      <w:r>
        <w:t>d heard of this woman</w:t>
      </w:r>
      <w:r w:rsidR="00766B15">
        <w:t>’</w:t>
      </w:r>
      <w:r>
        <w:t>s craftiness, her competence.</w:t>
      </w:r>
      <w:r w:rsidR="0004281A">
        <w:t xml:space="preserve"> </w:t>
      </w:r>
      <w:r>
        <w:t>Veil was therefore surprised to find the woman looking so</w:t>
      </w:r>
      <w:r w:rsidR="00766B15">
        <w:t> . . .</w:t>
      </w:r>
      <w:r w:rsidR="00483B1D">
        <w:t xml:space="preserve"> </w:t>
      </w:r>
      <w:r>
        <w:t>weathered.</w:t>
      </w:r>
    </w:p>
    <w:p w14:paraId="0FF30EC8" w14:textId="0A51B2E6" w:rsidR="00D10B5B" w:rsidRDefault="0059432C" w:rsidP="00684D30">
      <w:pPr>
        <w:pStyle w:val="Body-TextTx"/>
      </w:pPr>
      <w:r>
        <w:t>Ialai Sadeas was a woman of moderate height.</w:t>
      </w:r>
      <w:r w:rsidR="0004281A">
        <w:t xml:space="preserve"> </w:t>
      </w:r>
      <w:r>
        <w:t>While she</w:t>
      </w:r>
      <w:r w:rsidR="00766B15">
        <w:t>’</w:t>
      </w:r>
      <w:r>
        <w:t>d never been renowned as a great beauty, she seemed to have withered since Shallan had last seen her.</w:t>
      </w:r>
      <w:r w:rsidR="0004281A">
        <w:t xml:space="preserve"> </w:t>
      </w:r>
      <w:r>
        <w:t>Though she wore a dress of the sharpest and most recent fashion</w:t>
      </w:r>
      <w:r w:rsidR="00483B1D">
        <w:t>—</w:t>
      </w:r>
      <w:r>
        <w:t>embroidered along the sides</w:t>
      </w:r>
      <w:r w:rsidR="00483B1D">
        <w:t>—</w:t>
      </w:r>
      <w:r>
        <w:t>it seemed to hang on her like a cloak on a tavern</w:t>
      </w:r>
      <w:r w:rsidR="00766B15">
        <w:t>’</w:t>
      </w:r>
      <w:r>
        <w:t>s wall peg.</w:t>
      </w:r>
      <w:r w:rsidR="0004281A">
        <w:t xml:space="preserve"> </w:t>
      </w:r>
      <w:r>
        <w:t>Her cheeks were sunken and hollow, and she held an empty wine cup in her hand.</w:t>
      </w:r>
    </w:p>
    <w:p w14:paraId="7A8ACFD7" w14:textId="35F8D05F" w:rsidR="00D10B5B" w:rsidRDefault="00766B15" w:rsidP="00684D30">
      <w:pPr>
        <w:pStyle w:val="Body-TextTx"/>
      </w:pPr>
      <w:r>
        <w:t>“</w:t>
      </w:r>
      <w:r w:rsidR="0059432C">
        <w:t>So, you</w:t>
      </w:r>
      <w:r>
        <w:t>’</w:t>
      </w:r>
      <w:r w:rsidR="0059432C">
        <w:t>ve finally come for me,</w:t>
      </w:r>
      <w:r>
        <w:t>”</w:t>
      </w:r>
      <w:r w:rsidR="0059432C">
        <w:t xml:space="preserve"> she said.</w:t>
      </w:r>
    </w:p>
    <w:p w14:paraId="3A546C5C" w14:textId="4903BE10" w:rsidR="00D10B5B" w:rsidRDefault="0059432C" w:rsidP="00684D30">
      <w:pPr>
        <w:pStyle w:val="Body-TextTx"/>
      </w:pPr>
      <w:r>
        <w:t>Veil hesitated.</w:t>
      </w:r>
      <w:r w:rsidR="0004281A">
        <w:t xml:space="preserve"> </w:t>
      </w:r>
      <w:r>
        <w:t>What did that mean?</w:t>
      </w:r>
    </w:p>
    <w:p w14:paraId="53CDC5A2" w14:textId="0B65732C" w:rsidR="00D10B5B" w:rsidRDefault="0059432C" w:rsidP="00684D30">
      <w:pPr>
        <w:pStyle w:val="Body-TextTx"/>
      </w:pPr>
      <w:r w:rsidRPr="00CC5738">
        <w:rPr>
          <w:rStyle w:val="itali"/>
        </w:rPr>
        <w:t>Strike now,</w:t>
      </w:r>
      <w:r>
        <w:t xml:space="preserve"> Veil thought.</w:t>
      </w:r>
      <w:r w:rsidR="0004281A">
        <w:t xml:space="preserve"> </w:t>
      </w:r>
      <w:r w:rsidRPr="00CC5738">
        <w:rPr>
          <w:rStyle w:val="itali"/>
        </w:rPr>
        <w:t>Summon the Blade; burn those self-satisfied eyes out of her skull.</w:t>
      </w:r>
    </w:p>
    <w:p w14:paraId="1823CB3E" w14:textId="37C68A79" w:rsidR="00D10B5B" w:rsidRDefault="0059432C" w:rsidP="00684D30">
      <w:pPr>
        <w:pStyle w:val="Body-TextTx"/>
      </w:pPr>
      <w:r>
        <w:lastRenderedPageBreak/>
        <w:t>But she wouldn</w:t>
      </w:r>
      <w:r w:rsidR="00766B15">
        <w:t>’</w:t>
      </w:r>
      <w:r>
        <w:t>t act on her will alone.</w:t>
      </w:r>
      <w:r w:rsidR="0004281A">
        <w:t xml:space="preserve"> </w:t>
      </w:r>
      <w:r>
        <w:t>They had a balance, an important one.</w:t>
      </w:r>
      <w:r w:rsidR="0004281A">
        <w:t xml:space="preserve"> </w:t>
      </w:r>
      <w:r>
        <w:t>The Three never did what only one of them wanted, not in regard to a decision this important.</w:t>
      </w:r>
      <w:r w:rsidR="0004281A">
        <w:t xml:space="preserve"> </w:t>
      </w:r>
      <w:r>
        <w:t>And so, she held back.</w:t>
      </w:r>
      <w:r w:rsidR="0004281A">
        <w:t xml:space="preserve"> </w:t>
      </w:r>
      <w:r>
        <w:t>Radiant didn</w:t>
      </w:r>
      <w:r w:rsidR="00766B15">
        <w:t>’</w:t>
      </w:r>
      <w:r>
        <w:t>t want to kill Ialai.</w:t>
      </w:r>
      <w:r w:rsidR="0004281A">
        <w:t xml:space="preserve"> </w:t>
      </w:r>
      <w:r>
        <w:t xml:space="preserve">She was too </w:t>
      </w:r>
      <w:r w:rsidR="00CC55F5">
        <w:t>h</w:t>
      </w:r>
      <w:r>
        <w:t>onorable.</w:t>
      </w:r>
      <w:r w:rsidR="0004281A">
        <w:t xml:space="preserve"> </w:t>
      </w:r>
      <w:r>
        <w:t>But what of Shallan?</w:t>
      </w:r>
    </w:p>
    <w:p w14:paraId="3038D8E0" w14:textId="6EE7E0CA" w:rsidR="00D10B5B" w:rsidRDefault="0059432C" w:rsidP="00684D30">
      <w:pPr>
        <w:pStyle w:val="Body-TextTx"/>
      </w:pPr>
      <w:r w:rsidRPr="00CC5738">
        <w:rPr>
          <w:rStyle w:val="itali"/>
        </w:rPr>
        <w:t>Not yet,</w:t>
      </w:r>
      <w:r>
        <w:t xml:space="preserve"> Shallan thought.</w:t>
      </w:r>
      <w:r w:rsidR="0004281A">
        <w:t xml:space="preserve"> </w:t>
      </w:r>
      <w:r w:rsidRPr="00CC5738">
        <w:rPr>
          <w:rStyle w:val="itali"/>
        </w:rPr>
        <w:t>Talk to her first.</w:t>
      </w:r>
      <w:r w:rsidR="0004281A">
        <w:rPr>
          <w:rStyle w:val="itali"/>
        </w:rPr>
        <w:t xml:space="preserve"> </w:t>
      </w:r>
      <w:r w:rsidRPr="00CC5738">
        <w:rPr>
          <w:rStyle w:val="itali"/>
        </w:rPr>
        <w:t>Find out what she knows.</w:t>
      </w:r>
    </w:p>
    <w:p w14:paraId="0FE4CA91" w14:textId="5BD5B269" w:rsidR="00D10B5B" w:rsidRDefault="0059432C" w:rsidP="00684D30">
      <w:pPr>
        <w:pStyle w:val="Body-TextTx"/>
      </w:pPr>
      <w:r>
        <w:t>Therefore, Veil bowed</w:t>
      </w:r>
      <w:r w:rsidR="00483B1D">
        <w:t>—</w:t>
      </w:r>
      <w:r>
        <w:t>staying in character.</w:t>
      </w:r>
      <w:r w:rsidR="0004281A">
        <w:t xml:space="preserve"> </w:t>
      </w:r>
      <w:r w:rsidR="00766B15">
        <w:t>“</w:t>
      </w:r>
      <w:r>
        <w:t>My queen.</w:t>
      </w:r>
      <w:r w:rsidR="00766B15">
        <w:t>”</w:t>
      </w:r>
    </w:p>
    <w:p w14:paraId="573BD133" w14:textId="637E6C43" w:rsidR="00D10B5B" w:rsidRDefault="0059432C" w:rsidP="00684D30">
      <w:pPr>
        <w:pStyle w:val="Body-TextTx"/>
      </w:pPr>
      <w:r>
        <w:t>Ialai snapped her fingers, and the guard retreated with the last of the cultists, closing the door behind him.</w:t>
      </w:r>
      <w:r w:rsidR="0004281A">
        <w:t xml:space="preserve"> </w:t>
      </w:r>
      <w:r>
        <w:t>She wasn</w:t>
      </w:r>
      <w:r w:rsidR="00766B15">
        <w:t>’</w:t>
      </w:r>
      <w:r>
        <w:t>t the frightened type, Ialai Sadeas</w:t>
      </w:r>
      <w:r w:rsidR="00483B1D">
        <w:t>—</w:t>
      </w:r>
      <w:r>
        <w:t>though Veil did notice a door on the far wall of the room, behind Ialai, as a potential exit.</w:t>
      </w:r>
    </w:p>
    <w:p w14:paraId="2CD57808" w14:textId="06601879" w:rsidR="00D10B5B" w:rsidRDefault="0059432C" w:rsidP="00684D30">
      <w:pPr>
        <w:pStyle w:val="Body-TextTx"/>
      </w:pPr>
      <w:r>
        <w:t>Ialai sat back in her chair, letting Veil hold the bow.</w:t>
      </w:r>
      <w:r w:rsidR="0004281A">
        <w:t xml:space="preserve"> </w:t>
      </w:r>
      <w:r w:rsidR="00766B15">
        <w:t>“</w:t>
      </w:r>
      <w:r>
        <w:t>I do not intend to be queen,</w:t>
      </w:r>
      <w:r w:rsidR="00766B15">
        <w:t>”</w:t>
      </w:r>
      <w:r>
        <w:t xml:space="preserve"> she eventually said.</w:t>
      </w:r>
      <w:r w:rsidR="0004281A">
        <w:t xml:space="preserve"> </w:t>
      </w:r>
      <w:r w:rsidR="00766B15">
        <w:t>“</w:t>
      </w:r>
      <w:r>
        <w:t>That is a lie that some of my more</w:t>
      </w:r>
      <w:r w:rsidR="00766B15">
        <w:t> . . .</w:t>
      </w:r>
      <w:r w:rsidR="00483B1D">
        <w:t xml:space="preserve"> </w:t>
      </w:r>
      <w:r>
        <w:t>overeager followers perpetuate.</w:t>
      </w:r>
      <w:r w:rsidR="00766B15">
        <w:t>”</w:t>
      </w:r>
    </w:p>
    <w:p w14:paraId="146A90F8" w14:textId="3480A34E" w:rsidR="00D10B5B" w:rsidRDefault="00766B15" w:rsidP="00684D30">
      <w:pPr>
        <w:pStyle w:val="Body-TextTx"/>
      </w:pPr>
      <w:r>
        <w:t>“</w:t>
      </w:r>
      <w:r w:rsidR="0059432C">
        <w:t>Who then do you support for the throne?</w:t>
      </w:r>
      <w:r w:rsidR="0004281A">
        <w:t xml:space="preserve"> </w:t>
      </w:r>
      <w:r w:rsidR="0059432C">
        <w:t>Surely not the usurper</w:t>
      </w:r>
      <w:r w:rsidR="000B149C" w:rsidRPr="000B149C">
        <w:t xml:space="preserve"> </w:t>
      </w:r>
      <w:r w:rsidR="000B149C">
        <w:t>Dalinar</w:t>
      </w:r>
      <w:r w:rsidR="0059432C">
        <w:t>, or the niece he has appointed unlawfully.</w:t>
      </w:r>
      <w:r>
        <w:t>”</w:t>
      </w:r>
    </w:p>
    <w:p w14:paraId="57482733" w14:textId="40B9667D" w:rsidR="00D10B5B" w:rsidRDefault="0059432C" w:rsidP="00684D30">
      <w:pPr>
        <w:pStyle w:val="Body-TextTx"/>
      </w:pPr>
      <w:r>
        <w:t>Ialai watched Veil, who slowly stood from the bow.</w:t>
      </w:r>
      <w:r w:rsidR="0004281A">
        <w:t xml:space="preserve"> </w:t>
      </w:r>
      <w:r w:rsidR="00766B15">
        <w:t>“</w:t>
      </w:r>
      <w:r>
        <w:t>In the past,</w:t>
      </w:r>
      <w:r w:rsidR="00766B15">
        <w:t>”</w:t>
      </w:r>
      <w:r>
        <w:t xml:space="preserve"> Ialai said, </w:t>
      </w:r>
      <w:r w:rsidR="00766B15">
        <w:t>“</w:t>
      </w:r>
      <w:r>
        <w:t>I have supported the heir</w:t>
      </w:r>
      <w:r w:rsidR="00483B1D">
        <w:t>—</w:t>
      </w:r>
      <w:r>
        <w:t>Elhokar</w:t>
      </w:r>
      <w:r w:rsidR="00766B15">
        <w:t>’</w:t>
      </w:r>
      <w:r>
        <w:t>s son, Gavilar</w:t>
      </w:r>
      <w:r w:rsidR="00766B15">
        <w:t>’</w:t>
      </w:r>
      <w:r>
        <w:t>s grandson, the rightful king.</w:t>
      </w:r>
      <w:r w:rsidR="00766B15">
        <w:t>”</w:t>
      </w:r>
    </w:p>
    <w:p w14:paraId="0614B6B5" w14:textId="69100FC0" w:rsidR="00D10B5B" w:rsidRDefault="00766B15" w:rsidP="00684D30">
      <w:pPr>
        <w:pStyle w:val="Body-TextTx"/>
      </w:pPr>
      <w:r>
        <w:t>“</w:t>
      </w:r>
      <w:r w:rsidR="0059432C">
        <w:t>He is only a boy, not yet six.</w:t>
      </w:r>
      <w:r>
        <w:t>”</w:t>
      </w:r>
    </w:p>
    <w:p w14:paraId="63B1F5CC" w14:textId="50D178D8" w:rsidR="00D10B5B" w:rsidRDefault="00766B15" w:rsidP="00684D30">
      <w:pPr>
        <w:pStyle w:val="Body-TextTx"/>
      </w:pPr>
      <w:r>
        <w:t>“</w:t>
      </w:r>
      <w:r w:rsidR="0059432C">
        <w:t>Then urgent action must be taken,</w:t>
      </w:r>
      <w:r>
        <w:t>”</w:t>
      </w:r>
      <w:r w:rsidR="0059432C">
        <w:t xml:space="preserve"> Ialai said, </w:t>
      </w:r>
      <w:r>
        <w:t>“</w:t>
      </w:r>
      <w:r w:rsidR="0059432C">
        <w:t>to rescue him from the clutches of his aunt and great</w:t>
      </w:r>
      <w:r w:rsidR="006070B3">
        <w:t>-</w:t>
      </w:r>
      <w:r w:rsidR="0059432C">
        <w:t>uncle, the rats who have deposed him.</w:t>
      </w:r>
      <w:r w:rsidR="0004281A">
        <w:t xml:space="preserve"> </w:t>
      </w:r>
      <w:r w:rsidR="0059432C">
        <w:t xml:space="preserve">To support me is </w:t>
      </w:r>
      <w:r w:rsidR="0059432C" w:rsidRPr="00CC5738">
        <w:rPr>
          <w:rStyle w:val="itali"/>
        </w:rPr>
        <w:t>not</w:t>
      </w:r>
      <w:r w:rsidR="0059432C">
        <w:t xml:space="preserve"> to upset the lineage, but to work for a better, stable, and </w:t>
      </w:r>
      <w:r w:rsidR="0059432C" w:rsidRPr="00CC5738">
        <w:rPr>
          <w:rStyle w:val="itali"/>
        </w:rPr>
        <w:t>correct</w:t>
      </w:r>
      <w:r w:rsidR="0059432C">
        <w:t xml:space="preserve"> Alethi union.</w:t>
      </w:r>
      <w:r>
        <w:t>”</w:t>
      </w:r>
    </w:p>
    <w:p w14:paraId="3D2F8E38" w14:textId="1B7434FF" w:rsidR="00D10B5B" w:rsidRDefault="0059432C" w:rsidP="00684D30">
      <w:pPr>
        <w:pStyle w:val="Body-TextTx"/>
      </w:pPr>
      <w:r>
        <w:t>Clever.</w:t>
      </w:r>
      <w:r w:rsidR="0004281A">
        <w:t xml:space="preserve"> </w:t>
      </w:r>
      <w:r>
        <w:t>Under such a guise, Ialai could pretend to be a humble patriot.</w:t>
      </w:r>
      <w:r w:rsidR="0004281A">
        <w:t xml:space="preserve"> </w:t>
      </w:r>
      <w:r>
        <w:t>But</w:t>
      </w:r>
      <w:r w:rsidR="00766B15">
        <w:t> . . .</w:t>
      </w:r>
      <w:r w:rsidR="00483B1D">
        <w:t xml:space="preserve"> </w:t>
      </w:r>
      <w:r>
        <w:t>why did she look so haunted?</w:t>
      </w:r>
      <w:r w:rsidR="0004281A">
        <w:t xml:space="preserve"> </w:t>
      </w:r>
      <w:r>
        <w:t>A wreckage of her former self?</w:t>
      </w:r>
      <w:r w:rsidR="0004281A">
        <w:t xml:space="preserve"> </w:t>
      </w:r>
      <w:r>
        <w:t>She</w:t>
      </w:r>
      <w:r w:rsidR="00766B15">
        <w:t>’</w:t>
      </w:r>
      <w:r>
        <w:t>d been hit hard by Sadeas</w:t>
      </w:r>
      <w:r w:rsidR="00766B15">
        <w:t>’</w:t>
      </w:r>
      <w:r>
        <w:t>s death and the traitorous turn of Amaram</w:t>
      </w:r>
      <w:r w:rsidR="00766B15">
        <w:t>’</w:t>
      </w:r>
      <w:r>
        <w:t>s army.</w:t>
      </w:r>
      <w:r w:rsidR="0004281A">
        <w:t xml:space="preserve"> </w:t>
      </w:r>
      <w:r>
        <w:t>Had those events encouraged a downward spiral?</w:t>
      </w:r>
      <w:r w:rsidR="0004281A">
        <w:t xml:space="preserve"> </w:t>
      </w:r>
      <w:r>
        <w:t>Most importantly, who was the spy this woman had close to Dalinar?</w:t>
      </w:r>
    </w:p>
    <w:p w14:paraId="646FBE87" w14:textId="746A2CD5" w:rsidR="00D10B5B" w:rsidRDefault="0059432C" w:rsidP="00684D30">
      <w:pPr>
        <w:pStyle w:val="Body-TextTx"/>
      </w:pPr>
      <w:r>
        <w:t>Ialai stood up, letting her wine cup roll off the table and shatter on the floor.</w:t>
      </w:r>
      <w:r w:rsidR="0004281A">
        <w:t xml:space="preserve"> </w:t>
      </w:r>
      <w:r>
        <w:t xml:space="preserve">She walked </w:t>
      </w:r>
      <w:r>
        <w:lastRenderedPageBreak/>
        <w:t>past Veil to the nearby hutch and rolled up the front, revealing a dozen or more carafes of wine, each a different color.</w:t>
      </w:r>
    </w:p>
    <w:p w14:paraId="2DED261F" w14:textId="22B589AC" w:rsidR="00D10B5B" w:rsidRDefault="0059432C" w:rsidP="00684D30">
      <w:pPr>
        <w:pStyle w:val="Body-TextTx"/>
      </w:pPr>
      <w:r>
        <w:t>While Ialai was surveying these, Veil held her hand to the side and began summoning her Shardblade.</w:t>
      </w:r>
      <w:r w:rsidR="0004281A">
        <w:t xml:space="preserve"> </w:t>
      </w:r>
      <w:r>
        <w:t>Not to strike, but because Pattern was with Adolin.</w:t>
      </w:r>
      <w:r w:rsidR="0004281A">
        <w:t xml:space="preserve"> </w:t>
      </w:r>
      <w:r>
        <w:t>The act of summoning should give Pattern an indication of her direction.</w:t>
      </w:r>
      <w:r w:rsidR="0004281A">
        <w:t xml:space="preserve"> </w:t>
      </w:r>
      <w:r>
        <w:t>She stopped almost immediately, preventing the sword from coalescing.</w:t>
      </w:r>
    </w:p>
    <w:p w14:paraId="7DDC4E5F" w14:textId="78F230F2" w:rsidR="00D10B5B" w:rsidRDefault="0059432C" w:rsidP="00684D30">
      <w:pPr>
        <w:pStyle w:val="Body-TextTx"/>
      </w:pPr>
      <w:r>
        <w:t>Adolin would want to come find her.</w:t>
      </w:r>
      <w:r w:rsidR="0004281A">
        <w:t xml:space="preserve"> </w:t>
      </w:r>
      <w:r>
        <w:t>Unfortunately, striking against Ialai</w:t>
      </w:r>
      <w:r w:rsidR="00766B15">
        <w:t>’</w:t>
      </w:r>
      <w:r>
        <w:t>s fortress would be more dangerous than jumping a group of conspirators in the chasm.</w:t>
      </w:r>
      <w:r w:rsidR="0004281A">
        <w:t xml:space="preserve"> </w:t>
      </w:r>
      <w:r>
        <w:t xml:space="preserve">Dalinar </w:t>
      </w:r>
      <w:r w:rsidR="0057488A">
        <w:t>ha</w:t>
      </w:r>
      <w:r>
        <w:t>d no authority here, and though the Lightweaving she</w:t>
      </w:r>
      <w:r w:rsidR="00766B15">
        <w:t>’</w:t>
      </w:r>
      <w:r>
        <w:t>d stuck to Adolin would keep him from being recognized, she wasn</w:t>
      </w:r>
      <w:r w:rsidR="00766B15">
        <w:t>’</w:t>
      </w:r>
      <w:r>
        <w:t>t certain he could risk moving in the open.</w:t>
      </w:r>
    </w:p>
    <w:p w14:paraId="07B78DEC" w14:textId="0C480D38" w:rsidR="00D10B5B" w:rsidRDefault="00766B15" w:rsidP="00684D30">
      <w:pPr>
        <w:pStyle w:val="Body-TextTx"/>
      </w:pPr>
      <w:r>
        <w:t>“</w:t>
      </w:r>
      <w:r w:rsidR="0059432C">
        <w:t>Do you favor wines?</w:t>
      </w:r>
      <w:r>
        <w:t>”</w:t>
      </w:r>
      <w:r w:rsidR="0059432C">
        <w:t xml:space="preserve"> Ialai asked her.</w:t>
      </w:r>
    </w:p>
    <w:p w14:paraId="27CC5082" w14:textId="5EB25FB6" w:rsidR="00D10B5B" w:rsidRDefault="00766B15" w:rsidP="00684D30">
      <w:pPr>
        <w:pStyle w:val="Body-TextTx"/>
      </w:pPr>
      <w:r>
        <w:t>“</w:t>
      </w:r>
      <w:r w:rsidR="0059432C">
        <w:t>I</w:t>
      </w:r>
      <w:r>
        <w:t>’</w:t>
      </w:r>
      <w:r w:rsidR="0059432C">
        <w:t>m not particularly thirsty, Brightness,</w:t>
      </w:r>
      <w:r>
        <w:t>”</w:t>
      </w:r>
      <w:r w:rsidR="0059432C">
        <w:t xml:space="preserve"> Veil said.</w:t>
      </w:r>
    </w:p>
    <w:p w14:paraId="6439406C" w14:textId="71DFE054" w:rsidR="00D10B5B" w:rsidRDefault="00766B15" w:rsidP="00684D30">
      <w:pPr>
        <w:pStyle w:val="Body-TextTx"/>
      </w:pPr>
      <w:r>
        <w:t>“</w:t>
      </w:r>
      <w:r w:rsidR="0059432C">
        <w:t>Join me anyway.</w:t>
      </w:r>
      <w:r>
        <w:t>”</w:t>
      </w:r>
    </w:p>
    <w:p w14:paraId="03696E18" w14:textId="671DFB1A" w:rsidR="00D10B5B" w:rsidRDefault="0059432C" w:rsidP="00684D30">
      <w:pPr>
        <w:pStyle w:val="Body-TextTx"/>
      </w:pPr>
      <w:r>
        <w:t>Veil stepped up beside her, looking at the array of wines.</w:t>
      </w:r>
      <w:r w:rsidR="0004281A">
        <w:t xml:space="preserve"> </w:t>
      </w:r>
      <w:r w:rsidR="00766B15">
        <w:t>“</w:t>
      </w:r>
      <w:r>
        <w:t>This is quite a collection.</w:t>
      </w:r>
      <w:r w:rsidR="00766B15">
        <w:t>”</w:t>
      </w:r>
    </w:p>
    <w:p w14:paraId="7EB12FAF" w14:textId="1A36A72C" w:rsidR="00D10B5B" w:rsidRDefault="00766B15" w:rsidP="00684D30">
      <w:pPr>
        <w:pStyle w:val="Body-TextTx"/>
      </w:pPr>
      <w:r>
        <w:t>“</w:t>
      </w:r>
      <w:r w:rsidR="0059432C">
        <w:t>Yes,</w:t>
      </w:r>
      <w:r>
        <w:t>”</w:t>
      </w:r>
      <w:r w:rsidR="0059432C">
        <w:t xml:space="preserve"> Ialai said, selecting one, a clear</w:t>
      </w:r>
      <w:r w:rsidR="00483B1D">
        <w:t>—</w:t>
      </w:r>
      <w:r w:rsidR="0059432C">
        <w:t>probably a grain alcohol.</w:t>
      </w:r>
      <w:r w:rsidR="0004281A">
        <w:t xml:space="preserve"> </w:t>
      </w:r>
      <w:r w:rsidR="0059432C">
        <w:t>Left uninfused, the color gave no indication of flavoring or potency.</w:t>
      </w:r>
      <w:r w:rsidR="0004281A">
        <w:t xml:space="preserve"> </w:t>
      </w:r>
      <w:r>
        <w:t>“</w:t>
      </w:r>
      <w:r w:rsidR="0059432C">
        <w:t>I requisition samples of the vintages that pass through the warcamps.</w:t>
      </w:r>
      <w:r w:rsidR="0004281A">
        <w:t xml:space="preserve"> </w:t>
      </w:r>
      <w:r w:rsidR="0059432C">
        <w:t>It is one of the few luxuries these Heralds-forsaken stormlands can offer.</w:t>
      </w:r>
      <w:r>
        <w:t>”</w:t>
      </w:r>
    </w:p>
    <w:p w14:paraId="6E7F49C7" w14:textId="2FA8446A" w:rsidR="00D10B5B" w:rsidRDefault="0059432C" w:rsidP="00684D30">
      <w:pPr>
        <w:pStyle w:val="Body-TextTx"/>
      </w:pPr>
      <w:r>
        <w:t>She poured a small cup, and Veil could immediately tell she</w:t>
      </w:r>
      <w:r w:rsidR="00766B15">
        <w:t>’</w:t>
      </w:r>
      <w:r>
        <w:t>d been wrong.</w:t>
      </w:r>
      <w:r w:rsidR="0004281A">
        <w:t xml:space="preserve"> </w:t>
      </w:r>
      <w:r>
        <w:t>It didn</w:t>
      </w:r>
      <w:r w:rsidR="00766B15">
        <w:t>’</w:t>
      </w:r>
      <w:r>
        <w:t>t have the sharp, immediately overpowering sensation of something like a Horneater vintage. Instead there was a fruity scent mixed with the faint stench of alcohol.</w:t>
      </w:r>
      <w:r w:rsidR="0004281A">
        <w:t xml:space="preserve"> </w:t>
      </w:r>
      <w:r>
        <w:t>Curious.</w:t>
      </w:r>
    </w:p>
    <w:p w14:paraId="243E4537" w14:textId="601196BB" w:rsidR="00D10B5B" w:rsidRDefault="0059432C" w:rsidP="00684D30">
      <w:pPr>
        <w:pStyle w:val="Body-TextTx"/>
      </w:pPr>
      <w:r>
        <w:t>Ialai offered it to Veil first, who accepted the cup, and took a drink.</w:t>
      </w:r>
      <w:r w:rsidR="0004281A">
        <w:t xml:space="preserve"> </w:t>
      </w:r>
      <w:r>
        <w:t>It tasted sharply sweet, like a dessert wine.</w:t>
      </w:r>
      <w:r w:rsidR="0004281A">
        <w:t xml:space="preserve"> </w:t>
      </w:r>
      <w:r>
        <w:t>How had they made it clear?</w:t>
      </w:r>
      <w:r w:rsidR="0004281A">
        <w:t xml:space="preserve"> </w:t>
      </w:r>
      <w:r>
        <w:t>Most fruit wines had natural coloring.</w:t>
      </w:r>
    </w:p>
    <w:p w14:paraId="03F21471" w14:textId="32956059" w:rsidR="00D10B5B" w:rsidRDefault="00766B15" w:rsidP="00684D30">
      <w:pPr>
        <w:pStyle w:val="Body-TextTx"/>
      </w:pPr>
      <w:r>
        <w:t>“</w:t>
      </w:r>
      <w:r w:rsidR="0059432C">
        <w:t>No fear of poison?</w:t>
      </w:r>
      <w:r>
        <w:t>”</w:t>
      </w:r>
      <w:r w:rsidR="0059432C">
        <w:t xml:space="preserve"> Ialai asked.</w:t>
      </w:r>
    </w:p>
    <w:p w14:paraId="7906F522" w14:textId="19984E79" w:rsidR="00D10B5B" w:rsidRDefault="00766B15" w:rsidP="00684D30">
      <w:pPr>
        <w:pStyle w:val="Body-TextTx"/>
      </w:pPr>
      <w:r>
        <w:lastRenderedPageBreak/>
        <w:t>“</w:t>
      </w:r>
      <w:r w:rsidR="0059432C">
        <w:t>Why should I fear poison, Brightness?</w:t>
      </w:r>
      <w:r>
        <w:t>”</w:t>
      </w:r>
    </w:p>
    <w:p w14:paraId="1AF72180" w14:textId="47AB9053" w:rsidR="00D10B5B" w:rsidRDefault="00766B15" w:rsidP="00684D30">
      <w:pPr>
        <w:pStyle w:val="Body-TextTx"/>
      </w:pPr>
      <w:r>
        <w:t>“</w:t>
      </w:r>
      <w:r w:rsidR="0059432C">
        <w:t>This was prepared for me, and there are many who would see me dead.</w:t>
      </w:r>
      <w:r w:rsidR="0004281A">
        <w:t xml:space="preserve"> </w:t>
      </w:r>
      <w:r w:rsidR="0059432C">
        <w:t>Remaining in my proximity can be dangerous.</w:t>
      </w:r>
      <w:r>
        <w:t>”</w:t>
      </w:r>
    </w:p>
    <w:p w14:paraId="15CCE0A1" w14:textId="4545C91A" w:rsidR="00D10B5B" w:rsidRDefault="00766B15" w:rsidP="00684D30">
      <w:pPr>
        <w:pStyle w:val="Body-TextTx"/>
      </w:pPr>
      <w:r>
        <w:t>“</w:t>
      </w:r>
      <w:r w:rsidR="0059432C">
        <w:t>Like the attack in the chasm earlier?</w:t>
      </w:r>
      <w:r>
        <w:t>”</w:t>
      </w:r>
    </w:p>
    <w:p w14:paraId="6FD22BA5" w14:textId="2A4B9C61" w:rsidR="00D10B5B" w:rsidRDefault="00766B15" w:rsidP="00684D30">
      <w:pPr>
        <w:pStyle w:val="Body-TextTx"/>
      </w:pPr>
      <w:r>
        <w:t>“</w:t>
      </w:r>
      <w:r w:rsidR="0059432C">
        <w:t>It is not the first such strike,</w:t>
      </w:r>
      <w:r>
        <w:t>”</w:t>
      </w:r>
      <w:r w:rsidR="0059432C">
        <w:t xml:space="preserve"> she said, though Veil knew of no others that Dalinar had ordered.</w:t>
      </w:r>
      <w:r w:rsidR="0004281A">
        <w:t xml:space="preserve"> </w:t>
      </w:r>
      <w:r>
        <w:t>“</w:t>
      </w:r>
      <w:r w:rsidR="0059432C">
        <w:t>Strange, how easily my enemies strike at me in quiet, dark chasms.</w:t>
      </w:r>
      <w:r w:rsidR="0004281A">
        <w:t xml:space="preserve"> </w:t>
      </w:r>
      <w:r w:rsidR="0059432C">
        <w:t>Yet it has taken them so long to attack me in my chambers.</w:t>
      </w:r>
      <w:r>
        <w:t>”</w:t>
      </w:r>
      <w:r w:rsidR="0004281A">
        <w:t xml:space="preserve"> </w:t>
      </w:r>
      <w:r w:rsidR="0059432C">
        <w:t>She looked right at Veil.</w:t>
      </w:r>
    </w:p>
    <w:p w14:paraId="6CE14AC1" w14:textId="26439392" w:rsidR="00D10B5B" w:rsidRDefault="0059432C" w:rsidP="00684D30">
      <w:pPr>
        <w:pStyle w:val="Body-TextTx"/>
      </w:pPr>
      <w:r>
        <w:t>Damnation.</w:t>
      </w:r>
      <w:r w:rsidR="0004281A">
        <w:t xml:space="preserve"> </w:t>
      </w:r>
      <w:r>
        <w:t>She knew what Veil had come here to do.</w:t>
      </w:r>
    </w:p>
    <w:p w14:paraId="19FDCB05" w14:textId="23576CB5" w:rsidR="00D10B5B" w:rsidRDefault="0059432C" w:rsidP="00684D30">
      <w:pPr>
        <w:pStyle w:val="Body-TextTx"/>
      </w:pPr>
      <w:r>
        <w:t>Ialai drank deeply.</w:t>
      </w:r>
      <w:r w:rsidR="0004281A">
        <w:t xml:space="preserve"> </w:t>
      </w:r>
      <w:r w:rsidR="00766B15">
        <w:t>“</w:t>
      </w:r>
      <w:r>
        <w:t>What do you think of the wine?</w:t>
      </w:r>
      <w:r w:rsidR="00766B15">
        <w:t>”</w:t>
      </w:r>
    </w:p>
    <w:p w14:paraId="386250DD" w14:textId="4E9D7D48" w:rsidR="00D10B5B" w:rsidRDefault="00766B15" w:rsidP="00684D30">
      <w:pPr>
        <w:pStyle w:val="Body-TextTx"/>
      </w:pPr>
      <w:r>
        <w:t>“</w:t>
      </w:r>
      <w:r w:rsidR="0059432C">
        <w:t>It was nice.</w:t>
      </w:r>
      <w:r>
        <w:t>”</w:t>
      </w:r>
    </w:p>
    <w:p w14:paraId="2EC50428" w14:textId="0A59CE0E" w:rsidR="00D10B5B" w:rsidRDefault="00766B15" w:rsidP="00684D30">
      <w:pPr>
        <w:pStyle w:val="Body-TextTx"/>
      </w:pPr>
      <w:r>
        <w:t>“</w:t>
      </w:r>
      <w:r w:rsidR="0059432C">
        <w:t>That</w:t>
      </w:r>
      <w:r>
        <w:t>’</w:t>
      </w:r>
      <w:r w:rsidR="0059432C">
        <w:t>s all?</w:t>
      </w:r>
      <w:r>
        <w:t>”</w:t>
      </w:r>
      <w:r w:rsidR="0004281A">
        <w:t xml:space="preserve"> </w:t>
      </w:r>
      <w:r w:rsidR="0059432C">
        <w:t>Ialai held up her cup, inspecting the last few drops.</w:t>
      </w:r>
      <w:r w:rsidR="0004281A">
        <w:t xml:space="preserve"> </w:t>
      </w:r>
      <w:r>
        <w:t>“</w:t>
      </w:r>
      <w:r w:rsidR="0059432C">
        <w:t>It</w:t>
      </w:r>
      <w:r>
        <w:t>’</w:t>
      </w:r>
      <w:r w:rsidR="0059432C">
        <w:t>s sweet, fermented from a fruit, not a grain.</w:t>
      </w:r>
      <w:r w:rsidR="0004281A">
        <w:t xml:space="preserve"> </w:t>
      </w:r>
      <w:r w:rsidR="0059432C">
        <w:t>It reminds me of visits to Gavilar</w:t>
      </w:r>
      <w:r>
        <w:t>’</w:t>
      </w:r>
      <w:r w:rsidR="0059432C">
        <w:t>s wineries.</w:t>
      </w:r>
      <w:r w:rsidR="0004281A">
        <w:t xml:space="preserve"> </w:t>
      </w:r>
      <w:r w:rsidR="0059432C">
        <w:t>I would guess it an Alethi vintage, rescued before the kingdom fell, made from simberries.</w:t>
      </w:r>
      <w:r w:rsidR="0004281A">
        <w:t xml:space="preserve"> </w:t>
      </w:r>
      <w:r w:rsidR="0059432C">
        <w:t>The flesh of the fruit is clear, and they took great care to remove the rinds.</w:t>
      </w:r>
      <w:r w:rsidR="0004281A">
        <w:t xml:space="preserve"> </w:t>
      </w:r>
      <w:r w:rsidR="0059432C">
        <w:t>Revealing what was truly inside.</w:t>
      </w:r>
      <w:r>
        <w:t>”</w:t>
      </w:r>
    </w:p>
    <w:p w14:paraId="573D2C26" w14:textId="7DA63328" w:rsidR="00D10B5B" w:rsidRDefault="0059432C" w:rsidP="00684D30">
      <w:pPr>
        <w:pStyle w:val="Body-TextTx"/>
      </w:pPr>
      <w:r>
        <w:t xml:space="preserve">Yes, she </w:t>
      </w:r>
      <w:r w:rsidRPr="00CC5738">
        <w:rPr>
          <w:rStyle w:val="itali"/>
        </w:rPr>
        <w:t>did</w:t>
      </w:r>
      <w:r>
        <w:t xml:space="preserve"> suspect.</w:t>
      </w:r>
      <w:r w:rsidR="0004281A">
        <w:t xml:space="preserve"> </w:t>
      </w:r>
      <w:r>
        <w:t>After a moment of decision, Shallan emerged.</w:t>
      </w:r>
      <w:r w:rsidR="0004281A">
        <w:t xml:space="preserve"> </w:t>
      </w:r>
      <w:r>
        <w:t>If it was to be wordplay, then she should be the one in control.</w:t>
      </w:r>
    </w:p>
    <w:p w14:paraId="60D3A1CB" w14:textId="44379F65" w:rsidR="00D10B5B" w:rsidRDefault="0059432C" w:rsidP="00684D30">
      <w:pPr>
        <w:pStyle w:val="Body-TextTx"/>
      </w:pPr>
      <w:r>
        <w:t>Ialai selected another carafe, this time a pale orange.</w:t>
      </w:r>
      <w:r w:rsidR="0004281A">
        <w:t xml:space="preserve"> </w:t>
      </w:r>
      <w:r w:rsidR="00766B15">
        <w:t>“</w:t>
      </w:r>
      <w:r>
        <w:t>How is it,</w:t>
      </w:r>
      <w:r w:rsidR="00766B15">
        <w:t>”</w:t>
      </w:r>
      <w:r>
        <w:t xml:space="preserve"> she said, </w:t>
      </w:r>
      <w:r w:rsidR="00766B15">
        <w:t>“</w:t>
      </w:r>
      <w:r>
        <w:t>that you have access to such important documents as Navani</w:t>
      </w:r>
      <w:r w:rsidR="00766B15">
        <w:t>’</w:t>
      </w:r>
      <w:r>
        <w:t>s schematics?</w:t>
      </w:r>
      <w:r w:rsidR="0004281A">
        <w:t xml:space="preserve"> </w:t>
      </w:r>
      <w:r>
        <w:t>She can be extremely secretive with her projects</w:t>
      </w:r>
      <w:r w:rsidR="00483B1D">
        <w:t>—</w:t>
      </w:r>
      <w:r>
        <w:t>not because she fears someone stealing them, but because she relishes a dramatic reveal.</w:t>
      </w:r>
      <w:r w:rsidR="00766B15">
        <w:t>”</w:t>
      </w:r>
    </w:p>
    <w:p w14:paraId="31F2C97B" w14:textId="61338616" w:rsidR="00D10B5B" w:rsidRDefault="00766B15" w:rsidP="00684D30">
      <w:pPr>
        <w:pStyle w:val="Body-TextTx"/>
      </w:pPr>
      <w:r>
        <w:t>“</w:t>
      </w:r>
      <w:r w:rsidR="0059432C">
        <w:t>I cannot give away my sources,</w:t>
      </w:r>
      <w:r>
        <w:t>”</w:t>
      </w:r>
      <w:r w:rsidR="0059432C">
        <w:t xml:space="preserve"> Shallan said.</w:t>
      </w:r>
      <w:r w:rsidR="0004281A">
        <w:t xml:space="preserve"> </w:t>
      </w:r>
      <w:r>
        <w:t>“</w:t>
      </w:r>
      <w:r w:rsidR="0059432C">
        <w:t>Surely you understand the importance of protecting the identities of those who serve you.</w:t>
      </w:r>
      <w:r>
        <w:t>”</w:t>
      </w:r>
      <w:r w:rsidR="0004281A">
        <w:t xml:space="preserve"> </w:t>
      </w:r>
      <w:r w:rsidR="0059432C">
        <w:t>She pretended to think.</w:t>
      </w:r>
      <w:r w:rsidR="0004281A">
        <w:t xml:space="preserve"> </w:t>
      </w:r>
      <w:r>
        <w:t>“</w:t>
      </w:r>
      <w:r w:rsidR="0059432C">
        <w:t>Though I can perhaps share a name, if I were to get one in return</w:t>
      </w:r>
      <w:r w:rsidR="00483B1D">
        <w:t>—</w:t>
      </w:r>
      <w:r w:rsidR="0059432C">
        <w:t>someone you have close to the king.</w:t>
      </w:r>
      <w:r w:rsidR="0004281A">
        <w:t xml:space="preserve"> </w:t>
      </w:r>
      <w:r w:rsidR="0059432C">
        <w:t xml:space="preserve">A way for both </w:t>
      </w:r>
      <w:r w:rsidR="0059432C">
        <w:lastRenderedPageBreak/>
        <w:t>of us to have further access to the Kholin inner circle.</w:t>
      </w:r>
      <w:r>
        <w:t>”</w:t>
      </w:r>
    </w:p>
    <w:p w14:paraId="4A283A44" w14:textId="4059BF0C" w:rsidR="00D10B5B" w:rsidRDefault="0059432C" w:rsidP="00684D30">
      <w:pPr>
        <w:pStyle w:val="Body-TextTx"/>
      </w:pPr>
      <w:r w:rsidRPr="00CC5738">
        <w:rPr>
          <w:rStyle w:val="itali"/>
        </w:rPr>
        <w:t>A little clumsy,</w:t>
      </w:r>
      <w:r>
        <w:t xml:space="preserve"> Veil noted.</w:t>
      </w:r>
      <w:r w:rsidR="0004281A">
        <w:t xml:space="preserve"> </w:t>
      </w:r>
      <w:r w:rsidRPr="00CC5738">
        <w:rPr>
          <w:rStyle w:val="itali"/>
        </w:rPr>
        <w:t>You sure you want to control right now?</w:t>
      </w:r>
    </w:p>
    <w:p w14:paraId="04502098" w14:textId="63CCEEFC" w:rsidR="00D10B5B" w:rsidRDefault="0059432C" w:rsidP="00684D30">
      <w:pPr>
        <w:pStyle w:val="Body-TextTx"/>
      </w:pPr>
      <w:r>
        <w:t>Ialai smiled, then handed Shallan a small cup of the orange.</w:t>
      </w:r>
      <w:r w:rsidR="0004281A">
        <w:t xml:space="preserve"> </w:t>
      </w:r>
      <w:r>
        <w:t>She took it</w:t>
      </w:r>
      <w:r w:rsidR="00483B1D">
        <w:t>—</w:t>
      </w:r>
      <w:r>
        <w:t>and found it bland and flavorless.</w:t>
      </w:r>
    </w:p>
    <w:p w14:paraId="10FF0B30" w14:textId="7C0AC600" w:rsidR="00D10B5B" w:rsidRDefault="00766B15" w:rsidP="00684D30">
      <w:pPr>
        <w:pStyle w:val="Body-TextTx"/>
      </w:pPr>
      <w:r>
        <w:t>“</w:t>
      </w:r>
      <w:r w:rsidR="0059432C">
        <w:t>Well?</w:t>
      </w:r>
      <w:r>
        <w:t>”</w:t>
      </w:r>
      <w:r w:rsidR="0059432C">
        <w:t xml:space="preserve"> Ialai asked, sipping her own cup.</w:t>
      </w:r>
    </w:p>
    <w:p w14:paraId="235CEB1C" w14:textId="26D0ED43" w:rsidR="00D10B5B" w:rsidRDefault="00766B15" w:rsidP="00684D30">
      <w:pPr>
        <w:pStyle w:val="Body-TextTx"/>
      </w:pPr>
      <w:r>
        <w:t>“</w:t>
      </w:r>
      <w:r w:rsidR="0059432C">
        <w:t>It is weak,</w:t>
      </w:r>
      <w:r>
        <w:t>”</w:t>
      </w:r>
      <w:r w:rsidR="0059432C">
        <w:t xml:space="preserve"> Shallan said.</w:t>
      </w:r>
      <w:r w:rsidR="0004281A">
        <w:t xml:space="preserve"> </w:t>
      </w:r>
      <w:r>
        <w:t>“</w:t>
      </w:r>
      <w:r w:rsidR="0059432C">
        <w:t>Powerless.</w:t>
      </w:r>
      <w:r w:rsidR="0004281A">
        <w:t xml:space="preserve"> </w:t>
      </w:r>
      <w:r w:rsidR="0059432C">
        <w:t>Yet I taste a hint of something wrong.</w:t>
      </w:r>
      <w:r w:rsidR="0004281A">
        <w:t xml:space="preserve"> </w:t>
      </w:r>
      <w:r w:rsidR="0059432C">
        <w:t>A touch of sourness.</w:t>
      </w:r>
      <w:r w:rsidR="0004281A">
        <w:t xml:space="preserve"> </w:t>
      </w:r>
      <w:r w:rsidR="0059432C">
        <w:t>An</w:t>
      </w:r>
      <w:r>
        <w:t> . . .</w:t>
      </w:r>
      <w:r w:rsidR="00483B1D">
        <w:t xml:space="preserve"> </w:t>
      </w:r>
      <w:r w:rsidR="0059432C">
        <w:t>annoyance that should be exterminated from the vintage.</w:t>
      </w:r>
      <w:r>
        <w:t>”</w:t>
      </w:r>
    </w:p>
    <w:p w14:paraId="3EB44D44" w14:textId="26F810BE" w:rsidR="00D10B5B" w:rsidRDefault="00766B15" w:rsidP="00684D30">
      <w:pPr>
        <w:pStyle w:val="Body-TextTx"/>
      </w:pPr>
      <w:r>
        <w:t>“</w:t>
      </w:r>
      <w:r w:rsidR="0059432C">
        <w:t>And yet,</w:t>
      </w:r>
      <w:r>
        <w:t>”</w:t>
      </w:r>
      <w:r w:rsidR="0059432C">
        <w:t xml:space="preserve"> Ialai said, </w:t>
      </w:r>
      <w:r>
        <w:t>“</w:t>
      </w:r>
      <w:r w:rsidR="0059432C">
        <w:t>it looks so good.</w:t>
      </w:r>
      <w:r w:rsidR="0004281A">
        <w:t xml:space="preserve"> </w:t>
      </w:r>
      <w:r w:rsidR="0059432C">
        <w:t>A proper orange, to be enjoyed by children</w:t>
      </w:r>
      <w:r w:rsidR="00483B1D">
        <w:t>—</w:t>
      </w:r>
      <w:r w:rsidR="0059432C">
        <w:t>and those who act like them.</w:t>
      </w:r>
      <w:r w:rsidR="0004281A">
        <w:t xml:space="preserve"> </w:t>
      </w:r>
      <w:r w:rsidR="0059432C">
        <w:t>Perfect for people who want to maintain appearances before others.</w:t>
      </w:r>
      <w:r w:rsidR="0004281A">
        <w:t xml:space="preserve"> </w:t>
      </w:r>
      <w:r w:rsidR="0059432C">
        <w:t>Then the sourness.</w:t>
      </w:r>
      <w:r w:rsidR="0004281A">
        <w:t xml:space="preserve"> </w:t>
      </w:r>
      <w:r w:rsidR="0059432C">
        <w:t>That</w:t>
      </w:r>
      <w:r>
        <w:t>’</w:t>
      </w:r>
      <w:r w:rsidR="0059432C">
        <w:t xml:space="preserve">s what this vintage </w:t>
      </w:r>
      <w:r w:rsidR="0059432C" w:rsidRPr="00CC5738">
        <w:rPr>
          <w:rStyle w:val="itali"/>
        </w:rPr>
        <w:t>truly</w:t>
      </w:r>
      <w:r w:rsidR="0059432C">
        <w:t xml:space="preserve"> is, isn</w:t>
      </w:r>
      <w:r>
        <w:t>’</w:t>
      </w:r>
      <w:r w:rsidR="0059432C">
        <w:t>t it?</w:t>
      </w:r>
      <w:r w:rsidR="0004281A">
        <w:t xml:space="preserve"> </w:t>
      </w:r>
      <w:r w:rsidR="0059432C">
        <w:t>Awful, no matter how it may appear</w:t>
      </w:r>
      <w:r w:rsidR="001B4635">
        <w:t>.</w:t>
      </w:r>
      <w:r>
        <w:t>”</w:t>
      </w:r>
    </w:p>
    <w:p w14:paraId="2604F71B" w14:textId="2896D1A3" w:rsidR="00D10B5B" w:rsidRDefault="00766B15" w:rsidP="00684D30">
      <w:pPr>
        <w:pStyle w:val="Body-TextTx"/>
      </w:pPr>
      <w:r>
        <w:t>“</w:t>
      </w:r>
      <w:r w:rsidR="0059432C">
        <w:t>To what end?</w:t>
      </w:r>
      <w:r>
        <w:t>”</w:t>
      </w:r>
      <w:r w:rsidR="0059432C">
        <w:t xml:space="preserve"> Shallan asked.</w:t>
      </w:r>
      <w:r w:rsidR="0004281A">
        <w:t xml:space="preserve"> </w:t>
      </w:r>
      <w:r>
        <w:t>“</w:t>
      </w:r>
      <w:r w:rsidR="0059432C">
        <w:t>What good does it do to package an inferior wine with such a fine label?</w:t>
      </w:r>
      <w:r>
        <w:t>”</w:t>
      </w:r>
    </w:p>
    <w:p w14:paraId="278892A3" w14:textId="45002BD7" w:rsidR="00D10B5B" w:rsidRDefault="00766B15" w:rsidP="00684D30">
      <w:pPr>
        <w:pStyle w:val="Body-TextTx"/>
      </w:pPr>
      <w:r>
        <w:t>“</w:t>
      </w:r>
      <w:r w:rsidR="0059432C">
        <w:t>It might fool some, for a time,</w:t>
      </w:r>
      <w:r>
        <w:t>”</w:t>
      </w:r>
      <w:r w:rsidR="0059432C">
        <w:t xml:space="preserve"> Ialai said.</w:t>
      </w:r>
      <w:r w:rsidR="0004281A">
        <w:t xml:space="preserve"> </w:t>
      </w:r>
      <w:r>
        <w:t>“</w:t>
      </w:r>
      <w:r w:rsidR="0059432C">
        <w:t>Allow the winemaker to gain quick and easy ground over his competition.</w:t>
      </w:r>
      <w:r w:rsidR="0004281A">
        <w:t xml:space="preserve"> </w:t>
      </w:r>
      <w:r w:rsidR="0059432C">
        <w:t>But he</w:t>
      </w:r>
      <w:r>
        <w:t>’</w:t>
      </w:r>
      <w:r w:rsidR="0059432C">
        <w:t xml:space="preserve">ll eventually be revealed as a fraud, and his creation will be discarded in favor of a truly </w:t>
      </w:r>
      <w:r w:rsidR="0059432C" w:rsidRPr="00CC5738">
        <w:rPr>
          <w:rStyle w:val="itali"/>
        </w:rPr>
        <w:t>strong</w:t>
      </w:r>
      <w:r w:rsidR="0059432C">
        <w:t xml:space="preserve"> or </w:t>
      </w:r>
      <w:r w:rsidR="0059432C" w:rsidRPr="00CC5738">
        <w:rPr>
          <w:rStyle w:val="itali"/>
        </w:rPr>
        <w:t>noble</w:t>
      </w:r>
      <w:r w:rsidR="0059432C">
        <w:t xml:space="preserve"> vintage.</w:t>
      </w:r>
      <w:r>
        <w:t>”</w:t>
      </w:r>
    </w:p>
    <w:p w14:paraId="3D6E4A29" w14:textId="0DBA7CCC" w:rsidR="00D10B5B" w:rsidRDefault="00766B15" w:rsidP="00684D30">
      <w:pPr>
        <w:pStyle w:val="Body-TextTx"/>
      </w:pPr>
      <w:r>
        <w:t>“</w:t>
      </w:r>
      <w:r w:rsidR="0059432C">
        <w:t>You make bold claims,</w:t>
      </w:r>
      <w:r>
        <w:t>”</w:t>
      </w:r>
      <w:r w:rsidR="0059432C">
        <w:t xml:space="preserve"> Shallan said.</w:t>
      </w:r>
      <w:r w:rsidR="0004281A">
        <w:t xml:space="preserve"> </w:t>
      </w:r>
      <w:r>
        <w:t>“</w:t>
      </w:r>
      <w:r w:rsidR="0059432C">
        <w:t>One hopes the winemaker doesn</w:t>
      </w:r>
      <w:r>
        <w:t>’</w:t>
      </w:r>
      <w:r w:rsidR="0059432C">
        <w:t>t hear.</w:t>
      </w:r>
      <w:r w:rsidR="0004281A">
        <w:t xml:space="preserve"> </w:t>
      </w:r>
      <w:r w:rsidR="0059432C">
        <w:t>He might be irate.</w:t>
      </w:r>
      <w:r>
        <w:t>”</w:t>
      </w:r>
    </w:p>
    <w:p w14:paraId="4B1FE3A8" w14:textId="24CE794C" w:rsidR="00D10B5B" w:rsidRDefault="00766B15" w:rsidP="00684D30">
      <w:pPr>
        <w:pStyle w:val="Body-TextTx"/>
      </w:pPr>
      <w:r>
        <w:t>“</w:t>
      </w:r>
      <w:r w:rsidR="0059432C">
        <w:t>Let him be.</w:t>
      </w:r>
      <w:r w:rsidR="0004281A">
        <w:t xml:space="preserve"> </w:t>
      </w:r>
      <w:r w:rsidR="0059432C">
        <w:t>We both know what he is.</w:t>
      </w:r>
      <w:r>
        <w:t>”</w:t>
      </w:r>
    </w:p>
    <w:p w14:paraId="216D78ED" w14:textId="77777777" w:rsidR="00D10B5B" w:rsidRDefault="0059432C" w:rsidP="00684D30">
      <w:pPr>
        <w:pStyle w:val="Body-TextTx"/>
      </w:pPr>
      <w:r>
        <w:t>As Ialai moved to serve a third cup, Shallan began to summon her Shardblade again</w:t>
      </w:r>
      <w:r w:rsidR="00483B1D">
        <w:t>—</w:t>
      </w:r>
      <w:r>
        <w:t>giving Pattern another hint to indicate her direction.</w:t>
      </w:r>
    </w:p>
    <w:p w14:paraId="7FC4EE37" w14:textId="67F37CA2" w:rsidR="00D10B5B" w:rsidRDefault="0059432C" w:rsidP="00684D30">
      <w:pPr>
        <w:pStyle w:val="Body-TextTx"/>
      </w:pPr>
      <w:r w:rsidRPr="00CC5738">
        <w:rPr>
          <w:rStyle w:val="itali"/>
        </w:rPr>
        <w:t>Bring it all the way,</w:t>
      </w:r>
      <w:r>
        <w:t xml:space="preserve"> Veil thought.</w:t>
      </w:r>
      <w:r w:rsidR="0004281A">
        <w:t xml:space="preserve"> </w:t>
      </w:r>
      <w:r w:rsidRPr="00CC5738">
        <w:rPr>
          <w:rStyle w:val="itali"/>
        </w:rPr>
        <w:t>Strike.</w:t>
      </w:r>
    </w:p>
    <w:p w14:paraId="40F3B72E" w14:textId="6346C3FE" w:rsidR="00D10B5B" w:rsidRDefault="0059432C" w:rsidP="00684D30">
      <w:pPr>
        <w:pStyle w:val="Body-TextTx"/>
      </w:pPr>
      <w:r w:rsidRPr="00CC5738">
        <w:rPr>
          <w:rStyle w:val="itali"/>
        </w:rPr>
        <w:t>Is this who we want to be with our powers?</w:t>
      </w:r>
      <w:r>
        <w:t xml:space="preserve"> Radiant thought.</w:t>
      </w:r>
      <w:r w:rsidR="0004281A">
        <w:t xml:space="preserve"> </w:t>
      </w:r>
      <w:r w:rsidRPr="00CC5738">
        <w:rPr>
          <w:rStyle w:val="itali"/>
        </w:rPr>
        <w:t xml:space="preserve">If we start down this path, </w:t>
      </w:r>
      <w:r w:rsidRPr="00CC5738">
        <w:rPr>
          <w:rStyle w:val="itali"/>
        </w:rPr>
        <w:lastRenderedPageBreak/>
        <w:t>where will it lead us?</w:t>
      </w:r>
    </w:p>
    <w:p w14:paraId="60C73BA5" w14:textId="35DD42AF" w:rsidR="00D10B5B" w:rsidRDefault="0059432C" w:rsidP="00684D30">
      <w:pPr>
        <w:pStyle w:val="Body-TextTx"/>
      </w:pPr>
      <w:r>
        <w:t>Could they really serve Dalinar Kholin by acting against his explicit orders?</w:t>
      </w:r>
      <w:r w:rsidR="0004281A">
        <w:t xml:space="preserve"> </w:t>
      </w:r>
      <w:r>
        <w:t>He didn</w:t>
      </w:r>
      <w:r w:rsidR="00766B15">
        <w:t>’</w:t>
      </w:r>
      <w:r>
        <w:t>t want this.</w:t>
      </w:r>
      <w:r w:rsidR="0004281A">
        <w:t xml:space="preserve"> </w:t>
      </w:r>
      <w:r>
        <w:t>He probably should, but he didn</w:t>
      </w:r>
      <w:r w:rsidR="00766B15">
        <w:t>’</w:t>
      </w:r>
      <w:r>
        <w:t>t.</w:t>
      </w:r>
    </w:p>
    <w:p w14:paraId="56482446" w14:textId="24B94E08" w:rsidR="00D10B5B" w:rsidRDefault="00766B15" w:rsidP="00684D30">
      <w:pPr>
        <w:pStyle w:val="Body-TextTx"/>
      </w:pPr>
      <w:r>
        <w:t>“</w:t>
      </w:r>
      <w:r w:rsidR="0059432C">
        <w:t>Ah, here,</w:t>
      </w:r>
      <w:r>
        <w:t>”</w:t>
      </w:r>
      <w:r w:rsidR="0059432C">
        <w:t xml:space="preserve"> Ialai said.</w:t>
      </w:r>
      <w:r w:rsidR="0004281A">
        <w:t xml:space="preserve"> </w:t>
      </w:r>
      <w:r>
        <w:t>“</w:t>
      </w:r>
      <w:r w:rsidR="0059432C">
        <w:t>Perfect.</w:t>
      </w:r>
      <w:r>
        <w:t>”</w:t>
      </w:r>
      <w:r w:rsidR="0004281A">
        <w:t xml:space="preserve"> </w:t>
      </w:r>
      <w:r w:rsidR="0059432C">
        <w:t>She held up a deep blue.</w:t>
      </w:r>
      <w:r w:rsidR="0004281A">
        <w:t xml:space="preserve"> </w:t>
      </w:r>
      <w:r w:rsidR="0059432C">
        <w:t>This time she didn</w:t>
      </w:r>
      <w:r>
        <w:t>’</w:t>
      </w:r>
      <w:r w:rsidR="0059432C">
        <w:t>t offer it to Shallan first, but took a sip.</w:t>
      </w:r>
      <w:r w:rsidR="0004281A">
        <w:t xml:space="preserve"> </w:t>
      </w:r>
      <w:r>
        <w:t>“</w:t>
      </w:r>
      <w:r w:rsidR="0059432C">
        <w:t>A wonderful vintage, but the last of its kind.</w:t>
      </w:r>
      <w:r w:rsidR="0004281A">
        <w:t xml:space="preserve"> </w:t>
      </w:r>
      <w:r w:rsidR="0059432C">
        <w:t>Every other bottle destroyed in a fire.</w:t>
      </w:r>
      <w:r w:rsidR="0004281A">
        <w:t xml:space="preserve"> </w:t>
      </w:r>
      <w:r w:rsidR="0059432C">
        <w:t>After today, even this bit will be gone.</w:t>
      </w:r>
      <w:r>
        <w:t>”</w:t>
      </w:r>
    </w:p>
    <w:p w14:paraId="28A46A85" w14:textId="56F2BB2B" w:rsidR="00D10B5B" w:rsidRDefault="00766B15" w:rsidP="00684D30">
      <w:pPr>
        <w:pStyle w:val="Body-TextTx"/>
      </w:pPr>
      <w:r>
        <w:t>“</w:t>
      </w:r>
      <w:r w:rsidR="0059432C">
        <w:t>You seem so resigned,</w:t>
      </w:r>
      <w:r>
        <w:t>”</w:t>
      </w:r>
      <w:r w:rsidR="0059432C">
        <w:t xml:space="preserve"> Shallan said.</w:t>
      </w:r>
      <w:r w:rsidR="0004281A">
        <w:t xml:space="preserve"> </w:t>
      </w:r>
      <w:r>
        <w:t>“</w:t>
      </w:r>
      <w:r w:rsidR="0059432C">
        <w:t>The Ialai Sadeas I</w:t>
      </w:r>
      <w:r>
        <w:t>’</w:t>
      </w:r>
      <w:r w:rsidR="0059432C">
        <w:t>ve heard about would scour entire kingdoms looking for another bottle of the vintage she so loves.</w:t>
      </w:r>
      <w:r w:rsidR="0004281A">
        <w:t xml:space="preserve"> </w:t>
      </w:r>
      <w:r w:rsidR="0059432C">
        <w:t>Never surrendering.</w:t>
      </w:r>
      <w:r>
        <w:t>”</w:t>
      </w:r>
    </w:p>
    <w:p w14:paraId="46974908" w14:textId="6CE5767D" w:rsidR="00D10B5B" w:rsidRDefault="00766B15" w:rsidP="00684D30">
      <w:pPr>
        <w:pStyle w:val="Body-TextTx"/>
      </w:pPr>
      <w:r>
        <w:t>“</w:t>
      </w:r>
      <w:r w:rsidR="0059432C">
        <w:t>That Ialai wasn</w:t>
      </w:r>
      <w:r>
        <w:t>’</w:t>
      </w:r>
      <w:r w:rsidR="0059432C">
        <w:t>t nearly so tired,</w:t>
      </w:r>
      <w:r>
        <w:t>”</w:t>
      </w:r>
      <w:r w:rsidR="0059432C">
        <w:t xml:space="preserve"> she said, her hand drooping</w:t>
      </w:r>
      <w:r w:rsidR="00483B1D">
        <w:t>—</w:t>
      </w:r>
      <w:r w:rsidR="0059432C">
        <w:t>as if the weight of the cup of wine was somehow too great.</w:t>
      </w:r>
      <w:r w:rsidR="0004281A">
        <w:t xml:space="preserve"> </w:t>
      </w:r>
      <w:r>
        <w:t>“</w:t>
      </w:r>
      <w:r w:rsidR="0059432C">
        <w:t>I</w:t>
      </w:r>
      <w:r>
        <w:t>’</w:t>
      </w:r>
      <w:r w:rsidR="0059432C">
        <w:t>ve fought so long.</w:t>
      </w:r>
      <w:r w:rsidR="0004281A">
        <w:t xml:space="preserve"> </w:t>
      </w:r>
      <w:r w:rsidR="0059432C">
        <w:t>And now I</w:t>
      </w:r>
      <w:r>
        <w:t>’</w:t>
      </w:r>
      <w:r w:rsidR="0059432C">
        <w:t>m alone</w:t>
      </w:r>
      <w:r>
        <w:t> . . .</w:t>
      </w:r>
      <w:r w:rsidR="00483B1D">
        <w:t xml:space="preserve"> </w:t>
      </w:r>
      <w:r w:rsidR="0059432C">
        <w:t>sometimes it seems the very shadows work against me.</w:t>
      </w:r>
      <w:r>
        <w:t>”</w:t>
      </w:r>
      <w:r w:rsidR="0004281A">
        <w:t xml:space="preserve"> </w:t>
      </w:r>
      <w:r w:rsidR="0059432C">
        <w:t>Ialai selected a carafe of Horneater white</w:t>
      </w:r>
      <w:r w:rsidR="00483B1D">
        <w:t>—</w:t>
      </w:r>
      <w:r w:rsidR="0059432C">
        <w:t>Shallan could smell it as soon as the top was off</w:t>
      </w:r>
      <w:r w:rsidR="00483B1D">
        <w:t>—</w:t>
      </w:r>
      <w:r w:rsidR="0059432C">
        <w:t>and held it out.</w:t>
      </w:r>
      <w:r w:rsidR="0004281A">
        <w:t xml:space="preserve"> </w:t>
      </w:r>
      <w:r>
        <w:t>“</w:t>
      </w:r>
      <w:r w:rsidR="0059432C">
        <w:t>I believe this is yours.</w:t>
      </w:r>
      <w:r w:rsidR="0004281A">
        <w:t xml:space="preserve"> </w:t>
      </w:r>
      <w:r w:rsidR="0059432C">
        <w:t>Invisible.</w:t>
      </w:r>
      <w:r w:rsidR="0004281A">
        <w:t xml:space="preserve"> </w:t>
      </w:r>
      <w:r w:rsidR="0059432C">
        <w:t>Deadly.</w:t>
      </w:r>
      <w:r>
        <w:t>”</w:t>
      </w:r>
    </w:p>
    <w:p w14:paraId="34D99425" w14:textId="1DCBECC0" w:rsidR="00D10B5B" w:rsidRDefault="0059432C" w:rsidP="00684D30">
      <w:pPr>
        <w:pStyle w:val="Body-TextTx"/>
      </w:pPr>
      <w:r>
        <w:t>Shallan didn</w:t>
      </w:r>
      <w:r w:rsidR="00766B15">
        <w:t>’</w:t>
      </w:r>
      <w:r>
        <w:t>t take the drink.</w:t>
      </w:r>
    </w:p>
    <w:p w14:paraId="1A1519EC" w14:textId="535565F9" w:rsidR="00D10B5B" w:rsidRDefault="00766B15" w:rsidP="00684D30">
      <w:pPr>
        <w:pStyle w:val="Body-TextTx"/>
      </w:pPr>
      <w:r>
        <w:t>“</w:t>
      </w:r>
      <w:r w:rsidR="0059432C">
        <w:t>Get on with it,</w:t>
      </w:r>
      <w:r>
        <w:t>”</w:t>
      </w:r>
      <w:r w:rsidR="0059432C">
        <w:t xml:space="preserve"> Ialai said.</w:t>
      </w:r>
      <w:r w:rsidR="0004281A">
        <w:t xml:space="preserve"> </w:t>
      </w:r>
      <w:r>
        <w:t>“</w:t>
      </w:r>
      <w:r w:rsidR="0059432C">
        <w:t>You killed Thanadal when he tried to deal.</w:t>
      </w:r>
      <w:r w:rsidR="0004281A">
        <w:t xml:space="preserve"> </w:t>
      </w:r>
      <w:r w:rsidR="0059432C">
        <w:t>So I can</w:t>
      </w:r>
      <w:r>
        <w:t>’</w:t>
      </w:r>
      <w:r w:rsidR="0059432C">
        <w:t>t try that.</w:t>
      </w:r>
      <w:r w:rsidR="0004281A">
        <w:t xml:space="preserve"> </w:t>
      </w:r>
      <w:r w:rsidR="0059432C">
        <w:t>You hunted Vamah and murdered him after he fled, and there</w:t>
      </w:r>
      <w:r>
        <w:t>’</w:t>
      </w:r>
      <w:r w:rsidR="0059432C">
        <w:t>s little chance of me surviving the same.</w:t>
      </w:r>
      <w:r w:rsidR="0004281A">
        <w:t xml:space="preserve"> </w:t>
      </w:r>
      <w:r w:rsidR="0059432C">
        <w:t>I thought I might be safe if I hunkered down for a time.</w:t>
      </w:r>
      <w:r w:rsidR="0004281A">
        <w:t xml:space="preserve"> </w:t>
      </w:r>
      <w:r w:rsidR="0059432C">
        <w:t>Yet here you are.</w:t>
      </w:r>
      <w:r>
        <w:t>”</w:t>
      </w:r>
    </w:p>
    <w:p w14:paraId="36903B57" w14:textId="3BF21F68" w:rsidR="00D10B5B" w:rsidRDefault="0059432C" w:rsidP="00684D30">
      <w:pPr>
        <w:pStyle w:val="Body-TextTx"/>
      </w:pPr>
      <w:r w:rsidRPr="00CC5738">
        <w:rPr>
          <w:rStyle w:val="itali"/>
        </w:rPr>
        <w:t>Invisible.</w:t>
      </w:r>
      <w:r w:rsidR="0004281A">
        <w:rPr>
          <w:rStyle w:val="itali"/>
        </w:rPr>
        <w:t xml:space="preserve"> </w:t>
      </w:r>
      <w:r w:rsidRPr="00CC5738">
        <w:rPr>
          <w:rStyle w:val="itali"/>
        </w:rPr>
        <w:t>Deadly.</w:t>
      </w:r>
      <w:r w:rsidR="0004281A">
        <w:t xml:space="preserve"> </w:t>
      </w:r>
      <w:r>
        <w:t>Sweet wisdom of Battar</w:t>
      </w:r>
      <w:r w:rsidR="00766B15">
        <w:t> . . .</w:t>
      </w:r>
    </w:p>
    <w:p w14:paraId="564152D1" w14:textId="436161D3" w:rsidR="00D10B5B" w:rsidRDefault="0059432C" w:rsidP="00684D30">
      <w:pPr>
        <w:pStyle w:val="Body-TextTx"/>
      </w:pPr>
      <w:r>
        <w:t xml:space="preserve">Shallan had been engaging in this entire conversation assuming that Ialai knew her for an </w:t>
      </w:r>
      <w:r w:rsidR="002F45B7">
        <w:t>operative</w:t>
      </w:r>
      <w:r>
        <w:t xml:space="preserve"> of Dalinar.</w:t>
      </w:r>
      <w:r w:rsidR="0004281A">
        <w:t xml:space="preserve"> </w:t>
      </w:r>
      <w:r>
        <w:t>That wasn</w:t>
      </w:r>
      <w:r w:rsidR="00766B15">
        <w:t>’</w:t>
      </w:r>
      <w:r>
        <w:t>t the case at all.</w:t>
      </w:r>
      <w:r w:rsidR="0004281A">
        <w:t xml:space="preserve"> </w:t>
      </w:r>
      <w:r>
        <w:t xml:space="preserve">Ialai saw her as an </w:t>
      </w:r>
      <w:r w:rsidR="002F45B7">
        <w:t>operative</w:t>
      </w:r>
      <w:r>
        <w:t xml:space="preserve"> of Mraize, of the </w:t>
      </w:r>
      <w:r w:rsidRPr="00CC5738">
        <w:rPr>
          <w:rStyle w:val="itali"/>
        </w:rPr>
        <w:t>Ghostbloods</w:t>
      </w:r>
      <w:r w:rsidRPr="00916B40">
        <w:rPr>
          <w:rStyle w:val="itali"/>
        </w:rPr>
        <w:t>.</w:t>
      </w:r>
    </w:p>
    <w:p w14:paraId="23131071" w14:textId="480CBE59" w:rsidR="00D10B5B" w:rsidRDefault="00766B15" w:rsidP="00684D30">
      <w:pPr>
        <w:pStyle w:val="Body-TextTx"/>
      </w:pPr>
      <w:r>
        <w:t>“</w:t>
      </w:r>
      <w:r w:rsidR="0059432C" w:rsidRPr="00CC5738">
        <w:rPr>
          <w:rStyle w:val="itali"/>
        </w:rPr>
        <w:t>You</w:t>
      </w:r>
      <w:r w:rsidR="0059432C">
        <w:t xml:space="preserve"> killed Thanadal,</w:t>
      </w:r>
      <w:r>
        <w:t>”</w:t>
      </w:r>
      <w:r w:rsidR="0059432C">
        <w:t xml:space="preserve"> Shallan said.</w:t>
      </w:r>
    </w:p>
    <w:p w14:paraId="2D6A83D6" w14:textId="6431F42C" w:rsidR="00D10B5B" w:rsidRDefault="0059432C" w:rsidP="00684D30">
      <w:pPr>
        <w:pStyle w:val="Body-TextTx"/>
      </w:pPr>
      <w:r>
        <w:t>Ialai laughed.</w:t>
      </w:r>
      <w:r w:rsidR="0004281A">
        <w:t xml:space="preserve"> </w:t>
      </w:r>
      <w:r w:rsidR="00766B15">
        <w:t>“</w:t>
      </w:r>
      <w:r>
        <w:t>He told you that, did he?</w:t>
      </w:r>
      <w:r w:rsidR="0004281A">
        <w:t xml:space="preserve"> </w:t>
      </w:r>
      <w:r>
        <w:t>So they lie to their own?</w:t>
      </w:r>
      <w:r w:rsidR="00766B15">
        <w:t>”</w:t>
      </w:r>
    </w:p>
    <w:p w14:paraId="6A5078D7" w14:textId="4B82C196" w:rsidR="00D10B5B" w:rsidRDefault="0059432C" w:rsidP="00684D30">
      <w:pPr>
        <w:pStyle w:val="Body-TextTx"/>
      </w:pPr>
      <w:r>
        <w:lastRenderedPageBreak/>
        <w:t>Mraize hadn</w:t>
      </w:r>
      <w:r w:rsidR="00766B15">
        <w:t>’</w:t>
      </w:r>
      <w:r>
        <w:t>t specifically told her Ialai had killed Thanadal.</w:t>
      </w:r>
      <w:r w:rsidR="0004281A">
        <w:t xml:space="preserve"> </w:t>
      </w:r>
      <w:r>
        <w:t>But he</w:t>
      </w:r>
      <w:r w:rsidR="00766B15">
        <w:t>’</w:t>
      </w:r>
      <w:r>
        <w:t>d clearly implied it.</w:t>
      </w:r>
    </w:p>
    <w:p w14:paraId="2C38B09D" w14:textId="0731742F" w:rsidR="00D10B5B" w:rsidRDefault="0059432C" w:rsidP="00684D30">
      <w:pPr>
        <w:pStyle w:val="Body-TextTx"/>
      </w:pPr>
      <w:r>
        <w:t>Veil gritted her teeth, frustrated.</w:t>
      </w:r>
      <w:r w:rsidR="0004281A">
        <w:t xml:space="preserve"> </w:t>
      </w:r>
      <w:r>
        <w:t>She</w:t>
      </w:r>
      <w:r w:rsidR="00766B15">
        <w:t>’</w:t>
      </w:r>
      <w:r>
        <w:t>d come here of her own volition.</w:t>
      </w:r>
      <w:r w:rsidR="0004281A">
        <w:t xml:space="preserve"> </w:t>
      </w:r>
      <w:r>
        <w:t>Yes, Mraize was always hinting to her what he and the Ghostbloods wanted.</w:t>
      </w:r>
      <w:r w:rsidR="0004281A">
        <w:t xml:space="preserve"> </w:t>
      </w:r>
      <w:r>
        <w:t xml:space="preserve">But Veil did </w:t>
      </w:r>
      <w:r w:rsidRPr="00CC5738">
        <w:rPr>
          <w:rStyle w:val="itali"/>
        </w:rPr>
        <w:t>not</w:t>
      </w:r>
      <w:r>
        <w:t xml:space="preserve"> serve him.</w:t>
      </w:r>
      <w:r w:rsidR="0004281A">
        <w:t xml:space="preserve"> </w:t>
      </w:r>
      <w:r>
        <w:t>She had undertaken this mission for</w:t>
      </w:r>
      <w:r w:rsidR="00766B15">
        <w:t> . . .</w:t>
      </w:r>
      <w:r w:rsidR="00483B1D">
        <w:t xml:space="preserve"> </w:t>
      </w:r>
      <w:r>
        <w:t>the good of Alethkar.</w:t>
      </w:r>
      <w:r w:rsidR="0004281A">
        <w:t xml:space="preserve"> </w:t>
      </w:r>
      <w:r>
        <w:t>And Adolin.</w:t>
      </w:r>
      <w:r w:rsidR="0004281A">
        <w:t xml:space="preserve"> </w:t>
      </w:r>
      <w:r>
        <w:t>And</w:t>
      </w:r>
      <w:r w:rsidR="00766B15">
        <w:t> . . .</w:t>
      </w:r>
    </w:p>
    <w:p w14:paraId="15DC4F14" w14:textId="697AAD26" w:rsidR="00D10B5B" w:rsidRDefault="00766B15" w:rsidP="00684D30">
      <w:pPr>
        <w:pStyle w:val="Body-TextTx"/>
      </w:pPr>
      <w:r>
        <w:t>“</w:t>
      </w:r>
      <w:r w:rsidR="0059432C">
        <w:t>Go on,</w:t>
      </w:r>
      <w:r>
        <w:t>”</w:t>
      </w:r>
      <w:r w:rsidR="0059432C">
        <w:t xml:space="preserve"> Ialai said.</w:t>
      </w:r>
      <w:r w:rsidR="0004281A">
        <w:t xml:space="preserve"> </w:t>
      </w:r>
      <w:r>
        <w:t>“</w:t>
      </w:r>
      <w:r w:rsidR="0059432C">
        <w:t>Do it.</w:t>
      </w:r>
      <w:r>
        <w:t>”</w:t>
      </w:r>
    </w:p>
    <w:p w14:paraId="3FD27627" w14:textId="7CD814ED" w:rsidR="00D10B5B" w:rsidRDefault="0059432C" w:rsidP="00684D30">
      <w:pPr>
        <w:pStyle w:val="Body-TextTx"/>
      </w:pPr>
      <w:r>
        <w:t>Veil thrust her hand to the side, summoning her Shardblade.</w:t>
      </w:r>
      <w:r w:rsidR="0004281A">
        <w:t xml:space="preserve"> </w:t>
      </w:r>
      <w:r>
        <w:t>Ialai dropped the carafe of Horneater white, jumping despite herself.</w:t>
      </w:r>
      <w:r w:rsidR="0004281A">
        <w:t xml:space="preserve"> </w:t>
      </w:r>
      <w:r>
        <w:t>Though fearspren boiled up from the ground, Ialai merely closed her eyes.</w:t>
      </w:r>
    </w:p>
    <w:p w14:paraId="080B7F60" w14:textId="133695B1" w:rsidR="00D10B5B" w:rsidRDefault="0059432C" w:rsidP="00684D30">
      <w:pPr>
        <w:pStyle w:val="Body-TextTx"/>
      </w:pPr>
      <w:r w:rsidRPr="00CC5738">
        <w:rPr>
          <w:rStyle w:val="itali"/>
        </w:rPr>
        <w:t>Oh!</w:t>
      </w:r>
      <w:r>
        <w:t xml:space="preserve"> a perky voice said in Shallan</w:t>
      </w:r>
      <w:r w:rsidR="00766B15">
        <w:t>’</w:t>
      </w:r>
      <w:r>
        <w:t>s mind.</w:t>
      </w:r>
      <w:r w:rsidR="0004281A">
        <w:t xml:space="preserve"> </w:t>
      </w:r>
      <w:r w:rsidRPr="00CC5738">
        <w:rPr>
          <w:rStyle w:val="itali"/>
        </w:rPr>
        <w:t>We were almost here anyway, Veil!</w:t>
      </w:r>
      <w:r w:rsidR="0004281A">
        <w:rPr>
          <w:rStyle w:val="itali"/>
        </w:rPr>
        <w:t xml:space="preserve"> </w:t>
      </w:r>
      <w:r w:rsidRPr="00CC5738">
        <w:rPr>
          <w:rStyle w:val="itali"/>
        </w:rPr>
        <w:t>What are we doing?</w:t>
      </w:r>
    </w:p>
    <w:p w14:paraId="3C224B1C" w14:textId="1A5EFFB1" w:rsidR="00D10B5B" w:rsidRDefault="00766B15" w:rsidP="00684D30">
      <w:pPr>
        <w:pStyle w:val="Body-TextTx"/>
      </w:pPr>
      <w:r>
        <w:t>“</w:t>
      </w:r>
      <w:r w:rsidR="0059432C">
        <w:t>Did they at least tell you why they decided we need to die?</w:t>
      </w:r>
      <w:r>
        <w:t>”</w:t>
      </w:r>
      <w:r w:rsidR="0059432C">
        <w:t xml:space="preserve"> Ialai asked. </w:t>
      </w:r>
      <w:r>
        <w:t>“</w:t>
      </w:r>
      <w:r w:rsidR="0059432C">
        <w:t>Why they hated Gavilar?</w:t>
      </w:r>
      <w:r w:rsidR="0004281A">
        <w:t xml:space="preserve"> </w:t>
      </w:r>
      <w:r w:rsidR="0059432C">
        <w:t>Amaram?</w:t>
      </w:r>
      <w:r w:rsidR="0004281A">
        <w:t xml:space="preserve"> </w:t>
      </w:r>
      <w:r w:rsidR="0059432C">
        <w:t>Me and Thanadal, once we knew the secrets?</w:t>
      </w:r>
      <w:r w:rsidR="0004281A">
        <w:t xml:space="preserve"> </w:t>
      </w:r>
      <w:r w:rsidR="0059432C">
        <w:t>What it is about the Sons of Honor that frightens them?</w:t>
      </w:r>
      <w:r>
        <w:t>”</w:t>
      </w:r>
    </w:p>
    <w:p w14:paraId="0AA844B8" w14:textId="77777777" w:rsidR="00D10B5B" w:rsidRDefault="0059432C" w:rsidP="00684D30">
      <w:pPr>
        <w:pStyle w:val="Body-TextTx"/>
      </w:pPr>
      <w:r>
        <w:t>Veil hesitated.</w:t>
      </w:r>
    </w:p>
    <w:p w14:paraId="74610E9F" w14:textId="5A2A17D1" w:rsidR="00D10B5B" w:rsidRDefault="0059432C" w:rsidP="00684D30">
      <w:pPr>
        <w:pStyle w:val="Body-TextTx"/>
      </w:pPr>
      <w:r w:rsidRPr="00CC5738">
        <w:rPr>
          <w:rStyle w:val="itali"/>
        </w:rPr>
        <w:t>You found her!</w:t>
      </w:r>
      <w:r>
        <w:t xml:space="preserve"> Pattern said in her mind.</w:t>
      </w:r>
      <w:r w:rsidR="0004281A">
        <w:t xml:space="preserve"> </w:t>
      </w:r>
      <w:r w:rsidRPr="00CC5738">
        <w:rPr>
          <w:rStyle w:val="itali"/>
        </w:rPr>
        <w:t>Do you have evidence, like Dalinar wanted?</w:t>
      </w:r>
    </w:p>
    <w:p w14:paraId="4A7AEA6A" w14:textId="2A5377E7" w:rsidR="00D10B5B" w:rsidRDefault="00766B15" w:rsidP="00684D30">
      <w:pPr>
        <w:pStyle w:val="Body-TextTx"/>
      </w:pPr>
      <w:r>
        <w:t>“</w:t>
      </w:r>
      <w:r w:rsidR="0059432C">
        <w:t>They</w:t>
      </w:r>
      <w:r>
        <w:t>’</w:t>
      </w:r>
      <w:r w:rsidR="0059432C">
        <w:t>ll send you after Restares next,</w:t>
      </w:r>
      <w:r>
        <w:t>”</w:t>
      </w:r>
      <w:r w:rsidR="0059432C">
        <w:t xml:space="preserve"> Ialai said.</w:t>
      </w:r>
      <w:r w:rsidR="0004281A">
        <w:t xml:space="preserve"> </w:t>
      </w:r>
      <w:r>
        <w:t>“</w:t>
      </w:r>
      <w:r w:rsidR="0059432C">
        <w:t>But they</w:t>
      </w:r>
      <w:r>
        <w:t>’</w:t>
      </w:r>
      <w:r w:rsidR="0059432C">
        <w:t>ll watch you.</w:t>
      </w:r>
      <w:r w:rsidR="0004281A">
        <w:t xml:space="preserve"> </w:t>
      </w:r>
      <w:r w:rsidR="0059432C">
        <w:t>In case you rise high enough, learn enough to threaten them.</w:t>
      </w:r>
      <w:r w:rsidR="0004281A">
        <w:t xml:space="preserve"> </w:t>
      </w:r>
      <w:r w:rsidR="0059432C">
        <w:t>Have you asked yourself what they want?</w:t>
      </w:r>
      <w:r w:rsidR="0004281A">
        <w:t xml:space="preserve"> </w:t>
      </w:r>
      <w:r w:rsidR="0059432C">
        <w:t xml:space="preserve">What they expect to </w:t>
      </w:r>
      <w:r w:rsidR="0059432C" w:rsidRPr="00CC5738">
        <w:rPr>
          <w:rStyle w:val="itali"/>
        </w:rPr>
        <w:t>get</w:t>
      </w:r>
      <w:r w:rsidR="0059432C">
        <w:t xml:space="preserve"> out of the end of the world?</w:t>
      </w:r>
      <w:r>
        <w:t>”</w:t>
      </w:r>
    </w:p>
    <w:p w14:paraId="687FB9B3" w14:textId="571E4A4D" w:rsidR="00D10B5B" w:rsidRDefault="00766B15" w:rsidP="00684D30">
      <w:pPr>
        <w:pStyle w:val="Body-TextTx"/>
      </w:pPr>
      <w:r>
        <w:t>“</w:t>
      </w:r>
      <w:r w:rsidR="0059432C">
        <w:t>Power,</w:t>
      </w:r>
      <w:r>
        <w:t>”</w:t>
      </w:r>
      <w:r w:rsidR="0059432C">
        <w:t xml:space="preserve"> Veil said.</w:t>
      </w:r>
    </w:p>
    <w:p w14:paraId="0703F607" w14:textId="5CB75B32" w:rsidR="00D10B5B" w:rsidRDefault="00766B15" w:rsidP="00684D30">
      <w:pPr>
        <w:pStyle w:val="Body-TextTx"/>
      </w:pPr>
      <w:r>
        <w:t>“</w:t>
      </w:r>
      <w:r w:rsidR="0059432C">
        <w:t xml:space="preserve">Ah, nebulous </w:t>
      </w:r>
      <w:r>
        <w:t>‘</w:t>
      </w:r>
      <w:r w:rsidR="0059432C">
        <w:t>power.</w:t>
      </w:r>
      <w:r>
        <w:t>’</w:t>
      </w:r>
      <w:r w:rsidR="0004281A">
        <w:t xml:space="preserve"> </w:t>
      </w:r>
      <w:r w:rsidR="0059432C">
        <w:t>No, it is more specific than that.</w:t>
      </w:r>
      <w:r w:rsidR="0004281A">
        <w:t xml:space="preserve"> </w:t>
      </w:r>
      <w:r w:rsidR="0059432C">
        <w:t>Most of the Sons of Honor simply wanted their gods back, but Gavilar saw more.</w:t>
      </w:r>
      <w:r w:rsidR="0004281A">
        <w:t xml:space="preserve"> </w:t>
      </w:r>
      <w:r w:rsidR="0059432C">
        <w:t>He saw entire worlds</w:t>
      </w:r>
      <w:r>
        <w:t>. . . .”</w:t>
      </w:r>
    </w:p>
    <w:p w14:paraId="3E021088" w14:textId="1EAD1C65" w:rsidR="00D10B5B" w:rsidRDefault="00766B15" w:rsidP="00684D30">
      <w:pPr>
        <w:pStyle w:val="Body-TextTx"/>
      </w:pPr>
      <w:r>
        <w:t>“</w:t>
      </w:r>
      <w:r w:rsidR="0059432C">
        <w:t>Tell me more,</w:t>
      </w:r>
      <w:r>
        <w:t>”</w:t>
      </w:r>
      <w:r w:rsidR="0059432C">
        <w:t xml:space="preserve"> Veil said.</w:t>
      </w:r>
    </w:p>
    <w:p w14:paraId="70410EC4" w14:textId="05FC9F29" w:rsidR="00D10B5B" w:rsidRDefault="0059432C" w:rsidP="00684D30">
      <w:pPr>
        <w:pStyle w:val="Body-TextTx"/>
      </w:pPr>
      <w:r>
        <w:t>Shouts sounded outside the room.</w:t>
      </w:r>
      <w:r w:rsidR="0004281A">
        <w:t xml:space="preserve"> </w:t>
      </w:r>
      <w:r>
        <w:t xml:space="preserve">Veil glanced at the door in time to see a brilliant </w:t>
      </w:r>
      <w:r>
        <w:lastRenderedPageBreak/>
        <w:t>Shardblade slice through the lock.</w:t>
      </w:r>
      <w:r w:rsidR="0004281A">
        <w:t xml:space="preserve"> </w:t>
      </w:r>
      <w:r>
        <w:t>Adolin, wearing the false face she</w:t>
      </w:r>
      <w:r w:rsidR="00766B15">
        <w:t>’</w:t>
      </w:r>
      <w:r>
        <w:t>d given him, kicked open the door a moment later.</w:t>
      </w:r>
    </w:p>
    <w:p w14:paraId="0AE05B7C" w14:textId="11667834" w:rsidR="00D10B5B" w:rsidRDefault="0059432C" w:rsidP="00684D30">
      <w:pPr>
        <w:pStyle w:val="Body-TextTx"/>
      </w:pPr>
      <w:r>
        <w:t>People flooded in around him</w:t>
      </w:r>
      <w:r w:rsidR="00483B1D">
        <w:t>—</w:t>
      </w:r>
      <w:r>
        <w:t>soldiers and five of Shallan</w:t>
      </w:r>
      <w:r w:rsidR="00766B15">
        <w:t>’</w:t>
      </w:r>
      <w:r>
        <w:t xml:space="preserve">s </w:t>
      </w:r>
      <w:r w:rsidR="005155FE">
        <w:t>Lightweaver agent</w:t>
      </w:r>
      <w:r>
        <w:t>s.</w:t>
      </w:r>
    </w:p>
    <w:p w14:paraId="5C225546" w14:textId="484121ED" w:rsidR="00D10B5B" w:rsidRDefault="00766B15" w:rsidP="00684D30">
      <w:pPr>
        <w:pStyle w:val="Body-TextTx"/>
      </w:pPr>
      <w:r>
        <w:t>“</w:t>
      </w:r>
      <w:r w:rsidR="0059432C">
        <w:t>Once I</w:t>
      </w:r>
      <w:r>
        <w:t>’</w:t>
      </w:r>
      <w:r w:rsidR="0059432C">
        <w:t>m dead,</w:t>
      </w:r>
      <w:r>
        <w:t>”</w:t>
      </w:r>
      <w:r w:rsidR="0059432C">
        <w:t xml:space="preserve"> Ialai hissed, </w:t>
      </w:r>
      <w:r>
        <w:t>“</w:t>
      </w:r>
      <w:r w:rsidR="0059432C">
        <w:t>don</w:t>
      </w:r>
      <w:r>
        <w:t>’</w:t>
      </w:r>
      <w:r w:rsidR="0059432C">
        <w:t>t let them search my rooms before you do.</w:t>
      </w:r>
      <w:r w:rsidR="0004281A">
        <w:t xml:space="preserve"> </w:t>
      </w:r>
      <w:r w:rsidR="0059432C">
        <w:t>Look for the rarest vintage.</w:t>
      </w:r>
      <w:r w:rsidR="0004281A">
        <w:t xml:space="preserve"> </w:t>
      </w:r>
      <w:r w:rsidR="0059432C">
        <w:t>It is</w:t>
      </w:r>
      <w:r>
        <w:t> . . .</w:t>
      </w:r>
      <w:r w:rsidR="00483B1D">
        <w:t xml:space="preserve"> </w:t>
      </w:r>
      <w:r w:rsidR="0059432C">
        <w:t>exotic.</w:t>
      </w:r>
      <w:r>
        <w:t>”</w:t>
      </w:r>
    </w:p>
    <w:p w14:paraId="2C2E453C" w14:textId="17500F09" w:rsidR="00D10B5B" w:rsidRDefault="00766B15" w:rsidP="00684D30">
      <w:pPr>
        <w:pStyle w:val="Body-TextTx"/>
      </w:pPr>
      <w:r>
        <w:t>“</w:t>
      </w:r>
      <w:r w:rsidR="0059432C">
        <w:t>Don</w:t>
      </w:r>
      <w:r>
        <w:t>’</w:t>
      </w:r>
      <w:r w:rsidR="0059432C">
        <w:t>t give me riddles,</w:t>
      </w:r>
      <w:r>
        <w:t>”</w:t>
      </w:r>
      <w:r w:rsidR="0059432C">
        <w:t xml:space="preserve"> the Three said.</w:t>
      </w:r>
      <w:r w:rsidR="0004281A">
        <w:t xml:space="preserve"> </w:t>
      </w:r>
      <w:r>
        <w:t>“</w:t>
      </w:r>
      <w:r w:rsidR="0059432C">
        <w:t>Give me answers.</w:t>
      </w:r>
      <w:r w:rsidR="0004281A">
        <w:t xml:space="preserve"> </w:t>
      </w:r>
      <w:r w:rsidR="0059432C">
        <w:t xml:space="preserve">What </w:t>
      </w:r>
      <w:r w:rsidR="0059432C" w:rsidRPr="00CC5738">
        <w:rPr>
          <w:rStyle w:val="itali"/>
        </w:rPr>
        <w:t>are</w:t>
      </w:r>
      <w:r w:rsidR="0059432C">
        <w:t xml:space="preserve"> the Ghostbloods trying to do?</w:t>
      </w:r>
      <w:r>
        <w:t>”</w:t>
      </w:r>
    </w:p>
    <w:p w14:paraId="0622CA5E" w14:textId="0BB2495C" w:rsidR="00D10B5B" w:rsidRDefault="0059432C" w:rsidP="00684D30">
      <w:pPr>
        <w:pStyle w:val="Body-TextTx"/>
      </w:pPr>
      <w:r>
        <w:t>Ialai closed her eyes.</w:t>
      </w:r>
      <w:r w:rsidR="0004281A">
        <w:t xml:space="preserve"> </w:t>
      </w:r>
      <w:r w:rsidR="00766B15">
        <w:t>“</w:t>
      </w:r>
      <w:r w:rsidRPr="00CC5738">
        <w:rPr>
          <w:rStyle w:val="itali"/>
        </w:rPr>
        <w:t>Do it.</w:t>
      </w:r>
      <w:r w:rsidR="00766B15">
        <w:t>”</w:t>
      </w:r>
    </w:p>
    <w:p w14:paraId="7FBA3B21" w14:textId="1B73413D" w:rsidR="00D10B5B" w:rsidRDefault="0059432C" w:rsidP="00684D30">
      <w:pPr>
        <w:pStyle w:val="Body-TextTx"/>
      </w:pPr>
      <w:r>
        <w:t>Instead, the Three dismissed her Blade.</w:t>
      </w:r>
      <w:r w:rsidR="0004281A">
        <w:t xml:space="preserve"> </w:t>
      </w:r>
      <w:r w:rsidRPr="00CC5738">
        <w:rPr>
          <w:rStyle w:val="itali"/>
        </w:rPr>
        <w:t>I vote against killing her,</w:t>
      </w:r>
      <w:r>
        <w:t xml:space="preserve"> Veil thought.</w:t>
      </w:r>
      <w:r w:rsidR="0004281A">
        <w:t xml:space="preserve"> </w:t>
      </w:r>
      <w:r>
        <w:t>Killing her would mean she had been manipulated by Mraize.</w:t>
      </w:r>
      <w:r w:rsidR="0004281A">
        <w:t xml:space="preserve"> </w:t>
      </w:r>
      <w:r>
        <w:t xml:space="preserve">She </w:t>
      </w:r>
      <w:r w:rsidRPr="00CC5738">
        <w:rPr>
          <w:rStyle w:val="itali"/>
        </w:rPr>
        <w:t>hated</w:t>
      </w:r>
      <w:r>
        <w:t xml:space="preserve"> that idea.</w:t>
      </w:r>
    </w:p>
    <w:p w14:paraId="267B7007" w14:textId="2344A2A8" w:rsidR="00D10B5B" w:rsidRDefault="00766B15" w:rsidP="00684D30">
      <w:pPr>
        <w:pStyle w:val="Body-TextTx"/>
      </w:pPr>
      <w:r>
        <w:t>“</w:t>
      </w:r>
      <w:r w:rsidR="0059432C">
        <w:t>You</w:t>
      </w:r>
      <w:r>
        <w:t>’</w:t>
      </w:r>
      <w:r w:rsidR="0059432C">
        <w:t>re not dying today,</w:t>
      </w:r>
      <w:r>
        <w:t>”</w:t>
      </w:r>
      <w:r w:rsidR="0059432C">
        <w:t xml:space="preserve"> the Three said.</w:t>
      </w:r>
      <w:r w:rsidR="0004281A">
        <w:t xml:space="preserve"> </w:t>
      </w:r>
      <w:r>
        <w:t>“</w:t>
      </w:r>
      <w:r w:rsidR="0059432C">
        <w:t>I have more questions for you.</w:t>
      </w:r>
      <w:r>
        <w:t>”</w:t>
      </w:r>
    </w:p>
    <w:p w14:paraId="68858CF0" w14:textId="0A255318" w:rsidR="00D10B5B" w:rsidRDefault="0059432C" w:rsidP="00684D30">
      <w:pPr>
        <w:pStyle w:val="Body-TextTx"/>
      </w:pPr>
      <w:r>
        <w:t>Ialai kept her eyes closed.</w:t>
      </w:r>
      <w:r w:rsidR="0004281A">
        <w:t xml:space="preserve"> </w:t>
      </w:r>
      <w:r w:rsidR="00766B15">
        <w:t>“</w:t>
      </w:r>
      <w:r>
        <w:t>I won</w:t>
      </w:r>
      <w:r w:rsidR="00766B15">
        <w:t>’</w:t>
      </w:r>
      <w:r>
        <w:t>t get to answer.</w:t>
      </w:r>
      <w:r w:rsidR="0004281A">
        <w:t xml:space="preserve"> </w:t>
      </w:r>
      <w:r>
        <w:t>They won</w:t>
      </w:r>
      <w:r w:rsidR="00766B15">
        <w:t>’</w:t>
      </w:r>
      <w:r>
        <w:t>t let me.</w:t>
      </w:r>
      <w:r w:rsidR="00766B15">
        <w:t>”</w:t>
      </w:r>
    </w:p>
    <w:p w14:paraId="667CCF91" w14:textId="521A4BDC" w:rsidR="00D10B5B" w:rsidRDefault="0059432C" w:rsidP="00684D30">
      <w:pPr>
        <w:pStyle w:val="Body-TextTx"/>
      </w:pPr>
      <w:r>
        <w:t>Shallan emerged, calming her nerves as several soldiers rushed up to surround Ialai.</w:t>
      </w:r>
      <w:r w:rsidR="0004281A">
        <w:t xml:space="preserve"> </w:t>
      </w:r>
      <w:r>
        <w:t>Veil and Radiant settled back, both pleased at this outcome.</w:t>
      </w:r>
      <w:r w:rsidR="0004281A">
        <w:t xml:space="preserve"> </w:t>
      </w:r>
      <w:r>
        <w:t xml:space="preserve">They were their </w:t>
      </w:r>
      <w:r w:rsidRPr="00CC5738">
        <w:rPr>
          <w:rStyle w:val="itali"/>
        </w:rPr>
        <w:t>own</w:t>
      </w:r>
      <w:r>
        <w:t xml:space="preserve"> person.</w:t>
      </w:r>
      <w:r w:rsidR="0004281A">
        <w:t xml:space="preserve"> </w:t>
      </w:r>
      <w:r>
        <w:t>They did not belong to Mraize.</w:t>
      </w:r>
    </w:p>
    <w:p w14:paraId="5D33DB98" w14:textId="1F59DDAD" w:rsidR="00D10B5B" w:rsidRDefault="0059432C" w:rsidP="00684D30">
      <w:pPr>
        <w:pStyle w:val="Body-TextTx"/>
      </w:pPr>
      <w:r>
        <w:t>She shook her head and trotted over to Adolin, then dismissed his illusory face with a touch.</w:t>
      </w:r>
      <w:r w:rsidR="0004281A">
        <w:t xml:space="preserve"> </w:t>
      </w:r>
      <w:r>
        <w:t>She needed to see him as himself.</w:t>
      </w:r>
    </w:p>
    <w:p w14:paraId="297C41F8" w14:textId="406F332E" w:rsidR="00D10B5B" w:rsidRDefault="00766B15" w:rsidP="00684D30">
      <w:pPr>
        <w:pStyle w:val="Body-TextTx"/>
      </w:pPr>
      <w:r>
        <w:t>“</w:t>
      </w:r>
      <w:r w:rsidR="0059432C">
        <w:t>Which one are you?</w:t>
      </w:r>
      <w:r>
        <w:t>”</w:t>
      </w:r>
      <w:r w:rsidR="0059432C">
        <w:t xml:space="preserve"> he asked quietly, a pouch of infused spheres.</w:t>
      </w:r>
    </w:p>
    <w:p w14:paraId="1EFB8237" w14:textId="401C68AA" w:rsidR="00D10B5B" w:rsidRDefault="00766B15" w:rsidP="00684D30">
      <w:pPr>
        <w:pStyle w:val="Body-TextTx"/>
      </w:pPr>
      <w:r>
        <w:t>“</w:t>
      </w:r>
      <w:r w:rsidR="0059432C">
        <w:t>Shallan,</w:t>
      </w:r>
      <w:r>
        <w:t>”</w:t>
      </w:r>
      <w:r w:rsidR="0059432C">
        <w:t xml:space="preserve"> she said, putting the pouch into her satchel, which a soldier fetched for her from beside the wall.</w:t>
      </w:r>
      <w:r w:rsidR="0004281A">
        <w:t xml:space="preserve"> </w:t>
      </w:r>
      <w:r w:rsidR="0059432C">
        <w:t xml:space="preserve">She glanced over her shoulder as the soldiers bound Ialai, and again Shallan was struck by how </w:t>
      </w:r>
      <w:r w:rsidR="0059432C" w:rsidRPr="00CC5738">
        <w:rPr>
          <w:rStyle w:val="itali"/>
        </w:rPr>
        <w:t>deflated</w:t>
      </w:r>
      <w:r w:rsidR="0059432C">
        <w:t xml:space="preserve"> the woman looked.</w:t>
      </w:r>
    </w:p>
    <w:p w14:paraId="31BF3785" w14:textId="6CCE1A82" w:rsidR="00D10B5B" w:rsidRDefault="0059432C" w:rsidP="00684D30">
      <w:pPr>
        <w:pStyle w:val="Body-TextTx"/>
      </w:pPr>
      <w:r>
        <w:t>Adolin pulled Shallan close.</w:t>
      </w:r>
      <w:r w:rsidR="0004281A">
        <w:t xml:space="preserve"> </w:t>
      </w:r>
      <w:r w:rsidR="00766B15">
        <w:t>“</w:t>
      </w:r>
      <w:r>
        <w:t>Did she confess to you?</w:t>
      </w:r>
      <w:r w:rsidR="00766B15">
        <w:t>”</w:t>
      </w:r>
    </w:p>
    <w:p w14:paraId="0FC1C45C" w14:textId="4CEBA1B3" w:rsidR="00D10B5B" w:rsidRDefault="00766B15" w:rsidP="00684D30">
      <w:pPr>
        <w:pStyle w:val="Body-TextTx"/>
      </w:pPr>
      <w:r>
        <w:t>“</w:t>
      </w:r>
      <w:r w:rsidR="0059432C">
        <w:t>She danced around it,</w:t>
      </w:r>
      <w:r>
        <w:t>”</w:t>
      </w:r>
      <w:r w:rsidR="0059432C">
        <w:t xml:space="preserve"> Shallan said, </w:t>
      </w:r>
      <w:r>
        <w:t>“</w:t>
      </w:r>
      <w:r w:rsidR="0059432C">
        <w:t xml:space="preserve">but I think I can make a case to Dalinar that what </w:t>
      </w:r>
      <w:r w:rsidR="0059432C">
        <w:lastRenderedPageBreak/>
        <w:t>she said constitutes treason.</w:t>
      </w:r>
      <w:r w:rsidR="0004281A">
        <w:t xml:space="preserve"> </w:t>
      </w:r>
      <w:r w:rsidR="0059432C">
        <w:t>She wants to depose Jasnah and put Elhokar</w:t>
      </w:r>
      <w:r>
        <w:t>’</w:t>
      </w:r>
      <w:r w:rsidR="0059432C">
        <w:t>s son on the throne.</w:t>
      </w:r>
      <w:r>
        <w:t>”</w:t>
      </w:r>
    </w:p>
    <w:p w14:paraId="1796A523" w14:textId="0B19E072" w:rsidR="00D10B5B" w:rsidRDefault="00766B15" w:rsidP="00684D30">
      <w:pPr>
        <w:pStyle w:val="Body-TextTx"/>
      </w:pPr>
      <w:r>
        <w:t>“</w:t>
      </w:r>
      <w:r w:rsidR="0059432C">
        <w:t>Gavinor is way too young.</w:t>
      </w:r>
      <w:r>
        <w:t>”</w:t>
      </w:r>
    </w:p>
    <w:p w14:paraId="0949ED89" w14:textId="0DEA5E28" w:rsidR="00D10B5B" w:rsidRDefault="00766B15" w:rsidP="00684D30">
      <w:pPr>
        <w:pStyle w:val="Body-TextTx"/>
      </w:pPr>
      <w:r>
        <w:t>“</w:t>
      </w:r>
      <w:r w:rsidR="0059432C">
        <w:t>And she</w:t>
      </w:r>
      <w:r>
        <w:t>’</w:t>
      </w:r>
      <w:r w:rsidR="0059432C">
        <w:t>d be guiding him,</w:t>
      </w:r>
      <w:r>
        <w:t>”</w:t>
      </w:r>
      <w:r w:rsidR="0059432C">
        <w:t xml:space="preserve"> Shallan said.</w:t>
      </w:r>
      <w:r w:rsidR="0004281A">
        <w:t xml:space="preserve"> </w:t>
      </w:r>
      <w:r>
        <w:t>“</w:t>
      </w:r>
      <w:r w:rsidR="0059432C">
        <w:t>Which is why she</w:t>
      </w:r>
      <w:r>
        <w:t>’</w:t>
      </w:r>
      <w:r w:rsidR="0059432C">
        <w:t>s a traitor</w:t>
      </w:r>
      <w:r w:rsidR="00483B1D">
        <w:t>—</w:t>
      </w:r>
      <w:r w:rsidR="0059432C">
        <w:t>she wants the power.</w:t>
      </w:r>
      <w:r>
        <w:t>”</w:t>
      </w:r>
    </w:p>
    <w:p w14:paraId="742A4E9F" w14:textId="4A7B74D6" w:rsidR="00D10B5B" w:rsidRDefault="0059432C" w:rsidP="00684D30">
      <w:pPr>
        <w:pStyle w:val="Body-TextTx"/>
      </w:pPr>
      <w:r>
        <w:t>But</w:t>
      </w:r>
      <w:r w:rsidR="00766B15">
        <w:t> . . .</w:t>
      </w:r>
      <w:r w:rsidR="00483B1D">
        <w:t xml:space="preserve"> </w:t>
      </w:r>
      <w:r>
        <w:t>Ialai had spoken like that plan was in the past, as if she were now fighting only for survival.</w:t>
      </w:r>
      <w:r w:rsidR="0004281A">
        <w:t xml:space="preserve"> </w:t>
      </w:r>
      <w:r>
        <w:t>Had the Ghostbloods truly killed Highprinces Thanadal and Vamah?</w:t>
      </w:r>
    </w:p>
    <w:p w14:paraId="16173043" w14:textId="4E2650F7" w:rsidR="00D10B5B" w:rsidRDefault="00766B15" w:rsidP="00684D30">
      <w:pPr>
        <w:pStyle w:val="Body-TextTx"/>
      </w:pPr>
      <w:r>
        <w:t>“</w:t>
      </w:r>
      <w:r w:rsidR="0059432C">
        <w:t>Well,</w:t>
      </w:r>
      <w:r>
        <w:t>”</w:t>
      </w:r>
      <w:r w:rsidR="0059432C">
        <w:t xml:space="preserve"> Adolin said, </w:t>
      </w:r>
      <w:r>
        <w:t>“</w:t>
      </w:r>
      <w:r w:rsidR="0059432C">
        <w:t>with her in custody, perhaps we can get her armies to stand down.</w:t>
      </w:r>
      <w:r w:rsidR="0004281A">
        <w:t xml:space="preserve"> </w:t>
      </w:r>
      <w:r w:rsidR="0059432C">
        <w:t>We can</w:t>
      </w:r>
      <w:r>
        <w:t>’</w:t>
      </w:r>
      <w:r w:rsidR="0059432C">
        <w:t>t afford a war with our own right now.</w:t>
      </w:r>
      <w:r>
        <w:t>”</w:t>
      </w:r>
    </w:p>
    <w:p w14:paraId="12A32F9E" w14:textId="3AF02C28" w:rsidR="00D10B5B" w:rsidRDefault="00766B15" w:rsidP="00684D30">
      <w:pPr>
        <w:pStyle w:val="Body-TextTx"/>
      </w:pPr>
      <w:r>
        <w:t>“</w:t>
      </w:r>
      <w:r w:rsidR="0059432C">
        <w:t>Ishnah,</w:t>
      </w:r>
      <w:r>
        <w:t>”</w:t>
      </w:r>
      <w:r w:rsidR="0059432C">
        <w:t xml:space="preserve"> Shallan called, drawing the attention of one of her </w:t>
      </w:r>
      <w:r w:rsidR="008D7DFA">
        <w:t>agent</w:t>
      </w:r>
      <w:r w:rsidR="0059432C">
        <w:t>s.</w:t>
      </w:r>
      <w:r w:rsidR="0004281A">
        <w:t xml:space="preserve"> </w:t>
      </w:r>
      <w:r w:rsidR="0059432C">
        <w:t>The short Alethi woman hastened over.</w:t>
      </w:r>
      <w:r w:rsidR="0004281A">
        <w:t xml:space="preserve"> </w:t>
      </w:r>
      <w:r w:rsidR="0059432C">
        <w:t>She</w:t>
      </w:r>
      <w:r>
        <w:t>’</w:t>
      </w:r>
      <w:r w:rsidR="0059432C">
        <w:t>d been with Shallan for over a year now, and</w:t>
      </w:r>
      <w:r w:rsidR="00483B1D">
        <w:t>—</w:t>
      </w:r>
      <w:r w:rsidR="0059432C">
        <w:t>along with Vathah, leader of the deserters that Shallan had recruited</w:t>
      </w:r>
      <w:r w:rsidR="00483B1D">
        <w:t>—</w:t>
      </w:r>
      <w:r w:rsidR="0059432C">
        <w:t>was one of those she trusted most.</w:t>
      </w:r>
    </w:p>
    <w:p w14:paraId="1966797F" w14:textId="6A5999E4" w:rsidR="00D10B5B" w:rsidRDefault="00766B15" w:rsidP="00684D30">
      <w:pPr>
        <w:pStyle w:val="Body-TextTx"/>
      </w:pPr>
      <w:r>
        <w:t>“</w:t>
      </w:r>
      <w:r w:rsidR="0059432C">
        <w:t>Yeah, Brightness?</w:t>
      </w:r>
      <w:r>
        <w:t>”</w:t>
      </w:r>
      <w:r w:rsidR="0059432C">
        <w:t xml:space="preserve"> Ishnah asked.</w:t>
      </w:r>
    </w:p>
    <w:p w14:paraId="0B4FC05A" w14:textId="28AEE258" w:rsidR="00D10B5B" w:rsidRDefault="00766B15" w:rsidP="00684D30">
      <w:pPr>
        <w:pStyle w:val="Body-TextTx"/>
      </w:pPr>
      <w:r>
        <w:t>“</w:t>
      </w:r>
      <w:r w:rsidR="0059432C">
        <w:t>Take Vathah and Beryl.</w:t>
      </w:r>
      <w:r w:rsidR="0004281A">
        <w:t xml:space="preserve"> </w:t>
      </w:r>
      <w:r w:rsidR="0059432C">
        <w:t>Go with those soldiers and make certain they don</w:t>
      </w:r>
      <w:r>
        <w:t>’</w:t>
      </w:r>
      <w:r w:rsidR="0059432C">
        <w:t>t let Ialai speak to anyone.</w:t>
      </w:r>
      <w:r w:rsidR="0004281A">
        <w:t xml:space="preserve"> </w:t>
      </w:r>
      <w:r w:rsidR="0059432C">
        <w:t>Gag her if you have to.</w:t>
      </w:r>
      <w:r w:rsidR="0004281A">
        <w:t xml:space="preserve"> </w:t>
      </w:r>
      <w:r w:rsidR="0059432C">
        <w:t>She has a way of getting inside people</w:t>
      </w:r>
      <w:r>
        <w:t>’</w:t>
      </w:r>
      <w:r w:rsidR="0059432C">
        <w:t>s heads.</w:t>
      </w:r>
      <w:r>
        <w:t>”</w:t>
      </w:r>
    </w:p>
    <w:p w14:paraId="0D92ED8D" w14:textId="595134F5" w:rsidR="00D10B5B" w:rsidRDefault="00766B15" w:rsidP="00684D30">
      <w:pPr>
        <w:pStyle w:val="Body-TextTx"/>
      </w:pPr>
      <w:r>
        <w:t>“</w:t>
      </w:r>
      <w:r w:rsidR="0059432C">
        <w:t>Consider it done,</w:t>
      </w:r>
      <w:r>
        <w:t>”</w:t>
      </w:r>
      <w:r w:rsidR="0059432C">
        <w:t xml:space="preserve"> Ishnah said.</w:t>
      </w:r>
      <w:r w:rsidR="0004281A">
        <w:t xml:space="preserve"> </w:t>
      </w:r>
      <w:r>
        <w:t>“</w:t>
      </w:r>
      <w:r w:rsidR="0059432C">
        <w:t>You want to put the illusion on her first?</w:t>
      </w:r>
      <w:r>
        <w:t>”</w:t>
      </w:r>
    </w:p>
    <w:p w14:paraId="58AFFE2E" w14:textId="5EF1E90A" w:rsidR="00D10B5B" w:rsidRDefault="0059432C" w:rsidP="00684D30">
      <w:pPr>
        <w:pStyle w:val="Body-TextTx"/>
      </w:pPr>
      <w:r>
        <w:t xml:space="preserve">The contingency plan for extraction was simple: </w:t>
      </w:r>
      <w:r w:rsidR="008850B4">
        <w:t>T</w:t>
      </w:r>
      <w:r>
        <w:t>hey</w:t>
      </w:r>
      <w:r w:rsidR="00766B15">
        <w:t>’</w:t>
      </w:r>
      <w:r>
        <w:t>d use Lightweaving to make themselves into House Sadeas guards, and Ialai into someone lowborn.</w:t>
      </w:r>
      <w:r w:rsidR="0004281A">
        <w:t xml:space="preserve"> </w:t>
      </w:r>
      <w:r>
        <w:t>They</w:t>
      </w:r>
      <w:r w:rsidR="00766B15">
        <w:t>’</w:t>
      </w:r>
      <w:r>
        <w:t>d march her out the gates with ease, capturing the highprincess right out from underneath the watchful eyes of her guards.</w:t>
      </w:r>
    </w:p>
    <w:p w14:paraId="72B7213F" w14:textId="33D99406" w:rsidR="00D10B5B" w:rsidRDefault="00766B15" w:rsidP="00684D30">
      <w:pPr>
        <w:pStyle w:val="Body-TextTx"/>
      </w:pPr>
      <w:r>
        <w:t>“</w:t>
      </w:r>
      <w:r w:rsidR="0059432C">
        <w:t>Yes,</w:t>
      </w:r>
      <w:r>
        <w:t>”</w:t>
      </w:r>
      <w:r w:rsidR="0059432C">
        <w:t xml:space="preserve"> Shallan said, waving the soldiers to bring the woman over.</w:t>
      </w:r>
      <w:r w:rsidR="0004281A">
        <w:t xml:space="preserve"> </w:t>
      </w:r>
      <w:r w:rsidR="0059432C">
        <w:t>Ialai walked with her eyes closed, still maintaining her fatalistic air.</w:t>
      </w:r>
      <w:r w:rsidR="0004281A">
        <w:t xml:space="preserve"> </w:t>
      </w:r>
      <w:r w:rsidR="0059432C">
        <w:t>Shallan took Ialai by the arm, then breathed out and let the Lightweaving surround her, changing the woman to look like one of the sketches Shallan had done recently</w:t>
      </w:r>
      <w:r w:rsidR="00483B1D">
        <w:t>—</w:t>
      </w:r>
      <w:r w:rsidR="0059432C">
        <w:t xml:space="preserve">a kitchen woman with </w:t>
      </w:r>
      <w:r w:rsidR="004E6557">
        <w:t>ros</w:t>
      </w:r>
      <w:r w:rsidR="0059432C">
        <w:t>y cheeks and a wide smile.</w:t>
      </w:r>
    </w:p>
    <w:p w14:paraId="7683555C" w14:textId="0DCACAC3" w:rsidR="00D10B5B" w:rsidRDefault="0059432C" w:rsidP="00684D30">
      <w:pPr>
        <w:pStyle w:val="Body-TextTx"/>
      </w:pPr>
      <w:r>
        <w:lastRenderedPageBreak/>
        <w:t>Ialai didn</w:t>
      </w:r>
      <w:r w:rsidR="00766B15">
        <w:t>’</w:t>
      </w:r>
      <w:r>
        <w:t>t deserve such a kindly face, nor did she deserve such a light treatment.</w:t>
      </w:r>
      <w:r w:rsidR="0004281A">
        <w:t xml:space="preserve"> </w:t>
      </w:r>
      <w:r>
        <w:t>Shallan felt an unexpected spike of disgust at touching Ialai; this creature and her husband had plotted and executed a terrible plan to betray Dalinar.</w:t>
      </w:r>
      <w:r w:rsidR="0004281A">
        <w:t xml:space="preserve"> </w:t>
      </w:r>
      <w:r>
        <w:t>Even after the move to Urithiru, Ialai had worked to undermine him at every opportunity.</w:t>
      </w:r>
      <w:r w:rsidR="0004281A">
        <w:t xml:space="preserve"> </w:t>
      </w:r>
      <w:r>
        <w:t>If this woman had gotten her way, Adolin would have died before Shallan met him.</w:t>
      </w:r>
      <w:r w:rsidR="0004281A">
        <w:t xml:space="preserve"> </w:t>
      </w:r>
      <w:r>
        <w:t>And now they were just going to take her in to play more games?</w:t>
      </w:r>
    </w:p>
    <w:p w14:paraId="276EA4C8" w14:textId="719CCEC8" w:rsidR="00D10B5B" w:rsidRDefault="0059432C" w:rsidP="00684D30">
      <w:pPr>
        <w:pStyle w:val="Body-TextTx"/>
      </w:pPr>
      <w:r>
        <w:t>Shallan let go, hand going to her satchel.</w:t>
      </w:r>
      <w:r w:rsidR="0004281A">
        <w:t xml:space="preserve"> </w:t>
      </w:r>
      <w:r>
        <w:t>Radiant was the one who emerged, however.</w:t>
      </w:r>
      <w:r w:rsidR="0004281A">
        <w:t xml:space="preserve"> </w:t>
      </w:r>
      <w:r>
        <w:t>She grabbed Ialai by her arm and towed her over to Adolin</w:t>
      </w:r>
      <w:r w:rsidR="00766B15">
        <w:t>’</w:t>
      </w:r>
      <w:r>
        <w:t>s soldiers, handing her off.</w:t>
      </w:r>
    </w:p>
    <w:p w14:paraId="5AB457F5" w14:textId="73B5180B" w:rsidR="00D10B5B" w:rsidRDefault="00766B15" w:rsidP="00684D30">
      <w:pPr>
        <w:pStyle w:val="Body-TextTx"/>
      </w:pPr>
      <w:r>
        <w:t>“</w:t>
      </w:r>
      <w:r w:rsidR="0059432C">
        <w:t>Take her out with the others,</w:t>
      </w:r>
      <w:r>
        <w:t>”</w:t>
      </w:r>
      <w:r w:rsidR="0059432C">
        <w:t xml:space="preserve"> Adolin said.</w:t>
      </w:r>
    </w:p>
    <w:p w14:paraId="539F40E6" w14:textId="5D24CFE3" w:rsidR="00D10B5B" w:rsidRDefault="00766B15" w:rsidP="00684D30">
      <w:pPr>
        <w:pStyle w:val="Body-TextTx"/>
      </w:pPr>
      <w:r>
        <w:t>“</w:t>
      </w:r>
      <w:r w:rsidR="0059432C">
        <w:t>You got the rest of the conspirators?</w:t>
      </w:r>
      <w:r>
        <w:t>”</w:t>
      </w:r>
      <w:r w:rsidR="0059432C">
        <w:t xml:space="preserve"> Shallan asked, walking back to him.</w:t>
      </w:r>
    </w:p>
    <w:p w14:paraId="1F898ACD" w14:textId="0E7F9185" w:rsidR="00D10B5B" w:rsidRDefault="00766B15" w:rsidP="00684D30">
      <w:pPr>
        <w:pStyle w:val="Body-TextTx"/>
      </w:pPr>
      <w:r>
        <w:t>“</w:t>
      </w:r>
      <w:r w:rsidR="0059432C">
        <w:t>They tried to escape out the side door as we burst in, but I think we managed to round them all up.</w:t>
      </w:r>
      <w:r>
        <w:t>”</w:t>
      </w:r>
    </w:p>
    <w:p w14:paraId="7A9EACBE" w14:textId="01B16392" w:rsidR="00D10B5B" w:rsidRDefault="0059432C" w:rsidP="00684D30">
      <w:pPr>
        <w:pStyle w:val="Body-TextTx"/>
      </w:pPr>
      <w:r>
        <w:t>Ishnah and the soldiers</w:t>
      </w:r>
      <w:r w:rsidR="00483B1D">
        <w:t>—</w:t>
      </w:r>
      <w:r>
        <w:t>Adolin</w:t>
      </w:r>
      <w:r w:rsidR="00766B15">
        <w:t>’</w:t>
      </w:r>
      <w:r>
        <w:t>s men, hand-picked from among his finest</w:t>
      </w:r>
      <w:r w:rsidR="00483B1D">
        <w:t>—</w:t>
      </w:r>
      <w:r>
        <w:t>led the disguised and bound Ialai out the door.</w:t>
      </w:r>
      <w:r w:rsidR="0004281A">
        <w:t xml:space="preserve"> </w:t>
      </w:r>
      <w:r>
        <w:t>The highprincess sagged in their grip.</w:t>
      </w:r>
    </w:p>
    <w:p w14:paraId="3455DFCC" w14:textId="77777777" w:rsidR="00D10B5B" w:rsidRDefault="0059432C" w:rsidP="00684D30">
      <w:pPr>
        <w:pStyle w:val="Body-TextTx"/>
      </w:pPr>
      <w:r>
        <w:t>Adolin watched her go, a frown on his lips.</w:t>
      </w:r>
    </w:p>
    <w:p w14:paraId="5D7768CE" w14:textId="7AC2458F" w:rsidR="00D10B5B" w:rsidRDefault="00766B15" w:rsidP="00684D30">
      <w:pPr>
        <w:pStyle w:val="Body-TextTx"/>
      </w:pPr>
      <w:r>
        <w:t>“</w:t>
      </w:r>
      <w:r w:rsidR="0059432C">
        <w:t>You</w:t>
      </w:r>
      <w:r>
        <w:t>’</w:t>
      </w:r>
      <w:r w:rsidR="0059432C">
        <w:t>re thinking,</w:t>
      </w:r>
      <w:r>
        <w:t>”</w:t>
      </w:r>
      <w:r w:rsidR="0059432C">
        <w:t xml:space="preserve"> Shallan said, </w:t>
      </w:r>
      <w:r>
        <w:t>“</w:t>
      </w:r>
      <w:r w:rsidR="0059432C">
        <w:t>that we shouldn</w:t>
      </w:r>
      <w:r>
        <w:t>’</w:t>
      </w:r>
      <w:r w:rsidR="0059432C">
        <w:t>t have ever let her leave Urithiru.</w:t>
      </w:r>
      <w:r w:rsidR="0004281A">
        <w:t xml:space="preserve"> </w:t>
      </w:r>
      <w:r w:rsidR="0059432C">
        <w:t>That it</w:t>
      </w:r>
      <w:r>
        <w:t>’</w:t>
      </w:r>
      <w:r w:rsidR="0059432C">
        <w:t>d be easier if we</w:t>
      </w:r>
      <w:r>
        <w:t>’</w:t>
      </w:r>
      <w:r w:rsidR="0059432C">
        <w:t>d ended her, and the threat she represented, before it went this far.</w:t>
      </w:r>
      <w:r>
        <w:t>”</w:t>
      </w:r>
    </w:p>
    <w:p w14:paraId="48FC7C8E" w14:textId="6FEA6BD5" w:rsidR="00D10B5B" w:rsidRDefault="00766B15" w:rsidP="00684D30">
      <w:pPr>
        <w:pStyle w:val="Body-TextTx"/>
      </w:pPr>
      <w:r>
        <w:t>“</w:t>
      </w:r>
      <w:r w:rsidR="0059432C">
        <w:t>I</w:t>
      </w:r>
      <w:r>
        <w:t>’</w:t>
      </w:r>
      <w:r w:rsidR="0059432C">
        <w:t>m thinking,</w:t>
      </w:r>
      <w:r>
        <w:t>”</w:t>
      </w:r>
      <w:r w:rsidR="0059432C">
        <w:t xml:space="preserve"> Adolin said, </w:t>
      </w:r>
      <w:r>
        <w:t>“</w:t>
      </w:r>
      <w:r w:rsidR="0059432C">
        <w:t>that maybe we don</w:t>
      </w:r>
      <w:r>
        <w:t>’</w:t>
      </w:r>
      <w:r w:rsidR="0059432C">
        <w:t>t want to travel that road.</w:t>
      </w:r>
      <w:r>
        <w:t>”</w:t>
      </w:r>
    </w:p>
    <w:p w14:paraId="194325A3" w14:textId="130DDC6D" w:rsidR="00D10B5B" w:rsidRDefault="00766B15" w:rsidP="00684D30">
      <w:pPr>
        <w:pStyle w:val="Body-TextTx"/>
      </w:pPr>
      <w:r>
        <w:t>“</w:t>
      </w:r>
      <w:r w:rsidR="0059432C">
        <w:t>Maybe we started already.</w:t>
      </w:r>
      <w:r w:rsidR="0004281A">
        <w:t xml:space="preserve"> </w:t>
      </w:r>
      <w:r w:rsidR="0059432C">
        <w:t>Back when you</w:t>
      </w:r>
      <w:r>
        <w:t> . . .”</w:t>
      </w:r>
    </w:p>
    <w:p w14:paraId="40078DB8" w14:textId="6F0415FB" w:rsidR="00D10B5B" w:rsidRDefault="0059432C" w:rsidP="00684D30">
      <w:pPr>
        <w:pStyle w:val="Body-TextTx"/>
      </w:pPr>
      <w:r>
        <w:t>Adolin drew his lips to a line.</w:t>
      </w:r>
      <w:r w:rsidR="0004281A">
        <w:t xml:space="preserve"> </w:t>
      </w:r>
      <w:r w:rsidR="00766B15">
        <w:t>“</w:t>
      </w:r>
      <w:r>
        <w:t>I don</w:t>
      </w:r>
      <w:r w:rsidR="00766B15">
        <w:t>’</w:t>
      </w:r>
      <w:r>
        <w:t>t have any answers right now,</w:t>
      </w:r>
      <w:r w:rsidR="00766B15">
        <w:t>”</w:t>
      </w:r>
      <w:r>
        <w:t xml:space="preserve"> he eventually said.</w:t>
      </w:r>
      <w:r w:rsidR="0004281A">
        <w:t xml:space="preserve"> </w:t>
      </w:r>
      <w:r w:rsidR="00766B15">
        <w:t>“</w:t>
      </w:r>
      <w:r>
        <w:t>I don</w:t>
      </w:r>
      <w:r w:rsidR="00766B15">
        <w:t>’</w:t>
      </w:r>
      <w:r>
        <w:t>t know if I ever did.</w:t>
      </w:r>
      <w:r w:rsidR="0004281A">
        <w:t xml:space="preserve"> </w:t>
      </w:r>
      <w:r>
        <w:t>But we should ransack this place quickly.</w:t>
      </w:r>
      <w:r w:rsidR="0004281A">
        <w:t xml:space="preserve"> </w:t>
      </w:r>
      <w:r>
        <w:t>Father might want more proof than your word, and it would be awfully helpful if we could present him with incriminating journals or letters.</w:t>
      </w:r>
      <w:r w:rsidR="00766B15">
        <w:t>”</w:t>
      </w:r>
    </w:p>
    <w:p w14:paraId="7CD4ABD3" w14:textId="32ABF46A" w:rsidR="00D10B5B" w:rsidRDefault="0059432C" w:rsidP="00684D30">
      <w:pPr>
        <w:pStyle w:val="Body-TextTx"/>
      </w:pPr>
      <w:r>
        <w:t>Shallan nodded, waving over Gaz and Red.</w:t>
      </w:r>
      <w:r w:rsidR="0004281A">
        <w:t xml:space="preserve"> </w:t>
      </w:r>
      <w:r>
        <w:t>She would have them search the place.</w:t>
      </w:r>
    </w:p>
    <w:p w14:paraId="05D0B1A5" w14:textId="58798E06" w:rsidR="00D10B5B" w:rsidRDefault="0059432C" w:rsidP="00684D30">
      <w:pPr>
        <w:pStyle w:val="Body-TextTx"/>
      </w:pPr>
      <w:r>
        <w:lastRenderedPageBreak/>
        <w:t>And what of what Ialai had said?</w:t>
      </w:r>
      <w:r w:rsidR="0004281A">
        <w:t xml:space="preserve"> </w:t>
      </w:r>
      <w:r w:rsidRPr="00CC5738">
        <w:rPr>
          <w:rStyle w:val="itali"/>
        </w:rPr>
        <w:t>Look for the rarest vintage</w:t>
      </w:r>
      <w:r w:rsidR="00766B15">
        <w:rPr>
          <w:rStyle w:val="itali"/>
        </w:rPr>
        <w:t>. . . .</w:t>
      </w:r>
      <w:r>
        <w:t xml:space="preserve"> Shallan eyed the wines set out on the counter of the hutch.</w:t>
      </w:r>
      <w:r w:rsidR="0004281A">
        <w:t xml:space="preserve"> </w:t>
      </w:r>
      <w:r>
        <w:t>Why speak in riddles?</w:t>
      </w:r>
      <w:r w:rsidR="0004281A">
        <w:t xml:space="preserve"> </w:t>
      </w:r>
      <w:r w:rsidRPr="00CC5738">
        <w:rPr>
          <w:rStyle w:val="itali"/>
        </w:rPr>
        <w:t>Adolin and the others were coming in,</w:t>
      </w:r>
      <w:r>
        <w:t xml:space="preserve"> Shallan thought.</w:t>
      </w:r>
      <w:r w:rsidR="0004281A">
        <w:t xml:space="preserve"> </w:t>
      </w:r>
      <w:r w:rsidRPr="00CC5738">
        <w:rPr>
          <w:rStyle w:val="itali"/>
        </w:rPr>
        <w:t>She didn</w:t>
      </w:r>
      <w:r w:rsidR="00766B15">
        <w:rPr>
          <w:rStyle w:val="itali"/>
        </w:rPr>
        <w:t>’</w:t>
      </w:r>
      <w:r w:rsidRPr="00CC5738">
        <w:rPr>
          <w:rStyle w:val="itali"/>
        </w:rPr>
        <w:t>t want them to understand.</w:t>
      </w:r>
      <w:r w:rsidR="0004281A">
        <w:t xml:space="preserve"> </w:t>
      </w:r>
      <w:r>
        <w:t>Storms, the woman had grown paranoid.</w:t>
      </w:r>
      <w:r w:rsidR="0004281A">
        <w:t xml:space="preserve"> </w:t>
      </w:r>
      <w:r>
        <w:t>But why trust Shallan?</w:t>
      </w:r>
    </w:p>
    <w:p w14:paraId="323BC150" w14:textId="0B59A1F1" w:rsidR="00D10B5B" w:rsidRDefault="0059432C" w:rsidP="00684D30">
      <w:pPr>
        <w:pStyle w:val="Body-TextTx"/>
      </w:pPr>
      <w:r w:rsidRPr="00CC5738">
        <w:rPr>
          <w:rStyle w:val="itali"/>
        </w:rPr>
        <w:t>I won</w:t>
      </w:r>
      <w:r w:rsidR="00766B15">
        <w:rPr>
          <w:rStyle w:val="itali"/>
        </w:rPr>
        <w:t>’</w:t>
      </w:r>
      <w:r w:rsidRPr="00CC5738">
        <w:rPr>
          <w:rStyle w:val="itali"/>
        </w:rPr>
        <w:t>t get to answer.</w:t>
      </w:r>
      <w:r w:rsidR="0004281A">
        <w:rPr>
          <w:rStyle w:val="itali"/>
        </w:rPr>
        <w:t xml:space="preserve"> </w:t>
      </w:r>
      <w:r w:rsidRPr="00CC5738">
        <w:rPr>
          <w:rStyle w:val="itali"/>
        </w:rPr>
        <w:t>They won</w:t>
      </w:r>
      <w:r w:rsidR="00766B15">
        <w:rPr>
          <w:rStyle w:val="itali"/>
        </w:rPr>
        <w:t>’</w:t>
      </w:r>
      <w:r w:rsidRPr="00CC5738">
        <w:rPr>
          <w:rStyle w:val="itali"/>
        </w:rPr>
        <w:t>t let me</w:t>
      </w:r>
      <w:r w:rsidR="00766B15">
        <w:rPr>
          <w:rStyle w:val="itali"/>
        </w:rPr>
        <w:t>. . . .</w:t>
      </w:r>
    </w:p>
    <w:p w14:paraId="3973E0A5" w14:textId="4CC8D0D2" w:rsidR="00D10B5B" w:rsidRDefault="00766B15" w:rsidP="00684D30">
      <w:pPr>
        <w:pStyle w:val="Body-TextTx"/>
      </w:pPr>
      <w:r>
        <w:t>“</w:t>
      </w:r>
      <w:r w:rsidR="0059432C">
        <w:t>Adolin,</w:t>
      </w:r>
      <w:r>
        <w:t>”</w:t>
      </w:r>
      <w:r w:rsidR="0059432C">
        <w:t xml:space="preserve"> she said.</w:t>
      </w:r>
      <w:r w:rsidR="0004281A">
        <w:t xml:space="preserve"> </w:t>
      </w:r>
      <w:r>
        <w:t>“</w:t>
      </w:r>
      <w:r w:rsidR="0059432C">
        <w:t>Something is wrong with this.</w:t>
      </w:r>
      <w:r w:rsidR="0004281A">
        <w:t xml:space="preserve"> </w:t>
      </w:r>
      <w:r w:rsidR="0059432C">
        <w:t>With Ialai, with me being here, with</w:t>
      </w:r>
      <w:r w:rsidR="00483B1D">
        <w:t>—</w:t>
      </w:r>
      <w:r>
        <w:t>”</w:t>
      </w:r>
    </w:p>
    <w:p w14:paraId="2D7DF7D4" w14:textId="6C5033C5" w:rsidR="00D10B5B" w:rsidRDefault="0059432C" w:rsidP="00684D30">
      <w:pPr>
        <w:pStyle w:val="Body-TextTx"/>
      </w:pPr>
      <w:r>
        <w:t>She cut herself off as s</w:t>
      </w:r>
      <w:r w:rsidR="00043C68">
        <w:t>hout</w:t>
      </w:r>
      <w:r>
        <w:t>s sounded in the antechamber.</w:t>
      </w:r>
      <w:r w:rsidR="0004281A">
        <w:t xml:space="preserve"> </w:t>
      </w:r>
      <w:r>
        <w:t>Shallan scrambled out, feeling a sense of dread.</w:t>
      </w:r>
      <w:r w:rsidR="0004281A">
        <w:t xml:space="preserve"> </w:t>
      </w:r>
      <w:r>
        <w:t>She found Ialai Sadeas lying on the floor, foam coming from the mouth of her fake face.</w:t>
      </w:r>
      <w:r w:rsidR="0004281A">
        <w:t xml:space="preserve"> </w:t>
      </w:r>
      <w:r>
        <w:t>The soldiers watched with horror.</w:t>
      </w:r>
    </w:p>
    <w:p w14:paraId="54994A58" w14:textId="33A3152B" w:rsidR="001E2135" w:rsidRDefault="0059432C" w:rsidP="00684D30">
      <w:pPr>
        <w:pStyle w:val="Body-TextTx"/>
      </w:pPr>
      <w:r>
        <w:t>The highprincess stared up with lifeless eyes.</w:t>
      </w:r>
      <w:r w:rsidR="0004281A">
        <w:t xml:space="preserve"> </w:t>
      </w:r>
      <w:r>
        <w:t>Dead.</w:t>
      </w:r>
    </w:p>
    <w:p w14:paraId="17C5F301" w14:textId="77777777" w:rsidR="00D10B5B" w:rsidRDefault="00292095" w:rsidP="00292095">
      <w:pPr>
        <w:pStyle w:val="Ornamental-Space-BreakOsbrk"/>
      </w:pPr>
      <w:r w:rsidRPr="00292095">
        <w:t>***</w:t>
      </w:r>
    </w:p>
    <w:p w14:paraId="20082975" w14:textId="6F42D1C1" w:rsidR="00D10B5B" w:rsidRDefault="0059432C" w:rsidP="00684D30">
      <w:pPr>
        <w:pStyle w:val="Body-TextTx"/>
      </w:pPr>
      <w:r>
        <w:t>Kaladin flew through the smoke billowing up over the manor.</w:t>
      </w:r>
      <w:r w:rsidR="0004281A">
        <w:t xml:space="preserve"> </w:t>
      </w:r>
      <w:r>
        <w:t>He soared down toward where the townspeople were being threatened by the strange Fused and his soldiers.</w:t>
      </w:r>
      <w:r w:rsidR="0004281A">
        <w:t xml:space="preserve"> </w:t>
      </w:r>
      <w:r>
        <w:t>That was Waber, the manor</w:t>
      </w:r>
      <w:r w:rsidR="00766B15">
        <w:t>’</w:t>
      </w:r>
      <w:r>
        <w:t>s gardener, being held against the ground with a boot to his face.</w:t>
      </w:r>
    </w:p>
    <w:p w14:paraId="742B3AE7" w14:textId="50D12D97" w:rsidR="00D10B5B" w:rsidRDefault="0059432C" w:rsidP="00684D30">
      <w:pPr>
        <w:pStyle w:val="Body-TextTx"/>
      </w:pPr>
      <w:r w:rsidRPr="00CC5738">
        <w:rPr>
          <w:rStyle w:val="itali"/>
        </w:rPr>
        <w:t>This is obviously a trap,</w:t>
      </w:r>
      <w:r>
        <w:t xml:space="preserve"> Syl said in Kaladin</w:t>
      </w:r>
      <w:r w:rsidR="00766B15">
        <w:t>’</w:t>
      </w:r>
      <w:r>
        <w:t>s mind.</w:t>
      </w:r>
      <w:r w:rsidR="0004281A">
        <w:t xml:space="preserve"> </w:t>
      </w:r>
      <w:r w:rsidRPr="00CC5738">
        <w:rPr>
          <w:rStyle w:val="itali"/>
        </w:rPr>
        <w:t>That Fused knows exactly what to do in order to draw the attention of a Windrunner: attack innocents.</w:t>
      </w:r>
    </w:p>
    <w:p w14:paraId="397FA21C" w14:textId="2D8E8838" w:rsidR="00D10B5B" w:rsidRDefault="0059432C" w:rsidP="00684D30">
      <w:pPr>
        <w:pStyle w:val="Body-TextTx"/>
      </w:pPr>
      <w:r>
        <w:t>She was right.</w:t>
      </w:r>
      <w:r w:rsidR="0004281A">
        <w:t xml:space="preserve"> </w:t>
      </w:r>
      <w:r>
        <w:t>Kaladin forced himself to drop carefully a short distance away.</w:t>
      </w:r>
      <w:r w:rsidR="0004281A">
        <w:t xml:space="preserve"> </w:t>
      </w:r>
      <w:r>
        <w:t>The Fused had torn a hole in the wall around a side entrance of the manor.</w:t>
      </w:r>
      <w:r w:rsidR="0004281A">
        <w:t xml:space="preserve"> </w:t>
      </w:r>
      <w:r>
        <w:t>Though flames licked the upper floors of the structure, the room beyond the hole was dark, not yet afire.</w:t>
      </w:r>
      <w:r w:rsidR="0004281A">
        <w:t xml:space="preserve"> </w:t>
      </w:r>
      <w:r>
        <w:t>At least not completely.</w:t>
      </w:r>
    </w:p>
    <w:p w14:paraId="707ADF1D" w14:textId="4CCA382D" w:rsidR="00D10B5B" w:rsidRDefault="0059432C" w:rsidP="00684D30">
      <w:pPr>
        <w:pStyle w:val="Body-TextTx"/>
      </w:pPr>
      <w:r>
        <w:t>As soon as Kaladin landed, the singers released Waber and the others, then retreated through the broken hole in the stone wall.</w:t>
      </w:r>
      <w:r w:rsidR="0004281A">
        <w:t xml:space="preserve"> </w:t>
      </w:r>
      <w:r w:rsidRPr="00CC5738">
        <w:rPr>
          <w:rStyle w:val="itali"/>
        </w:rPr>
        <w:t>Five soldiers,</w:t>
      </w:r>
      <w:r>
        <w:t xml:space="preserve"> Kaladin noted.</w:t>
      </w:r>
      <w:r w:rsidR="0004281A">
        <w:t xml:space="preserve"> </w:t>
      </w:r>
      <w:r w:rsidRPr="00CC5738">
        <w:rPr>
          <w:rStyle w:val="itali"/>
        </w:rPr>
        <w:t>Four with spears, one with a sword.</w:t>
      </w:r>
    </w:p>
    <w:p w14:paraId="34CE5EA9" w14:textId="3DBA292F" w:rsidR="00D10B5B" w:rsidRDefault="0059432C" w:rsidP="00684D30">
      <w:pPr>
        <w:pStyle w:val="Body-TextTx"/>
      </w:pPr>
      <w:r>
        <w:lastRenderedPageBreak/>
        <w:t>The Fused carried one captive as he strode into the building; thin, with a gaunt face, the captive was bleeding from a slash along his stomach.</w:t>
      </w:r>
      <w:r w:rsidR="0004281A">
        <w:t xml:space="preserve"> </w:t>
      </w:r>
      <w:r>
        <w:t>Godeke the Edgedancer.</w:t>
      </w:r>
      <w:r w:rsidR="0004281A">
        <w:t xml:space="preserve"> </w:t>
      </w:r>
      <w:r>
        <w:t>His Stormlight had apparently run out.</w:t>
      </w:r>
      <w:r w:rsidR="0004281A">
        <w:t xml:space="preserve"> </w:t>
      </w:r>
      <w:r>
        <w:t>Storms send he was still alive.</w:t>
      </w:r>
      <w:r w:rsidR="0004281A">
        <w:t xml:space="preserve"> </w:t>
      </w:r>
      <w:r>
        <w:t>The Fused wanted to use him as bait, so the chances seemed good.</w:t>
      </w:r>
    </w:p>
    <w:p w14:paraId="6C124E70" w14:textId="2FFB2C94" w:rsidR="00D10B5B" w:rsidRDefault="0059432C" w:rsidP="00684D30">
      <w:pPr>
        <w:pStyle w:val="Body-TextTx"/>
      </w:pPr>
      <w:r>
        <w:t>Kaladin strode toward the broken wall.</w:t>
      </w:r>
      <w:r w:rsidR="0004281A">
        <w:t xml:space="preserve"> </w:t>
      </w:r>
      <w:r w:rsidR="00766B15">
        <w:t>“</w:t>
      </w:r>
      <w:r>
        <w:t>You want to fight me, Fused?</w:t>
      </w:r>
      <w:r w:rsidR="0004281A">
        <w:t xml:space="preserve"> </w:t>
      </w:r>
      <w:r>
        <w:t>Come on.</w:t>
      </w:r>
      <w:r w:rsidR="0004281A">
        <w:t xml:space="preserve"> </w:t>
      </w:r>
      <w:r>
        <w:t>Let</w:t>
      </w:r>
      <w:r w:rsidR="00766B15">
        <w:t>’</w:t>
      </w:r>
      <w:r>
        <w:t>s have at it.</w:t>
      </w:r>
      <w:r w:rsidR="00766B15">
        <w:t>”</w:t>
      </w:r>
    </w:p>
    <w:p w14:paraId="1557FEC0" w14:textId="4FD2DCCF" w:rsidR="00D10B5B" w:rsidRDefault="0059432C" w:rsidP="00684D30">
      <w:pPr>
        <w:pStyle w:val="Body-TextTx"/>
      </w:pPr>
      <w:r>
        <w:t xml:space="preserve">The creature, shadowed inside the building, growled something in </w:t>
      </w:r>
      <w:r w:rsidR="0042456A">
        <w:t>his</w:t>
      </w:r>
      <w:r>
        <w:t xml:space="preserve"> own rhythmic language.</w:t>
      </w:r>
      <w:r w:rsidR="0004281A">
        <w:t xml:space="preserve"> </w:t>
      </w:r>
      <w:r>
        <w:t>One of the soldiers translated.</w:t>
      </w:r>
      <w:r w:rsidR="0004281A">
        <w:t xml:space="preserve"> </w:t>
      </w:r>
      <w:r w:rsidR="00766B15">
        <w:t>“</w:t>
      </w:r>
      <w:r>
        <w:t>I will fight you inside where you cannot fly away, little Windrunner.</w:t>
      </w:r>
      <w:r w:rsidR="0004281A">
        <w:t xml:space="preserve"> </w:t>
      </w:r>
      <w:r>
        <w:t>Come, face me.</w:t>
      </w:r>
      <w:r w:rsidR="00766B15">
        <w:t>”</w:t>
      </w:r>
    </w:p>
    <w:p w14:paraId="6BD4BA21" w14:textId="199EE2B9" w:rsidR="00D10B5B" w:rsidRDefault="0059432C" w:rsidP="00684D30">
      <w:pPr>
        <w:pStyle w:val="Body-TextTx"/>
      </w:pPr>
      <w:r w:rsidRPr="00CC5738">
        <w:rPr>
          <w:rStyle w:val="itali"/>
        </w:rPr>
        <w:t>I don</w:t>
      </w:r>
      <w:r w:rsidR="00766B15">
        <w:rPr>
          <w:rStyle w:val="itali"/>
        </w:rPr>
        <w:t>’</w:t>
      </w:r>
      <w:r w:rsidRPr="00CC5738">
        <w:rPr>
          <w:rStyle w:val="itali"/>
        </w:rPr>
        <w:t>t like this,</w:t>
      </w:r>
      <w:r>
        <w:t xml:space="preserve"> Syl said.</w:t>
      </w:r>
    </w:p>
    <w:p w14:paraId="5AF56E89" w14:textId="14936C71" w:rsidR="00D10B5B" w:rsidRDefault="00766B15" w:rsidP="00684D30">
      <w:pPr>
        <w:pStyle w:val="Body-TextTx"/>
      </w:pPr>
      <w:r>
        <w:t>“</w:t>
      </w:r>
      <w:r w:rsidR="0059432C">
        <w:t>Agreed,</w:t>
      </w:r>
      <w:r>
        <w:t>”</w:t>
      </w:r>
      <w:r w:rsidR="0059432C">
        <w:t xml:space="preserve"> Kaladin whispered.</w:t>
      </w:r>
      <w:r w:rsidR="0004281A">
        <w:t xml:space="preserve"> </w:t>
      </w:r>
      <w:r>
        <w:t>“</w:t>
      </w:r>
      <w:r w:rsidR="0059432C">
        <w:t>Be ready to go get help.</w:t>
      </w:r>
      <w:r>
        <w:t>”</w:t>
      </w:r>
    </w:p>
    <w:p w14:paraId="149E6300" w14:textId="05EA0609" w:rsidR="00D10B5B" w:rsidRDefault="0059432C" w:rsidP="00684D30">
      <w:pPr>
        <w:pStyle w:val="Body-TextTx"/>
      </w:pPr>
      <w:r>
        <w:t>He Lashed himself upward slightly, enough to make him lighter on his feet, then inched into the burning building.</w:t>
      </w:r>
      <w:r w:rsidR="0004281A">
        <w:t xml:space="preserve"> </w:t>
      </w:r>
      <w:r>
        <w:t>This large room had once been the dining chamber, where Kaladin</w:t>
      </w:r>
      <w:r w:rsidR="00766B15">
        <w:t>’</w:t>
      </w:r>
      <w:r>
        <w:t>s father had eaten with Roshone and talked of thieves and compromises.</w:t>
      </w:r>
      <w:r w:rsidR="0004281A">
        <w:t xml:space="preserve"> </w:t>
      </w:r>
      <w:r>
        <w:t>The ceiling was burned in patches, the fire consuming it from above.</w:t>
      </w:r>
      <w:r w:rsidR="0004281A">
        <w:t xml:space="preserve"> </w:t>
      </w:r>
      <w:r>
        <w:t>Flamespren danced along the wood with a frantic delight.</w:t>
      </w:r>
    </w:p>
    <w:p w14:paraId="1B48B9B0" w14:textId="3725DA5C" w:rsidR="00D10B5B" w:rsidRDefault="0059432C" w:rsidP="00684D30">
      <w:pPr>
        <w:pStyle w:val="Body-TextTx"/>
      </w:pPr>
      <w:r>
        <w:t>The hulking Fused stood directly ahead, two soldiers at each side.</w:t>
      </w:r>
      <w:r w:rsidR="0004281A">
        <w:t xml:space="preserve"> </w:t>
      </w:r>
      <w:r>
        <w:t>They moved forward to flank Kaladin.</w:t>
      </w:r>
      <w:r w:rsidR="0004281A">
        <w:t xml:space="preserve"> </w:t>
      </w:r>
      <w:r>
        <w:t>Where was the fifth soldier?</w:t>
      </w:r>
      <w:r w:rsidR="0004281A">
        <w:t xml:space="preserve"> </w:t>
      </w:r>
      <w:r>
        <w:t>There, near an overturned table, fiddling with something that glowed a deep violet-black.</w:t>
      </w:r>
      <w:r w:rsidR="0004281A">
        <w:t xml:space="preserve"> </w:t>
      </w:r>
      <w:r>
        <w:t>Voidlight?</w:t>
      </w:r>
      <w:r w:rsidR="0004281A">
        <w:t xml:space="preserve"> </w:t>
      </w:r>
      <w:r>
        <w:t>Wait</w:t>
      </w:r>
      <w:r w:rsidR="00766B15">
        <w:t> . . .</w:t>
      </w:r>
      <w:r w:rsidR="00483B1D">
        <w:t xml:space="preserve"> </w:t>
      </w:r>
      <w:r>
        <w:t xml:space="preserve">was that a </w:t>
      </w:r>
      <w:r w:rsidRPr="00CC5738">
        <w:rPr>
          <w:rStyle w:val="itali"/>
        </w:rPr>
        <w:t>fabrial</w:t>
      </w:r>
      <w:r>
        <w:t>?</w:t>
      </w:r>
      <w:r w:rsidR="0004281A">
        <w:t xml:space="preserve"> </w:t>
      </w:r>
      <w:r>
        <w:t>The light dimmed suddenly.</w:t>
      </w:r>
    </w:p>
    <w:p w14:paraId="500861BD" w14:textId="6CD3650D" w:rsidR="00D10B5B" w:rsidRDefault="0059432C" w:rsidP="00684D30">
      <w:pPr>
        <w:pStyle w:val="Body-TextTx"/>
      </w:pPr>
      <w:r>
        <w:t>Kaladin</w:t>
      </w:r>
      <w:r w:rsidR="00766B15">
        <w:t>’</w:t>
      </w:r>
      <w:r>
        <w:t>s powers vanished.</w:t>
      </w:r>
    </w:p>
    <w:p w14:paraId="6C9A7077" w14:textId="7CDBDD04" w:rsidR="00D10B5B" w:rsidRDefault="0059432C" w:rsidP="00684D30">
      <w:pPr>
        <w:pStyle w:val="Body-TextTx"/>
      </w:pPr>
      <w:r>
        <w:t xml:space="preserve">He felt it as a strange </w:t>
      </w:r>
      <w:r w:rsidRPr="00CC5738">
        <w:rPr>
          <w:rStyle w:val="itali"/>
        </w:rPr>
        <w:t>smothering</w:t>
      </w:r>
      <w:r>
        <w:t xml:space="preserve"> sensation, as if something heavy had been placed on top of his mind.</w:t>
      </w:r>
      <w:r w:rsidR="0004281A">
        <w:t xml:space="preserve"> </w:t>
      </w:r>
      <w:r>
        <w:t>His full weight came upon him again, his Lashing canceled.</w:t>
      </w:r>
    </w:p>
    <w:p w14:paraId="7BD97924" w14:textId="77777777" w:rsidR="00D10B5B" w:rsidRDefault="0059432C" w:rsidP="00684D30">
      <w:pPr>
        <w:pStyle w:val="Body-TextTx"/>
      </w:pPr>
      <w:r>
        <w:lastRenderedPageBreak/>
        <w:t>Syl gasped and her spear puffed away as she became a spren</w:t>
      </w:r>
      <w:r w:rsidR="00483B1D">
        <w:t>—</w:t>
      </w:r>
      <w:r>
        <w:t>and when Kaladin tried to resummon his Blade, nothing happened.</w:t>
      </w:r>
    </w:p>
    <w:p w14:paraId="61095A47" w14:textId="067D0831" w:rsidR="00D10B5B" w:rsidRDefault="0059432C" w:rsidP="00684D30">
      <w:pPr>
        <w:pStyle w:val="Body-TextTx"/>
      </w:pPr>
      <w:r>
        <w:t>Immediately, Kaladin stepped backward to try to escape the range of the strange fabrial.</w:t>
      </w:r>
      <w:r w:rsidR="0004281A">
        <w:t xml:space="preserve"> </w:t>
      </w:r>
      <w:r>
        <w:t>But the soldiers quickly rushed to surround him, cutting off his retreat.</w:t>
      </w:r>
      <w:r w:rsidR="0004281A">
        <w:t xml:space="preserve"> </w:t>
      </w:r>
      <w:r>
        <w:t>Kaladin</w:t>
      </w:r>
      <w:r w:rsidR="00766B15">
        <w:t>’</w:t>
      </w:r>
      <w:r>
        <w:t>s assumption that he could beat them easily had relied on his Shardspear and his powers.</w:t>
      </w:r>
    </w:p>
    <w:p w14:paraId="3ED94DE7" w14:textId="0DBDA8A5" w:rsidR="00D10B5B" w:rsidRDefault="0059432C" w:rsidP="00684D30">
      <w:pPr>
        <w:pStyle w:val="Body-TextTx"/>
      </w:pPr>
      <w:r>
        <w:t>Storms!</w:t>
      </w:r>
      <w:r w:rsidR="0004281A">
        <w:t xml:space="preserve"> </w:t>
      </w:r>
      <w:r>
        <w:t>Kaladin strained to create a Lashing.</w:t>
      </w:r>
      <w:r w:rsidR="0004281A">
        <w:t xml:space="preserve"> </w:t>
      </w:r>
      <w:r>
        <w:t>Stormlight still raged inside him, and kept him from needing to breathe the acrid smoke, but something was suppressing his other abilit</w:t>
      </w:r>
      <w:r w:rsidR="000376E4">
        <w:t>i</w:t>
      </w:r>
      <w:r>
        <w:t>es.</w:t>
      </w:r>
    </w:p>
    <w:p w14:paraId="318E7747" w14:textId="6B46EB6D" w:rsidR="00D10B5B" w:rsidRDefault="0059432C" w:rsidP="00684D30">
      <w:pPr>
        <w:pStyle w:val="Body-TextTx"/>
      </w:pPr>
      <w:r>
        <w:t>The Fused laughed and spoke in Alethi.</w:t>
      </w:r>
      <w:r w:rsidR="0004281A">
        <w:t xml:space="preserve"> </w:t>
      </w:r>
      <w:r w:rsidR="00766B15">
        <w:t>“</w:t>
      </w:r>
      <w:r>
        <w:t>Radiants!</w:t>
      </w:r>
      <w:r w:rsidR="0004281A">
        <w:t xml:space="preserve"> </w:t>
      </w:r>
      <w:r>
        <w:t>You rely too much on your powers.</w:t>
      </w:r>
      <w:r w:rsidR="0004281A">
        <w:t xml:space="preserve"> </w:t>
      </w:r>
      <w:r>
        <w:t>Without them, what are you?</w:t>
      </w:r>
      <w:r w:rsidR="0004281A">
        <w:t xml:space="preserve"> </w:t>
      </w:r>
      <w:r>
        <w:t xml:space="preserve">A peasant child with no </w:t>
      </w:r>
      <w:r w:rsidRPr="00CC5738">
        <w:rPr>
          <w:rStyle w:val="itali"/>
        </w:rPr>
        <w:t>real</w:t>
      </w:r>
      <w:r>
        <w:t xml:space="preserve"> training in the art of warfare or</w:t>
      </w:r>
      <w:r w:rsidR="00483B1D">
        <w:t>—</w:t>
      </w:r>
      <w:r w:rsidR="00766B15">
        <w:t>”</w:t>
      </w:r>
    </w:p>
    <w:p w14:paraId="4182A8E6" w14:textId="77777777" w:rsidR="00D10B5B" w:rsidRDefault="0059432C" w:rsidP="00684D30">
      <w:pPr>
        <w:pStyle w:val="Body-TextTx"/>
      </w:pPr>
      <w:r>
        <w:t>Kaladin slammed himself against the soldier to his right.</w:t>
      </w:r>
    </w:p>
    <w:p w14:paraId="4C964BAE" w14:textId="4BD2486B" w:rsidR="00D10B5B" w:rsidRDefault="0059432C" w:rsidP="00684D30">
      <w:pPr>
        <w:pStyle w:val="Body-TextTx"/>
      </w:pPr>
      <w:r>
        <w:t>The sudden motion caused the singer to cry out and fall backward.</w:t>
      </w:r>
      <w:r w:rsidR="0004281A">
        <w:t xml:space="preserve"> </w:t>
      </w:r>
      <w:r>
        <w:t>Kaladin yanked the spear from the man</w:t>
      </w:r>
      <w:r w:rsidR="00766B15">
        <w:t>’</w:t>
      </w:r>
      <w:r>
        <w:t>s hand, then</w:t>
      </w:r>
      <w:r w:rsidR="00483B1D">
        <w:t>—</w:t>
      </w:r>
      <w:r>
        <w:t>in a fluid motion</w:t>
      </w:r>
      <w:r w:rsidR="00483B1D">
        <w:t>—</w:t>
      </w:r>
      <w:r w:rsidR="00953076">
        <w:t>whipped</w:t>
      </w:r>
      <w:r>
        <w:t xml:space="preserve"> it </w:t>
      </w:r>
      <w:r w:rsidR="00C03D7A">
        <w:t>into</w:t>
      </w:r>
      <w:r>
        <w:t xml:space="preserve"> a two-handed lunge, impaling a second soldier.</w:t>
      </w:r>
    </w:p>
    <w:p w14:paraId="3CE24108" w14:textId="3F66036A" w:rsidR="00D10B5B" w:rsidRDefault="0059432C" w:rsidP="00684D30">
      <w:pPr>
        <w:pStyle w:val="Body-TextTx"/>
      </w:pPr>
      <w:r>
        <w:t>The two soldiers on his left recovered and leaped for him.</w:t>
      </w:r>
      <w:r w:rsidR="0004281A">
        <w:t xml:space="preserve"> </w:t>
      </w:r>
      <w:r>
        <w:t>Kaladin felt the wind encircle him as he spun between the two of them, catching one sword</w:t>
      </w:r>
      <w:r w:rsidR="00483B1D">
        <w:t>—</w:t>
      </w:r>
      <w:r>
        <w:t>aimed low</w:t>
      </w:r>
      <w:r w:rsidR="00483B1D">
        <w:t>—</w:t>
      </w:r>
      <w:r>
        <w:t>with the butt of his spear as he caught the second one</w:t>
      </w:r>
      <w:r w:rsidR="00483B1D">
        <w:t>—</w:t>
      </w:r>
      <w:r>
        <w:t>aimed high</w:t>
      </w:r>
      <w:r w:rsidR="00483B1D">
        <w:t>—</w:t>
      </w:r>
      <w:r>
        <w:t>right behind the spear</w:t>
      </w:r>
      <w:r w:rsidR="00766B15">
        <w:t>’</w:t>
      </w:r>
      <w:r>
        <w:t>s head.</w:t>
      </w:r>
      <w:r w:rsidR="0004281A">
        <w:t xml:space="preserve"> </w:t>
      </w:r>
      <w:r>
        <w:t xml:space="preserve">Metal met wood with a familiar </w:t>
      </w:r>
      <w:r w:rsidRPr="00CC5738">
        <w:rPr>
          <w:rStyle w:val="itali"/>
        </w:rPr>
        <w:t>thunk</w:t>
      </w:r>
      <w:r w:rsidRPr="00916B40">
        <w:rPr>
          <w:rStyle w:val="itali"/>
        </w:rPr>
        <w:t>,</w:t>
      </w:r>
      <w:r>
        <w:t xml:space="preserve"> and Kaladin finished his spin, throwing off both weapons.</w:t>
      </w:r>
    </w:p>
    <w:p w14:paraId="4EE59C2F" w14:textId="0F14D43D" w:rsidR="00D10B5B" w:rsidRDefault="0059432C" w:rsidP="00684D30">
      <w:pPr>
        <w:pStyle w:val="Body-TextTx"/>
      </w:pPr>
      <w:r>
        <w:t>He gutted one man, then tripped him</w:t>
      </w:r>
      <w:r w:rsidR="00483B1D">
        <w:t>—</w:t>
      </w:r>
      <w:r>
        <w:t>sending him stumbling to the ground in front of his ally.</w:t>
      </w:r>
      <w:r w:rsidR="0004281A">
        <w:t xml:space="preserve"> </w:t>
      </w:r>
      <w:r>
        <w:t>These soldiers were trained well, but hadn</w:t>
      </w:r>
      <w:r w:rsidR="00766B15">
        <w:t>’</w:t>
      </w:r>
      <w:r>
        <w:t>t seen much actual combat yet</w:t>
      </w:r>
      <w:r w:rsidR="00483B1D">
        <w:t>—</w:t>
      </w:r>
      <w:r>
        <w:t>as evidenced by how the remaining singer froze when he saw his friends dying.</w:t>
      </w:r>
    </w:p>
    <w:p w14:paraId="59A58D77" w14:textId="7F0732F0" w:rsidR="00D10B5B" w:rsidRDefault="0059432C" w:rsidP="00684D30">
      <w:pPr>
        <w:pStyle w:val="Body-TextTx"/>
      </w:pPr>
      <w:r>
        <w:t>Kaladin kept moving, almost without thought, spearing the fourth soldier in the neck.</w:t>
      </w:r>
      <w:r w:rsidR="0004281A">
        <w:t xml:space="preserve"> </w:t>
      </w:r>
      <w:r w:rsidRPr="00CC5738">
        <w:rPr>
          <w:rStyle w:val="itali"/>
        </w:rPr>
        <w:t>There,</w:t>
      </w:r>
      <w:r>
        <w:t xml:space="preserve"> Kaladin thought as the expected ribbon of red light came darting toward him.</w:t>
      </w:r>
      <w:r w:rsidR="0004281A">
        <w:t xml:space="preserve"> </w:t>
      </w:r>
      <w:r w:rsidRPr="00CC5738">
        <w:rPr>
          <w:rStyle w:val="itali"/>
        </w:rPr>
        <w:t>He will go for my back again.</w:t>
      </w:r>
    </w:p>
    <w:p w14:paraId="3F30F8A1" w14:textId="126FBE50" w:rsidR="00D10B5B" w:rsidRDefault="0059432C" w:rsidP="00684D30">
      <w:pPr>
        <w:pStyle w:val="Body-TextTx"/>
      </w:pPr>
      <w:r>
        <w:lastRenderedPageBreak/>
        <w:t>Kaladin dropped his spear, pulled a throwing knife off his belt, and turned.</w:t>
      </w:r>
      <w:r w:rsidR="0004281A">
        <w:t xml:space="preserve"> </w:t>
      </w:r>
      <w:r>
        <w:t>He rammed the knife into the air right before the Fused appeared</w:t>
      </w:r>
      <w:r w:rsidR="00483B1D">
        <w:t>—</w:t>
      </w:r>
      <w:r>
        <w:t>slamming the small blade into the creature</w:t>
      </w:r>
      <w:r w:rsidR="00766B15">
        <w:t>’</w:t>
      </w:r>
      <w:r>
        <w:t>s neck, angled between two pieces of carapace.</w:t>
      </w:r>
    </w:p>
    <w:p w14:paraId="54BF0FA1" w14:textId="77777777" w:rsidR="00D10B5B" w:rsidRDefault="0059432C" w:rsidP="00684D30">
      <w:pPr>
        <w:pStyle w:val="Body-TextTx"/>
      </w:pPr>
      <w:r>
        <w:t xml:space="preserve">The Fused let out an </w:t>
      </w:r>
      <w:r w:rsidRPr="00CC5738">
        <w:rPr>
          <w:rStyle w:val="itali"/>
        </w:rPr>
        <w:t>urk</w:t>
      </w:r>
      <w:r>
        <w:t xml:space="preserve"> of shock and pain, his eyes wide.</w:t>
      </w:r>
    </w:p>
    <w:p w14:paraId="40C776D8" w14:textId="3960D8F1" w:rsidR="00D10B5B" w:rsidRDefault="0059432C" w:rsidP="00684D30">
      <w:pPr>
        <w:pStyle w:val="Body-TextTx"/>
      </w:pPr>
      <w:r>
        <w:t>Fire made wood snap overhead, and burning cinders dropped down as the enormous Fused toppled forward like a felled tree, the floorboards shaking with the impact.</w:t>
      </w:r>
      <w:r w:rsidR="0004281A">
        <w:t xml:space="preserve"> </w:t>
      </w:r>
      <w:r>
        <w:t>Blessedly, no red ribbon of light rose from him this time.</w:t>
      </w:r>
    </w:p>
    <w:p w14:paraId="3F2710C3" w14:textId="0D47CDCB" w:rsidR="00D10B5B" w:rsidRDefault="00766B15" w:rsidP="00684D30">
      <w:pPr>
        <w:pStyle w:val="Body-TextTx"/>
      </w:pPr>
      <w:r>
        <w:t>“</w:t>
      </w:r>
      <w:r w:rsidR="0059432C">
        <w:t>That</w:t>
      </w:r>
      <w:r>
        <w:t>’</w:t>
      </w:r>
      <w:r w:rsidR="0059432C">
        <w:t>s a relief,</w:t>
      </w:r>
      <w:r>
        <w:t>”</w:t>
      </w:r>
      <w:r w:rsidR="0059432C">
        <w:t xml:space="preserve"> Syl said, landing on Kaladin</w:t>
      </w:r>
      <w:r>
        <w:t>’</w:t>
      </w:r>
      <w:r w:rsidR="0059432C">
        <w:t>s shoulder.</w:t>
      </w:r>
      <w:r w:rsidR="0004281A">
        <w:t xml:space="preserve"> </w:t>
      </w:r>
      <w:r>
        <w:t>“</w:t>
      </w:r>
      <w:r w:rsidR="0059432C">
        <w:t>I guess if you catch him before he teleports, you really can kill him.</w:t>
      </w:r>
      <w:r>
        <w:t>”</w:t>
      </w:r>
    </w:p>
    <w:p w14:paraId="58BAEFF1" w14:textId="78EE639D" w:rsidR="00D10B5B" w:rsidRDefault="00766B15" w:rsidP="00684D30">
      <w:pPr>
        <w:pStyle w:val="Body-TextTx"/>
      </w:pPr>
      <w:r>
        <w:t>“</w:t>
      </w:r>
      <w:r w:rsidR="0059432C">
        <w:t>At least until the Everstorm rebirths him,</w:t>
      </w:r>
      <w:r>
        <w:t>”</w:t>
      </w:r>
      <w:r w:rsidR="0059432C">
        <w:t xml:space="preserve"> Kaladin said, checking the singers he</w:t>
      </w:r>
      <w:r>
        <w:t>’</w:t>
      </w:r>
      <w:r w:rsidR="0059432C">
        <w:t>d killed.</w:t>
      </w:r>
      <w:r w:rsidR="0004281A">
        <w:t xml:space="preserve"> </w:t>
      </w:r>
      <w:r w:rsidR="0059432C">
        <w:t>Other than the one dying slowly from the gut wound, he</w:t>
      </w:r>
      <w:r>
        <w:t>’</w:t>
      </w:r>
      <w:r w:rsidR="0059432C">
        <w:t>d left only two alive</w:t>
      </w:r>
      <w:r w:rsidR="00483B1D">
        <w:t>—</w:t>
      </w:r>
      <w:r w:rsidR="0059432C">
        <w:t>the one he</w:t>
      </w:r>
      <w:r>
        <w:t>’</w:t>
      </w:r>
      <w:r w:rsidR="0059432C">
        <w:t>d shoved, and the fifth one</w:t>
      </w:r>
      <w:r w:rsidR="003A749E">
        <w:t>,</w:t>
      </w:r>
      <w:r w:rsidR="0059432C">
        <w:t xml:space="preserve"> across the room, who had activated the fabrial.</w:t>
      </w:r>
    </w:p>
    <w:p w14:paraId="1693C7FF" w14:textId="1AE8078D" w:rsidR="00D10B5B" w:rsidRDefault="0059432C" w:rsidP="00684D30">
      <w:pPr>
        <w:pStyle w:val="Body-TextTx"/>
      </w:pPr>
      <w:r>
        <w:t>The former had scrambled out the gaping hole in the wall to escape.</w:t>
      </w:r>
      <w:r w:rsidR="0004281A">
        <w:t xml:space="preserve"> </w:t>
      </w:r>
      <w:r>
        <w:t>The latter had left the fabrial and was inching to the side, his sword out, eyes wide.</w:t>
      </w:r>
    </w:p>
    <w:p w14:paraId="3E6C3424" w14:textId="312F2CC6" w:rsidR="00D10B5B" w:rsidRDefault="0059432C" w:rsidP="00684D30">
      <w:pPr>
        <w:pStyle w:val="Body-TextTx"/>
      </w:pPr>
      <w:r>
        <w:t>The man was trying to reach Godeke</w:t>
      </w:r>
      <w:r w:rsidR="00483B1D">
        <w:t>—</w:t>
      </w:r>
      <w:r>
        <w:t>perhaps to use him as a hostage.</w:t>
      </w:r>
      <w:r w:rsidR="0004281A">
        <w:t xml:space="preserve"> </w:t>
      </w:r>
      <w:r w:rsidR="002E5A47">
        <w:t>In the fray, t</w:t>
      </w:r>
      <w:r>
        <w:t xml:space="preserve">he wounded Edgedancer had fallen to the ground beside the husk after </w:t>
      </w:r>
      <w:r w:rsidR="00810684">
        <w:t>the Fused</w:t>
      </w:r>
      <w:r>
        <w:t xml:space="preserve"> had teleported to Kaladin.</w:t>
      </w:r>
      <w:r w:rsidR="0004281A">
        <w:t xml:space="preserve"> </w:t>
      </w:r>
      <w:r>
        <w:t>Godeke was now moving</w:t>
      </w:r>
      <w:r w:rsidR="00483B1D">
        <w:t>—</w:t>
      </w:r>
      <w:r>
        <w:t>but not under his own power.</w:t>
      </w:r>
      <w:r w:rsidR="0004281A">
        <w:t xml:space="preserve"> </w:t>
      </w:r>
      <w:r>
        <w:t>A small, gangly figure had the Edgedancer by one leg and was slowly dragging him away from the fight.</w:t>
      </w:r>
      <w:r w:rsidR="0004281A">
        <w:t xml:space="preserve"> </w:t>
      </w:r>
      <w:r>
        <w:t>Kaladin hadn</w:t>
      </w:r>
      <w:r w:rsidR="00766B15">
        <w:t>’</w:t>
      </w:r>
      <w:r>
        <w:t>t seen Lift sneak into the room</w:t>
      </w:r>
      <w:r w:rsidR="00483B1D">
        <w:t>—</w:t>
      </w:r>
      <w:r>
        <w:t>but then again, she often showed up where one did not expect her.</w:t>
      </w:r>
    </w:p>
    <w:p w14:paraId="58190CE3" w14:textId="06641551" w:rsidR="00D10B5B" w:rsidRDefault="00766B15" w:rsidP="00684D30">
      <w:pPr>
        <w:pStyle w:val="Body-TextTx"/>
      </w:pPr>
      <w:r>
        <w:t>“</w:t>
      </w:r>
      <w:r w:rsidR="0059432C">
        <w:t>Take him out the hole, Lift,</w:t>
      </w:r>
      <w:r>
        <w:t>”</w:t>
      </w:r>
      <w:r w:rsidR="0059432C">
        <w:t xml:space="preserve"> Kaladin said, stepping toward the last singer.</w:t>
      </w:r>
      <w:r w:rsidR="0004281A">
        <w:t xml:space="preserve"> </w:t>
      </w:r>
      <w:r>
        <w:t>“</w:t>
      </w:r>
      <w:r w:rsidR="0059432C">
        <w:t>Are your powers suppressed too?</w:t>
      </w:r>
      <w:r>
        <w:t>”</w:t>
      </w:r>
    </w:p>
    <w:p w14:paraId="54104910" w14:textId="0F3C301A" w:rsidR="00D10B5B" w:rsidRDefault="00766B15" w:rsidP="00684D30">
      <w:pPr>
        <w:pStyle w:val="Body-TextTx"/>
      </w:pPr>
      <w:r>
        <w:t>“</w:t>
      </w:r>
      <w:r w:rsidR="0059432C">
        <w:t>Yeah,</w:t>
      </w:r>
      <w:r>
        <w:t>”</w:t>
      </w:r>
      <w:r w:rsidR="0059432C">
        <w:t xml:space="preserve"> she said.</w:t>
      </w:r>
      <w:r w:rsidR="0004281A">
        <w:t xml:space="preserve"> </w:t>
      </w:r>
      <w:r>
        <w:t>“</w:t>
      </w:r>
      <w:r w:rsidR="0059432C">
        <w:t>What</w:t>
      </w:r>
      <w:r>
        <w:t>’</w:t>
      </w:r>
      <w:r w:rsidR="0059432C">
        <w:t>d they do to us?</w:t>
      </w:r>
      <w:r>
        <w:t>”</w:t>
      </w:r>
    </w:p>
    <w:p w14:paraId="0FCFDA89" w14:textId="1FA972AE" w:rsidR="00D10B5B" w:rsidRDefault="00766B15" w:rsidP="00684D30">
      <w:pPr>
        <w:pStyle w:val="Body-TextTx"/>
      </w:pPr>
      <w:r>
        <w:t>“</w:t>
      </w:r>
      <w:r w:rsidR="0059432C">
        <w:t>I</w:t>
      </w:r>
      <w:r>
        <w:t>’</w:t>
      </w:r>
      <w:r w:rsidR="0059432C">
        <w:t>m extremely curious about this too,</w:t>
      </w:r>
      <w:r>
        <w:t>”</w:t>
      </w:r>
      <w:r w:rsidR="0059432C">
        <w:t xml:space="preserve"> Syl said, zipping over to the device on the floor, a </w:t>
      </w:r>
      <w:r w:rsidR="0059432C">
        <w:lastRenderedPageBreak/>
        <w:t>gemstone covered in metal pieces and resting on tripod legs.</w:t>
      </w:r>
      <w:r w:rsidR="0004281A">
        <w:t xml:space="preserve"> </w:t>
      </w:r>
      <w:r>
        <w:t>“</w:t>
      </w:r>
      <w:r w:rsidR="0059432C">
        <w:t xml:space="preserve">That is a </w:t>
      </w:r>
      <w:r w:rsidR="0059432C" w:rsidRPr="00CC5738">
        <w:rPr>
          <w:rStyle w:val="itali"/>
        </w:rPr>
        <w:t>very</w:t>
      </w:r>
      <w:r w:rsidR="0059432C">
        <w:t xml:space="preserve"> strange fabrial.</w:t>
      </w:r>
      <w:r>
        <w:t>”</w:t>
      </w:r>
    </w:p>
    <w:p w14:paraId="33FF6694" w14:textId="4851C02E" w:rsidR="00D10B5B" w:rsidRDefault="0059432C" w:rsidP="00684D30">
      <w:pPr>
        <w:pStyle w:val="Body-TextTx"/>
      </w:pPr>
      <w:r>
        <w:t>Kaladin pointed his spear at the last singer, who</w:t>
      </w:r>
      <w:r w:rsidR="00483B1D">
        <w:t>—</w:t>
      </w:r>
      <w:r>
        <w:t>hesitantly</w:t>
      </w:r>
      <w:r w:rsidR="00483B1D">
        <w:t>—</w:t>
      </w:r>
      <w:r>
        <w:t>dropped his sword and raised his hands.</w:t>
      </w:r>
      <w:r w:rsidR="0004281A">
        <w:t xml:space="preserve"> </w:t>
      </w:r>
      <w:r>
        <w:t>He had a jagged skin pattern of red and black.</w:t>
      </w:r>
    </w:p>
    <w:p w14:paraId="680F0711" w14:textId="0600159A" w:rsidR="00D10B5B" w:rsidRDefault="00766B15" w:rsidP="00684D30">
      <w:pPr>
        <w:pStyle w:val="Body-TextTx"/>
      </w:pPr>
      <w:r>
        <w:t>“</w:t>
      </w:r>
      <w:r w:rsidR="0059432C">
        <w:t>What is that fabrial?</w:t>
      </w:r>
      <w:r>
        <w:t>”</w:t>
      </w:r>
      <w:r w:rsidR="0059432C">
        <w:t xml:space="preserve"> Kaladin asked.</w:t>
      </w:r>
    </w:p>
    <w:p w14:paraId="238F0612" w14:textId="3F98C1CC" w:rsidR="00D10B5B" w:rsidRDefault="00766B15" w:rsidP="00684D30">
      <w:pPr>
        <w:pStyle w:val="Body-TextTx"/>
      </w:pPr>
      <w:r>
        <w:t>“</w:t>
      </w:r>
      <w:r w:rsidR="0059432C">
        <w:t>I</w:t>
      </w:r>
      <w:r>
        <w:t> . . .</w:t>
      </w:r>
      <w:r w:rsidR="00483B1D">
        <w:t xml:space="preserve"> </w:t>
      </w:r>
      <w:r w:rsidR="0059432C">
        <w:t>I</w:t>
      </w:r>
      <w:r>
        <w:t> . . .”</w:t>
      </w:r>
      <w:r w:rsidR="0004281A">
        <w:t xml:space="preserve"> </w:t>
      </w:r>
      <w:r w:rsidR="0059432C">
        <w:t>The soldier swallowed.</w:t>
      </w:r>
      <w:r w:rsidR="0004281A">
        <w:t xml:space="preserve"> </w:t>
      </w:r>
      <w:r>
        <w:t>“</w:t>
      </w:r>
      <w:r w:rsidR="0059432C">
        <w:t>I don</w:t>
      </w:r>
      <w:r>
        <w:t>’</w:t>
      </w:r>
      <w:r w:rsidR="0059432C">
        <w:t>t know.</w:t>
      </w:r>
      <w:r w:rsidR="0004281A">
        <w:t xml:space="preserve"> </w:t>
      </w:r>
      <w:r w:rsidR="0059432C">
        <w:t>I was told to twist the gemstone at the base to activate it.</w:t>
      </w:r>
      <w:r>
        <w:t>”</w:t>
      </w:r>
    </w:p>
    <w:p w14:paraId="40E8B3C9" w14:textId="463B92ED" w:rsidR="00D10B5B" w:rsidRDefault="00766B15" w:rsidP="00684D30">
      <w:pPr>
        <w:pStyle w:val="Body-TextTx"/>
      </w:pPr>
      <w:r>
        <w:t>“</w:t>
      </w:r>
      <w:r w:rsidR="0059432C">
        <w:t>That</w:t>
      </w:r>
      <w:r>
        <w:t>’</w:t>
      </w:r>
      <w:r w:rsidR="0059432C">
        <w:t>s Voidlight powering it,</w:t>
      </w:r>
      <w:r>
        <w:t>”</w:t>
      </w:r>
      <w:r w:rsidR="0059432C">
        <w:t xml:space="preserve"> Syl said.</w:t>
      </w:r>
      <w:r w:rsidR="0004281A">
        <w:t xml:space="preserve"> </w:t>
      </w:r>
      <w:r>
        <w:t>“</w:t>
      </w:r>
      <w:r w:rsidR="0059432C">
        <w:t>I</w:t>
      </w:r>
      <w:r>
        <w:t>’</w:t>
      </w:r>
      <w:r w:rsidR="0059432C">
        <w:t>ve never seen anything like it.</w:t>
      </w:r>
      <w:r>
        <w:t>”</w:t>
      </w:r>
    </w:p>
    <w:p w14:paraId="3A45F84B" w14:textId="664C3A3E" w:rsidR="00D10B5B" w:rsidRDefault="0059432C" w:rsidP="00684D30">
      <w:pPr>
        <w:pStyle w:val="Body-TextTx"/>
      </w:pPr>
      <w:r>
        <w:t>Kaladin glanced at the smoke pooling on the ceiling.</w:t>
      </w:r>
      <w:r w:rsidR="0004281A">
        <w:t xml:space="preserve"> </w:t>
      </w:r>
      <w:r w:rsidR="00766B15">
        <w:t>“</w:t>
      </w:r>
      <w:r>
        <w:t>Lift?</w:t>
      </w:r>
      <w:r w:rsidR="00766B15">
        <w:t>”</w:t>
      </w:r>
      <w:r>
        <w:t xml:space="preserve"> he said.</w:t>
      </w:r>
    </w:p>
    <w:p w14:paraId="295319A8" w14:textId="383FA6ED" w:rsidR="00D10B5B" w:rsidRDefault="00766B15" w:rsidP="00684D30">
      <w:pPr>
        <w:pStyle w:val="Body-TextTx"/>
      </w:pPr>
      <w:r>
        <w:t>“</w:t>
      </w:r>
      <w:r w:rsidR="0059432C">
        <w:t>On it,</w:t>
      </w:r>
      <w:r>
        <w:t>”</w:t>
      </w:r>
      <w:r w:rsidR="0059432C">
        <w:t xml:space="preserve"> she said, scrambling over to the device while Kaladin kept the soldier guarded.</w:t>
      </w:r>
      <w:r w:rsidR="0004281A">
        <w:t xml:space="preserve"> </w:t>
      </w:r>
      <w:r w:rsidR="0059432C">
        <w:t>A moment later, Kaladin</w:t>
      </w:r>
      <w:r>
        <w:t>’</w:t>
      </w:r>
      <w:r w:rsidR="0059432C">
        <w:t>s powers returned.</w:t>
      </w:r>
      <w:r w:rsidR="0004281A">
        <w:t xml:space="preserve"> </w:t>
      </w:r>
      <w:r w:rsidR="0059432C">
        <w:t>He sighed in relief, though that made Stormlight puff before him.</w:t>
      </w:r>
      <w:r w:rsidR="0004281A">
        <w:t xml:space="preserve"> </w:t>
      </w:r>
      <w:r w:rsidR="0059432C">
        <w:t>Nearby, Godeke gasped, unconsciously breathing in Stormlight, and his wound started to heal.</w:t>
      </w:r>
    </w:p>
    <w:p w14:paraId="740C15A6" w14:textId="2C87D74F" w:rsidR="00D10B5B" w:rsidRDefault="0059432C" w:rsidP="00684D30">
      <w:pPr>
        <w:pStyle w:val="Body-TextTx"/>
      </w:pPr>
      <w:r>
        <w:t>Strengthened by the Light, Kaladin grabbed the soldier and lifted him up, infusing him enough to make him hang in the air.</w:t>
      </w:r>
      <w:r w:rsidR="0004281A">
        <w:t xml:space="preserve"> </w:t>
      </w:r>
      <w:r w:rsidR="00766B15">
        <w:t>“</w:t>
      </w:r>
      <w:r>
        <w:t>I told you to leave the city,</w:t>
      </w:r>
      <w:r w:rsidR="00766B15">
        <w:t>”</w:t>
      </w:r>
      <w:r>
        <w:t xml:space="preserve"> Kaladin growled softly.</w:t>
      </w:r>
      <w:r w:rsidR="0004281A">
        <w:t xml:space="preserve"> </w:t>
      </w:r>
      <w:r w:rsidR="00766B15">
        <w:t>“</w:t>
      </w:r>
      <w:r>
        <w:t>I</w:t>
      </w:r>
      <w:r w:rsidR="00766B15">
        <w:t>’</w:t>
      </w:r>
      <w:r>
        <w:t xml:space="preserve">m memorizing your face, your pattern, your </w:t>
      </w:r>
      <w:r w:rsidRPr="00CC5738">
        <w:rPr>
          <w:rStyle w:val="itali"/>
        </w:rPr>
        <w:t>stench</w:t>
      </w:r>
      <w:r w:rsidRPr="00916B40">
        <w:rPr>
          <w:rStyle w:val="itali"/>
        </w:rPr>
        <w:t>.</w:t>
      </w:r>
      <w:r w:rsidR="0004281A">
        <w:t xml:space="preserve"> </w:t>
      </w:r>
      <w:r>
        <w:t xml:space="preserve">If I see you again, ever, I will send you hurtling upward with so much Stormlight that you will have a long, </w:t>
      </w:r>
      <w:r w:rsidRPr="00CC5738">
        <w:rPr>
          <w:rStyle w:val="itali"/>
        </w:rPr>
        <w:t>long</w:t>
      </w:r>
      <w:r>
        <w:t xml:space="preserve"> time to think during the fall back down.</w:t>
      </w:r>
      <w:r w:rsidR="0004281A">
        <w:t xml:space="preserve"> </w:t>
      </w:r>
      <w:r>
        <w:t>Understood?</w:t>
      </w:r>
      <w:r w:rsidR="00766B15">
        <w:t>”</w:t>
      </w:r>
    </w:p>
    <w:p w14:paraId="0EA7766C" w14:textId="57B75DD5" w:rsidR="00D10B5B" w:rsidRDefault="0059432C" w:rsidP="00684D30">
      <w:pPr>
        <w:pStyle w:val="Body-TextTx"/>
      </w:pPr>
      <w:r>
        <w:t>The singer nodded, humming a conciliatory sound.</w:t>
      </w:r>
      <w:r w:rsidR="0004281A">
        <w:t xml:space="preserve"> </w:t>
      </w:r>
      <w:r>
        <w:t>Kaladin shoved him, recovering his Stormlight and making the man fall to the ground.</w:t>
      </w:r>
      <w:r w:rsidR="0004281A">
        <w:t xml:space="preserve"> </w:t>
      </w:r>
      <w:r>
        <w:t>He scrambled away out the hole.</w:t>
      </w:r>
    </w:p>
    <w:p w14:paraId="4976BD1D" w14:textId="0416365E" w:rsidR="00D10B5B" w:rsidRDefault="00766B15" w:rsidP="00684D30">
      <w:pPr>
        <w:pStyle w:val="Body-TextTx"/>
      </w:pPr>
      <w:r>
        <w:t>“</w:t>
      </w:r>
      <w:r w:rsidR="0059432C">
        <w:t>There was another human in here,</w:t>
      </w:r>
      <w:r>
        <w:t>”</w:t>
      </w:r>
      <w:r w:rsidR="0059432C">
        <w:t xml:space="preserve"> Lift said.</w:t>
      </w:r>
      <w:r w:rsidR="0004281A">
        <w:t xml:space="preserve"> </w:t>
      </w:r>
      <w:r>
        <w:t>“</w:t>
      </w:r>
      <w:r w:rsidR="0059432C">
        <w:t>An old lighteyed man in beggar</w:t>
      </w:r>
      <w:r>
        <w:t>’</w:t>
      </w:r>
      <w:r w:rsidR="0059432C">
        <w:t>s clothing.</w:t>
      </w:r>
      <w:r w:rsidR="0004281A">
        <w:t xml:space="preserve"> </w:t>
      </w:r>
      <w:r w:rsidR="0059432C">
        <w:t>I was watching from outside the building, and saw the man come in here with Godeke.</w:t>
      </w:r>
      <w:r w:rsidR="0004281A">
        <w:t xml:space="preserve"> </w:t>
      </w:r>
      <w:r w:rsidR="0059432C">
        <w:t>A short time later, that Fused broke through the wall, carrying Godeke</w:t>
      </w:r>
      <w:r w:rsidR="00483B1D">
        <w:t>—</w:t>
      </w:r>
      <w:r w:rsidR="0059432C">
        <w:t>but I didn</w:t>
      </w:r>
      <w:r>
        <w:t>’</w:t>
      </w:r>
      <w:r w:rsidR="0059432C">
        <w:t>t spot the other man.</w:t>
      </w:r>
      <w:r>
        <w:t>”</w:t>
      </w:r>
    </w:p>
    <w:p w14:paraId="6B41DDFF" w14:textId="3B51E560" w:rsidR="00D10B5B" w:rsidRDefault="0059432C" w:rsidP="00684D30">
      <w:pPr>
        <w:pStyle w:val="Body-TextTx"/>
      </w:pPr>
      <w:r>
        <w:lastRenderedPageBreak/>
        <w:t>Roshone.</w:t>
      </w:r>
      <w:r w:rsidR="0004281A">
        <w:t xml:space="preserve"> </w:t>
      </w:r>
      <w:r>
        <w:t>The former citylord had told Dalinar he was going to search the manor</w:t>
      </w:r>
      <w:r w:rsidR="00766B15">
        <w:t>’</w:t>
      </w:r>
      <w:r>
        <w:t>s stormcellar to free imprisoned townspeople.</w:t>
      </w:r>
      <w:r w:rsidR="0004281A">
        <w:t xml:space="preserve"> </w:t>
      </w:r>
      <w:r>
        <w:t>Though he wasn</w:t>
      </w:r>
      <w:r w:rsidR="00766B15">
        <w:t>’</w:t>
      </w:r>
      <w:r>
        <w:t>t proud of it, Kaladin hesitated</w:t>
      </w:r>
      <w:r w:rsidR="00483B1D">
        <w:t>—</w:t>
      </w:r>
      <w:r>
        <w:t>but when Syl looked at him, he gritted his teeth and nodded.</w:t>
      </w:r>
    </w:p>
    <w:p w14:paraId="58EE5F05" w14:textId="5E2686F1" w:rsidR="00D10B5B" w:rsidRDefault="0059432C" w:rsidP="00684D30">
      <w:pPr>
        <w:pStyle w:val="Body-TextTx"/>
      </w:pPr>
      <w:r w:rsidRPr="00CC5738">
        <w:rPr>
          <w:rStyle w:val="itali"/>
        </w:rPr>
        <w:t>So long as it is right</w:t>
      </w:r>
      <w:r w:rsidR="00766B15">
        <w:rPr>
          <w:rStyle w:val="itali"/>
        </w:rPr>
        <w:t> . . .</w:t>
      </w:r>
      <w:r w:rsidR="00483B1D" w:rsidRPr="00CC5738">
        <w:rPr>
          <w:rStyle w:val="itali"/>
        </w:rPr>
        <w:t xml:space="preserve"> </w:t>
      </w:r>
      <w:r>
        <w:t>he thought.</w:t>
      </w:r>
    </w:p>
    <w:p w14:paraId="4BC0257F" w14:textId="23FD3626" w:rsidR="001E2135" w:rsidRDefault="00766B15" w:rsidP="00684D30">
      <w:pPr>
        <w:pStyle w:val="Body-TextTx"/>
      </w:pPr>
      <w:r>
        <w:t>“</w:t>
      </w:r>
      <w:r w:rsidR="0059432C">
        <w:t>I</w:t>
      </w:r>
      <w:r>
        <w:t>’</w:t>
      </w:r>
      <w:r w:rsidR="0059432C">
        <w:t>ll find him,</w:t>
      </w:r>
      <w:r>
        <w:t>”</w:t>
      </w:r>
      <w:r w:rsidR="0059432C">
        <w:t xml:space="preserve"> Kaladin said.</w:t>
      </w:r>
      <w:r w:rsidR="0004281A">
        <w:t xml:space="preserve"> </w:t>
      </w:r>
      <w:r>
        <w:t>“</w:t>
      </w:r>
      <w:r w:rsidR="0059432C">
        <w:t>Make sure Godeke recovers, then get that fabrial to Brightness Navani.</w:t>
      </w:r>
      <w:r w:rsidR="0004281A">
        <w:t xml:space="preserve"> </w:t>
      </w:r>
      <w:r w:rsidR="0059432C">
        <w:t>She</w:t>
      </w:r>
      <w:r>
        <w:t>’</w:t>
      </w:r>
      <w:r w:rsidR="0059432C">
        <w:t>s going to find it very interesting.</w:t>
      </w:r>
      <w:r>
        <w:t>”</w:t>
      </w:r>
    </w:p>
    <w:p w14:paraId="256B5B72" w14:textId="77777777" w:rsidR="00D10B5B" w:rsidRDefault="00292095" w:rsidP="00292095">
      <w:pPr>
        <w:pStyle w:val="Ornamental-Space-BreakOsbrk"/>
      </w:pPr>
      <w:r w:rsidRPr="00292095">
        <w:t>***</w:t>
      </w:r>
    </w:p>
    <w:p w14:paraId="229FE3E1" w14:textId="3B84E530" w:rsidR="00D10B5B" w:rsidRDefault="0059432C" w:rsidP="00684D30">
      <w:pPr>
        <w:pStyle w:val="Body-TextTx"/>
      </w:pPr>
      <w:r>
        <w:t>Shallan removed the illusion, revealing Ialai</w:t>
      </w:r>
      <w:r w:rsidR="00766B15">
        <w:t>’</w:t>
      </w:r>
      <w:r>
        <w:t>s face, spittle dripping from her lips.</w:t>
      </w:r>
      <w:r w:rsidR="0004281A">
        <w:t xml:space="preserve"> </w:t>
      </w:r>
      <w:r>
        <w:t>One of Adolin</w:t>
      </w:r>
      <w:r w:rsidR="00766B15">
        <w:t>’</w:t>
      </w:r>
      <w:r>
        <w:t>s men checked her pulse, confirming it.</w:t>
      </w:r>
    </w:p>
    <w:p w14:paraId="6AF602CE" w14:textId="77777777" w:rsidR="00D10B5B" w:rsidRDefault="0059432C" w:rsidP="00684D30">
      <w:pPr>
        <w:pStyle w:val="Body-TextTx"/>
      </w:pPr>
      <w:r>
        <w:t xml:space="preserve">She </w:t>
      </w:r>
      <w:r w:rsidRPr="00CC5738">
        <w:rPr>
          <w:rStyle w:val="itali"/>
        </w:rPr>
        <w:t>was</w:t>
      </w:r>
      <w:r>
        <w:t xml:space="preserve"> dead.</w:t>
      </w:r>
    </w:p>
    <w:p w14:paraId="7AD69164" w14:textId="34FFD794" w:rsidR="00D10B5B" w:rsidRDefault="00766B15" w:rsidP="00684D30">
      <w:pPr>
        <w:pStyle w:val="Body-TextTx"/>
      </w:pPr>
      <w:r>
        <w:t>“</w:t>
      </w:r>
      <w:r w:rsidR="0059432C">
        <w:t>Damnation!</w:t>
      </w:r>
      <w:r>
        <w:t>”</w:t>
      </w:r>
      <w:r w:rsidR="0059432C">
        <w:t xml:space="preserve"> Adolin said, standing helpless above the body.</w:t>
      </w:r>
      <w:r w:rsidR="0004281A">
        <w:t xml:space="preserve"> </w:t>
      </w:r>
      <w:r>
        <w:t>“</w:t>
      </w:r>
      <w:r w:rsidR="0059432C">
        <w:t>What happened?</w:t>
      </w:r>
      <w:r>
        <w:t>”</w:t>
      </w:r>
    </w:p>
    <w:p w14:paraId="1494B393" w14:textId="1CF49248" w:rsidR="00D10B5B" w:rsidRDefault="0059432C" w:rsidP="00684D30">
      <w:pPr>
        <w:pStyle w:val="Body-TextTx"/>
      </w:pPr>
      <w:r w:rsidRPr="00CC5738">
        <w:rPr>
          <w:rStyle w:val="itali"/>
        </w:rPr>
        <w:t>We didn</w:t>
      </w:r>
      <w:r w:rsidR="00766B15">
        <w:rPr>
          <w:rStyle w:val="itali"/>
        </w:rPr>
        <w:t>’</w:t>
      </w:r>
      <w:r w:rsidRPr="00CC5738">
        <w:rPr>
          <w:rStyle w:val="itali"/>
        </w:rPr>
        <w:t>t do this,</w:t>
      </w:r>
      <w:r>
        <w:t xml:space="preserve"> Veil thought.</w:t>
      </w:r>
      <w:r w:rsidR="0004281A">
        <w:t xml:space="preserve"> </w:t>
      </w:r>
      <w:r w:rsidRPr="00CC5738">
        <w:rPr>
          <w:rStyle w:val="itali"/>
        </w:rPr>
        <w:t>We decided not to kill her, right?</w:t>
      </w:r>
    </w:p>
    <w:p w14:paraId="27B9C6D3" w14:textId="5A04985F" w:rsidR="00D10B5B" w:rsidRDefault="0059432C" w:rsidP="00684D30">
      <w:pPr>
        <w:pStyle w:val="Body-TextTx"/>
      </w:pPr>
      <w:r w:rsidRPr="00CC5738">
        <w:rPr>
          <w:rStyle w:val="itali"/>
        </w:rPr>
        <w:t>I</w:t>
      </w:r>
      <w:r w:rsidR="00766B15">
        <w:rPr>
          <w:rStyle w:val="itali"/>
        </w:rPr>
        <w:t> . . .</w:t>
      </w:r>
      <w:r>
        <w:t xml:space="preserve"> Shallan</w:t>
      </w:r>
      <w:r w:rsidR="00766B15">
        <w:t>’</w:t>
      </w:r>
      <w:r>
        <w:t>s mind began to fuzz, everything feeling blurry.</w:t>
      </w:r>
      <w:r w:rsidR="0004281A">
        <w:t xml:space="preserve"> </w:t>
      </w:r>
      <w:r>
        <w:t>Had she done this?</w:t>
      </w:r>
      <w:r w:rsidR="0004281A">
        <w:t xml:space="preserve"> </w:t>
      </w:r>
      <w:r>
        <w:t>She</w:t>
      </w:r>
      <w:r w:rsidR="00766B15">
        <w:t>’</w:t>
      </w:r>
      <w:r>
        <w:t>d wanted to.</w:t>
      </w:r>
      <w:r w:rsidR="0004281A">
        <w:t xml:space="preserve"> </w:t>
      </w:r>
      <w:r>
        <w:t>But she hadn</w:t>
      </w:r>
      <w:r w:rsidR="00766B15">
        <w:t>’</w:t>
      </w:r>
      <w:r>
        <w:t>t, had she?</w:t>
      </w:r>
      <w:r w:rsidR="0004281A">
        <w:t xml:space="preserve"> </w:t>
      </w:r>
      <w:r>
        <w:t>She was</w:t>
      </w:r>
      <w:r w:rsidR="00766B15">
        <w:t> . . .</w:t>
      </w:r>
      <w:r w:rsidR="00483B1D">
        <w:t xml:space="preserve"> </w:t>
      </w:r>
      <w:r>
        <w:t>was more in control than that.</w:t>
      </w:r>
    </w:p>
    <w:p w14:paraId="1D0D5DE1" w14:textId="768F3BC1" w:rsidR="00D10B5B" w:rsidRDefault="0059432C" w:rsidP="00684D30">
      <w:pPr>
        <w:pStyle w:val="Body-TextTx"/>
      </w:pPr>
      <w:r w:rsidRPr="00CC5738">
        <w:rPr>
          <w:rStyle w:val="itali"/>
        </w:rPr>
        <w:t>I didn</w:t>
      </w:r>
      <w:r w:rsidR="00766B15">
        <w:rPr>
          <w:rStyle w:val="itali"/>
        </w:rPr>
        <w:t>’</w:t>
      </w:r>
      <w:r w:rsidRPr="00CC5738">
        <w:rPr>
          <w:rStyle w:val="itali"/>
        </w:rPr>
        <w:t>t do it,</w:t>
      </w:r>
      <w:r>
        <w:t xml:space="preserve"> Shallan thought.</w:t>
      </w:r>
      <w:r w:rsidR="0004281A">
        <w:t xml:space="preserve"> </w:t>
      </w:r>
      <w:r>
        <w:t>She was reasonably certain.</w:t>
      </w:r>
    </w:p>
    <w:p w14:paraId="24D73052" w14:textId="77777777" w:rsidR="00D10B5B" w:rsidRDefault="0059432C" w:rsidP="00684D30">
      <w:pPr>
        <w:pStyle w:val="Body-TextTx"/>
      </w:pPr>
      <w:r w:rsidRPr="00CC5738">
        <w:rPr>
          <w:rStyle w:val="itali"/>
        </w:rPr>
        <w:t>So what happened?</w:t>
      </w:r>
      <w:r>
        <w:t xml:space="preserve"> Radiant asked.</w:t>
      </w:r>
    </w:p>
    <w:p w14:paraId="6E657A60" w14:textId="2023C5AD" w:rsidR="00D10B5B" w:rsidRDefault="00766B15" w:rsidP="00684D30">
      <w:pPr>
        <w:pStyle w:val="Body-TextTx"/>
      </w:pPr>
      <w:r>
        <w:t>“</w:t>
      </w:r>
      <w:r w:rsidR="0059432C">
        <w:t>She must have taken poison,</w:t>
      </w:r>
      <w:r>
        <w:t>”</w:t>
      </w:r>
      <w:r w:rsidR="0059432C">
        <w:t xml:space="preserve"> said Vathah, leaning down.</w:t>
      </w:r>
      <w:r w:rsidR="0004281A">
        <w:t xml:space="preserve"> </w:t>
      </w:r>
      <w:r>
        <w:t>“</w:t>
      </w:r>
      <w:r w:rsidR="0059432C">
        <w:t>Blackbane.</w:t>
      </w:r>
      <w:r>
        <w:t>”</w:t>
      </w:r>
    </w:p>
    <w:p w14:paraId="4614A4BE" w14:textId="2FEA6E98" w:rsidR="00D10B5B" w:rsidRDefault="0059432C" w:rsidP="00684D30">
      <w:pPr>
        <w:pStyle w:val="Body-TextTx"/>
      </w:pPr>
      <w:r>
        <w:t>Even after many months as Shallan</w:t>
      </w:r>
      <w:r w:rsidR="00766B15">
        <w:t>’</w:t>
      </w:r>
      <w:r>
        <w:t>s squire</w:t>
      </w:r>
      <w:r w:rsidR="009B03DC">
        <w:t xml:space="preserve"> and then agent</w:t>
      </w:r>
      <w:r>
        <w:t>, the former deserter didn</w:t>
      </w:r>
      <w:r w:rsidR="00766B15">
        <w:t>’</w:t>
      </w:r>
      <w:r>
        <w:t>t look like he belonged with Adolin</w:t>
      </w:r>
      <w:r w:rsidR="00766B15">
        <w:t>’</w:t>
      </w:r>
      <w:r>
        <w:t>s soldiers.</w:t>
      </w:r>
      <w:r w:rsidR="0004281A">
        <w:t xml:space="preserve"> </w:t>
      </w:r>
      <w:r>
        <w:t>Vathah was too rough.</w:t>
      </w:r>
      <w:r w:rsidR="0004281A">
        <w:t xml:space="preserve"> </w:t>
      </w:r>
      <w:r>
        <w:t>Not sloppy, but unlike Adolin</w:t>
      </w:r>
      <w:r w:rsidR="00766B15">
        <w:t>’</w:t>
      </w:r>
      <w:r>
        <w:t>s men, he didn</w:t>
      </w:r>
      <w:r w:rsidR="00766B15">
        <w:t>’</w:t>
      </w:r>
      <w:r>
        <w:t>t care much for the spit and polish.</w:t>
      </w:r>
      <w:r w:rsidR="0004281A">
        <w:t xml:space="preserve"> </w:t>
      </w:r>
      <w:r>
        <w:t>He showed his disdain by leaving his jacket undone, his hair messy.</w:t>
      </w:r>
    </w:p>
    <w:p w14:paraId="2100EE35" w14:textId="7C2891C9" w:rsidR="00D10B5B" w:rsidRDefault="00766B15" w:rsidP="00684D30">
      <w:pPr>
        <w:pStyle w:val="Body-TextTx"/>
      </w:pPr>
      <w:r>
        <w:t>“</w:t>
      </w:r>
      <w:r w:rsidR="0059432C">
        <w:t>I</w:t>
      </w:r>
      <w:r>
        <w:t>’</w:t>
      </w:r>
      <w:r w:rsidR="0059432C">
        <w:t>ve seen someone die like that before, Brightness,</w:t>
      </w:r>
      <w:r>
        <w:t>”</w:t>
      </w:r>
      <w:r w:rsidR="0059432C">
        <w:t xml:space="preserve"> he explained.</w:t>
      </w:r>
      <w:r w:rsidR="0004281A">
        <w:t xml:space="preserve"> </w:t>
      </w:r>
      <w:r>
        <w:t>“</w:t>
      </w:r>
      <w:r w:rsidR="0059432C">
        <w:t>Back in Sadeas</w:t>
      </w:r>
      <w:r>
        <w:t>’</w:t>
      </w:r>
      <w:r w:rsidR="0059432C">
        <w:t>s army, an officer was smuggling and selling supplies.</w:t>
      </w:r>
      <w:r w:rsidR="0004281A">
        <w:t xml:space="preserve"> </w:t>
      </w:r>
      <w:r w:rsidR="0059432C">
        <w:t xml:space="preserve">When he finally got found out, he poisoned </w:t>
      </w:r>
      <w:r w:rsidR="0059432C">
        <w:lastRenderedPageBreak/>
        <w:t>himself rather than be taken.</w:t>
      </w:r>
      <w:r>
        <w:t>”</w:t>
      </w:r>
    </w:p>
    <w:p w14:paraId="3BBF3149" w14:textId="68E52DFF" w:rsidR="00D10B5B" w:rsidRDefault="00766B15" w:rsidP="00684D30">
      <w:pPr>
        <w:pStyle w:val="Body-TextTx"/>
      </w:pPr>
      <w:r>
        <w:t>“</w:t>
      </w:r>
      <w:r w:rsidR="0059432C">
        <w:t>I didn</w:t>
      </w:r>
      <w:r>
        <w:t>’</w:t>
      </w:r>
      <w:r w:rsidR="0059432C">
        <w:t>t see her do it,</w:t>
      </w:r>
      <w:r>
        <w:t>”</w:t>
      </w:r>
      <w:r w:rsidR="0059432C">
        <w:t xml:space="preserve"> Ishnah said, sheepish.</w:t>
      </w:r>
      <w:r w:rsidR="0004281A">
        <w:t xml:space="preserve"> </w:t>
      </w:r>
      <w:r>
        <w:t>“</w:t>
      </w:r>
      <w:r w:rsidR="0059432C">
        <w:t>I</w:t>
      </w:r>
      <w:r>
        <w:t>’</w:t>
      </w:r>
      <w:r w:rsidR="0059432C">
        <w:t>m sorry.</w:t>
      </w:r>
      <w:r>
        <w:t>”</w:t>
      </w:r>
    </w:p>
    <w:p w14:paraId="30D282AE" w14:textId="0635E932" w:rsidR="00D10B5B" w:rsidRDefault="00766B15" w:rsidP="00684D30">
      <w:pPr>
        <w:pStyle w:val="Body-TextTx"/>
      </w:pPr>
      <w:r>
        <w:t>“</w:t>
      </w:r>
      <w:r w:rsidR="0059432C">
        <w:t>Nale</w:t>
      </w:r>
      <w:r>
        <w:t>’</w:t>
      </w:r>
      <w:r w:rsidR="0059432C">
        <w:t>s nuts,</w:t>
      </w:r>
      <w:r>
        <w:t>”</w:t>
      </w:r>
      <w:r w:rsidR="0059432C">
        <w:t xml:space="preserve"> muttered one of Adolin</w:t>
      </w:r>
      <w:r>
        <w:t>’</w:t>
      </w:r>
      <w:r w:rsidR="0059432C">
        <w:t>s soldiers.</w:t>
      </w:r>
      <w:r w:rsidR="0004281A">
        <w:t xml:space="preserve"> </w:t>
      </w:r>
      <w:r>
        <w:t>“</w:t>
      </w:r>
      <w:r w:rsidR="0059432C">
        <w:t>This is going to look bad, isn</w:t>
      </w:r>
      <w:r>
        <w:t>’</w:t>
      </w:r>
      <w:r w:rsidR="0059432C">
        <w:t>t it?</w:t>
      </w:r>
      <w:r w:rsidR="0004281A">
        <w:t xml:space="preserve"> </w:t>
      </w:r>
      <w:r w:rsidR="0059432C">
        <w:t xml:space="preserve">This is exactly what the Blackthorn </w:t>
      </w:r>
      <w:r w:rsidR="0059432C" w:rsidRPr="00CC5738">
        <w:rPr>
          <w:rStyle w:val="itali"/>
        </w:rPr>
        <w:t>didn</w:t>
      </w:r>
      <w:r>
        <w:rPr>
          <w:rStyle w:val="itali"/>
        </w:rPr>
        <w:t>’</w:t>
      </w:r>
      <w:r w:rsidR="0059432C" w:rsidRPr="00CC5738">
        <w:rPr>
          <w:rStyle w:val="itali"/>
        </w:rPr>
        <w:t>t</w:t>
      </w:r>
      <w:r w:rsidR="0059432C">
        <w:t xml:space="preserve"> want.</w:t>
      </w:r>
      <w:r w:rsidR="0004281A">
        <w:t xml:space="preserve"> </w:t>
      </w:r>
      <w:r w:rsidR="0059432C">
        <w:t>Another Sadeas corpse on our hands.</w:t>
      </w:r>
      <w:r>
        <w:t>”</w:t>
      </w:r>
    </w:p>
    <w:p w14:paraId="16EC19CA" w14:textId="04652BA1" w:rsidR="00D10B5B" w:rsidRDefault="0059432C" w:rsidP="00684D30">
      <w:pPr>
        <w:pStyle w:val="Body-TextTx"/>
      </w:pPr>
      <w:r>
        <w:t>Adolin drew in a long deep breath.</w:t>
      </w:r>
      <w:r w:rsidR="0004281A">
        <w:t xml:space="preserve"> </w:t>
      </w:r>
      <w:r w:rsidR="00766B15">
        <w:t>“</w:t>
      </w:r>
      <w:r>
        <w:t>We have enough evidence to have seen her hanged; my father will simply have to accept that.</w:t>
      </w:r>
      <w:r w:rsidR="0004281A">
        <w:t xml:space="preserve"> </w:t>
      </w:r>
      <w:r>
        <w:t>We</w:t>
      </w:r>
      <w:r w:rsidR="00766B15">
        <w:t>’</w:t>
      </w:r>
      <w:r>
        <w:t>ll bring troops to the warcamps to make certain her soldiers don</w:t>
      </w:r>
      <w:r w:rsidR="00766B15">
        <w:t>’</w:t>
      </w:r>
      <w:r>
        <w:t>t get rowdy.</w:t>
      </w:r>
      <w:r w:rsidR="0004281A">
        <w:t xml:space="preserve"> </w:t>
      </w:r>
      <w:r>
        <w:t>Storms.</w:t>
      </w:r>
      <w:r w:rsidR="0004281A">
        <w:t xml:space="preserve"> </w:t>
      </w:r>
      <w:r>
        <w:t>This mess should have been cleaned up months ago.</w:t>
      </w:r>
      <w:r w:rsidR="00766B15">
        <w:t>”</w:t>
      </w:r>
    </w:p>
    <w:p w14:paraId="7AA62648" w14:textId="2751A812" w:rsidR="00D10B5B" w:rsidRDefault="0059432C" w:rsidP="00684D30">
      <w:pPr>
        <w:pStyle w:val="Body-TextTx"/>
      </w:pPr>
      <w:r>
        <w:t>He pointed at several soldiers.</w:t>
      </w:r>
      <w:r w:rsidR="0004281A">
        <w:t xml:space="preserve"> </w:t>
      </w:r>
      <w:r w:rsidR="00766B15">
        <w:t>“</w:t>
      </w:r>
      <w:r>
        <w:t>Check the other conspirators for poison, and gag them all.</w:t>
      </w:r>
      <w:r w:rsidR="0004281A">
        <w:t xml:space="preserve"> </w:t>
      </w:r>
      <w:r>
        <w:t>Shallan will disguise the body like a rug or something so we can get it out.</w:t>
      </w:r>
      <w:r w:rsidR="0004281A">
        <w:t xml:space="preserve"> </w:t>
      </w:r>
      <w:r>
        <w:t>Gen and Natem, search Ialai</w:t>
      </w:r>
      <w:r w:rsidR="00766B15">
        <w:t>’</w:t>
      </w:r>
      <w:r>
        <w:t>s things in the next room to see if you can find any useful evidence.</w:t>
      </w:r>
      <w:r w:rsidR="00766B15">
        <w:t>”</w:t>
      </w:r>
    </w:p>
    <w:p w14:paraId="5317986F" w14:textId="0903EFDC" w:rsidR="00D10B5B" w:rsidRDefault="00766B15" w:rsidP="00684D30">
      <w:pPr>
        <w:pStyle w:val="Body-TextTx"/>
      </w:pPr>
      <w:r>
        <w:t>“</w:t>
      </w:r>
      <w:r w:rsidR="0059432C">
        <w:t>No!</w:t>
      </w:r>
      <w:r>
        <w:t>”</w:t>
      </w:r>
      <w:r w:rsidR="0059432C">
        <w:t xml:space="preserve"> Shallan said.</w:t>
      </w:r>
    </w:p>
    <w:p w14:paraId="4B3FB2F7" w14:textId="77777777" w:rsidR="00D10B5B" w:rsidRDefault="0059432C" w:rsidP="00684D30">
      <w:pPr>
        <w:pStyle w:val="Body-TextTx"/>
      </w:pPr>
      <w:r>
        <w:t>Adolin froze, glancing at her.</w:t>
      </w:r>
    </w:p>
    <w:p w14:paraId="65C182FF" w14:textId="281D8F41" w:rsidR="00D10B5B" w:rsidRDefault="00766B15" w:rsidP="00684D30">
      <w:pPr>
        <w:pStyle w:val="Body-TextTx"/>
      </w:pPr>
      <w:r>
        <w:t>“</w:t>
      </w:r>
      <w:r w:rsidR="0059432C">
        <w:t>I</w:t>
      </w:r>
      <w:r>
        <w:t>’</w:t>
      </w:r>
      <w:r w:rsidR="0059432C">
        <w:t>ll search through Ialai</w:t>
      </w:r>
      <w:r>
        <w:t>’</w:t>
      </w:r>
      <w:r w:rsidR="0059432C">
        <w:t>s things in the next room. I know what to watch for, and your soldiers don</w:t>
      </w:r>
      <w:r>
        <w:t>’</w:t>
      </w:r>
      <w:r w:rsidR="0059432C">
        <w:t>t.</w:t>
      </w:r>
      <w:r w:rsidR="0004281A">
        <w:t xml:space="preserve"> </w:t>
      </w:r>
      <w:r w:rsidR="0059432C">
        <w:t>You handle the captives and search the rest of the building.</w:t>
      </w:r>
      <w:r>
        <w:t>”</w:t>
      </w:r>
    </w:p>
    <w:p w14:paraId="4BCB6599" w14:textId="4E7CE1B6" w:rsidR="00D10B5B" w:rsidRDefault="00766B15" w:rsidP="00684D30">
      <w:pPr>
        <w:pStyle w:val="Body-TextTx"/>
      </w:pPr>
      <w:r>
        <w:t>“</w:t>
      </w:r>
      <w:r w:rsidR="0059432C">
        <w:t>Good idea,</w:t>
      </w:r>
      <w:r>
        <w:t>”</w:t>
      </w:r>
      <w:r w:rsidR="0059432C">
        <w:t xml:space="preserve"> Adolin said.</w:t>
      </w:r>
      <w:r w:rsidR="0004281A">
        <w:t xml:space="preserve"> </w:t>
      </w:r>
      <w:r w:rsidR="0059432C">
        <w:t>He rubbed his brow, but then</w:t>
      </w:r>
      <w:r w:rsidR="00483B1D">
        <w:t>—</w:t>
      </w:r>
      <w:r w:rsidR="0059432C">
        <w:t>perhaps seeing the little anxietyspren that appeared near her, like a twisting black cross</w:t>
      </w:r>
      <w:r w:rsidR="00483B1D">
        <w:t>—</w:t>
      </w:r>
      <w:r w:rsidR="0059432C">
        <w:t>smiled.</w:t>
      </w:r>
      <w:r w:rsidR="0004281A">
        <w:t xml:space="preserve"> </w:t>
      </w:r>
      <w:r>
        <w:t>“</w:t>
      </w:r>
      <w:r w:rsidR="0059432C">
        <w:t>Don</w:t>
      </w:r>
      <w:r>
        <w:t>’</w:t>
      </w:r>
      <w:r w:rsidR="0059432C">
        <w:t>t worry.</w:t>
      </w:r>
      <w:r w:rsidR="0004281A">
        <w:t xml:space="preserve"> </w:t>
      </w:r>
      <w:r w:rsidR="0059432C">
        <w:t>Every mission has a few hitches.</w:t>
      </w:r>
      <w:r>
        <w:t>”</w:t>
      </w:r>
    </w:p>
    <w:p w14:paraId="55058D2D" w14:textId="1DCABD37" w:rsidR="00D10B5B" w:rsidRDefault="0059432C" w:rsidP="00684D30">
      <w:pPr>
        <w:pStyle w:val="Body-TextTx"/>
      </w:pPr>
      <w:r>
        <w:t>She nodded, more to put him at ease than to indicate her real feelings.</w:t>
      </w:r>
      <w:r w:rsidR="0004281A">
        <w:t xml:space="preserve"> </w:t>
      </w:r>
      <w:r>
        <w:t>As the soldiers moved to follow his orders, she knelt by Ialai</w:t>
      </w:r>
      <w:r w:rsidR="00766B15">
        <w:t>’</w:t>
      </w:r>
      <w:r>
        <w:t>s body.</w:t>
      </w:r>
    </w:p>
    <w:p w14:paraId="5105D515" w14:textId="7ADB4320" w:rsidR="00D10B5B" w:rsidRDefault="0059432C" w:rsidP="00684D30">
      <w:pPr>
        <w:pStyle w:val="Body-TextTx"/>
      </w:pPr>
      <w:r>
        <w:t>Ishnah joined her.</w:t>
      </w:r>
      <w:r w:rsidR="0004281A">
        <w:t xml:space="preserve"> </w:t>
      </w:r>
      <w:r w:rsidR="00766B15">
        <w:t>“</w:t>
      </w:r>
      <w:r>
        <w:t>Brightness?</w:t>
      </w:r>
      <w:r w:rsidR="0004281A">
        <w:t xml:space="preserve"> </w:t>
      </w:r>
      <w:r>
        <w:t>Do you need something?</w:t>
      </w:r>
      <w:r w:rsidR="00766B15">
        <w:t>”</w:t>
      </w:r>
    </w:p>
    <w:p w14:paraId="67CC6962" w14:textId="22AA4701" w:rsidR="00D10B5B" w:rsidRDefault="00766B15" w:rsidP="00684D30">
      <w:pPr>
        <w:pStyle w:val="Body-TextTx"/>
      </w:pPr>
      <w:r>
        <w:t>“</w:t>
      </w:r>
      <w:r w:rsidR="0059432C">
        <w:t>She didn</w:t>
      </w:r>
      <w:r>
        <w:t>’</w:t>
      </w:r>
      <w:r w:rsidR="0059432C">
        <w:t>t eat poison, did she?</w:t>
      </w:r>
      <w:r>
        <w:t>”</w:t>
      </w:r>
      <w:r w:rsidR="0059432C">
        <w:t xml:space="preserve"> Shallan asked softly.</w:t>
      </w:r>
    </w:p>
    <w:p w14:paraId="27F3BDE1" w14:textId="3C170464" w:rsidR="00D10B5B" w:rsidRDefault="00766B15" w:rsidP="00684D30">
      <w:pPr>
        <w:pStyle w:val="Body-TextTx"/>
      </w:pPr>
      <w:r>
        <w:t>“</w:t>
      </w:r>
      <w:r w:rsidR="0059432C">
        <w:t>Can</w:t>
      </w:r>
      <w:r>
        <w:t>’</w:t>
      </w:r>
      <w:r w:rsidR="0059432C">
        <w:t>t be certain,</w:t>
      </w:r>
      <w:r>
        <w:t>”</w:t>
      </w:r>
      <w:r w:rsidR="0059432C">
        <w:t xml:space="preserve"> Ishnah said.</w:t>
      </w:r>
      <w:r w:rsidR="0004281A">
        <w:t xml:space="preserve"> </w:t>
      </w:r>
      <w:r>
        <w:t>“</w:t>
      </w:r>
      <w:r w:rsidR="0059432C">
        <w:t>I know a little about blackbane though</w:t>
      </w:r>
      <w:r>
        <w:t>. . . .”</w:t>
      </w:r>
      <w:r w:rsidR="0004281A">
        <w:t xml:space="preserve"> </w:t>
      </w:r>
      <w:r w:rsidR="0059432C">
        <w:t>She blushed.</w:t>
      </w:r>
      <w:r w:rsidR="0004281A">
        <w:t xml:space="preserve"> </w:t>
      </w:r>
      <w:r>
        <w:t>“</w:t>
      </w:r>
      <w:r w:rsidR="0059432C">
        <w:t>Well, I know a lot.</w:t>
      </w:r>
      <w:r w:rsidR="0004281A">
        <w:t xml:space="preserve"> </w:t>
      </w:r>
      <w:r w:rsidR="0059432C">
        <w:t>My gang would use it on rivals.</w:t>
      </w:r>
      <w:r w:rsidR="0004281A">
        <w:t xml:space="preserve"> </w:t>
      </w:r>
      <w:r w:rsidR="0059432C">
        <w:t>It</w:t>
      </w:r>
      <w:r>
        <w:t>’</w:t>
      </w:r>
      <w:r w:rsidR="0059432C">
        <w:t xml:space="preserve">s tough to make, because you </w:t>
      </w:r>
      <w:r w:rsidR="0059432C">
        <w:lastRenderedPageBreak/>
        <w:t>need to dry the leaves out, then make a gum out of them to get it to full potency.</w:t>
      </w:r>
      <w:r w:rsidR="0004281A">
        <w:t xml:space="preserve"> </w:t>
      </w:r>
      <w:r w:rsidR="0059432C">
        <w:t>Anyway, eating it isn</w:t>
      </w:r>
      <w:r>
        <w:t>’</w:t>
      </w:r>
      <w:r w:rsidR="0059432C">
        <w:t>t the best.</w:t>
      </w:r>
      <w:r w:rsidR="0004281A">
        <w:t xml:space="preserve"> </w:t>
      </w:r>
      <w:r w:rsidR="0059432C">
        <w:t>If you can get it into the blood though, it kills quickly</w:t>
      </w:r>
      <w:r>
        <w:t>. . . .”</w:t>
      </w:r>
      <w:r w:rsidR="0004281A">
        <w:t xml:space="preserve"> </w:t>
      </w:r>
      <w:r w:rsidR="0059432C">
        <w:t>She trailed off, frowning</w:t>
      </w:r>
      <w:r w:rsidR="00483B1D">
        <w:t>—</w:t>
      </w:r>
      <w:r w:rsidR="0059432C">
        <w:t>perhaps realizing as Shallan had that Ialai had died very quickly.</w:t>
      </w:r>
    </w:p>
    <w:p w14:paraId="4CC81C15" w14:textId="3F787418" w:rsidR="00D10B5B" w:rsidRDefault="0059432C" w:rsidP="00684D30">
      <w:pPr>
        <w:pStyle w:val="Body-TextTx"/>
      </w:pPr>
      <w:r>
        <w:t xml:space="preserve">Shallan knew of </w:t>
      </w:r>
      <w:r w:rsidR="000E235A">
        <w:t>b</w:t>
      </w:r>
      <w:r>
        <w:t>lackbane herself.</w:t>
      </w:r>
      <w:r w:rsidR="0004281A">
        <w:t xml:space="preserve"> </w:t>
      </w:r>
      <w:r>
        <w:t>She</w:t>
      </w:r>
      <w:r w:rsidR="00766B15">
        <w:t>’</w:t>
      </w:r>
      <w:r>
        <w:t>d studied up on poisons recently.</w:t>
      </w:r>
      <w:r w:rsidR="0004281A">
        <w:t xml:space="preserve"> </w:t>
      </w:r>
      <w:r w:rsidRPr="00CC5738">
        <w:rPr>
          <w:rStyle w:val="itali"/>
        </w:rPr>
        <w:t>Would I be able to spot a pinprick?</w:t>
      </w:r>
      <w:r>
        <w:t xml:space="preserve"> Shallan thought, kneeling beside the corpse.</w:t>
      </w:r>
    </w:p>
    <w:p w14:paraId="33EA2613" w14:textId="2B02DBF7" w:rsidR="00D10B5B" w:rsidRDefault="0059432C" w:rsidP="00684D30">
      <w:pPr>
        <w:pStyle w:val="Body-TextTx"/>
      </w:pPr>
      <w:r>
        <w:t xml:space="preserve">Either way, she suspected Ialai had been right: </w:t>
      </w:r>
      <w:r w:rsidR="000E235A">
        <w:t>T</w:t>
      </w:r>
      <w:r>
        <w:t>he Ghostbloods hadn</w:t>
      </w:r>
      <w:r w:rsidR="00766B15">
        <w:t>’</w:t>
      </w:r>
      <w:r>
        <w:t>t trusted Shallan to kill her, and they</w:t>
      </w:r>
      <w:r w:rsidR="00766B15">
        <w:t>’</w:t>
      </w:r>
      <w:r>
        <w:t>d sent a second knife to see the job done.</w:t>
      </w:r>
      <w:r w:rsidR="0004281A">
        <w:t xml:space="preserve"> </w:t>
      </w:r>
      <w:r>
        <w:t xml:space="preserve">That would mean they had an </w:t>
      </w:r>
      <w:r w:rsidR="009B03DC">
        <w:t>operative</w:t>
      </w:r>
      <w:r>
        <w:t xml:space="preserve"> among Adolin</w:t>
      </w:r>
      <w:r w:rsidR="00766B15">
        <w:t>’</w:t>
      </w:r>
      <w:r>
        <w:t>s guards or Shallan</w:t>
      </w:r>
      <w:r w:rsidR="00766B15">
        <w:t>’</w:t>
      </w:r>
      <w:r>
        <w:t xml:space="preserve">s own </w:t>
      </w:r>
      <w:r w:rsidR="009B03DC">
        <w:t>agent</w:t>
      </w:r>
      <w:r>
        <w:t>s.</w:t>
      </w:r>
      <w:r w:rsidR="0004281A">
        <w:t xml:space="preserve"> </w:t>
      </w:r>
      <w:r>
        <w:t>The idea made Shallan</w:t>
      </w:r>
      <w:r w:rsidR="00766B15">
        <w:t>’</w:t>
      </w:r>
      <w:r>
        <w:t>s stomach twist.</w:t>
      </w:r>
    </w:p>
    <w:p w14:paraId="38C37594" w14:textId="29660E1A" w:rsidR="00D10B5B" w:rsidRDefault="0059432C" w:rsidP="00684D30">
      <w:pPr>
        <w:pStyle w:val="Body-TextTx"/>
      </w:pPr>
      <w:r>
        <w:t>And this person was separate from the spy Ialai supposedly had among Dalinar</w:t>
      </w:r>
      <w:r w:rsidR="00766B15">
        <w:t>’</w:t>
      </w:r>
      <w:r>
        <w:t>s elite?</w:t>
      </w:r>
      <w:r w:rsidR="0004281A">
        <w:t xml:space="preserve"> </w:t>
      </w:r>
      <w:r>
        <w:t>Storms.</w:t>
      </w:r>
      <w:r w:rsidR="0004281A">
        <w:t xml:space="preserve"> </w:t>
      </w:r>
      <w:r>
        <w:t>It was tying Shallan</w:t>
      </w:r>
      <w:r w:rsidR="00766B15">
        <w:t>’</w:t>
      </w:r>
      <w:r>
        <w:t>s mind in knots.</w:t>
      </w:r>
      <w:r w:rsidR="0004281A">
        <w:t xml:space="preserve"> </w:t>
      </w:r>
      <w:r w:rsidR="00766B15">
        <w:t>“</w:t>
      </w:r>
      <w:r>
        <w:t>Look the body over,</w:t>
      </w:r>
      <w:r w:rsidR="00766B15">
        <w:t>”</w:t>
      </w:r>
      <w:r>
        <w:t xml:space="preserve"> Shallan whispered to Ishnah.</w:t>
      </w:r>
      <w:r w:rsidR="0004281A">
        <w:t xml:space="preserve"> </w:t>
      </w:r>
      <w:r w:rsidR="00766B15">
        <w:t>“</w:t>
      </w:r>
      <w:r>
        <w:t>See if you can find evidence if this was self-inflicted, or if someone else killed her.</w:t>
      </w:r>
      <w:r w:rsidR="00766B15">
        <w:t>”</w:t>
      </w:r>
    </w:p>
    <w:p w14:paraId="3D827DF7" w14:textId="4F94F81D" w:rsidR="00D10B5B" w:rsidRDefault="00766B15" w:rsidP="00684D30">
      <w:pPr>
        <w:pStyle w:val="Body-TextTx"/>
      </w:pPr>
      <w:r>
        <w:t>“</w:t>
      </w:r>
      <w:r w:rsidR="0059432C">
        <w:t>Yes, Brightness.</w:t>
      </w:r>
      <w:r>
        <w:t>”</w:t>
      </w:r>
    </w:p>
    <w:p w14:paraId="52274658" w14:textId="37E7243A" w:rsidR="00D10B5B" w:rsidRDefault="0059432C" w:rsidP="00684D30">
      <w:pPr>
        <w:pStyle w:val="Body-TextTx"/>
      </w:pPr>
      <w:r>
        <w:t>Shallan quickly walked back into the room with the wine hutch.</w:t>
      </w:r>
      <w:r w:rsidR="0004281A">
        <w:t xml:space="preserve"> </w:t>
      </w:r>
      <w:r>
        <w:t>Gaz and Red were already working to gather Ialai</w:t>
      </w:r>
      <w:r w:rsidR="00766B15">
        <w:t>’</w:t>
      </w:r>
      <w:r>
        <w:t>s things.</w:t>
      </w:r>
      <w:r w:rsidR="0004281A">
        <w:t xml:space="preserve"> </w:t>
      </w:r>
      <w:r>
        <w:t>Storms, could she trust these two?</w:t>
      </w:r>
    </w:p>
    <w:p w14:paraId="47C28119" w14:textId="3E19EE56" w:rsidR="00483B1D" w:rsidRDefault="0059432C" w:rsidP="00684D30">
      <w:pPr>
        <w:pStyle w:val="Body-TextTx"/>
      </w:pPr>
      <w:r>
        <w:t>In any case, Ialai</w:t>
      </w:r>
      <w:r w:rsidR="00766B15">
        <w:t>’</w:t>
      </w:r>
      <w:r>
        <w:t>s prediction had proven correct.</w:t>
      </w:r>
      <w:r w:rsidR="0004281A">
        <w:t xml:space="preserve"> </w:t>
      </w:r>
      <w:r>
        <w:t>And it was possible that this room held secrets Mraize didn</w:t>
      </w:r>
      <w:r w:rsidR="00766B15">
        <w:t>’</w:t>
      </w:r>
      <w:r>
        <w:t>t want Shallan to find.</w:t>
      </w:r>
    </w:p>
    <w:p w14:paraId="0BDF81D7" w14:textId="77777777" w:rsidR="00AD4902" w:rsidRPr="00AD4902" w:rsidRDefault="00684D30" w:rsidP="00AD4902">
      <w:pPr>
        <w:pStyle w:val="Section-ChapterSCP"/>
      </w:pPr>
      <w:r>
        <w:lastRenderedPageBreak/>
        <w:t xml:space="preserve">Chapter </w:t>
      </w:r>
      <w:r w:rsidR="004633BE">
        <w:t>8</w:t>
      </w:r>
    </w:p>
    <w:p w14:paraId="1884BBD9" w14:textId="15B38C22" w:rsidR="00D10B5B" w:rsidRDefault="00766B15" w:rsidP="000660DD">
      <w:pPr>
        <w:pStyle w:val="TitleTtl"/>
      </w:pPr>
      <w:r>
        <w:t>8: Surrender</w:t>
      </w:r>
    </w:p>
    <w:p w14:paraId="372723C9" w14:textId="6606C5AB" w:rsidR="00D10B5B" w:rsidRPr="00A40C8C" w:rsidRDefault="0059432C" w:rsidP="00C64968">
      <w:pPr>
        <w:pStyle w:val="Epigraph-Non-VerseEpi"/>
      </w:pPr>
      <w:r w:rsidRPr="00A40C8C">
        <w:t>A bronze cage can create a warning fabrial, alerting one to objects or entities nearby.</w:t>
      </w:r>
      <w:r w:rsidR="0004281A">
        <w:t xml:space="preserve"> </w:t>
      </w:r>
      <w:r w:rsidRPr="00A40C8C">
        <w:t>Heliodors are being used for this currently, and there is some good reasoning for this</w:t>
      </w:r>
      <w:r w:rsidR="00483B1D" w:rsidRPr="00A40C8C">
        <w:t>—</w:t>
      </w:r>
      <w:r w:rsidRPr="00A40C8C">
        <w:t>but other gemstones should be viable.</w:t>
      </w:r>
    </w:p>
    <w:p w14:paraId="1CA67FEA" w14:textId="276B67C3" w:rsidR="00C1462B" w:rsidRDefault="00483B1D" w:rsidP="00C64968">
      <w:pPr>
        <w:pStyle w:val="Epigraph-SourceEpisrc"/>
      </w:pPr>
      <w:r>
        <w:t>—</w:t>
      </w:r>
      <w:r w:rsidR="0059432C">
        <w:t xml:space="preserve">Lecture on </w:t>
      </w:r>
      <w:r w:rsidR="00C1462B">
        <w:t>f</w:t>
      </w:r>
      <w:r w:rsidR="0059432C">
        <w:t xml:space="preserve">abrial </w:t>
      </w:r>
      <w:r w:rsidR="00C1462B">
        <w:t>m</w:t>
      </w:r>
      <w:r w:rsidR="0059432C">
        <w:t>echanics presented</w:t>
      </w:r>
      <w:r w:rsidR="00C1462B">
        <w:t xml:space="preserve"> </w:t>
      </w:r>
      <w:r w:rsidR="0059432C">
        <w:t>by Navani Kholin</w:t>
      </w:r>
    </w:p>
    <w:p w14:paraId="7FC0FEC2" w14:textId="0931FE8F" w:rsidR="00D10B5B" w:rsidRDefault="0059432C" w:rsidP="00C1462B">
      <w:pPr>
        <w:pStyle w:val="Epigraph-SourceEpisrc"/>
      </w:pPr>
      <w:r>
        <w:t xml:space="preserve">to the </w:t>
      </w:r>
      <w:r w:rsidR="00C1462B">
        <w:t>c</w:t>
      </w:r>
      <w:r>
        <w:t>oalition of</w:t>
      </w:r>
      <w:r w:rsidR="00C1462B">
        <w:t xml:space="preserve"> m</w:t>
      </w:r>
      <w:r>
        <w:t>onarchs, Urithiru, Jesevan, 1175</w:t>
      </w:r>
    </w:p>
    <w:p w14:paraId="29FA6498" w14:textId="3D5E8BC0" w:rsidR="00D10B5B" w:rsidRDefault="0059432C" w:rsidP="00684D30">
      <w:pPr>
        <w:pStyle w:val="Body-TextTx"/>
      </w:pPr>
      <w:r>
        <w:t>Kaladin crossed the burning room, haunted by that moment when he</w:t>
      </w:r>
      <w:r w:rsidR="00766B15">
        <w:t>’</w:t>
      </w:r>
      <w:r>
        <w:t>d suddenly lost his powers.</w:t>
      </w:r>
      <w:r w:rsidR="0004281A">
        <w:t xml:space="preserve"> </w:t>
      </w:r>
      <w:r>
        <w:t>The experience left him rattled.</w:t>
      </w:r>
      <w:r w:rsidR="0004281A">
        <w:t xml:space="preserve"> </w:t>
      </w:r>
      <w:r>
        <w:t xml:space="preserve">The truth was, he </w:t>
      </w:r>
      <w:r w:rsidRPr="00CC5738">
        <w:rPr>
          <w:rStyle w:val="itali"/>
        </w:rPr>
        <w:t>had</w:t>
      </w:r>
      <w:r>
        <w:t xml:space="preserve"> come to rely upon his abilities.</w:t>
      </w:r>
      <w:r w:rsidR="0004281A">
        <w:t xml:space="preserve"> </w:t>
      </w:r>
      <w:r>
        <w:t>Like you relied on a good spear, battle-tested and sharp.</w:t>
      </w:r>
      <w:r w:rsidR="0004281A">
        <w:t xml:space="preserve"> </w:t>
      </w:r>
      <w:r>
        <w:t>There was little worse than having your weapon fail you in battle.</w:t>
      </w:r>
    </w:p>
    <w:p w14:paraId="05F1E879" w14:textId="12AE7D2E" w:rsidR="00D10B5B" w:rsidRDefault="00766B15" w:rsidP="00684D30">
      <w:pPr>
        <w:pStyle w:val="Body-TextTx"/>
      </w:pPr>
      <w:r>
        <w:t>“</w:t>
      </w:r>
      <w:r w:rsidR="0059432C">
        <w:t>We</w:t>
      </w:r>
      <w:r>
        <w:t>’</w:t>
      </w:r>
      <w:r w:rsidR="0059432C">
        <w:t>re going to have to watch for those fabrials,</w:t>
      </w:r>
      <w:r>
        <w:t>”</w:t>
      </w:r>
      <w:r w:rsidR="0059432C">
        <w:t xml:space="preserve"> Kaladin said.</w:t>
      </w:r>
      <w:r w:rsidR="0004281A">
        <w:t xml:space="preserve"> </w:t>
      </w:r>
      <w:r>
        <w:t>“</w:t>
      </w:r>
      <w:r w:rsidR="0059432C">
        <w:t>I don</w:t>
      </w:r>
      <w:r>
        <w:t>’</w:t>
      </w:r>
      <w:r w:rsidR="0059432C">
        <w:t>t like the idea of our powers being subject to removal by the enemy.</w:t>
      </w:r>
      <w:r>
        <w:t>”</w:t>
      </w:r>
      <w:r w:rsidR="0004281A">
        <w:t xml:space="preserve"> </w:t>
      </w:r>
      <w:r w:rsidR="0059432C">
        <w:t>He glanced at Syl, who sat on his shoulder.</w:t>
      </w:r>
      <w:r w:rsidR="0004281A">
        <w:t xml:space="preserve"> </w:t>
      </w:r>
      <w:r>
        <w:t>“</w:t>
      </w:r>
      <w:r w:rsidR="0059432C">
        <w:t>Have you experienced anything like that before?</w:t>
      </w:r>
      <w:r>
        <w:t>”</w:t>
      </w:r>
    </w:p>
    <w:p w14:paraId="2C7027D9" w14:textId="22DCAC7D" w:rsidR="00D10B5B" w:rsidRDefault="0059432C" w:rsidP="00684D30">
      <w:pPr>
        <w:pStyle w:val="Body-TextTx"/>
      </w:pPr>
      <w:r>
        <w:t>She shook her head.</w:t>
      </w:r>
      <w:r w:rsidR="0004281A">
        <w:t xml:space="preserve"> </w:t>
      </w:r>
      <w:r w:rsidR="00766B15">
        <w:t>“</w:t>
      </w:r>
      <w:r>
        <w:t>Not that I remember.</w:t>
      </w:r>
      <w:r w:rsidR="0004281A">
        <w:t xml:space="preserve"> </w:t>
      </w:r>
      <w:r>
        <w:t>It made me feel</w:t>
      </w:r>
      <w:r w:rsidR="00766B15">
        <w:t> . . .</w:t>
      </w:r>
      <w:r w:rsidR="00483B1D">
        <w:t xml:space="preserve"> </w:t>
      </w:r>
      <w:r>
        <w:t>faded.</w:t>
      </w:r>
      <w:r w:rsidR="0004281A">
        <w:t xml:space="preserve"> </w:t>
      </w:r>
      <w:r>
        <w:t>As if I</w:t>
      </w:r>
      <w:r w:rsidR="00766B15">
        <w:t>’</w:t>
      </w:r>
      <w:r>
        <w:t>m wasn</w:t>
      </w:r>
      <w:r w:rsidR="00766B15">
        <w:t>’</w:t>
      </w:r>
      <w:r>
        <w:t>t quite here.</w:t>
      </w:r>
      <w:r w:rsidR="00766B15">
        <w:t>”</w:t>
      </w:r>
    </w:p>
    <w:p w14:paraId="65B58B05" w14:textId="5DFF5E48" w:rsidR="00D10B5B" w:rsidRDefault="0059432C" w:rsidP="00684D30">
      <w:pPr>
        <w:pStyle w:val="Body-TextTx"/>
      </w:pPr>
      <w:r>
        <w:t>He shied away from rooms consumed by the blaze, full of primal shadows and lights, bright orange and red, deep and angry colors.</w:t>
      </w:r>
      <w:r w:rsidR="0004281A">
        <w:t xml:space="preserve"> </w:t>
      </w:r>
      <w:r>
        <w:t>If the citylords had been content with a normal house, this could never have happened.</w:t>
      </w:r>
      <w:r w:rsidR="0004281A">
        <w:t xml:space="preserve"> </w:t>
      </w:r>
      <w:r>
        <w:t>But no, they needed to be set apart, own a home full of delicate wood instead of sturdy stone.</w:t>
      </w:r>
      <w:r w:rsidR="0004281A">
        <w:t xml:space="preserve"> </w:t>
      </w:r>
      <w:r>
        <w:t>The hungry flames seemed excited as they played with the dying manor.</w:t>
      </w:r>
      <w:r w:rsidR="0004281A">
        <w:t xml:space="preserve"> </w:t>
      </w:r>
      <w:r>
        <w:t xml:space="preserve">There was a </w:t>
      </w:r>
      <w:r w:rsidRPr="00CC5738">
        <w:rPr>
          <w:rStyle w:val="itali"/>
        </w:rPr>
        <w:t>glee</w:t>
      </w:r>
      <w:r>
        <w:t xml:space="preserve"> to the sounds of the fire: its roars and hisses.</w:t>
      </w:r>
      <w:r w:rsidR="0004281A">
        <w:t xml:space="preserve"> </w:t>
      </w:r>
      <w:r>
        <w:t>Flamespren ran up the wall alongside him, leaving tracks of black on the wood.</w:t>
      </w:r>
    </w:p>
    <w:p w14:paraId="00A31AD5" w14:textId="420F6B64" w:rsidR="00D10B5B" w:rsidRDefault="0059432C" w:rsidP="00684D30">
      <w:pPr>
        <w:pStyle w:val="Body-TextTx"/>
      </w:pPr>
      <w:r>
        <w:lastRenderedPageBreak/>
        <w:t>Ahead, the kitchen was fully engulfed.</w:t>
      </w:r>
      <w:r w:rsidR="0004281A">
        <w:t xml:space="preserve"> </w:t>
      </w:r>
      <w:r>
        <w:t>He didn</w:t>
      </w:r>
      <w:r w:rsidR="00766B15">
        <w:t>’</w:t>
      </w:r>
      <w:r>
        <w:t>t mind the heat so far</w:t>
      </w:r>
      <w:r w:rsidR="00483B1D">
        <w:t>—</w:t>
      </w:r>
      <w:r>
        <w:t xml:space="preserve">his Stormlight healed burns before they had a chance to </w:t>
      </w:r>
      <w:r w:rsidR="00BC59E3">
        <w:t xml:space="preserve">more than </w:t>
      </w:r>
      <w:r>
        <w:t>itch.</w:t>
      </w:r>
      <w:r w:rsidR="0004281A">
        <w:t xml:space="preserve"> </w:t>
      </w:r>
      <w:r>
        <w:t>As long as he stayed away from the heart of the fire, he should be all right.</w:t>
      </w:r>
    </w:p>
    <w:p w14:paraId="0C4912F5" w14:textId="77777777" w:rsidR="00D10B5B" w:rsidRDefault="0059432C" w:rsidP="00684D30">
      <w:pPr>
        <w:pStyle w:val="Body-TextTx"/>
      </w:pPr>
      <w:r>
        <w:t>Unfortunately, that might prove impossible.</w:t>
      </w:r>
    </w:p>
    <w:p w14:paraId="6A68EF9C" w14:textId="2A059031" w:rsidR="00D10B5B" w:rsidRDefault="00766B15" w:rsidP="00684D30">
      <w:pPr>
        <w:pStyle w:val="Body-TextTx"/>
      </w:pPr>
      <w:r>
        <w:t>“</w:t>
      </w:r>
      <w:r w:rsidR="0059432C">
        <w:t>Where</w:t>
      </w:r>
      <w:r>
        <w:t>’</w:t>
      </w:r>
      <w:r w:rsidR="0059432C">
        <w:t>s the cellar?</w:t>
      </w:r>
      <w:r>
        <w:t>”</w:t>
      </w:r>
      <w:r w:rsidR="0059432C">
        <w:t xml:space="preserve"> Syl asked from his shoulder.</w:t>
      </w:r>
    </w:p>
    <w:p w14:paraId="56BD1843" w14:textId="77777777" w:rsidR="00D10B5B" w:rsidRDefault="0059432C" w:rsidP="00684D30">
      <w:pPr>
        <w:pStyle w:val="Body-TextTx"/>
      </w:pPr>
      <w:r>
        <w:t>Kaladin pointed through the kitchen inferno toward a doorway</w:t>
      </w:r>
      <w:r w:rsidR="00483B1D">
        <w:t>—</w:t>
      </w:r>
      <w:r>
        <w:t>barely visible as a shadow.</w:t>
      </w:r>
    </w:p>
    <w:p w14:paraId="2F58A9BE" w14:textId="42A05A55" w:rsidR="00D10B5B" w:rsidRDefault="00766B15" w:rsidP="00684D30">
      <w:pPr>
        <w:pStyle w:val="Body-TextTx"/>
      </w:pPr>
      <w:r>
        <w:t>“</w:t>
      </w:r>
      <w:r w:rsidR="0059432C">
        <w:t>Great,</w:t>
      </w:r>
      <w:r>
        <w:t>”</w:t>
      </w:r>
      <w:r w:rsidR="0059432C">
        <w:t xml:space="preserve"> Syl said.</w:t>
      </w:r>
      <w:r w:rsidR="0004281A">
        <w:t xml:space="preserve"> </w:t>
      </w:r>
      <w:r>
        <w:t>“</w:t>
      </w:r>
      <w:r w:rsidR="0059432C">
        <w:t>You going to run for it?</w:t>
      </w:r>
      <w:r>
        <w:t>”</w:t>
      </w:r>
    </w:p>
    <w:p w14:paraId="7774AAF9" w14:textId="4878EEA0" w:rsidR="00D10B5B" w:rsidRDefault="0059432C" w:rsidP="00684D30">
      <w:pPr>
        <w:pStyle w:val="Body-TextTx"/>
      </w:pPr>
      <w:r>
        <w:t>Kaladin nodded, not daring to lose his Stormlight by speaking.</w:t>
      </w:r>
      <w:r w:rsidR="0004281A">
        <w:t xml:space="preserve"> </w:t>
      </w:r>
      <w:r>
        <w:t>He braced himself, then dashed into the room, flames and smoke curling around him.</w:t>
      </w:r>
      <w:r w:rsidR="0004281A">
        <w:t xml:space="preserve"> </w:t>
      </w:r>
      <w:r>
        <w:t>A forlorn groaning sound from above indicated that the ceiling was close to giving in.</w:t>
      </w:r>
    </w:p>
    <w:p w14:paraId="51D00133" w14:textId="304DF1BD" w:rsidR="00D10B5B" w:rsidRDefault="0059432C" w:rsidP="00684D30">
      <w:pPr>
        <w:pStyle w:val="Body-TextTx"/>
      </w:pPr>
      <w:r>
        <w:t>A quick Lashing upward let Kaladin leap the burning kitchen counter.</w:t>
      </w:r>
      <w:r w:rsidR="0004281A">
        <w:t xml:space="preserve"> </w:t>
      </w:r>
      <w:r>
        <w:t>He landed on the other side and slammed his shoulder into the charred door to the cellar, breaking through with a loud crash, bits of flame and soot spraying before him.</w:t>
      </w:r>
    </w:p>
    <w:p w14:paraId="33CAED5A" w14:textId="5B88A302" w:rsidR="00D10B5B" w:rsidRDefault="0059432C" w:rsidP="00684D30">
      <w:pPr>
        <w:pStyle w:val="Body-TextTx"/>
      </w:pPr>
      <w:r>
        <w:t>He entered a dark tunnel sloping downward, cut directly into the rock of the hillside.</w:t>
      </w:r>
      <w:r w:rsidR="0004281A">
        <w:t xml:space="preserve"> </w:t>
      </w:r>
      <w:r>
        <w:t>As he moved away from the inferno behind, Syl giggled.</w:t>
      </w:r>
    </w:p>
    <w:p w14:paraId="0B0057C9" w14:textId="74AA60B4" w:rsidR="00D10B5B" w:rsidRDefault="00766B15" w:rsidP="00684D30">
      <w:pPr>
        <w:pStyle w:val="Body-TextTx"/>
      </w:pPr>
      <w:r>
        <w:t>“</w:t>
      </w:r>
      <w:r w:rsidR="0059432C">
        <w:t>What?</w:t>
      </w:r>
      <w:r>
        <w:t>”</w:t>
      </w:r>
      <w:r w:rsidR="0059432C">
        <w:t xml:space="preserve"> he asked.</w:t>
      </w:r>
    </w:p>
    <w:p w14:paraId="27347571" w14:textId="79B18AC8" w:rsidR="00D10B5B" w:rsidRDefault="00766B15" w:rsidP="00684D30">
      <w:pPr>
        <w:pStyle w:val="Body-TextTx"/>
      </w:pPr>
      <w:r>
        <w:t>“</w:t>
      </w:r>
      <w:r w:rsidR="0059432C">
        <w:t>Your backside</w:t>
      </w:r>
      <w:r>
        <w:t>’</w:t>
      </w:r>
      <w:r w:rsidR="0059432C">
        <w:t>s on fire,</w:t>
      </w:r>
      <w:r>
        <w:t>”</w:t>
      </w:r>
      <w:r w:rsidR="0059432C">
        <w:t xml:space="preserve"> she said.</w:t>
      </w:r>
    </w:p>
    <w:p w14:paraId="228A251A" w14:textId="709124F5" w:rsidR="00D10B5B" w:rsidRDefault="0059432C" w:rsidP="00684D30">
      <w:pPr>
        <w:pStyle w:val="Body-TextTx"/>
      </w:pPr>
      <w:r>
        <w:t>Damnation.</w:t>
      </w:r>
      <w:r w:rsidR="0004281A">
        <w:t xml:space="preserve"> </w:t>
      </w:r>
      <w:r>
        <w:t>He batted at the back of his coat.</w:t>
      </w:r>
      <w:r w:rsidR="0004281A">
        <w:t xml:space="preserve"> </w:t>
      </w:r>
      <w:r>
        <w:t>Well, after getting stabbed by Leshwi, this uniform was ruined anyway.</w:t>
      </w:r>
      <w:r w:rsidR="0004281A">
        <w:t xml:space="preserve"> </w:t>
      </w:r>
      <w:r>
        <w:t>He was going to have to listen to Leyten complain about how often Kaladin went through them.</w:t>
      </w:r>
      <w:r w:rsidR="0004281A">
        <w:t xml:space="preserve"> </w:t>
      </w:r>
      <w:r>
        <w:t>The Windrunner quartermaster seemed convinced that Kaladin let himself get hit solely to make it difficult to keep uniforms in supply.</w:t>
      </w:r>
    </w:p>
    <w:p w14:paraId="28BE2100" w14:textId="41E50152" w:rsidR="00D10B5B" w:rsidRDefault="0059432C" w:rsidP="00684D30">
      <w:pPr>
        <w:pStyle w:val="Body-TextTx"/>
      </w:pPr>
      <w:r>
        <w:t xml:space="preserve">He started through the dark stone tunnel, counting on his Stormlight to provide </w:t>
      </w:r>
      <w:r>
        <w:lastRenderedPageBreak/>
        <w:t>illumination.</w:t>
      </w:r>
      <w:r w:rsidR="0004281A">
        <w:t xml:space="preserve"> </w:t>
      </w:r>
      <w:r>
        <w:t>Soon after entering, he crossed a metal grate covering a deep pit: the watercatch, to divert rainwater that flooded the tunnel.</w:t>
      </w:r>
      <w:r w:rsidR="0004281A">
        <w:t xml:space="preserve"> </w:t>
      </w:r>
      <w:r>
        <w:t>A stormcellar like this was where lighteyed families retreated during highstorms.</w:t>
      </w:r>
    </w:p>
    <w:p w14:paraId="2104CC93" w14:textId="586E940C" w:rsidR="00D10B5B" w:rsidRDefault="0059432C" w:rsidP="00684D30">
      <w:pPr>
        <w:pStyle w:val="Body-TextTx"/>
      </w:pPr>
      <w:r>
        <w:t>He</w:t>
      </w:r>
      <w:r w:rsidR="00766B15">
        <w:t>’</w:t>
      </w:r>
      <w:r>
        <w:t>d have dismissed potential flooding as another problem with living in a wooden home, but even stone houses occasionally got damaged during storms.</w:t>
      </w:r>
      <w:r w:rsidR="0004281A">
        <w:t xml:space="preserve"> </w:t>
      </w:r>
      <w:r>
        <w:t>He didn</w:t>
      </w:r>
      <w:r w:rsidR="00766B15">
        <w:t>’</w:t>
      </w:r>
      <w:r>
        <w:t>t blame anyone for wanting to put several feet of rock between them and the raging winds.</w:t>
      </w:r>
      <w:r w:rsidR="0004281A">
        <w:t xml:space="preserve"> </w:t>
      </w:r>
      <w:r>
        <w:t>He had played down here with Laral as a child, and it seemed smaller to him now.</w:t>
      </w:r>
      <w:r w:rsidR="0004281A">
        <w:t xml:space="preserve"> </w:t>
      </w:r>
      <w:r>
        <w:t>He remembered a deep, endless tunnel.</w:t>
      </w:r>
      <w:r w:rsidR="0004281A">
        <w:t xml:space="preserve"> </w:t>
      </w:r>
      <w:r>
        <w:t>But soon after he passed the watercatch, he saw the lit cellar room ahead.</w:t>
      </w:r>
    </w:p>
    <w:p w14:paraId="5028F97F" w14:textId="1C0C8216" w:rsidR="00D10B5B" w:rsidRDefault="0059432C" w:rsidP="00684D30">
      <w:pPr>
        <w:pStyle w:val="Body-TextTx"/>
      </w:pPr>
      <w:r>
        <w:t>As Kaladin stepped into the underground room, he found two prisoners manacled to the far wall, slumped in place, their heads bowed.</w:t>
      </w:r>
      <w:r w:rsidR="0004281A">
        <w:t xml:space="preserve"> </w:t>
      </w:r>
      <w:r>
        <w:t>He didn</w:t>
      </w:r>
      <w:r w:rsidR="00766B15">
        <w:t>’</w:t>
      </w:r>
      <w:r>
        <w:t>t recognize one of them</w:t>
      </w:r>
      <w:r w:rsidR="00483B1D">
        <w:t>—</w:t>
      </w:r>
      <w:r>
        <w:t>perhaps he was a refugee</w:t>
      </w:r>
      <w:r w:rsidR="00483B1D">
        <w:t>—</w:t>
      </w:r>
      <w:r>
        <w:t>but the other was Jeber, father to a couple of the boys Kaladin had known as a youth.</w:t>
      </w:r>
    </w:p>
    <w:p w14:paraId="4EF84BA9" w14:textId="689D8586" w:rsidR="00D10B5B" w:rsidRDefault="00766B15" w:rsidP="00684D30">
      <w:pPr>
        <w:pStyle w:val="Body-TextTx"/>
      </w:pPr>
      <w:r>
        <w:t>“</w:t>
      </w:r>
      <w:r w:rsidR="0059432C">
        <w:t>Jeber,</w:t>
      </w:r>
      <w:r>
        <w:t>”</w:t>
      </w:r>
      <w:r w:rsidR="0059432C">
        <w:t xml:space="preserve"> Kaladin said, hurrying forward.</w:t>
      </w:r>
      <w:r w:rsidR="0004281A">
        <w:t xml:space="preserve"> </w:t>
      </w:r>
      <w:r>
        <w:t>“</w:t>
      </w:r>
      <w:r w:rsidR="0059432C">
        <w:t>Have you seen Roshone?</w:t>
      </w:r>
      <w:r w:rsidR="0004281A">
        <w:t xml:space="preserve"> </w:t>
      </w:r>
      <w:r w:rsidR="0059432C">
        <w:t>He</w:t>
      </w:r>
      <w:r>
        <w:t> . . .”</w:t>
      </w:r>
    </w:p>
    <w:p w14:paraId="267B7A06" w14:textId="50FE6B38" w:rsidR="00D10B5B" w:rsidRDefault="0059432C" w:rsidP="00684D30">
      <w:pPr>
        <w:pStyle w:val="Body-TextTx"/>
      </w:pPr>
      <w:r>
        <w:t>Kaladin trailed off as he noticed that neither person was moving.</w:t>
      </w:r>
      <w:r w:rsidR="0004281A">
        <w:t xml:space="preserve"> </w:t>
      </w:r>
      <w:r>
        <w:t>He knelt, feeling a growing dread as he got a better glimpse of Jeber</w:t>
      </w:r>
      <w:r w:rsidR="00766B15">
        <w:t>’</w:t>
      </w:r>
      <w:r>
        <w:t>s lean face.</w:t>
      </w:r>
      <w:r w:rsidR="0004281A">
        <w:t xml:space="preserve"> </w:t>
      </w:r>
      <w:r>
        <w:t>It was perfectly normal, save for the pale cast</w:t>
      </w:r>
      <w:r w:rsidR="00483B1D">
        <w:t>—</w:t>
      </w:r>
      <w:r>
        <w:t>and the two burned-out pits, like charcoal, in place of the eyes.</w:t>
      </w:r>
      <w:r w:rsidR="0004281A">
        <w:t xml:space="preserve"> </w:t>
      </w:r>
      <w:r>
        <w:t>He</w:t>
      </w:r>
      <w:r w:rsidR="00766B15">
        <w:t>’</w:t>
      </w:r>
      <w:r>
        <w:t>d been killed with a Shardblade.</w:t>
      </w:r>
    </w:p>
    <w:p w14:paraId="6A04F3AC" w14:textId="453A4314" w:rsidR="00D10B5B" w:rsidRDefault="00766B15" w:rsidP="00684D30">
      <w:pPr>
        <w:pStyle w:val="Body-TextTx"/>
      </w:pPr>
      <w:r>
        <w:t>“</w:t>
      </w:r>
      <w:r w:rsidR="0059432C">
        <w:t>Kaladin!</w:t>
      </w:r>
      <w:r>
        <w:t>”</w:t>
      </w:r>
      <w:r w:rsidR="0059432C">
        <w:t xml:space="preserve"> Syl said.</w:t>
      </w:r>
      <w:r w:rsidR="0004281A">
        <w:t xml:space="preserve"> </w:t>
      </w:r>
      <w:r>
        <w:t>“</w:t>
      </w:r>
      <w:r w:rsidR="0059432C">
        <w:t>Behind you!</w:t>
      </w:r>
      <w:r>
        <w:t>”</w:t>
      </w:r>
    </w:p>
    <w:p w14:paraId="5B04EFDD" w14:textId="2878D6FA" w:rsidR="00D10B5B" w:rsidRDefault="0059432C" w:rsidP="00684D30">
      <w:pPr>
        <w:pStyle w:val="Body-TextTx"/>
      </w:pPr>
      <w:r>
        <w:t>He spun, thrusting out his hand and summoning his Blade.</w:t>
      </w:r>
      <w:r w:rsidR="0004281A">
        <w:t xml:space="preserve"> </w:t>
      </w:r>
      <w:r>
        <w:t>The rough-hewn room sloped back to the left of the doorway, making a small alcove that Kaladin hadn</w:t>
      </w:r>
      <w:r w:rsidR="00766B15">
        <w:t>’</w:t>
      </w:r>
      <w:r>
        <w:t>t been able to see when first entering.</w:t>
      </w:r>
      <w:r w:rsidR="0004281A">
        <w:t xml:space="preserve"> </w:t>
      </w:r>
      <w:r>
        <w:t>There, standing quietly, was a tall man with a hawkish face, brown hair flecked with black.</w:t>
      </w:r>
      <w:r w:rsidR="0004281A">
        <w:t xml:space="preserve"> </w:t>
      </w:r>
      <w:r>
        <w:t>Moash wore a sharp black uniform cut after the Alethi style, and held Brightlord Roshone in front of him with a knife to the man</w:t>
      </w:r>
      <w:r w:rsidR="00766B15">
        <w:t>’</w:t>
      </w:r>
      <w:r>
        <w:t>s neck.</w:t>
      </w:r>
      <w:r w:rsidR="0004281A">
        <w:t xml:space="preserve"> </w:t>
      </w:r>
      <w:r>
        <w:t>The former citylord was crying silently, Moash</w:t>
      </w:r>
      <w:r w:rsidR="00766B15">
        <w:t>’</w:t>
      </w:r>
      <w:r>
        <w:t>s other hand covering his mouth, fearspren undulating on the ground.</w:t>
      </w:r>
    </w:p>
    <w:p w14:paraId="6772DE14" w14:textId="185F7B45" w:rsidR="00D10B5B" w:rsidRDefault="0059432C" w:rsidP="00684D30">
      <w:pPr>
        <w:pStyle w:val="Body-TextTx"/>
      </w:pPr>
      <w:r>
        <w:lastRenderedPageBreak/>
        <w:t>Moash jerked the knife in a quick, efficient slice, opening Roshone</w:t>
      </w:r>
      <w:r w:rsidR="00766B15">
        <w:t>’</w:t>
      </w:r>
      <w:r>
        <w:t>s throat and spilling his lifeblood across the front of his ragged clothing.</w:t>
      </w:r>
    </w:p>
    <w:p w14:paraId="3CBE9B94" w14:textId="47FE8A69" w:rsidR="00D10B5B" w:rsidRDefault="0059432C" w:rsidP="00684D30">
      <w:pPr>
        <w:pStyle w:val="Body-TextTx"/>
      </w:pPr>
      <w:r>
        <w:t>Roshone fell to the stone.</w:t>
      </w:r>
      <w:r w:rsidR="0004281A">
        <w:t xml:space="preserve"> </w:t>
      </w:r>
      <w:r>
        <w:t>Kaladin shouted, scrambling to help, but the surgeon within him shook his head.</w:t>
      </w:r>
      <w:r w:rsidR="0004281A">
        <w:t xml:space="preserve"> </w:t>
      </w:r>
      <w:r>
        <w:t>A slit throat?</w:t>
      </w:r>
      <w:r w:rsidR="0004281A">
        <w:t xml:space="preserve"> </w:t>
      </w:r>
      <w:r>
        <w:t>That wasn</w:t>
      </w:r>
      <w:r w:rsidR="00766B15">
        <w:t>’</w:t>
      </w:r>
      <w:r>
        <w:t>t the kind of wound a surgeon could heal.</w:t>
      </w:r>
    </w:p>
    <w:p w14:paraId="77634F55" w14:textId="4FB728FE" w:rsidR="00D10B5B" w:rsidRDefault="0059432C" w:rsidP="00684D30">
      <w:pPr>
        <w:pStyle w:val="Body-TextTx"/>
      </w:pPr>
      <w:r w:rsidRPr="00CC5738">
        <w:rPr>
          <w:rStyle w:val="itali"/>
        </w:rPr>
        <w:t>Move on to someone you can help,</w:t>
      </w:r>
      <w:r>
        <w:t xml:space="preserve"> his father seemed to say.</w:t>
      </w:r>
      <w:r w:rsidR="0004281A">
        <w:t xml:space="preserve"> </w:t>
      </w:r>
      <w:r w:rsidRPr="00CC5738">
        <w:rPr>
          <w:rStyle w:val="itali"/>
        </w:rPr>
        <w:t>This one is dead.</w:t>
      </w:r>
    </w:p>
    <w:p w14:paraId="37E77687" w14:textId="5DEBD8F4" w:rsidR="00D10B5B" w:rsidRDefault="0059432C" w:rsidP="00684D30">
      <w:pPr>
        <w:pStyle w:val="Body-TextTx"/>
      </w:pPr>
      <w:r>
        <w:t>Storms!</w:t>
      </w:r>
      <w:r w:rsidR="0004281A">
        <w:t xml:space="preserve"> </w:t>
      </w:r>
      <w:r>
        <w:t>Was it too late to fetch Lift or Godeke?</w:t>
      </w:r>
      <w:r w:rsidR="0004281A">
        <w:t xml:space="preserve"> </w:t>
      </w:r>
      <w:r>
        <w:t>They could</w:t>
      </w:r>
      <w:r w:rsidR="00766B15">
        <w:t> . . .</w:t>
      </w:r>
      <w:r>
        <w:t xml:space="preserve"> They could</w:t>
      </w:r>
      <w:r w:rsidR="00766B15">
        <w:t> . . .</w:t>
      </w:r>
    </w:p>
    <w:p w14:paraId="45BADC41" w14:textId="1E408FC3" w:rsidR="00D10B5B" w:rsidRDefault="0059432C" w:rsidP="00684D30">
      <w:pPr>
        <w:pStyle w:val="Body-TextTx"/>
      </w:pPr>
      <w:r>
        <w:t>Roshone thrashed weakly on the ground before a helpless Kaladin.</w:t>
      </w:r>
      <w:r w:rsidR="0004281A">
        <w:t xml:space="preserve"> </w:t>
      </w:r>
      <w:r>
        <w:t>Then the man who had terrorized Kaladin</w:t>
      </w:r>
      <w:r w:rsidR="00766B15">
        <w:t>’</w:t>
      </w:r>
      <w:r>
        <w:t>s family</w:t>
      </w:r>
      <w:r w:rsidR="00483B1D">
        <w:t>—</w:t>
      </w:r>
      <w:r>
        <w:t>the man who had consigned Tien to death</w:t>
      </w:r>
      <w:r w:rsidR="00483B1D">
        <w:t>—</w:t>
      </w:r>
      <w:r>
        <w:t>simply</w:t>
      </w:r>
      <w:r w:rsidR="00766B15">
        <w:t> . . .</w:t>
      </w:r>
      <w:r w:rsidR="00483B1D">
        <w:t xml:space="preserve"> </w:t>
      </w:r>
      <w:r>
        <w:t>faded away in a pool of his own blood.</w:t>
      </w:r>
    </w:p>
    <w:p w14:paraId="2CA080D5" w14:textId="4DC4566A" w:rsidR="00D10B5B" w:rsidRDefault="0059432C" w:rsidP="00684D30">
      <w:pPr>
        <w:pStyle w:val="Body-TextTx"/>
      </w:pPr>
      <w:r>
        <w:t>Kaladin glared up at Moash, who silently returned his knife to its belt sheath.</w:t>
      </w:r>
      <w:r w:rsidR="0004281A">
        <w:t xml:space="preserve"> </w:t>
      </w:r>
      <w:r w:rsidR="00766B15">
        <w:t>“</w:t>
      </w:r>
      <w:r>
        <w:t>You came to save him, didn</w:t>
      </w:r>
      <w:r w:rsidR="00766B15">
        <w:t>’</w:t>
      </w:r>
      <w:r>
        <w:t>t you, Kal?</w:t>
      </w:r>
      <w:r w:rsidR="00766B15">
        <w:t>”</w:t>
      </w:r>
      <w:r>
        <w:t xml:space="preserve"> Moash asked.</w:t>
      </w:r>
      <w:r w:rsidR="0004281A">
        <w:t xml:space="preserve"> </w:t>
      </w:r>
      <w:r w:rsidR="00766B15">
        <w:t>“</w:t>
      </w:r>
      <w:r>
        <w:t>One of your worst enemies?</w:t>
      </w:r>
      <w:r w:rsidR="0004281A">
        <w:t xml:space="preserve"> </w:t>
      </w:r>
      <w:r>
        <w:t>Instead of finding vengeance and peace, you run to rescue him.</w:t>
      </w:r>
      <w:r w:rsidR="00766B15">
        <w:t>”</w:t>
      </w:r>
    </w:p>
    <w:p w14:paraId="247B2F57" w14:textId="5D74A329" w:rsidR="00D10B5B" w:rsidRDefault="0059432C" w:rsidP="00684D30">
      <w:pPr>
        <w:pStyle w:val="Body-TextTx"/>
      </w:pPr>
      <w:r>
        <w:t>Kaladin roared, leaping to his feet.</w:t>
      </w:r>
      <w:r w:rsidR="0004281A">
        <w:t xml:space="preserve"> </w:t>
      </w:r>
      <w:r>
        <w:t>Roshone</w:t>
      </w:r>
      <w:r w:rsidR="00766B15">
        <w:t>’</w:t>
      </w:r>
      <w:r>
        <w:t>s death sent Kaladin back to that moment in the palace at Kholinar.</w:t>
      </w:r>
      <w:r w:rsidR="0004281A">
        <w:t xml:space="preserve"> </w:t>
      </w:r>
      <w:r>
        <w:t>A spear through Elhokar</w:t>
      </w:r>
      <w:r w:rsidR="00766B15">
        <w:t>’</w:t>
      </w:r>
      <w:r>
        <w:t>s chest.</w:t>
      </w:r>
      <w:r w:rsidR="0004281A">
        <w:t xml:space="preserve"> </w:t>
      </w:r>
      <w:r>
        <w:t>And Moash</w:t>
      </w:r>
      <w:r w:rsidR="00766B15">
        <w:t> . . .</w:t>
      </w:r>
      <w:r w:rsidR="00483B1D">
        <w:t xml:space="preserve"> </w:t>
      </w:r>
      <w:r>
        <w:t xml:space="preserve">giving a Bridge Four salute as if he in </w:t>
      </w:r>
      <w:r w:rsidRPr="00CC5738">
        <w:rPr>
          <w:rStyle w:val="itali"/>
        </w:rPr>
        <w:t>any way</w:t>
      </w:r>
      <w:r>
        <w:t xml:space="preserve"> deserved to claim that privilege.</w:t>
      </w:r>
    </w:p>
    <w:p w14:paraId="24D3ECC8" w14:textId="60AAB10E" w:rsidR="00D10B5B" w:rsidRDefault="0059432C" w:rsidP="00684D30">
      <w:pPr>
        <w:pStyle w:val="Body-TextTx"/>
      </w:pPr>
      <w:r>
        <w:t>Kaladin raised his Sylspear toward Moash, but the tall man merely looked at him</w:t>
      </w:r>
      <w:r w:rsidR="00483B1D">
        <w:t>—</w:t>
      </w:r>
      <w:r>
        <w:t xml:space="preserve">his eyes now a dark green, but lacking any emotion or </w:t>
      </w:r>
      <w:r w:rsidRPr="00CC5738">
        <w:rPr>
          <w:rStyle w:val="itali"/>
        </w:rPr>
        <w:t>life</w:t>
      </w:r>
      <w:r>
        <w:t xml:space="preserve"> whatsoever.</w:t>
      </w:r>
      <w:r w:rsidR="0004281A">
        <w:t xml:space="preserve"> </w:t>
      </w:r>
      <w:r>
        <w:t>Moash didn</w:t>
      </w:r>
      <w:r w:rsidR="00766B15">
        <w:t>’</w:t>
      </w:r>
      <w:r>
        <w:t>t summon his Shardblade.</w:t>
      </w:r>
    </w:p>
    <w:p w14:paraId="712F75C4" w14:textId="26246042" w:rsidR="00D10B5B" w:rsidRDefault="00766B15" w:rsidP="00684D30">
      <w:pPr>
        <w:pStyle w:val="Body-TextTx"/>
      </w:pPr>
      <w:r>
        <w:t>“</w:t>
      </w:r>
      <w:r w:rsidR="0059432C">
        <w:t>Fight me!</w:t>
      </w:r>
      <w:r>
        <w:t>”</w:t>
      </w:r>
      <w:r w:rsidR="0059432C">
        <w:t xml:space="preserve"> Kaladin shouted at him.</w:t>
      </w:r>
      <w:r w:rsidR="0004281A">
        <w:t xml:space="preserve"> </w:t>
      </w:r>
      <w:r>
        <w:t>“</w:t>
      </w:r>
      <w:r w:rsidR="0059432C">
        <w:t>Let</w:t>
      </w:r>
      <w:r>
        <w:t>’</w:t>
      </w:r>
      <w:r w:rsidR="0059432C">
        <w:t>s do this!</w:t>
      </w:r>
      <w:r>
        <w:t>”</w:t>
      </w:r>
    </w:p>
    <w:p w14:paraId="44C5DA7C" w14:textId="4BD6876A" w:rsidR="001E2135" w:rsidRDefault="00766B15" w:rsidP="00684D30">
      <w:pPr>
        <w:pStyle w:val="Body-TextTx"/>
      </w:pPr>
      <w:r>
        <w:t>“</w:t>
      </w:r>
      <w:r w:rsidR="0059432C">
        <w:t>No,</w:t>
      </w:r>
      <w:r>
        <w:t>”</w:t>
      </w:r>
      <w:r w:rsidR="0059432C">
        <w:t xml:space="preserve"> Moash said, holding his hands up to the sides.</w:t>
      </w:r>
      <w:r w:rsidR="0004281A">
        <w:t xml:space="preserve"> </w:t>
      </w:r>
      <w:r>
        <w:t>“</w:t>
      </w:r>
      <w:r w:rsidR="0059432C">
        <w:t>I surrender.</w:t>
      </w:r>
      <w:r>
        <w:t>”</w:t>
      </w:r>
    </w:p>
    <w:p w14:paraId="755BB1AB" w14:textId="77777777" w:rsidR="00D10B5B" w:rsidRDefault="00292095" w:rsidP="00292095">
      <w:pPr>
        <w:pStyle w:val="Ornamental-Space-BreakOsbrk"/>
      </w:pPr>
      <w:r w:rsidRPr="00292095">
        <w:t>***</w:t>
      </w:r>
    </w:p>
    <w:p w14:paraId="59BBD92B" w14:textId="3A6E8BD7" w:rsidR="00D10B5B" w:rsidRDefault="0059432C" w:rsidP="00684D30">
      <w:pPr>
        <w:pStyle w:val="Body-TextTx"/>
      </w:pPr>
      <w:r>
        <w:t>Shallan forced herself to stare through the doorway at Ialai</w:t>
      </w:r>
      <w:r w:rsidR="00766B15">
        <w:t>’</w:t>
      </w:r>
      <w:r>
        <w:t>s body as Ishnah inspected it.</w:t>
      </w:r>
    </w:p>
    <w:p w14:paraId="16871DC4" w14:textId="25D04F28" w:rsidR="00D10B5B" w:rsidRDefault="0059432C" w:rsidP="00684D30">
      <w:pPr>
        <w:pStyle w:val="Body-TextTx"/>
      </w:pPr>
      <w:r>
        <w:t>Shallan</w:t>
      </w:r>
      <w:r w:rsidR="00766B15">
        <w:t>’</w:t>
      </w:r>
      <w:r>
        <w:t>s eyes wanted to glide off the body, look anywhere else, think anything else.</w:t>
      </w:r>
      <w:r w:rsidR="0004281A">
        <w:t xml:space="preserve"> </w:t>
      </w:r>
      <w:r>
        <w:lastRenderedPageBreak/>
        <w:t>Confronting difficult things was a problem for her, but part of finding her balance</w:t>
      </w:r>
      <w:r w:rsidR="00483B1D">
        <w:t>—</w:t>
      </w:r>
      <w:r>
        <w:t>three personas, each of them distinctly useful</w:t>
      </w:r>
      <w:r w:rsidR="00483B1D">
        <w:t>—</w:t>
      </w:r>
      <w:r>
        <w:t>had come when she</w:t>
      </w:r>
      <w:r w:rsidR="00766B15">
        <w:t>’</w:t>
      </w:r>
      <w:r>
        <w:t>d accepted her pain.</w:t>
      </w:r>
      <w:r w:rsidR="0004281A">
        <w:t xml:space="preserve"> </w:t>
      </w:r>
      <w:r>
        <w:t>Even if she didn</w:t>
      </w:r>
      <w:r w:rsidR="00766B15">
        <w:t>’</w:t>
      </w:r>
      <w:r>
        <w:t>t deserve it.</w:t>
      </w:r>
    </w:p>
    <w:p w14:paraId="588DA532" w14:textId="5481A93A" w:rsidR="00D10B5B" w:rsidRDefault="0059432C" w:rsidP="00684D30">
      <w:pPr>
        <w:pStyle w:val="Body-TextTx"/>
      </w:pPr>
      <w:r>
        <w:t>The balance was working.</w:t>
      </w:r>
      <w:r w:rsidR="0004281A">
        <w:t xml:space="preserve"> </w:t>
      </w:r>
      <w:r>
        <w:t xml:space="preserve">She was </w:t>
      </w:r>
      <w:r w:rsidRPr="00CC5738">
        <w:rPr>
          <w:rStyle w:val="itali"/>
        </w:rPr>
        <w:t>functioning</w:t>
      </w:r>
      <w:r w:rsidRPr="00916B40">
        <w:rPr>
          <w:rStyle w:val="itali"/>
        </w:rPr>
        <w:t>.</w:t>
      </w:r>
    </w:p>
    <w:p w14:paraId="4D074375" w14:textId="5017238C" w:rsidR="00D10B5B" w:rsidRDefault="0059432C" w:rsidP="00684D30">
      <w:pPr>
        <w:pStyle w:val="Body-TextTx"/>
      </w:pPr>
      <w:r w:rsidRPr="00CC5738">
        <w:rPr>
          <w:rStyle w:val="itali"/>
        </w:rPr>
        <w:t>But are we getting better?</w:t>
      </w:r>
      <w:r>
        <w:t xml:space="preserve"> Veil asked.</w:t>
      </w:r>
      <w:r w:rsidR="0004281A">
        <w:t xml:space="preserve"> </w:t>
      </w:r>
      <w:r w:rsidRPr="00CC5738">
        <w:rPr>
          <w:rStyle w:val="itali"/>
        </w:rPr>
        <w:t>Or merely hovering in place?</w:t>
      </w:r>
    </w:p>
    <w:p w14:paraId="2AB3C69B" w14:textId="23D9E741" w:rsidR="00D10B5B" w:rsidRDefault="0059432C" w:rsidP="00684D30">
      <w:pPr>
        <w:pStyle w:val="Body-TextTx"/>
      </w:pPr>
      <w:r w:rsidRPr="00CC5738">
        <w:rPr>
          <w:rStyle w:val="itali"/>
        </w:rPr>
        <w:t>I</w:t>
      </w:r>
      <w:r w:rsidR="00766B15">
        <w:rPr>
          <w:rStyle w:val="itali"/>
        </w:rPr>
        <w:t>’</w:t>
      </w:r>
      <w:r w:rsidRPr="00CC5738">
        <w:rPr>
          <w:rStyle w:val="itali"/>
        </w:rPr>
        <w:t>ll accept not getting worse,</w:t>
      </w:r>
      <w:r>
        <w:t xml:space="preserve"> Shallan thought.</w:t>
      </w:r>
    </w:p>
    <w:p w14:paraId="4DD6FFC0" w14:textId="299591B5" w:rsidR="00D10B5B" w:rsidRDefault="0059432C" w:rsidP="00684D30">
      <w:pPr>
        <w:pStyle w:val="Body-TextTx"/>
      </w:pPr>
      <w:r w:rsidRPr="00CC5738">
        <w:rPr>
          <w:rStyle w:val="itali"/>
        </w:rPr>
        <w:t>For how long?</w:t>
      </w:r>
      <w:r>
        <w:t xml:space="preserve"> Veil asked.</w:t>
      </w:r>
      <w:r w:rsidR="0004281A">
        <w:t xml:space="preserve"> </w:t>
      </w:r>
      <w:r w:rsidRPr="00CC5738">
        <w:rPr>
          <w:rStyle w:val="itali"/>
        </w:rPr>
        <w:t>A year now of standing in the wind, not sliding backward, but not progressing.</w:t>
      </w:r>
      <w:r w:rsidR="0004281A">
        <w:rPr>
          <w:rStyle w:val="itali"/>
        </w:rPr>
        <w:t xml:space="preserve"> </w:t>
      </w:r>
      <w:r w:rsidRPr="00CC5738">
        <w:rPr>
          <w:rStyle w:val="itali"/>
        </w:rPr>
        <w:t>You need to start remembering eventually.</w:t>
      </w:r>
      <w:r w:rsidR="0004281A">
        <w:rPr>
          <w:rStyle w:val="itali"/>
        </w:rPr>
        <w:t xml:space="preserve"> </w:t>
      </w:r>
      <w:r w:rsidRPr="00CC5738">
        <w:rPr>
          <w:rStyle w:val="itali"/>
        </w:rPr>
        <w:t>The difficult things</w:t>
      </w:r>
      <w:r w:rsidR="00766B15">
        <w:rPr>
          <w:rStyle w:val="itali"/>
        </w:rPr>
        <w:t> . . .</w:t>
      </w:r>
    </w:p>
    <w:p w14:paraId="4C1E419D" w14:textId="26E3816A" w:rsidR="00D10B5B" w:rsidRDefault="0059432C" w:rsidP="00684D30">
      <w:pPr>
        <w:pStyle w:val="Body-TextTx"/>
      </w:pPr>
      <w:r>
        <w:t>No.</w:t>
      </w:r>
      <w:r w:rsidR="0004281A">
        <w:t xml:space="preserve"> </w:t>
      </w:r>
      <w:r>
        <w:t>Not that.</w:t>
      </w:r>
      <w:r w:rsidR="0004281A">
        <w:t xml:space="preserve"> </w:t>
      </w:r>
      <w:r>
        <w:t>Not yet.</w:t>
      </w:r>
      <w:r w:rsidR="0004281A">
        <w:t xml:space="preserve"> </w:t>
      </w:r>
      <w:r>
        <w:t>She had work to do.</w:t>
      </w:r>
      <w:r w:rsidR="0004281A">
        <w:t xml:space="preserve"> </w:t>
      </w:r>
      <w:r>
        <w:t>She turned away from the body, focusing on the problems at hand.</w:t>
      </w:r>
      <w:r w:rsidR="0004281A">
        <w:t xml:space="preserve"> </w:t>
      </w:r>
      <w:r>
        <w:t>Did the Ghostbloods have spies among Shallan</w:t>
      </w:r>
      <w:r w:rsidR="00766B15">
        <w:t>’</w:t>
      </w:r>
      <w:r>
        <w:t>s inner circle?</w:t>
      </w:r>
      <w:r w:rsidR="0004281A">
        <w:t xml:space="preserve"> </w:t>
      </w:r>
      <w:r>
        <w:t>She found the idea not only plausible, but likely.</w:t>
      </w:r>
    </w:p>
    <w:p w14:paraId="3FC80E35" w14:textId="5C9248BE" w:rsidR="00D10B5B" w:rsidRDefault="0059432C" w:rsidP="00684D30">
      <w:pPr>
        <w:pStyle w:val="Body-TextTx"/>
      </w:pPr>
      <w:r>
        <w:t>Adolin might be willing to call today</w:t>
      </w:r>
      <w:r w:rsidR="00766B15">
        <w:t>’</w:t>
      </w:r>
      <w:r>
        <w:t>s mission a success, and Shallan could accept that successfully infiltrating the Sons of Honor had at least proven that she could plan and execute a mission.</w:t>
      </w:r>
      <w:r w:rsidR="0004281A">
        <w:t xml:space="preserve"> </w:t>
      </w:r>
      <w:r>
        <w:t>But she couldn</w:t>
      </w:r>
      <w:r w:rsidR="00766B15">
        <w:t>’</w:t>
      </w:r>
      <w:r>
        <w:t>t help feeling she</w:t>
      </w:r>
      <w:r w:rsidR="00766B15">
        <w:t>’</w:t>
      </w:r>
      <w:r>
        <w:t>d been played by Mraize, despite Veil</w:t>
      </w:r>
      <w:r w:rsidR="00766B15">
        <w:t>’</w:t>
      </w:r>
      <w:r>
        <w:t>s best efforts.</w:t>
      </w:r>
    </w:p>
    <w:p w14:paraId="78D5EFDA" w14:textId="05A0B0F2" w:rsidR="00D10B5B" w:rsidRDefault="00766B15" w:rsidP="00684D30">
      <w:pPr>
        <w:pStyle w:val="Body-TextTx"/>
      </w:pPr>
      <w:r>
        <w:t>“</w:t>
      </w:r>
      <w:r w:rsidR="0059432C">
        <w:t>Nothing in here except some empty wine bottles,</w:t>
      </w:r>
      <w:r>
        <w:t>”</w:t>
      </w:r>
      <w:r w:rsidR="0059432C">
        <w:t xml:space="preserve"> Red said, opening drawers and cabinets on the hutch</w:t>
      </w:r>
      <w:r w:rsidR="00911FA2">
        <w:t>.</w:t>
      </w:r>
      <w:r w:rsidR="0059432C">
        <w:t xml:space="preserve"> </w:t>
      </w:r>
      <w:r>
        <w:t>“</w:t>
      </w:r>
      <w:r w:rsidR="0059432C">
        <w:t>Wait!</w:t>
      </w:r>
      <w:r w:rsidR="0004281A">
        <w:t xml:space="preserve"> </w:t>
      </w:r>
      <w:r w:rsidR="0059432C">
        <w:t>I think I found Gaz</w:t>
      </w:r>
      <w:r>
        <w:t>’</w:t>
      </w:r>
      <w:r w:rsidR="0059432C">
        <w:t>s sense of humor.</w:t>
      </w:r>
      <w:r>
        <w:t>”</w:t>
      </w:r>
      <w:r w:rsidR="0004281A">
        <w:t xml:space="preserve"> </w:t>
      </w:r>
      <w:r w:rsidR="0059432C">
        <w:t>He held up something small between two fingers.</w:t>
      </w:r>
      <w:r w:rsidR="0004281A">
        <w:t xml:space="preserve"> </w:t>
      </w:r>
      <w:r>
        <w:t>“</w:t>
      </w:r>
      <w:r w:rsidR="0059432C">
        <w:t>Nope.</w:t>
      </w:r>
      <w:r w:rsidR="0004281A">
        <w:t xml:space="preserve"> </w:t>
      </w:r>
      <w:r w:rsidR="0059432C">
        <w:t>Just a withered old piece of fruit.</w:t>
      </w:r>
      <w:r>
        <w:t>”</w:t>
      </w:r>
    </w:p>
    <w:p w14:paraId="425F6DEA" w14:textId="26E06235" w:rsidR="00D10B5B" w:rsidRDefault="0059432C" w:rsidP="00684D30">
      <w:pPr>
        <w:pStyle w:val="Body-TextTx"/>
      </w:pPr>
      <w:r>
        <w:t>Gaz had found a small bedchamber at the rear of the room, through the door that Veil had noticed.</w:t>
      </w:r>
      <w:r w:rsidR="0004281A">
        <w:t xml:space="preserve"> </w:t>
      </w:r>
      <w:r w:rsidR="00766B15">
        <w:t>“</w:t>
      </w:r>
      <w:r>
        <w:t xml:space="preserve">If you </w:t>
      </w:r>
      <w:r w:rsidRPr="00CC5738">
        <w:rPr>
          <w:rStyle w:val="itali"/>
        </w:rPr>
        <w:t>do</w:t>
      </w:r>
      <w:r>
        <w:t xml:space="preserve"> find my sense of humor, kill it,</w:t>
      </w:r>
      <w:r w:rsidR="00766B15">
        <w:t>”</w:t>
      </w:r>
      <w:r>
        <w:t xml:space="preserve"> he called from inside.</w:t>
      </w:r>
      <w:r w:rsidR="0004281A">
        <w:t xml:space="preserve"> </w:t>
      </w:r>
      <w:r w:rsidR="00766B15">
        <w:t>“</w:t>
      </w:r>
      <w:r>
        <w:t>That will be more merciful than forcing it to deal with your jokes, Red.</w:t>
      </w:r>
      <w:r w:rsidR="00766B15">
        <w:t>”</w:t>
      </w:r>
    </w:p>
    <w:p w14:paraId="62087D40" w14:textId="1F41E6A3" w:rsidR="00D10B5B" w:rsidRDefault="00766B15" w:rsidP="00684D30">
      <w:pPr>
        <w:pStyle w:val="Body-TextTx"/>
      </w:pPr>
      <w:r>
        <w:t>“</w:t>
      </w:r>
      <w:r w:rsidR="0059432C">
        <w:t>Brightness Shallan thinks they</w:t>
      </w:r>
      <w:r>
        <w:t>’</w:t>
      </w:r>
      <w:r w:rsidR="0059432C">
        <w:t>re funny.</w:t>
      </w:r>
      <w:r w:rsidR="0004281A">
        <w:t xml:space="preserve"> </w:t>
      </w:r>
      <w:r w:rsidR="0059432C">
        <w:t>Right?</w:t>
      </w:r>
      <w:r>
        <w:t>”</w:t>
      </w:r>
    </w:p>
    <w:p w14:paraId="7AB9F8E2" w14:textId="556EE305" w:rsidR="00D10B5B" w:rsidRDefault="00766B15" w:rsidP="00684D30">
      <w:pPr>
        <w:pStyle w:val="Body-TextTx"/>
      </w:pPr>
      <w:r>
        <w:t>“</w:t>
      </w:r>
      <w:r w:rsidR="0059432C">
        <w:t>Anything that annoys Gaz is funny, Red,</w:t>
      </w:r>
      <w:r>
        <w:t>”</w:t>
      </w:r>
      <w:r w:rsidR="0059432C">
        <w:t xml:space="preserve"> she said.</w:t>
      </w:r>
    </w:p>
    <w:p w14:paraId="4B8DE0E0" w14:textId="4A2868D9" w:rsidR="00D10B5B" w:rsidRDefault="00766B15" w:rsidP="00684D30">
      <w:pPr>
        <w:pStyle w:val="Body-TextTx"/>
      </w:pPr>
      <w:r>
        <w:t>“</w:t>
      </w:r>
      <w:r w:rsidR="0059432C">
        <w:t>Well, I annoy myself!</w:t>
      </w:r>
      <w:r>
        <w:t>”</w:t>
      </w:r>
      <w:r w:rsidR="0059432C">
        <w:t xml:space="preserve"> Gaz called.</w:t>
      </w:r>
      <w:r w:rsidR="0004281A">
        <w:t xml:space="preserve"> </w:t>
      </w:r>
      <w:r w:rsidR="0059432C">
        <w:t xml:space="preserve">He stuck out his head, fully bearded, now with two </w:t>
      </w:r>
      <w:r w:rsidR="0059432C">
        <w:lastRenderedPageBreak/>
        <w:t>working eyes</w:t>
      </w:r>
      <w:r w:rsidR="00483B1D">
        <w:t>—</w:t>
      </w:r>
      <w:r w:rsidR="0059432C">
        <w:t>having regrown the missing one after he</w:t>
      </w:r>
      <w:r>
        <w:t>’</w:t>
      </w:r>
      <w:r w:rsidR="0059432C">
        <w:t>d finally learned to draw in Stormlight a few months ago.</w:t>
      </w:r>
      <w:r w:rsidR="0004281A">
        <w:t xml:space="preserve"> </w:t>
      </w:r>
      <w:r>
        <w:t>“</w:t>
      </w:r>
      <w:r w:rsidR="0059432C">
        <w:t>So I must be the most hilarious storming man on the planet.</w:t>
      </w:r>
      <w:r w:rsidR="0004281A">
        <w:t xml:space="preserve"> </w:t>
      </w:r>
      <w:r w:rsidR="0059432C">
        <w:t>What are we searching for, Shallan?</w:t>
      </w:r>
      <w:r>
        <w:t>”</w:t>
      </w:r>
    </w:p>
    <w:p w14:paraId="1CF8C513" w14:textId="6E28EA28" w:rsidR="00D10B5B" w:rsidRDefault="00766B15" w:rsidP="00684D30">
      <w:pPr>
        <w:pStyle w:val="Body-TextTx"/>
      </w:pPr>
      <w:r>
        <w:t>“</w:t>
      </w:r>
      <w:r w:rsidR="0059432C">
        <w:t>Papers, documents, notebooks,</w:t>
      </w:r>
      <w:r>
        <w:t>”</w:t>
      </w:r>
      <w:r w:rsidR="0059432C">
        <w:t xml:space="preserve"> she said.</w:t>
      </w:r>
      <w:r w:rsidR="0004281A">
        <w:t xml:space="preserve"> </w:t>
      </w:r>
      <w:r>
        <w:t>“</w:t>
      </w:r>
      <w:r w:rsidR="0059432C">
        <w:t>Letters.</w:t>
      </w:r>
      <w:r w:rsidR="0004281A">
        <w:t xml:space="preserve"> </w:t>
      </w:r>
      <w:r w:rsidR="0059432C">
        <w:t>Any kind of writing.</w:t>
      </w:r>
      <w:r>
        <w:t>”</w:t>
      </w:r>
    </w:p>
    <w:p w14:paraId="0EAD1943" w14:textId="5CF7C794" w:rsidR="00D10B5B" w:rsidRDefault="0059432C" w:rsidP="00684D30">
      <w:pPr>
        <w:pStyle w:val="Body-TextTx"/>
      </w:pPr>
      <w:r>
        <w:t>The two continued their inspection.</w:t>
      </w:r>
      <w:r w:rsidR="0004281A">
        <w:t xml:space="preserve"> </w:t>
      </w:r>
      <w:r>
        <w:t>They would find anything obvious, but Ialai had indicated there was something unusual to be discovered, something hidden.</w:t>
      </w:r>
      <w:r w:rsidR="0004281A">
        <w:t xml:space="preserve"> </w:t>
      </w:r>
      <w:r>
        <w:t>Something that Mraize wouldn</w:t>
      </w:r>
      <w:r w:rsidR="00766B15">
        <w:t>’</w:t>
      </w:r>
      <w:r>
        <w:t>t want Shallan to have.</w:t>
      </w:r>
      <w:r w:rsidR="0004281A">
        <w:t xml:space="preserve"> </w:t>
      </w:r>
      <w:r>
        <w:t>She stepped through the room, then whirled a little on one heel and looked up.</w:t>
      </w:r>
      <w:r w:rsidR="0004281A">
        <w:t xml:space="preserve"> </w:t>
      </w:r>
      <w:r>
        <w:t xml:space="preserve">How had Veil missed the fine scrollwork paint near the </w:t>
      </w:r>
      <w:r w:rsidR="00EE7E33">
        <w:t>ceiling</w:t>
      </w:r>
      <w:r>
        <w:t>, ringing the room?</w:t>
      </w:r>
      <w:r w:rsidR="0004281A">
        <w:t xml:space="preserve"> </w:t>
      </w:r>
      <w:r>
        <w:t>And the rug in the center might have been monochrome, but it was thick and well maintained.</w:t>
      </w:r>
      <w:r w:rsidR="0004281A">
        <w:t xml:space="preserve"> </w:t>
      </w:r>
      <w:r>
        <w:t>She kicked off her shoes and stockings and walked across it, feeling the luxurious threads under her toes.</w:t>
      </w:r>
      <w:r w:rsidR="0004281A">
        <w:t xml:space="preserve"> </w:t>
      </w:r>
      <w:r>
        <w:t xml:space="preserve">The room was understated, yes, but not </w:t>
      </w:r>
      <w:r w:rsidRPr="00CC5738">
        <w:rPr>
          <w:rStyle w:val="itali"/>
        </w:rPr>
        <w:t>bleak</w:t>
      </w:r>
      <w:r w:rsidRPr="00916B40">
        <w:rPr>
          <w:rStyle w:val="itali"/>
        </w:rPr>
        <w:t>.</w:t>
      </w:r>
    </w:p>
    <w:p w14:paraId="21AECB06" w14:textId="1FCC141E" w:rsidR="00D10B5B" w:rsidRDefault="0059432C" w:rsidP="00684D30">
      <w:pPr>
        <w:pStyle w:val="Body-TextTx"/>
      </w:pPr>
      <w:r>
        <w:t>Secrets.</w:t>
      </w:r>
      <w:r w:rsidR="0004281A">
        <w:t xml:space="preserve"> </w:t>
      </w:r>
      <w:r>
        <w:t>Where were the secrets?</w:t>
      </w:r>
      <w:r w:rsidR="0004281A">
        <w:t xml:space="preserve"> </w:t>
      </w:r>
      <w:r>
        <w:t>Pattern hummed on her skirt as she stepped over to the hutch and inspected the wines.</w:t>
      </w:r>
      <w:r w:rsidR="0004281A">
        <w:t xml:space="preserve"> </w:t>
      </w:r>
      <w:r>
        <w:t>Ialai had mentioned a rare vintage.</w:t>
      </w:r>
      <w:r w:rsidR="0004281A">
        <w:t xml:space="preserve"> </w:t>
      </w:r>
      <w:r>
        <w:t>These wines were the clue.</w:t>
      </w:r>
    </w:p>
    <w:p w14:paraId="49AF7B0C" w14:textId="7E0ECCD6" w:rsidR="00D10B5B" w:rsidRDefault="0059432C" w:rsidP="00684D30">
      <w:pPr>
        <w:pStyle w:val="Body-TextTx"/>
      </w:pPr>
      <w:r>
        <w:t>Nothing to do but try them.</w:t>
      </w:r>
      <w:r w:rsidR="0004281A">
        <w:t xml:space="preserve"> </w:t>
      </w:r>
      <w:r>
        <w:t>Shallan had suffered far worse tests in the course of her duties.</w:t>
      </w:r>
      <w:r w:rsidR="0004281A">
        <w:t xml:space="preserve"> </w:t>
      </w:r>
      <w:r>
        <w:t>Red gave her a cocked eyebrow as she began pouring and tasting a little of each.</w:t>
      </w:r>
    </w:p>
    <w:p w14:paraId="6C105B57" w14:textId="5AD83244" w:rsidR="00D10B5B" w:rsidRDefault="0059432C" w:rsidP="00684D30">
      <w:pPr>
        <w:pStyle w:val="Body-TextTx"/>
      </w:pPr>
      <w:r>
        <w:t>Despite Ialai</w:t>
      </w:r>
      <w:r w:rsidR="00766B15">
        <w:t>’</w:t>
      </w:r>
      <w:r>
        <w:t>s lengthy rumination on the wines, most of them tasted distinctly ordinary to Shallan.</w:t>
      </w:r>
      <w:r w:rsidR="0004281A">
        <w:t xml:space="preserve"> </w:t>
      </w:r>
      <w:r>
        <w:t>She wasn</w:t>
      </w:r>
      <w:r w:rsidR="00766B15">
        <w:t>’</w:t>
      </w:r>
      <w:r>
        <w:t>t an expert though; she favored anything that tasted good and got her drunk.</w:t>
      </w:r>
    </w:p>
    <w:p w14:paraId="4A8D0C98" w14:textId="3300F75B" w:rsidR="00D10B5B" w:rsidRDefault="0059432C" w:rsidP="00684D30">
      <w:pPr>
        <w:pStyle w:val="Body-TextTx"/>
      </w:pPr>
      <w:r>
        <w:t>Thinking of that, she took in a little Stormlight and burned away the effects of the alcohol.</w:t>
      </w:r>
      <w:r w:rsidR="0004281A">
        <w:t xml:space="preserve"> </w:t>
      </w:r>
      <w:r>
        <w:t>Now wasn</w:t>
      </w:r>
      <w:r w:rsidR="00766B15">
        <w:t>’</w:t>
      </w:r>
      <w:r>
        <w:t>t the time for a muddy head.</w:t>
      </w:r>
      <w:r w:rsidR="0004281A">
        <w:t xml:space="preserve"> </w:t>
      </w:r>
      <w:r>
        <w:t>Though most of the wines were ordinary, she did land on one she couldn</w:t>
      </w:r>
      <w:r w:rsidR="00766B15">
        <w:t>’</w:t>
      </w:r>
      <w:r>
        <w:t>t place.</w:t>
      </w:r>
      <w:r w:rsidR="0004281A">
        <w:t xml:space="preserve"> </w:t>
      </w:r>
      <w:r>
        <w:t>It was a sweet wine, deep red, bloody in color.</w:t>
      </w:r>
      <w:r w:rsidR="0004281A">
        <w:t xml:space="preserve"> </w:t>
      </w:r>
      <w:r>
        <w:t>It didn</w:t>
      </w:r>
      <w:r w:rsidR="00766B15">
        <w:t>’</w:t>
      </w:r>
      <w:r>
        <w:t>t taste like anything she</w:t>
      </w:r>
      <w:r w:rsidR="00766B15">
        <w:t>’</w:t>
      </w:r>
      <w:r>
        <w:t>d had before.</w:t>
      </w:r>
      <w:r w:rsidR="0004281A">
        <w:t xml:space="preserve"> </w:t>
      </w:r>
      <w:r>
        <w:t>Fruity, yet robust, and perhaps a little bit</w:t>
      </w:r>
      <w:r w:rsidR="00766B15">
        <w:t> . . .</w:t>
      </w:r>
      <w:r w:rsidR="00483B1D">
        <w:t xml:space="preserve"> </w:t>
      </w:r>
      <w:r>
        <w:t>heavy.</w:t>
      </w:r>
      <w:r w:rsidR="0004281A">
        <w:t xml:space="preserve"> </w:t>
      </w:r>
      <w:r>
        <w:t>Was that the right word?</w:t>
      </w:r>
    </w:p>
    <w:p w14:paraId="202903F4" w14:textId="6D2DE5E8" w:rsidR="00D10B5B" w:rsidRDefault="00766B15" w:rsidP="00684D30">
      <w:pPr>
        <w:pStyle w:val="Body-TextTx"/>
      </w:pPr>
      <w:r>
        <w:t>“</w:t>
      </w:r>
      <w:r w:rsidR="0059432C">
        <w:t>I</w:t>
      </w:r>
      <w:r>
        <w:t>’</w:t>
      </w:r>
      <w:r w:rsidR="0059432C">
        <w:t>ve got some letters here,</w:t>
      </w:r>
      <w:r>
        <w:t>”</w:t>
      </w:r>
      <w:r w:rsidR="0059432C">
        <w:t xml:space="preserve"> Gaz said from the bedroom.</w:t>
      </w:r>
      <w:r w:rsidR="0004281A">
        <w:t xml:space="preserve"> </w:t>
      </w:r>
      <w:r>
        <w:t>“</w:t>
      </w:r>
      <w:r w:rsidR="0059432C">
        <w:t xml:space="preserve">There are also some books that </w:t>
      </w:r>
      <w:r w:rsidR="0059432C">
        <w:lastRenderedPageBreak/>
        <w:t>seem like she handwrote them.</w:t>
      </w:r>
      <w:r>
        <w:t>”</w:t>
      </w:r>
    </w:p>
    <w:p w14:paraId="60896E39" w14:textId="0521F076" w:rsidR="00D10B5B" w:rsidRDefault="00766B15" w:rsidP="00684D30">
      <w:pPr>
        <w:pStyle w:val="Body-TextTx"/>
      </w:pPr>
      <w:r>
        <w:t>“</w:t>
      </w:r>
      <w:r w:rsidR="0059432C">
        <w:t>Gather it all,</w:t>
      </w:r>
      <w:r>
        <w:t>”</w:t>
      </w:r>
      <w:r w:rsidR="0059432C">
        <w:t xml:space="preserve"> Shallan said.</w:t>
      </w:r>
      <w:r w:rsidR="0004281A">
        <w:t xml:space="preserve"> </w:t>
      </w:r>
      <w:r>
        <w:t>“</w:t>
      </w:r>
      <w:r w:rsidR="0059432C">
        <w:t>We</w:t>
      </w:r>
      <w:r>
        <w:t>’</w:t>
      </w:r>
      <w:r w:rsidR="0059432C">
        <w:t>ll sort it out later.</w:t>
      </w:r>
      <w:r w:rsidR="0004281A">
        <w:t xml:space="preserve"> </w:t>
      </w:r>
      <w:r w:rsidR="0059432C">
        <w:t>I need to go ask Adolin something.</w:t>
      </w:r>
      <w:r>
        <w:t>”</w:t>
      </w:r>
    </w:p>
    <w:p w14:paraId="13565E98" w14:textId="1C853727" w:rsidR="00D10B5B" w:rsidRDefault="0059432C" w:rsidP="00684D30">
      <w:pPr>
        <w:pStyle w:val="Body-TextTx"/>
      </w:pPr>
      <w:r>
        <w:t>She carried the carafe out to him.</w:t>
      </w:r>
      <w:r w:rsidR="0004281A">
        <w:t xml:space="preserve"> </w:t>
      </w:r>
      <w:r>
        <w:t>Several guards watched the door, and it didn</w:t>
      </w:r>
      <w:r w:rsidR="00766B15">
        <w:t>’</w:t>
      </w:r>
      <w:r>
        <w:t>t seem anyone in the warcamp had noticed the attack.</w:t>
      </w:r>
      <w:r w:rsidR="0004281A">
        <w:t xml:space="preserve"> </w:t>
      </w:r>
      <w:r>
        <w:t>At least</w:t>
      </w:r>
      <w:r w:rsidR="00574F72">
        <w:t>,</w:t>
      </w:r>
      <w:r>
        <w:t xml:space="preserve"> no one had come knocking.</w:t>
      </w:r>
    </w:p>
    <w:p w14:paraId="7377B78B" w14:textId="6F85A34A" w:rsidR="00D10B5B" w:rsidRDefault="0059432C" w:rsidP="00684D30">
      <w:pPr>
        <w:pStyle w:val="Body-TextTx"/>
      </w:pPr>
      <w:r>
        <w:t>Shallan pointedly ignored</w:t>
      </w:r>
      <w:r w:rsidR="00483B1D">
        <w:t>—</w:t>
      </w:r>
      <w:r>
        <w:t>then forced herself to look at</w:t>
      </w:r>
      <w:r w:rsidR="00483B1D">
        <w:t>—</w:t>
      </w:r>
      <w:r>
        <w:t>the body again.</w:t>
      </w:r>
      <w:r w:rsidR="0004281A">
        <w:t xml:space="preserve"> </w:t>
      </w:r>
      <w:r>
        <w:t>Adolin stepped over to meet her, speaking softly.</w:t>
      </w:r>
      <w:r w:rsidR="0004281A">
        <w:t xml:space="preserve"> </w:t>
      </w:r>
      <w:r w:rsidR="00766B15">
        <w:t>“</w:t>
      </w:r>
      <w:r>
        <w:t>We should get going.</w:t>
      </w:r>
      <w:r w:rsidR="0004281A">
        <w:t xml:space="preserve"> </w:t>
      </w:r>
      <w:r>
        <w:t>A couple of the guards escaped.</w:t>
      </w:r>
      <w:r w:rsidR="0004281A">
        <w:t xml:space="preserve"> </w:t>
      </w:r>
      <w:r>
        <w:t>We might want to write for some Windrunners to meet us for quicker extraction.</w:t>
      </w:r>
      <w:r w:rsidR="0004281A">
        <w:t xml:space="preserve"> </w:t>
      </w:r>
      <w:r>
        <w:t>And</w:t>
      </w:r>
      <w:r w:rsidR="00766B15">
        <w:t> . . .</w:t>
      </w:r>
      <w:r w:rsidR="00483B1D">
        <w:t xml:space="preserve"> </w:t>
      </w:r>
      <w:r>
        <w:t>what happened to your shoes?</w:t>
      </w:r>
      <w:r w:rsidR="00766B15">
        <w:t>”</w:t>
      </w:r>
    </w:p>
    <w:p w14:paraId="52C956E4" w14:textId="226B9825" w:rsidR="00D10B5B" w:rsidRDefault="0059432C" w:rsidP="00684D30">
      <w:pPr>
        <w:pStyle w:val="Body-TextTx"/>
      </w:pPr>
      <w:r>
        <w:t>Shallan glanced at her bare feet, which poked out from under her dress.</w:t>
      </w:r>
      <w:r w:rsidR="0004281A">
        <w:t xml:space="preserve"> </w:t>
      </w:r>
      <w:r w:rsidR="00766B15">
        <w:t>“</w:t>
      </w:r>
      <w:r>
        <w:t>They were impeding my ability to think.</w:t>
      </w:r>
      <w:r w:rsidR="00766B15">
        <w:t>”</w:t>
      </w:r>
    </w:p>
    <w:p w14:paraId="11174B5D" w14:textId="7BDF0C46" w:rsidR="00D10B5B" w:rsidRDefault="00766B15" w:rsidP="00684D30">
      <w:pPr>
        <w:pStyle w:val="Body-TextTx"/>
      </w:pPr>
      <w:r>
        <w:t>“</w:t>
      </w:r>
      <w:r w:rsidR="0059432C">
        <w:t>Your</w:t>
      </w:r>
      <w:r>
        <w:t> . . .”</w:t>
      </w:r>
      <w:r w:rsidR="0004281A">
        <w:t xml:space="preserve"> </w:t>
      </w:r>
      <w:r w:rsidR="0059432C">
        <w:t>Adolin ran a hand through his delightfully messy hair, blond speckled with black.</w:t>
      </w:r>
      <w:r w:rsidR="0004281A">
        <w:t xml:space="preserve"> </w:t>
      </w:r>
      <w:r>
        <w:t>“</w:t>
      </w:r>
      <w:r w:rsidR="0059432C">
        <w:t>Love, you</w:t>
      </w:r>
      <w:r>
        <w:t>’</w:t>
      </w:r>
      <w:r w:rsidR="0059432C">
        <w:t>re deliciously weird sometimes.</w:t>
      </w:r>
      <w:r>
        <w:t>”</w:t>
      </w:r>
    </w:p>
    <w:p w14:paraId="45B2DCCB" w14:textId="4D54E8A4" w:rsidR="00D10B5B" w:rsidRDefault="00766B15" w:rsidP="00684D30">
      <w:pPr>
        <w:pStyle w:val="Body-TextTx"/>
      </w:pPr>
      <w:r>
        <w:t>“</w:t>
      </w:r>
      <w:r w:rsidR="0059432C">
        <w:t>The rest of the time, I</w:t>
      </w:r>
      <w:r>
        <w:t>’</w:t>
      </w:r>
      <w:r w:rsidR="0059432C">
        <w:t>m just tastelessly weird.</w:t>
      </w:r>
      <w:r>
        <w:t>”</w:t>
      </w:r>
      <w:r w:rsidR="0004281A">
        <w:t xml:space="preserve"> </w:t>
      </w:r>
      <w:r w:rsidR="0059432C">
        <w:t>She held up the carafe.</w:t>
      </w:r>
      <w:r w:rsidR="0004281A">
        <w:t xml:space="preserve"> </w:t>
      </w:r>
      <w:r>
        <w:t>“</w:t>
      </w:r>
      <w:r w:rsidR="0059432C">
        <w:t>Drink.</w:t>
      </w:r>
      <w:r w:rsidR="0004281A">
        <w:t xml:space="preserve"> </w:t>
      </w:r>
      <w:r w:rsidR="0059432C">
        <w:t>It</w:t>
      </w:r>
      <w:r>
        <w:t>’</w:t>
      </w:r>
      <w:r w:rsidR="0059432C">
        <w:t>s for science.</w:t>
      </w:r>
      <w:r>
        <w:t>”</w:t>
      </w:r>
    </w:p>
    <w:p w14:paraId="79CD1F73" w14:textId="77777777" w:rsidR="00D10B5B" w:rsidRDefault="0059432C" w:rsidP="00684D30">
      <w:pPr>
        <w:pStyle w:val="Body-TextTx"/>
      </w:pPr>
      <w:r>
        <w:t>He frowned, but tried a sip, then grimaced.</w:t>
      </w:r>
    </w:p>
    <w:p w14:paraId="4D3C7876" w14:textId="278E4931" w:rsidR="00D10B5B" w:rsidRDefault="00766B15" w:rsidP="00684D30">
      <w:pPr>
        <w:pStyle w:val="Body-TextTx"/>
      </w:pPr>
      <w:r>
        <w:t>“</w:t>
      </w:r>
      <w:r w:rsidR="0059432C">
        <w:t>What is it?</w:t>
      </w:r>
      <w:r>
        <w:t>”</w:t>
      </w:r>
      <w:r w:rsidR="0059432C">
        <w:t xml:space="preserve"> she asked.</w:t>
      </w:r>
    </w:p>
    <w:p w14:paraId="23E6201C" w14:textId="3E85D0EC" w:rsidR="00D10B5B" w:rsidRDefault="00766B15" w:rsidP="00684D30">
      <w:pPr>
        <w:pStyle w:val="Body-TextTx"/>
      </w:pPr>
      <w:r>
        <w:t>“</w:t>
      </w:r>
      <w:r w:rsidR="0059432C">
        <w:t xml:space="preserve">Shin </w:t>
      </w:r>
      <w:r>
        <w:t>‘</w:t>
      </w:r>
      <w:r w:rsidR="0059432C">
        <w:t>wine.</w:t>
      </w:r>
      <w:r>
        <w:t>’</w:t>
      </w:r>
      <w:r w:rsidR="0004281A">
        <w:t xml:space="preserve"> </w:t>
      </w:r>
      <w:r w:rsidR="0059432C">
        <w:t>They have no idea how to ferment a proper alcohol.</w:t>
      </w:r>
      <w:r w:rsidR="0004281A">
        <w:t xml:space="preserve"> </w:t>
      </w:r>
      <w:r w:rsidR="0059432C">
        <w:t>They make it all out of the same strange little berry.</w:t>
      </w:r>
      <w:r>
        <w:t>”</w:t>
      </w:r>
    </w:p>
    <w:p w14:paraId="4E6A9276" w14:textId="33465D09" w:rsidR="00D10B5B" w:rsidRDefault="00766B15" w:rsidP="00684D30">
      <w:pPr>
        <w:pStyle w:val="Body-TextTx"/>
      </w:pPr>
      <w:r>
        <w:t>“</w:t>
      </w:r>
      <w:r w:rsidR="0059432C">
        <w:t>Exotic indeed</w:t>
      </w:r>
      <w:r>
        <w:t> . . .”</w:t>
      </w:r>
      <w:r w:rsidR="0059432C">
        <w:t xml:space="preserve"> Shallan said.</w:t>
      </w:r>
      <w:r w:rsidR="0004281A">
        <w:t xml:space="preserve"> </w:t>
      </w:r>
      <w:r>
        <w:t>“</w:t>
      </w:r>
      <w:r w:rsidR="0059432C">
        <w:t>We can</w:t>
      </w:r>
      <w:r>
        <w:t>’</w:t>
      </w:r>
      <w:r w:rsidR="0059432C">
        <w:t>t leave quite yet.</w:t>
      </w:r>
      <w:r w:rsidR="0004281A">
        <w:t xml:space="preserve"> </w:t>
      </w:r>
      <w:r w:rsidR="0059432C">
        <w:t>Pattern and I have a secret to tease out.</w:t>
      </w:r>
      <w:r>
        <w:t>”</w:t>
      </w:r>
    </w:p>
    <w:p w14:paraId="69818CDC" w14:textId="21188257" w:rsidR="00D10B5B" w:rsidRDefault="00766B15" w:rsidP="00684D30">
      <w:pPr>
        <w:pStyle w:val="Body-TextTx"/>
      </w:pPr>
      <w:r>
        <w:t>“</w:t>
      </w:r>
      <w:r w:rsidR="0059432C">
        <w:t>Mmm</w:t>
      </w:r>
      <w:r>
        <w:t> . . .”</w:t>
      </w:r>
      <w:r w:rsidR="0059432C">
        <w:t xml:space="preserve"> Pattern said from her skirt.</w:t>
      </w:r>
      <w:r w:rsidR="0004281A">
        <w:t xml:space="preserve"> </w:t>
      </w:r>
      <w:r>
        <w:t>“</w:t>
      </w:r>
      <w:r w:rsidR="0059432C">
        <w:t>I wish I had shoes to take off so my brain would work right.</w:t>
      </w:r>
      <w:r>
        <w:t>”</w:t>
      </w:r>
      <w:r w:rsidR="0004281A">
        <w:t xml:space="preserve"> </w:t>
      </w:r>
      <w:r w:rsidR="0059432C">
        <w:t>He paused.</w:t>
      </w:r>
      <w:r w:rsidR="0004281A">
        <w:t xml:space="preserve"> </w:t>
      </w:r>
      <w:r>
        <w:t>“</w:t>
      </w:r>
      <w:r w:rsidR="0059432C">
        <w:t>Actually, I don</w:t>
      </w:r>
      <w:r>
        <w:t>’</w:t>
      </w:r>
      <w:r w:rsidR="0059432C">
        <w:t xml:space="preserve">t think I </w:t>
      </w:r>
      <w:r w:rsidR="0059432C" w:rsidRPr="00CC5738">
        <w:rPr>
          <w:rStyle w:val="itali"/>
        </w:rPr>
        <w:t>have</w:t>
      </w:r>
      <w:r w:rsidR="0059432C">
        <w:t xml:space="preserve"> a brain.</w:t>
      </w:r>
      <w:r>
        <w:t>”</w:t>
      </w:r>
    </w:p>
    <w:p w14:paraId="2A05C584" w14:textId="59B23B26" w:rsidR="00D10B5B" w:rsidRDefault="00766B15" w:rsidP="00684D30">
      <w:pPr>
        <w:pStyle w:val="Body-TextTx"/>
      </w:pPr>
      <w:r>
        <w:t>“</w:t>
      </w:r>
      <w:r w:rsidR="0059432C">
        <w:t>We</w:t>
      </w:r>
      <w:r>
        <w:t>’</w:t>
      </w:r>
      <w:r w:rsidR="0059432C">
        <w:t>ll be back in a second,</w:t>
      </w:r>
      <w:r>
        <w:t>”</w:t>
      </w:r>
      <w:r w:rsidR="0059432C">
        <w:t xml:space="preserve"> she said, returning to the room with the wine hutch.</w:t>
      </w:r>
      <w:r w:rsidR="0004281A">
        <w:t xml:space="preserve"> </w:t>
      </w:r>
      <w:r w:rsidR="0059432C">
        <w:t xml:space="preserve">Red had </w:t>
      </w:r>
      <w:r w:rsidR="0059432C">
        <w:lastRenderedPageBreak/>
        <w:t>joined Gaz in the extremely tiny bedchamber.</w:t>
      </w:r>
      <w:r w:rsidR="0004281A">
        <w:t xml:space="preserve"> </w:t>
      </w:r>
      <w:r w:rsidR="0059432C">
        <w:t xml:space="preserve">There were no windows, </w:t>
      </w:r>
      <w:r w:rsidR="002E684F">
        <w:t xml:space="preserve">with </w:t>
      </w:r>
      <w:r w:rsidR="0059432C">
        <w:t>barely enough room to stand.</w:t>
      </w:r>
      <w:r w:rsidR="0004281A">
        <w:t xml:space="preserve"> </w:t>
      </w:r>
      <w:r w:rsidR="0059432C">
        <w:t>It held a mattress with no frame and a trunk that apparently stored the notes and letters Gaz had gathered.</w:t>
      </w:r>
    </w:p>
    <w:p w14:paraId="3A771A84" w14:textId="25D0E0D6" w:rsidR="00D10B5B" w:rsidRDefault="0059432C" w:rsidP="00684D30">
      <w:pPr>
        <w:pStyle w:val="Body-TextTx"/>
      </w:pPr>
      <w:r>
        <w:t>Ialai would expect those to be found.</w:t>
      </w:r>
      <w:r w:rsidR="0004281A">
        <w:t xml:space="preserve"> </w:t>
      </w:r>
      <w:r>
        <w:t>There might be secrets in them, but not what Shallan hunted.</w:t>
      </w:r>
      <w:r w:rsidR="0004281A">
        <w:t xml:space="preserve"> </w:t>
      </w:r>
      <w:r w:rsidRPr="00CC5738">
        <w:rPr>
          <w:rStyle w:val="itali"/>
        </w:rPr>
        <w:t>Ialai moved here after her palace burned down.</w:t>
      </w:r>
      <w:r w:rsidR="0004281A">
        <w:rPr>
          <w:rStyle w:val="itali"/>
        </w:rPr>
        <w:t xml:space="preserve"> </w:t>
      </w:r>
      <w:r w:rsidRPr="00CC5738">
        <w:rPr>
          <w:rStyle w:val="itali"/>
        </w:rPr>
        <w:t>She slept in a closet and refused to leave this fortress.</w:t>
      </w:r>
      <w:r w:rsidR="0004281A">
        <w:rPr>
          <w:rStyle w:val="itali"/>
        </w:rPr>
        <w:t xml:space="preserve"> </w:t>
      </w:r>
      <w:r w:rsidRPr="00CC5738">
        <w:rPr>
          <w:rStyle w:val="itali"/>
        </w:rPr>
        <w:t>And still Mraize got not one, but</w:t>
      </w:r>
      <w:r>
        <w:t xml:space="preserve"> two </w:t>
      </w:r>
      <w:r w:rsidRPr="00CC5738">
        <w:rPr>
          <w:rStyle w:val="itali"/>
        </w:rPr>
        <w:t>people in to kill her.</w:t>
      </w:r>
    </w:p>
    <w:p w14:paraId="06411153" w14:textId="2A19D2B3" w:rsidR="00D10B5B" w:rsidRDefault="0059432C" w:rsidP="00684D30">
      <w:pPr>
        <w:pStyle w:val="Body-TextTx"/>
      </w:pPr>
      <w:r>
        <w:t>Shin wine.</w:t>
      </w:r>
      <w:r w:rsidR="0004281A">
        <w:t xml:space="preserve"> </w:t>
      </w:r>
      <w:r>
        <w:t>Was that the clue?</w:t>
      </w:r>
      <w:r w:rsidR="0004281A">
        <w:t xml:space="preserve"> </w:t>
      </w:r>
      <w:r>
        <w:t>Something about the hutch?</w:t>
      </w:r>
      <w:r w:rsidR="0004281A">
        <w:t xml:space="preserve"> </w:t>
      </w:r>
      <w:r>
        <w:t>She glanced it over, then got out her sketch</w:t>
      </w:r>
      <w:r w:rsidR="008374DF">
        <w:t>pa</w:t>
      </w:r>
      <w:r>
        <w:t>d.</w:t>
      </w:r>
    </w:p>
    <w:p w14:paraId="094248B0" w14:textId="154F90F6" w:rsidR="00D10B5B" w:rsidRDefault="00766B15" w:rsidP="00684D30">
      <w:pPr>
        <w:pStyle w:val="Body-TextTx"/>
      </w:pPr>
      <w:r>
        <w:t>“</w:t>
      </w:r>
      <w:r w:rsidR="0059432C">
        <w:t>Pattern,</w:t>
      </w:r>
      <w:r>
        <w:t>”</w:t>
      </w:r>
      <w:r w:rsidR="0059432C">
        <w:t xml:space="preserve"> she said, </w:t>
      </w:r>
      <w:r>
        <w:t>“</w:t>
      </w:r>
      <w:r w:rsidR="0059432C">
        <w:t>search the room for patterns.</w:t>
      </w:r>
      <w:r>
        <w:t>”</w:t>
      </w:r>
    </w:p>
    <w:p w14:paraId="4EEB4FDE" w14:textId="4EFF71C5" w:rsidR="00D10B5B" w:rsidRDefault="0059432C" w:rsidP="00684D30">
      <w:pPr>
        <w:pStyle w:val="Body-TextTx"/>
      </w:pPr>
      <w:r>
        <w:t>Pattern hummed and moved off her skirt</w:t>
      </w:r>
      <w:r w:rsidR="00483B1D">
        <w:t>—</w:t>
      </w:r>
      <w:r>
        <w:t>rippling the floor as he moved across it, as if he were somehow inside the stone, making the surface bulge.</w:t>
      </w:r>
      <w:r w:rsidR="0004281A">
        <w:t xml:space="preserve"> </w:t>
      </w:r>
      <w:r>
        <w:t>As he began searching, she did a sketch of the hutch.</w:t>
      </w:r>
    </w:p>
    <w:p w14:paraId="3463DFE0" w14:textId="3BB4EE2D" w:rsidR="00D10B5B" w:rsidRDefault="0059432C" w:rsidP="00684D30">
      <w:pPr>
        <w:pStyle w:val="Body-TextTx"/>
      </w:pPr>
      <w:r>
        <w:t>There was something about committing an object to memory, then freezing it into a drawing, that let her see better.</w:t>
      </w:r>
      <w:r w:rsidR="0004281A">
        <w:t xml:space="preserve"> </w:t>
      </w:r>
      <w:r>
        <w:t>She could judge the spaces between the drawers, the thickness of the wood</w:t>
      </w:r>
      <w:r w:rsidR="00483B1D">
        <w:t>—</w:t>
      </w:r>
      <w:r>
        <w:t xml:space="preserve">and she soon knew there was no </w:t>
      </w:r>
      <w:r w:rsidR="004A3813">
        <w:t>room</w:t>
      </w:r>
      <w:r>
        <w:t xml:space="preserve"> in the hutch for hidden compartments.</w:t>
      </w:r>
    </w:p>
    <w:p w14:paraId="76906140" w14:textId="21ADBDF0" w:rsidR="00D10B5B" w:rsidRDefault="0059432C" w:rsidP="00684D30">
      <w:pPr>
        <w:pStyle w:val="Body-TextTx"/>
      </w:pPr>
      <w:r>
        <w:t xml:space="preserve">She shooed away a couple </w:t>
      </w:r>
      <w:r w:rsidR="00EE1C27">
        <w:t xml:space="preserve">of </w:t>
      </w:r>
      <w:r>
        <w:t>creationspren, then stood.</w:t>
      </w:r>
      <w:r w:rsidR="0004281A">
        <w:t xml:space="preserve"> </w:t>
      </w:r>
      <w:r>
        <w:t>Patterns, patterns, patterns.</w:t>
      </w:r>
      <w:r w:rsidR="0004281A">
        <w:t xml:space="preserve"> </w:t>
      </w:r>
      <w:r>
        <w:t>She scanned the carpet, then the painted designs on the upper trim of the room.</w:t>
      </w:r>
      <w:r w:rsidR="0004281A">
        <w:t xml:space="preserve"> </w:t>
      </w:r>
      <w:r>
        <w:t>Shinovar.</w:t>
      </w:r>
      <w:r w:rsidR="0004281A">
        <w:t xml:space="preserve"> </w:t>
      </w:r>
      <w:r>
        <w:t>Was the Shin wine truly important, or had she mistaken the clue?</w:t>
      </w:r>
    </w:p>
    <w:p w14:paraId="1BEFBC07" w14:textId="71B8672C" w:rsidR="00D10B5B" w:rsidRDefault="00766B15" w:rsidP="00684D30">
      <w:pPr>
        <w:pStyle w:val="Body-TextTx"/>
      </w:pPr>
      <w:r>
        <w:t>“</w:t>
      </w:r>
      <w:r w:rsidR="0059432C">
        <w:t>Shallan,</w:t>
      </w:r>
      <w:r>
        <w:t>”</w:t>
      </w:r>
      <w:r w:rsidR="0059432C">
        <w:t xml:space="preserve"> Pattern said from across the room.</w:t>
      </w:r>
      <w:r w:rsidR="0004281A">
        <w:t xml:space="preserve"> </w:t>
      </w:r>
      <w:r>
        <w:t>“</w:t>
      </w:r>
      <w:r w:rsidR="0059432C">
        <w:t>A pattern.</w:t>
      </w:r>
      <w:r>
        <w:t>”</w:t>
      </w:r>
    </w:p>
    <w:p w14:paraId="570D220C" w14:textId="219E17A3" w:rsidR="00D10B5B" w:rsidRDefault="0059432C" w:rsidP="00684D30">
      <w:pPr>
        <w:pStyle w:val="Body-TextTx"/>
      </w:pPr>
      <w:r>
        <w:t>Shallan hurried to where he dimpled the rock of the wall, near the far northwest corner.</w:t>
      </w:r>
      <w:r w:rsidR="0004281A">
        <w:t xml:space="preserve"> </w:t>
      </w:r>
      <w:r>
        <w:t xml:space="preserve">Kneeling, she found that the stones </w:t>
      </w:r>
      <w:r w:rsidRPr="00CC5738">
        <w:rPr>
          <w:rStyle w:val="itali"/>
        </w:rPr>
        <w:t>did</w:t>
      </w:r>
      <w:r>
        <w:t xml:space="preserve"> have a faint pattern to them.</w:t>
      </w:r>
      <w:r w:rsidR="0004281A">
        <w:t xml:space="preserve"> </w:t>
      </w:r>
      <w:r>
        <w:t>Carvings that</w:t>
      </w:r>
      <w:r w:rsidR="00483B1D">
        <w:t>—</w:t>
      </w:r>
      <w:r>
        <w:t>worn by time</w:t>
      </w:r>
      <w:r w:rsidR="00483B1D">
        <w:t>—</w:t>
      </w:r>
      <w:r>
        <w:t>she could barely feel beneath her fingers.</w:t>
      </w:r>
    </w:p>
    <w:p w14:paraId="2DE00778" w14:textId="3D618B4E" w:rsidR="00D10B5B" w:rsidRDefault="00766B15" w:rsidP="00684D30">
      <w:pPr>
        <w:pStyle w:val="Body-TextTx"/>
      </w:pPr>
      <w:r>
        <w:t>“</w:t>
      </w:r>
      <w:r w:rsidR="0059432C">
        <w:t>This building,</w:t>
      </w:r>
      <w:r>
        <w:t>”</w:t>
      </w:r>
      <w:r w:rsidR="0059432C">
        <w:t xml:space="preserve"> she said, </w:t>
      </w:r>
      <w:r>
        <w:t>“</w:t>
      </w:r>
      <w:r w:rsidR="0059432C">
        <w:t>it</w:t>
      </w:r>
      <w:r>
        <w:t>’</w:t>
      </w:r>
      <w:r w:rsidR="0059432C">
        <w:t>s not new.</w:t>
      </w:r>
      <w:r w:rsidR="0004281A">
        <w:t xml:space="preserve"> </w:t>
      </w:r>
      <w:r w:rsidR="0059432C">
        <w:t xml:space="preserve">At least part of it was already standing when the </w:t>
      </w:r>
      <w:r w:rsidR="0059432C">
        <w:lastRenderedPageBreak/>
        <w:t>Alethi arrived at the warcamps.</w:t>
      </w:r>
      <w:r w:rsidR="0004281A">
        <w:t xml:space="preserve"> </w:t>
      </w:r>
      <w:r w:rsidR="0059432C">
        <w:t>They built the structure on an already-set foundation.</w:t>
      </w:r>
      <w:r w:rsidR="0004281A">
        <w:t xml:space="preserve"> </w:t>
      </w:r>
      <w:r w:rsidR="0059432C">
        <w:t>What are the markings?</w:t>
      </w:r>
      <w:r w:rsidR="0004281A">
        <w:t xml:space="preserve"> </w:t>
      </w:r>
      <w:r w:rsidR="0059432C">
        <w:t>I can barely make them out.</w:t>
      </w:r>
      <w:r>
        <w:t>”</w:t>
      </w:r>
    </w:p>
    <w:p w14:paraId="068B49A9" w14:textId="3D31F36B" w:rsidR="00D10B5B" w:rsidRDefault="00766B15" w:rsidP="00684D30">
      <w:pPr>
        <w:pStyle w:val="Body-TextTx"/>
      </w:pPr>
      <w:r>
        <w:t>“</w:t>
      </w:r>
      <w:r w:rsidR="0059432C">
        <w:t>Mmm.</w:t>
      </w:r>
      <w:r w:rsidR="0004281A">
        <w:t xml:space="preserve"> </w:t>
      </w:r>
      <w:r w:rsidR="0059432C">
        <w:t>Ten items in a pattern, repeating,</w:t>
      </w:r>
      <w:r>
        <w:t>”</w:t>
      </w:r>
      <w:r w:rsidR="0059432C">
        <w:t xml:space="preserve"> he said.</w:t>
      </w:r>
    </w:p>
    <w:p w14:paraId="28957B50" w14:textId="17F5D65E" w:rsidR="00D10B5B" w:rsidRDefault="0059432C" w:rsidP="00684D30">
      <w:pPr>
        <w:pStyle w:val="Body-TextTx"/>
      </w:pPr>
      <w:r w:rsidRPr="00CC5738">
        <w:rPr>
          <w:rStyle w:val="itali"/>
        </w:rPr>
        <w:t>This one feels a little like a glyph</w:t>
      </w:r>
      <w:r w:rsidR="00766B15">
        <w:rPr>
          <w:rStyle w:val="itali"/>
        </w:rPr>
        <w:t>. . . .</w:t>
      </w:r>
      <w:r>
        <w:t xml:space="preserve"> </w:t>
      </w:r>
      <w:r w:rsidR="00F61C4E">
        <w:t>s</w:t>
      </w:r>
      <w:r>
        <w:t>he thought.</w:t>
      </w:r>
      <w:r w:rsidR="0004281A">
        <w:t xml:space="preserve"> </w:t>
      </w:r>
      <w:r>
        <w:t>These warcamps dated back to the shadowdays, when the Epoch Kingdoms had stood.</w:t>
      </w:r>
      <w:r w:rsidR="0004281A">
        <w:t xml:space="preserve"> </w:t>
      </w:r>
      <w:r>
        <w:t>Ten kingdoms of humankind.</w:t>
      </w:r>
      <w:r w:rsidR="0004281A">
        <w:t xml:space="preserve"> </w:t>
      </w:r>
      <w:r>
        <w:t>Ten glyphs?</w:t>
      </w:r>
      <w:r w:rsidR="0004281A">
        <w:t xml:space="preserve"> </w:t>
      </w:r>
      <w:r>
        <w:t>She wasn</w:t>
      </w:r>
      <w:r w:rsidR="00766B15">
        <w:t>’</w:t>
      </w:r>
      <w:r>
        <w:t>t certain she could interpret ancient glyphs</w:t>
      </w:r>
      <w:r w:rsidR="00483B1D">
        <w:t>—</w:t>
      </w:r>
      <w:r>
        <w:t>even Jasnah might have had trouble with that</w:t>
      </w:r>
      <w:r w:rsidR="00483B1D">
        <w:t>—</w:t>
      </w:r>
      <w:r>
        <w:t>but maybe she didn</w:t>
      </w:r>
      <w:r w:rsidR="00766B15">
        <w:t>’</w:t>
      </w:r>
      <w:r>
        <w:t>t have to.</w:t>
      </w:r>
    </w:p>
    <w:p w14:paraId="09A87845" w14:textId="6B308759" w:rsidR="00D10B5B" w:rsidRDefault="00766B15" w:rsidP="00684D30">
      <w:pPr>
        <w:pStyle w:val="Body-TextTx"/>
      </w:pPr>
      <w:r>
        <w:t>“</w:t>
      </w:r>
      <w:r w:rsidR="0059432C">
        <w:t>These stones run around the base of the wall,</w:t>
      </w:r>
      <w:r>
        <w:t>”</w:t>
      </w:r>
      <w:r w:rsidR="0059432C">
        <w:t xml:space="preserve"> Shallan said.</w:t>
      </w:r>
      <w:r w:rsidR="0004281A">
        <w:t xml:space="preserve"> </w:t>
      </w:r>
      <w:r>
        <w:t>“</w:t>
      </w:r>
      <w:r w:rsidR="0059432C">
        <w:t>Let</w:t>
      </w:r>
      <w:r>
        <w:t>’</w:t>
      </w:r>
      <w:r w:rsidR="0059432C">
        <w:t>s see if any of the other carvings are easier to make out.</w:t>
      </w:r>
      <w:r>
        <w:t>”</w:t>
      </w:r>
    </w:p>
    <w:p w14:paraId="1F1A9821" w14:textId="10EB45BA" w:rsidR="00D10B5B" w:rsidRDefault="0059432C" w:rsidP="00684D30">
      <w:pPr>
        <w:pStyle w:val="Body-TextTx"/>
      </w:pPr>
      <w:r>
        <w:t>A few of the stones were indeed better preserved.</w:t>
      </w:r>
      <w:r w:rsidR="0004281A">
        <w:t xml:space="preserve"> </w:t>
      </w:r>
      <w:r>
        <w:t>They each bore a glyph</w:t>
      </w:r>
      <w:r w:rsidR="00483B1D">
        <w:t>—</w:t>
      </w:r>
      <w:r>
        <w:t>and what appeared to be a small map in the shape of one of the old kingdoms.</w:t>
      </w:r>
      <w:r w:rsidR="0004281A">
        <w:t xml:space="preserve"> </w:t>
      </w:r>
      <w:r>
        <w:t>Most were indistinct blobs, but the crescent shape of Shinovar</w:t>
      </w:r>
      <w:r w:rsidR="00766B15">
        <w:t>’</w:t>
      </w:r>
      <w:r>
        <w:t>s mountains stood out.</w:t>
      </w:r>
    </w:p>
    <w:p w14:paraId="5A4AF225" w14:textId="770643A6" w:rsidR="00D10B5B" w:rsidRDefault="0059432C" w:rsidP="00684D30">
      <w:pPr>
        <w:pStyle w:val="Body-TextTx"/>
      </w:pPr>
      <w:r w:rsidRPr="00CC5738">
        <w:rPr>
          <w:rStyle w:val="itali"/>
        </w:rPr>
        <w:t>Shin wine.</w:t>
      </w:r>
      <w:r w:rsidR="0004281A">
        <w:rPr>
          <w:rStyle w:val="itali"/>
        </w:rPr>
        <w:t xml:space="preserve"> </w:t>
      </w:r>
      <w:r w:rsidRPr="00CC5738">
        <w:rPr>
          <w:rStyle w:val="itali"/>
        </w:rPr>
        <w:t>A map with the Shinovar mountains.</w:t>
      </w:r>
      <w:r w:rsidR="0004281A">
        <w:t xml:space="preserve"> </w:t>
      </w:r>
      <w:r w:rsidR="00766B15">
        <w:t>“</w:t>
      </w:r>
      <w:r>
        <w:t>Find every block with this shape on it,</w:t>
      </w:r>
      <w:r w:rsidR="00766B15">
        <w:t>”</w:t>
      </w:r>
      <w:r>
        <w:t xml:space="preserve"> she told Pattern.</w:t>
      </w:r>
    </w:p>
    <w:p w14:paraId="08384C36" w14:textId="0448F4C3" w:rsidR="00D10B5B" w:rsidRDefault="0059432C" w:rsidP="00684D30">
      <w:pPr>
        <w:pStyle w:val="Body-TextTx"/>
      </w:pPr>
      <w:r>
        <w:t>He did so, every tenth block.</w:t>
      </w:r>
      <w:r w:rsidR="0004281A">
        <w:t xml:space="preserve"> </w:t>
      </w:r>
      <w:r>
        <w:t>She moved along to each one until, on the third try, the stone wiggled.</w:t>
      </w:r>
      <w:r w:rsidR="0004281A">
        <w:t xml:space="preserve"> </w:t>
      </w:r>
      <w:r w:rsidR="00766B15">
        <w:t>“</w:t>
      </w:r>
      <w:r>
        <w:t>Here,</w:t>
      </w:r>
      <w:r w:rsidR="00766B15">
        <w:t>”</w:t>
      </w:r>
      <w:r>
        <w:t xml:space="preserve"> she said.</w:t>
      </w:r>
      <w:r w:rsidR="0004281A">
        <w:t xml:space="preserve"> </w:t>
      </w:r>
      <w:r w:rsidR="00766B15">
        <w:t>“</w:t>
      </w:r>
      <w:r>
        <w:t>In the corner.</w:t>
      </w:r>
      <w:r w:rsidR="0004281A">
        <w:t xml:space="preserve"> </w:t>
      </w:r>
      <w:r>
        <w:t>I think this is right.</w:t>
      </w:r>
      <w:r w:rsidR="00766B15">
        <w:t>”</w:t>
      </w:r>
    </w:p>
    <w:p w14:paraId="72D07421" w14:textId="4D47EF2D" w:rsidR="00D10B5B" w:rsidRDefault="00766B15" w:rsidP="00684D30">
      <w:pPr>
        <w:pStyle w:val="Body-TextTx"/>
      </w:pPr>
      <w:r>
        <w:t>“</w:t>
      </w:r>
      <w:r w:rsidR="0059432C">
        <w:t>Mmm</w:t>
      </w:r>
      <w:r>
        <w:t> . . .”</w:t>
      </w:r>
      <w:r w:rsidR="0059432C">
        <w:t xml:space="preserve"> he said.</w:t>
      </w:r>
      <w:r w:rsidR="0004281A">
        <w:t xml:space="preserve"> </w:t>
      </w:r>
      <w:r>
        <w:t>“</w:t>
      </w:r>
      <w:r w:rsidR="0059432C">
        <w:t>A few degrees off, so technically acute.</w:t>
      </w:r>
      <w:r>
        <w:t>”</w:t>
      </w:r>
    </w:p>
    <w:p w14:paraId="4203FEE3" w14:textId="77A020D2" w:rsidR="00D10B5B" w:rsidRDefault="0059432C" w:rsidP="00684D30">
      <w:pPr>
        <w:pStyle w:val="Body-TextTx"/>
      </w:pPr>
      <w:r>
        <w:t>She carefully slid the stone out.</w:t>
      </w:r>
      <w:r w:rsidR="0004281A">
        <w:t xml:space="preserve"> </w:t>
      </w:r>
      <w:r>
        <w:t>Inside, like the mythical gemstone cache from a bedtime tale, she found a small notebook.</w:t>
      </w:r>
      <w:r w:rsidR="0004281A">
        <w:t xml:space="preserve"> </w:t>
      </w:r>
      <w:r>
        <w:t>She glanced up and checked whether Gaz and Red were still in the other room.</w:t>
      </w:r>
      <w:r w:rsidR="0004281A">
        <w:t xml:space="preserve"> </w:t>
      </w:r>
      <w:r>
        <w:t>They were.</w:t>
      </w:r>
    </w:p>
    <w:p w14:paraId="2E562FB2" w14:textId="58D6A9FB" w:rsidR="00D10B5B" w:rsidRDefault="0059432C" w:rsidP="00684D30">
      <w:pPr>
        <w:pStyle w:val="Body-TextTx"/>
      </w:pPr>
      <w:r w:rsidRPr="00CC5738">
        <w:rPr>
          <w:rStyle w:val="itali"/>
        </w:rPr>
        <w:t xml:space="preserve">Damnation, she has me distrusting my own </w:t>
      </w:r>
      <w:r w:rsidR="009B03DC">
        <w:rPr>
          <w:rStyle w:val="itali"/>
        </w:rPr>
        <w:t>agent</w:t>
      </w:r>
      <w:r w:rsidRPr="00CC5738">
        <w:rPr>
          <w:rStyle w:val="itali"/>
        </w:rPr>
        <w:t>s,</w:t>
      </w:r>
      <w:r>
        <w:t xml:space="preserve"> Shallan thought, slipping the notebook into her safepouch and replacing the stone.</w:t>
      </w:r>
      <w:r w:rsidR="0004281A">
        <w:t xml:space="preserve"> </w:t>
      </w:r>
      <w:r>
        <w:t>Maybe Ialai</w:t>
      </w:r>
      <w:r w:rsidR="00766B15">
        <w:t>’</w:t>
      </w:r>
      <w:r>
        <w:t>s only plan had been to sow chaos, distrust.</w:t>
      </w:r>
      <w:r w:rsidR="0004281A">
        <w:t xml:space="preserve"> </w:t>
      </w:r>
      <w:r>
        <w:t>But</w:t>
      </w:r>
      <w:r w:rsidR="00766B15">
        <w:t> . . .</w:t>
      </w:r>
      <w:r w:rsidR="00483B1D">
        <w:t xml:space="preserve"> </w:t>
      </w:r>
      <w:r>
        <w:t>Shallan couldn</w:t>
      </w:r>
      <w:r w:rsidR="00766B15">
        <w:t>’</w:t>
      </w:r>
      <w:r>
        <w:t xml:space="preserve">t entirely accept that theory, not with how haunted Ialai </w:t>
      </w:r>
      <w:r>
        <w:lastRenderedPageBreak/>
        <w:t>had seemed.</w:t>
      </w:r>
      <w:r w:rsidR="0004281A">
        <w:t xml:space="preserve"> </w:t>
      </w:r>
      <w:r>
        <w:t>It wasn</w:t>
      </w:r>
      <w:r w:rsidR="00766B15">
        <w:t>’</w:t>
      </w:r>
      <w:r>
        <w:t>t hard to believe the Ghostbloods had been hunting her; Mraize had infiltrated Amaram and Ialai</w:t>
      </w:r>
      <w:r w:rsidR="00766B15">
        <w:t>’</w:t>
      </w:r>
      <w:r>
        <w:t xml:space="preserve">s inner circle a year ago, </w:t>
      </w:r>
      <w:r w:rsidR="002410EF">
        <w:t>but</w:t>
      </w:r>
      <w:r>
        <w:t xml:space="preserve"> hadn</w:t>
      </w:r>
      <w:r w:rsidR="00766B15">
        <w:t>’</w:t>
      </w:r>
      <w:r>
        <w:t>t gone with them when they</w:t>
      </w:r>
      <w:r w:rsidR="00766B15">
        <w:t>’</w:t>
      </w:r>
      <w:r>
        <w:t>d fled Urithiru.</w:t>
      </w:r>
    </w:p>
    <w:p w14:paraId="3B70825A" w14:textId="4C634803" w:rsidR="00D10B5B" w:rsidRDefault="0059432C" w:rsidP="00684D30">
      <w:pPr>
        <w:pStyle w:val="Body-TextTx"/>
      </w:pPr>
      <w:r>
        <w:t>Though Shallan itched to peek through the notebook, Gaz and Red emerged with a pillowcase full of notes and letters.</w:t>
      </w:r>
      <w:r w:rsidR="0004281A">
        <w:t xml:space="preserve"> </w:t>
      </w:r>
      <w:r w:rsidR="00766B15">
        <w:t>“</w:t>
      </w:r>
      <w:r>
        <w:t>If there</w:t>
      </w:r>
      <w:r w:rsidR="00766B15">
        <w:t>’</w:t>
      </w:r>
      <w:r>
        <w:t>s anything more in there,</w:t>
      </w:r>
      <w:r w:rsidR="00766B15">
        <w:t>”</w:t>
      </w:r>
      <w:r>
        <w:t xml:space="preserve"> Gaz said, thumbing over his shoulder, </w:t>
      </w:r>
      <w:r w:rsidR="00766B15">
        <w:t>“</w:t>
      </w:r>
      <w:r>
        <w:t>we can</w:t>
      </w:r>
      <w:r w:rsidR="00766B15">
        <w:t>’</w:t>
      </w:r>
      <w:r>
        <w:t>t find it.</w:t>
      </w:r>
      <w:r w:rsidR="00766B15">
        <w:t>”</w:t>
      </w:r>
    </w:p>
    <w:p w14:paraId="6645837F" w14:textId="68068D82" w:rsidR="001E2135" w:rsidRDefault="00766B15" w:rsidP="00684D30">
      <w:pPr>
        <w:pStyle w:val="Body-TextTx"/>
      </w:pPr>
      <w:r>
        <w:t>“</w:t>
      </w:r>
      <w:r w:rsidR="0059432C">
        <w:t>It will have to do,</w:t>
      </w:r>
      <w:r>
        <w:t>”</w:t>
      </w:r>
      <w:r w:rsidR="0059432C">
        <w:t xml:space="preserve"> Shallan said as Adolin waved her to join him.</w:t>
      </w:r>
      <w:r w:rsidR="0004281A">
        <w:t xml:space="preserve"> </w:t>
      </w:r>
      <w:r>
        <w:t>“</w:t>
      </w:r>
      <w:r w:rsidR="0059432C">
        <w:t>Let</w:t>
      </w:r>
      <w:r>
        <w:t>’</w:t>
      </w:r>
      <w:r w:rsidR="0059432C">
        <w:t>s get out of here.</w:t>
      </w:r>
      <w:r>
        <w:t>”</w:t>
      </w:r>
    </w:p>
    <w:p w14:paraId="13D27FF2" w14:textId="77777777" w:rsidR="00D10B5B" w:rsidRDefault="00292095" w:rsidP="00292095">
      <w:pPr>
        <w:pStyle w:val="Ornamental-Space-BreakOsbrk"/>
      </w:pPr>
      <w:r w:rsidRPr="00292095">
        <w:t>***</w:t>
      </w:r>
    </w:p>
    <w:p w14:paraId="0D833478" w14:textId="7BA69172" w:rsidR="00D10B5B" w:rsidRDefault="0059432C" w:rsidP="00684D30">
      <w:pPr>
        <w:pStyle w:val="Body-TextTx"/>
      </w:pPr>
      <w:r>
        <w:t>Kaladin hesitated, spear held toward Moash</w:t>
      </w:r>
      <w:r w:rsidR="00766B15">
        <w:t>’</w:t>
      </w:r>
      <w:r>
        <w:t>s throat.</w:t>
      </w:r>
      <w:r w:rsidR="0004281A">
        <w:t xml:space="preserve"> </w:t>
      </w:r>
      <w:r>
        <w:t>He could end the man.</w:t>
      </w:r>
      <w:r w:rsidR="0004281A">
        <w:t xml:space="preserve"> </w:t>
      </w:r>
      <w:r w:rsidRPr="00CC5738">
        <w:rPr>
          <w:rStyle w:val="itali"/>
        </w:rPr>
        <w:t>Should</w:t>
      </w:r>
      <w:r>
        <w:t xml:space="preserve"> end the man.</w:t>
      </w:r>
      <w:r w:rsidR="0004281A">
        <w:t xml:space="preserve"> </w:t>
      </w:r>
      <w:r>
        <w:t>Why did he hesitate?</w:t>
      </w:r>
    </w:p>
    <w:p w14:paraId="7D8092FE" w14:textId="4C5898B7" w:rsidR="00D10B5B" w:rsidRDefault="0059432C" w:rsidP="00684D30">
      <w:pPr>
        <w:pStyle w:val="Body-TextTx"/>
      </w:pPr>
      <w:r>
        <w:t>Moash</w:t>
      </w:r>
      <w:r w:rsidR="00766B15">
        <w:t> . . .</w:t>
      </w:r>
      <w:r w:rsidR="00483B1D">
        <w:t xml:space="preserve"> </w:t>
      </w:r>
      <w:r>
        <w:t>had been his friend.</w:t>
      </w:r>
      <w:r w:rsidR="0004281A">
        <w:t xml:space="preserve"> </w:t>
      </w:r>
      <w:r>
        <w:t>They</w:t>
      </w:r>
      <w:r w:rsidR="00766B15">
        <w:t>’</w:t>
      </w:r>
      <w:r>
        <w:t>d spent hours by the fire, talking about their lives.</w:t>
      </w:r>
      <w:r w:rsidR="0004281A">
        <w:t xml:space="preserve"> </w:t>
      </w:r>
      <w:r>
        <w:t>Kaladin had opened his heart to this man, in ways he hadn</w:t>
      </w:r>
      <w:r w:rsidR="00766B15">
        <w:t>’</w:t>
      </w:r>
      <w:r>
        <w:t>t to most of the others.</w:t>
      </w:r>
      <w:r w:rsidR="0004281A">
        <w:t xml:space="preserve"> </w:t>
      </w:r>
      <w:r>
        <w:t>He</w:t>
      </w:r>
      <w:r w:rsidR="00766B15">
        <w:t>’</w:t>
      </w:r>
      <w:r>
        <w:t>d told Moash, like Teft and Rock, of Tien.</w:t>
      </w:r>
      <w:r w:rsidR="0004281A">
        <w:t xml:space="preserve"> </w:t>
      </w:r>
      <w:r>
        <w:t>Of Roshone.</w:t>
      </w:r>
      <w:r w:rsidR="0004281A">
        <w:t xml:space="preserve"> </w:t>
      </w:r>
      <w:r>
        <w:t>Of his fears.</w:t>
      </w:r>
    </w:p>
    <w:p w14:paraId="48940B57" w14:textId="18AF52DF" w:rsidR="00D10B5B" w:rsidRDefault="0059432C" w:rsidP="00684D30">
      <w:pPr>
        <w:pStyle w:val="Body-TextTx"/>
      </w:pPr>
      <w:r>
        <w:t>Moash wasn</w:t>
      </w:r>
      <w:r w:rsidR="00766B15">
        <w:t>’</w:t>
      </w:r>
      <w:r>
        <w:t>t just a friend though.</w:t>
      </w:r>
      <w:r w:rsidR="0004281A">
        <w:t xml:space="preserve"> </w:t>
      </w:r>
      <w:r>
        <w:t>He was beyond that a member of Bridge Four.</w:t>
      </w:r>
      <w:r w:rsidR="0004281A">
        <w:t xml:space="preserve"> </w:t>
      </w:r>
      <w:r>
        <w:t xml:space="preserve">Kaladin had sworn to the storms and the heavens </w:t>
      </w:r>
      <w:r w:rsidR="001337D7">
        <w:t>above</w:t>
      </w:r>
      <w:r w:rsidR="00483B1D">
        <w:t>—</w:t>
      </w:r>
      <w:r>
        <w:t>if anyone was there watching</w:t>
      </w:r>
      <w:r w:rsidR="00483B1D">
        <w:t>—</w:t>
      </w:r>
      <w:r>
        <w:t>that he</w:t>
      </w:r>
      <w:r w:rsidR="00766B15">
        <w:t>’</w:t>
      </w:r>
      <w:r>
        <w:t>d protect those men.</w:t>
      </w:r>
    </w:p>
    <w:p w14:paraId="7283E630" w14:textId="56122C37" w:rsidR="00D10B5B" w:rsidRDefault="0059432C" w:rsidP="00684D30">
      <w:pPr>
        <w:pStyle w:val="Body-TextTx"/>
      </w:pPr>
      <w:r>
        <w:t>Kaladin had failed Moash.</w:t>
      </w:r>
      <w:r w:rsidR="0004281A">
        <w:t xml:space="preserve"> </w:t>
      </w:r>
      <w:r>
        <w:t>As soundly as he</w:t>
      </w:r>
      <w:r w:rsidR="00766B15">
        <w:t>’</w:t>
      </w:r>
      <w:r>
        <w:t>d failed Dunny, Mart, and Jaks.</w:t>
      </w:r>
      <w:r w:rsidR="0004281A">
        <w:t xml:space="preserve"> </w:t>
      </w:r>
      <w:r>
        <w:t>And of them all, losing Moash hurt the most.</w:t>
      </w:r>
      <w:r w:rsidR="0004281A">
        <w:t xml:space="preserve"> </w:t>
      </w:r>
      <w:r>
        <w:t>Because in those callous eyes, Kaladin saw himself.</w:t>
      </w:r>
    </w:p>
    <w:p w14:paraId="4922BA9F" w14:textId="7629E296" w:rsidR="00D10B5B" w:rsidRDefault="00766B15" w:rsidP="00684D30">
      <w:pPr>
        <w:pStyle w:val="Body-TextTx"/>
      </w:pPr>
      <w:r>
        <w:t>“</w:t>
      </w:r>
      <w:r w:rsidR="0059432C">
        <w:t>You bastard,</w:t>
      </w:r>
      <w:r>
        <w:t>”</w:t>
      </w:r>
      <w:r w:rsidR="0059432C">
        <w:t xml:space="preserve"> Kaladin hissed.</w:t>
      </w:r>
    </w:p>
    <w:p w14:paraId="545E30EA" w14:textId="663F6E1D" w:rsidR="00D10B5B" w:rsidRDefault="00766B15" w:rsidP="00684D30">
      <w:pPr>
        <w:pStyle w:val="Body-TextTx"/>
      </w:pPr>
      <w:r>
        <w:t>“</w:t>
      </w:r>
      <w:r w:rsidR="0059432C">
        <w:t>You deny that I was justified?</w:t>
      </w:r>
      <w:r>
        <w:t>”</w:t>
      </w:r>
      <w:r w:rsidR="0059432C">
        <w:t xml:space="preserve"> Moash kicked at Roshone</w:t>
      </w:r>
      <w:r>
        <w:t>’</w:t>
      </w:r>
      <w:r w:rsidR="0059432C">
        <w:t>s body.</w:t>
      </w:r>
      <w:r w:rsidR="0004281A">
        <w:t xml:space="preserve"> </w:t>
      </w:r>
      <w:r>
        <w:t>“</w:t>
      </w:r>
      <w:r w:rsidR="0059432C">
        <w:t>You know what he did.</w:t>
      </w:r>
      <w:r w:rsidR="0004281A">
        <w:t xml:space="preserve"> </w:t>
      </w:r>
      <w:r w:rsidR="0059432C">
        <w:t>You know what he cost me.</w:t>
      </w:r>
      <w:r>
        <w:t>”</w:t>
      </w:r>
    </w:p>
    <w:p w14:paraId="3C8761F7" w14:textId="0AA809D3" w:rsidR="00D10B5B" w:rsidRDefault="00766B15" w:rsidP="00684D30">
      <w:pPr>
        <w:pStyle w:val="Body-TextTx"/>
      </w:pPr>
      <w:r>
        <w:t>“</w:t>
      </w:r>
      <w:r w:rsidR="0059432C">
        <w:t>You killed Elhokar for that crime!</w:t>
      </w:r>
      <w:r>
        <w:t>”</w:t>
      </w:r>
    </w:p>
    <w:p w14:paraId="30C61C38" w14:textId="2F61932A" w:rsidR="00D10B5B" w:rsidRDefault="00766B15" w:rsidP="00684D30">
      <w:pPr>
        <w:pStyle w:val="Body-TextTx"/>
      </w:pPr>
      <w:r>
        <w:t>“</w:t>
      </w:r>
      <w:r w:rsidR="0059432C">
        <w:t>Because he deserved it, like this one did.</w:t>
      </w:r>
      <w:r>
        <w:t>”</w:t>
      </w:r>
      <w:r w:rsidR="0004281A">
        <w:t xml:space="preserve"> </w:t>
      </w:r>
      <w:r w:rsidR="0059432C">
        <w:t>Moash shook his head.</w:t>
      </w:r>
      <w:r w:rsidR="0004281A">
        <w:t xml:space="preserve"> </w:t>
      </w:r>
      <w:r>
        <w:t>“</w:t>
      </w:r>
      <w:r w:rsidR="0059432C">
        <w:t xml:space="preserve">I did this for you too, </w:t>
      </w:r>
      <w:r w:rsidR="0059432C">
        <w:lastRenderedPageBreak/>
        <w:t>Kal.</w:t>
      </w:r>
      <w:r w:rsidR="0004281A">
        <w:t xml:space="preserve"> </w:t>
      </w:r>
      <w:r w:rsidR="0059432C">
        <w:t>You would let your brother</w:t>
      </w:r>
      <w:r>
        <w:t>’</w:t>
      </w:r>
      <w:r w:rsidR="0059432C">
        <w:t>s soul cry into the storms, unavenged?</w:t>
      </w:r>
      <w:r>
        <w:t>”</w:t>
      </w:r>
    </w:p>
    <w:p w14:paraId="3B3561DE" w14:textId="306D465D" w:rsidR="00D10B5B" w:rsidRDefault="00766B15" w:rsidP="00684D30">
      <w:pPr>
        <w:pStyle w:val="Body-TextTx"/>
      </w:pPr>
      <w:r>
        <w:t>“</w:t>
      </w:r>
      <w:r w:rsidR="0059432C">
        <w:t>Don</w:t>
      </w:r>
      <w:r>
        <w:t>’</w:t>
      </w:r>
      <w:r w:rsidR="0059432C">
        <w:t xml:space="preserve">t you </w:t>
      </w:r>
      <w:r w:rsidR="0059432C" w:rsidRPr="00CC5738">
        <w:rPr>
          <w:rStyle w:val="itali"/>
        </w:rPr>
        <w:t>dare</w:t>
      </w:r>
      <w:r w:rsidR="0059432C">
        <w:t xml:space="preserve"> speak of Tien!</w:t>
      </w:r>
      <w:r>
        <w:t>”</w:t>
      </w:r>
      <w:r w:rsidR="0059432C">
        <w:t xml:space="preserve"> Kaladin shouted.</w:t>
      </w:r>
      <w:r w:rsidR="0004281A">
        <w:t xml:space="preserve"> </w:t>
      </w:r>
      <w:r w:rsidR="0059432C">
        <w:t>He felt himself slipping, losing control.</w:t>
      </w:r>
      <w:r w:rsidR="0004281A">
        <w:t xml:space="preserve"> </w:t>
      </w:r>
      <w:r w:rsidR="0059432C">
        <w:t>It happened whenever he thought of Moash, of King Elhokar dying, of failing the people of Kholinar and the men of the Wall Guard.</w:t>
      </w:r>
    </w:p>
    <w:p w14:paraId="09F84D1B" w14:textId="131F1AF8" w:rsidR="00D10B5B" w:rsidRDefault="00766B15" w:rsidP="00684D30">
      <w:pPr>
        <w:pStyle w:val="Body-TextTx"/>
      </w:pPr>
      <w:r>
        <w:t>“</w:t>
      </w:r>
      <w:r w:rsidR="0059432C">
        <w:t>You claim justice?</w:t>
      </w:r>
      <w:r>
        <w:t>”</w:t>
      </w:r>
      <w:r w:rsidR="0059432C">
        <w:t xml:space="preserve"> Kaladin demanded, waving toward the corpses chained to the wall.</w:t>
      </w:r>
      <w:r w:rsidR="0004281A">
        <w:t xml:space="preserve"> </w:t>
      </w:r>
      <w:r>
        <w:t>“</w:t>
      </w:r>
      <w:r w:rsidR="0059432C">
        <w:t>What about Jeber and that other man.</w:t>
      </w:r>
      <w:r w:rsidR="0004281A">
        <w:t xml:space="preserve"> </w:t>
      </w:r>
      <w:r w:rsidR="0059432C">
        <w:t xml:space="preserve">You killed them for </w:t>
      </w:r>
      <w:r w:rsidR="0059432C" w:rsidRPr="00CC5738">
        <w:rPr>
          <w:rStyle w:val="itali"/>
        </w:rPr>
        <w:t>justice</w:t>
      </w:r>
      <w:r w:rsidR="0059432C">
        <w:t>?</w:t>
      </w:r>
      <w:r>
        <w:t>”</w:t>
      </w:r>
    </w:p>
    <w:p w14:paraId="15B2B4EA" w14:textId="5554FB01" w:rsidR="00D10B5B" w:rsidRDefault="00766B15" w:rsidP="00684D30">
      <w:pPr>
        <w:pStyle w:val="Body-TextTx"/>
      </w:pPr>
      <w:r>
        <w:t>“</w:t>
      </w:r>
      <w:r w:rsidR="0059432C">
        <w:t>For mercy,</w:t>
      </w:r>
      <w:r>
        <w:t>”</w:t>
      </w:r>
      <w:r w:rsidR="0059432C">
        <w:t xml:space="preserve"> Moash said.</w:t>
      </w:r>
      <w:r w:rsidR="0004281A">
        <w:t xml:space="preserve"> </w:t>
      </w:r>
      <w:r>
        <w:t>“</w:t>
      </w:r>
      <w:r w:rsidR="0059432C">
        <w:t>Better a quick death than to leave them to die, forgotten.</w:t>
      </w:r>
      <w:r>
        <w:t>”</w:t>
      </w:r>
    </w:p>
    <w:p w14:paraId="03D34004" w14:textId="5537046A" w:rsidR="00D10B5B" w:rsidRDefault="00766B15" w:rsidP="00684D30">
      <w:pPr>
        <w:pStyle w:val="Body-TextTx"/>
      </w:pPr>
      <w:r>
        <w:t>“</w:t>
      </w:r>
      <w:r w:rsidR="0059432C">
        <w:t>You could have set them free!</w:t>
      </w:r>
      <w:r>
        <w:t>”</w:t>
      </w:r>
      <w:r w:rsidR="0004281A">
        <w:t xml:space="preserve"> </w:t>
      </w:r>
      <w:r w:rsidR="0059432C">
        <w:t>Kaladin</w:t>
      </w:r>
      <w:r>
        <w:t>’</w:t>
      </w:r>
      <w:r w:rsidR="0059432C">
        <w:t>s hands were sweaty on his weapon, and his mind</w:t>
      </w:r>
      <w:r>
        <w:t> . . .</w:t>
      </w:r>
      <w:r w:rsidR="00483B1D">
        <w:t xml:space="preserve"> </w:t>
      </w:r>
      <w:r w:rsidR="0059432C">
        <w:t>his mind wouldn</w:t>
      </w:r>
      <w:r>
        <w:t>’</w:t>
      </w:r>
      <w:r w:rsidR="0059432C">
        <w:t>t think straight.</w:t>
      </w:r>
      <w:r w:rsidR="0004281A">
        <w:t xml:space="preserve"> </w:t>
      </w:r>
      <w:r w:rsidR="0059432C">
        <w:t>His Stormlight was running low, almost out.</w:t>
      </w:r>
    </w:p>
    <w:p w14:paraId="5A4B861C" w14:textId="3C534417" w:rsidR="00D10B5B" w:rsidRDefault="0059432C" w:rsidP="00684D30">
      <w:pPr>
        <w:pStyle w:val="Body-TextTx"/>
      </w:pPr>
      <w:r w:rsidRPr="00CC5738">
        <w:rPr>
          <w:rStyle w:val="itali"/>
        </w:rPr>
        <w:t>Kaladin,</w:t>
      </w:r>
      <w:r>
        <w:t xml:space="preserve"> Syl said.</w:t>
      </w:r>
      <w:r w:rsidR="0004281A">
        <w:t xml:space="preserve"> </w:t>
      </w:r>
      <w:r w:rsidRPr="00CC5738">
        <w:rPr>
          <w:rStyle w:val="itali"/>
        </w:rPr>
        <w:t>Let</w:t>
      </w:r>
      <w:r w:rsidR="00766B15">
        <w:rPr>
          <w:rStyle w:val="itali"/>
        </w:rPr>
        <w:t>’</w:t>
      </w:r>
      <w:r w:rsidRPr="00CC5738">
        <w:rPr>
          <w:rStyle w:val="itali"/>
        </w:rPr>
        <w:t>s leave.</w:t>
      </w:r>
    </w:p>
    <w:p w14:paraId="1E64C3E7" w14:textId="5DB7DB70" w:rsidR="00D10B5B" w:rsidRDefault="00766B15" w:rsidP="00684D30">
      <w:pPr>
        <w:pStyle w:val="Body-TextTx"/>
      </w:pPr>
      <w:r>
        <w:t>“</w:t>
      </w:r>
      <w:r w:rsidR="0059432C">
        <w:t>We have to deal with him,</w:t>
      </w:r>
      <w:r>
        <w:t>”</w:t>
      </w:r>
      <w:r w:rsidR="0059432C">
        <w:t xml:space="preserve"> Kaladin whispered.</w:t>
      </w:r>
      <w:r w:rsidR="0004281A">
        <w:t xml:space="preserve"> </w:t>
      </w:r>
      <w:r>
        <w:t>“</w:t>
      </w:r>
      <w:r w:rsidR="0059432C">
        <w:t>I have to</w:t>
      </w:r>
      <w:r>
        <w:t> . . .</w:t>
      </w:r>
      <w:r w:rsidR="00483B1D">
        <w:t xml:space="preserve"> </w:t>
      </w:r>
      <w:r w:rsidR="0059432C">
        <w:t>have to</w:t>
      </w:r>
      <w:r>
        <w:t> . . .”</w:t>
      </w:r>
    </w:p>
    <w:p w14:paraId="1ABC45B1" w14:textId="6A3C15C8" w:rsidR="00D10B5B" w:rsidRDefault="0059432C" w:rsidP="00684D30">
      <w:pPr>
        <w:pStyle w:val="Body-TextTx"/>
      </w:pPr>
      <w:r>
        <w:t>What?</w:t>
      </w:r>
      <w:r w:rsidR="0004281A">
        <w:t xml:space="preserve"> </w:t>
      </w:r>
      <w:r>
        <w:t>Kill Moash while he stood defenseless?</w:t>
      </w:r>
      <w:r w:rsidR="0004281A">
        <w:t xml:space="preserve"> </w:t>
      </w:r>
      <w:r>
        <w:t xml:space="preserve">This was a man Kaladin was supposed to </w:t>
      </w:r>
      <w:r w:rsidRPr="00CC5738">
        <w:rPr>
          <w:rStyle w:val="itali"/>
        </w:rPr>
        <w:t>protect</w:t>
      </w:r>
      <w:r w:rsidRPr="00916B40">
        <w:rPr>
          <w:rStyle w:val="itali"/>
        </w:rPr>
        <w:t>.</w:t>
      </w:r>
      <w:r w:rsidR="0004281A">
        <w:t xml:space="preserve"> </w:t>
      </w:r>
      <w:r>
        <w:t>To save</w:t>
      </w:r>
      <w:r w:rsidR="00766B15">
        <w:t> . . .</w:t>
      </w:r>
    </w:p>
    <w:p w14:paraId="43CA69CC" w14:textId="6AABF490" w:rsidR="00D10B5B" w:rsidRDefault="00766B15" w:rsidP="00684D30">
      <w:pPr>
        <w:pStyle w:val="Body-TextTx"/>
      </w:pPr>
      <w:r>
        <w:t>“</w:t>
      </w:r>
      <w:r w:rsidR="0059432C">
        <w:t>They</w:t>
      </w:r>
      <w:r>
        <w:t>’</w:t>
      </w:r>
      <w:r w:rsidR="0059432C">
        <w:t>re going to die, you know,</w:t>
      </w:r>
      <w:r>
        <w:t>”</w:t>
      </w:r>
      <w:r w:rsidR="0059432C">
        <w:t xml:space="preserve"> Moash said softly.</w:t>
      </w:r>
    </w:p>
    <w:p w14:paraId="4749906C" w14:textId="28B99D9C" w:rsidR="00D10B5B" w:rsidRDefault="00766B15" w:rsidP="00684D30">
      <w:pPr>
        <w:pStyle w:val="Body-TextTx"/>
      </w:pPr>
      <w:r>
        <w:t>“</w:t>
      </w:r>
      <w:r w:rsidR="0059432C">
        <w:t>Shut up.</w:t>
      </w:r>
      <w:r>
        <w:t>”</w:t>
      </w:r>
    </w:p>
    <w:p w14:paraId="6C366CDA" w14:textId="6D52A1DD" w:rsidR="00D10B5B" w:rsidRDefault="00766B15" w:rsidP="00684D30">
      <w:pPr>
        <w:pStyle w:val="Body-TextTx"/>
      </w:pPr>
      <w:r>
        <w:t>“</w:t>
      </w:r>
      <w:r w:rsidR="0059432C">
        <w:t>Everyone you love, everyone you think you can protect.</w:t>
      </w:r>
      <w:r w:rsidR="0004281A">
        <w:t xml:space="preserve"> </w:t>
      </w:r>
      <w:r w:rsidR="0059432C">
        <w:t>They</w:t>
      </w:r>
      <w:r>
        <w:t>’</w:t>
      </w:r>
      <w:r w:rsidR="0059432C">
        <w:t>re all going to die anyway.</w:t>
      </w:r>
      <w:r w:rsidR="0004281A">
        <w:t xml:space="preserve"> </w:t>
      </w:r>
      <w:r w:rsidR="0059432C">
        <w:t>There</w:t>
      </w:r>
      <w:r>
        <w:t>’</w:t>
      </w:r>
      <w:r w:rsidR="0059432C">
        <w:t>s nothing you can do about it.</w:t>
      </w:r>
      <w:r>
        <w:t>”</w:t>
      </w:r>
    </w:p>
    <w:p w14:paraId="7EFADD6E" w14:textId="472A5B5A" w:rsidR="00D10B5B" w:rsidRDefault="00766B15" w:rsidP="00684D30">
      <w:pPr>
        <w:pStyle w:val="Body-TextTx"/>
      </w:pPr>
      <w:r>
        <w:t>“</w:t>
      </w:r>
      <w:r w:rsidR="0059432C">
        <w:t>I said shut up!</w:t>
      </w:r>
      <w:r>
        <w:t>”</w:t>
      </w:r>
      <w:r w:rsidR="0059432C">
        <w:t xml:space="preserve"> Kaladin shouted.</w:t>
      </w:r>
    </w:p>
    <w:p w14:paraId="790DB713" w14:textId="77777777" w:rsidR="00D10B5B" w:rsidRDefault="0059432C" w:rsidP="00684D30">
      <w:pPr>
        <w:pStyle w:val="Body-TextTx"/>
      </w:pPr>
      <w:r>
        <w:t>Moash stepped toward the spear, dropping his hands to his sides as he took a second step.</w:t>
      </w:r>
    </w:p>
    <w:p w14:paraId="1E354652" w14:textId="4529892A" w:rsidR="00D10B5B" w:rsidRDefault="0059432C" w:rsidP="00684D30">
      <w:pPr>
        <w:pStyle w:val="Body-TextTx"/>
      </w:pPr>
      <w:r>
        <w:t>Kaladin, strangely, felt himself shying away.</w:t>
      </w:r>
      <w:r w:rsidR="0004281A">
        <w:t xml:space="preserve"> </w:t>
      </w:r>
      <w:r>
        <w:t>He</w:t>
      </w:r>
      <w:r w:rsidR="00766B15">
        <w:t>’</w:t>
      </w:r>
      <w:r>
        <w:t>d been so tired lately, and while he tried to ignore it</w:t>
      </w:r>
      <w:r w:rsidR="00483B1D">
        <w:t>—</w:t>
      </w:r>
      <w:r>
        <w:t>tried to keep going</w:t>
      </w:r>
      <w:r w:rsidR="00483B1D">
        <w:t>—</w:t>
      </w:r>
      <w:r>
        <w:t>his fatigue seemed a sudden weight.</w:t>
      </w:r>
      <w:r w:rsidR="0004281A">
        <w:t xml:space="preserve"> </w:t>
      </w:r>
      <w:r>
        <w:t>Kaladin had used a lot of his Stormlight fighting, then getting through the fire.</w:t>
      </w:r>
    </w:p>
    <w:p w14:paraId="7CD77959" w14:textId="74B2505E" w:rsidR="00D10B5B" w:rsidRDefault="0059432C" w:rsidP="00684D30">
      <w:pPr>
        <w:pStyle w:val="Body-TextTx"/>
      </w:pPr>
      <w:r>
        <w:t>It ran out right then, and he deflated.</w:t>
      </w:r>
      <w:r w:rsidR="0004281A">
        <w:t xml:space="preserve"> </w:t>
      </w:r>
      <w:r>
        <w:t>The numbness he</w:t>
      </w:r>
      <w:r w:rsidR="00766B15">
        <w:t>’</w:t>
      </w:r>
      <w:r>
        <w:t xml:space="preserve">d been shoving down this entire </w:t>
      </w:r>
      <w:r>
        <w:lastRenderedPageBreak/>
        <w:t>battle flooded into him.</w:t>
      </w:r>
      <w:r w:rsidR="0004281A">
        <w:t xml:space="preserve"> </w:t>
      </w:r>
      <w:r>
        <w:t>The exhaustion.</w:t>
      </w:r>
    </w:p>
    <w:p w14:paraId="7157490F" w14:textId="449878F9" w:rsidR="00D10B5B" w:rsidRDefault="0059432C" w:rsidP="00684D30">
      <w:pPr>
        <w:pStyle w:val="Body-TextTx"/>
      </w:pPr>
      <w:r>
        <w:t>Beyond Moash, the distant fire crackled and snapped.</w:t>
      </w:r>
      <w:r w:rsidR="0004281A">
        <w:t xml:space="preserve"> </w:t>
      </w:r>
      <w:r>
        <w:t>Far off, a loud crashing crunch echoed through the tunnel; the kitchen ceiling finally collapsing.</w:t>
      </w:r>
      <w:r w:rsidR="0004281A">
        <w:t xml:space="preserve"> </w:t>
      </w:r>
      <w:r>
        <w:t>Bits of burning wood tumbled down the tunnel, the embers fading to darkness.</w:t>
      </w:r>
    </w:p>
    <w:p w14:paraId="3C9ABCDC" w14:textId="6BE797A7" w:rsidR="00D10B5B" w:rsidRDefault="00766B15" w:rsidP="00684D30">
      <w:pPr>
        <w:pStyle w:val="Body-TextTx"/>
      </w:pPr>
      <w:r>
        <w:t>“</w:t>
      </w:r>
      <w:r w:rsidR="0059432C">
        <w:t>Do you remember the chasm, Kal?</w:t>
      </w:r>
      <w:r>
        <w:t>”</w:t>
      </w:r>
      <w:r w:rsidR="0059432C">
        <w:t xml:space="preserve"> Moash whispered.</w:t>
      </w:r>
      <w:r w:rsidR="0004281A">
        <w:t xml:space="preserve"> </w:t>
      </w:r>
      <w:r>
        <w:t>“</w:t>
      </w:r>
      <w:r w:rsidR="0059432C">
        <w:t>In the rain that night?</w:t>
      </w:r>
      <w:r w:rsidR="0004281A">
        <w:t xml:space="preserve"> </w:t>
      </w:r>
      <w:r w:rsidR="0059432C">
        <w:t>Standing there, looking down into the darkness, and knowing it was your sole release?</w:t>
      </w:r>
      <w:r w:rsidR="0004281A">
        <w:t xml:space="preserve"> </w:t>
      </w:r>
      <w:r w:rsidR="0059432C">
        <w:t>You knew it then.</w:t>
      </w:r>
      <w:r w:rsidR="0004281A">
        <w:t xml:space="preserve"> </w:t>
      </w:r>
      <w:r w:rsidR="0059432C">
        <w:t>You try to pretend you</w:t>
      </w:r>
      <w:r>
        <w:t>’</w:t>
      </w:r>
      <w:r w:rsidR="0059432C">
        <w:t>ve forgotten.</w:t>
      </w:r>
      <w:r w:rsidR="0004281A">
        <w:t xml:space="preserve"> </w:t>
      </w:r>
      <w:r w:rsidR="0059432C">
        <w:t xml:space="preserve">But you </w:t>
      </w:r>
      <w:r w:rsidR="0059432C" w:rsidRPr="00CC5738">
        <w:rPr>
          <w:rStyle w:val="itali"/>
        </w:rPr>
        <w:t>know</w:t>
      </w:r>
      <w:r w:rsidR="0059432C" w:rsidRPr="00916B40">
        <w:rPr>
          <w:rStyle w:val="itali"/>
        </w:rPr>
        <w:t>.</w:t>
      </w:r>
      <w:r w:rsidR="0004281A">
        <w:t xml:space="preserve"> </w:t>
      </w:r>
      <w:r w:rsidR="0059432C">
        <w:t>As sure as the storms will come.</w:t>
      </w:r>
      <w:r w:rsidR="0004281A">
        <w:t xml:space="preserve"> </w:t>
      </w:r>
      <w:r w:rsidR="0059432C">
        <w:t>As sure as every lighteyes will lie.</w:t>
      </w:r>
      <w:r w:rsidR="0004281A">
        <w:t xml:space="preserve"> </w:t>
      </w:r>
      <w:r w:rsidR="0059432C">
        <w:t>There is only one answer.</w:t>
      </w:r>
      <w:r w:rsidR="0004281A">
        <w:t xml:space="preserve"> </w:t>
      </w:r>
      <w:r w:rsidR="0059432C">
        <w:t>One path.</w:t>
      </w:r>
      <w:r w:rsidR="0004281A">
        <w:t xml:space="preserve"> </w:t>
      </w:r>
      <w:r w:rsidR="0059432C">
        <w:t>One result.</w:t>
      </w:r>
      <w:r>
        <w:t>”</w:t>
      </w:r>
    </w:p>
    <w:p w14:paraId="174C19DE" w14:textId="0872B599" w:rsidR="00D10B5B" w:rsidRDefault="00766B15" w:rsidP="00684D30">
      <w:pPr>
        <w:pStyle w:val="Body-TextTx"/>
      </w:pPr>
      <w:r>
        <w:t>“</w:t>
      </w:r>
      <w:r w:rsidR="0059432C">
        <w:t>No</w:t>
      </w:r>
      <w:r>
        <w:t> . . .”</w:t>
      </w:r>
      <w:r w:rsidR="0059432C">
        <w:t xml:space="preserve"> Kaladin whispered.</w:t>
      </w:r>
    </w:p>
    <w:p w14:paraId="5D891A3C" w14:textId="7B5B8012" w:rsidR="00D10B5B" w:rsidRDefault="00766B15" w:rsidP="00684D30">
      <w:pPr>
        <w:pStyle w:val="Body-TextTx"/>
      </w:pPr>
      <w:r>
        <w:t>“</w:t>
      </w:r>
      <w:r w:rsidR="0059432C">
        <w:t>I</w:t>
      </w:r>
      <w:r>
        <w:t>’</w:t>
      </w:r>
      <w:r w:rsidR="0059432C">
        <w:t>ve found the better way,</w:t>
      </w:r>
      <w:r>
        <w:t>”</w:t>
      </w:r>
      <w:r w:rsidR="0059432C">
        <w:t xml:space="preserve"> Moash said.</w:t>
      </w:r>
      <w:r w:rsidR="0004281A">
        <w:t xml:space="preserve"> </w:t>
      </w:r>
      <w:r>
        <w:t>“</w:t>
      </w:r>
      <w:r w:rsidR="0059432C">
        <w:t>I feel no guilt.</w:t>
      </w:r>
      <w:r w:rsidR="0004281A">
        <w:t xml:space="preserve"> </w:t>
      </w:r>
      <w:r w:rsidR="0059432C">
        <w:t>I</w:t>
      </w:r>
      <w:r>
        <w:t>’</w:t>
      </w:r>
      <w:r w:rsidR="0059432C">
        <w:t>ve given it away, and in so doing bec</w:t>
      </w:r>
      <w:r w:rsidR="002362EC">
        <w:t>a</w:t>
      </w:r>
      <w:r w:rsidR="0059432C">
        <w:t>me the person I could always have become</w:t>
      </w:r>
      <w:r w:rsidR="00483B1D">
        <w:t>—</w:t>
      </w:r>
      <w:r w:rsidR="0059432C">
        <w:t>if I hadn</w:t>
      </w:r>
      <w:r>
        <w:t>’</w:t>
      </w:r>
      <w:r w:rsidR="0059432C">
        <w:t>t been restrained.</w:t>
      </w:r>
      <w:r>
        <w:t>”</w:t>
      </w:r>
    </w:p>
    <w:p w14:paraId="6FC05FAA" w14:textId="2902DE6A" w:rsidR="00D10B5B" w:rsidRDefault="00766B15" w:rsidP="00684D30">
      <w:pPr>
        <w:pStyle w:val="Body-TextTx"/>
      </w:pPr>
      <w:r>
        <w:t>“</w:t>
      </w:r>
      <w:r w:rsidR="0059432C">
        <w:t>You</w:t>
      </w:r>
      <w:r>
        <w:t>’</w:t>
      </w:r>
      <w:r w:rsidR="0059432C">
        <w:t>ve become a monster.</w:t>
      </w:r>
      <w:r>
        <w:t>”</w:t>
      </w:r>
    </w:p>
    <w:p w14:paraId="4222DDDD" w14:textId="2A37404D" w:rsidR="00D10B5B" w:rsidRDefault="00766B15" w:rsidP="00684D30">
      <w:pPr>
        <w:pStyle w:val="Body-TextTx"/>
      </w:pPr>
      <w:r>
        <w:t>“</w:t>
      </w:r>
      <w:r w:rsidR="0059432C">
        <w:t>I can take away the pain, Kal.</w:t>
      </w:r>
      <w:r w:rsidR="0004281A">
        <w:t xml:space="preserve"> </w:t>
      </w:r>
      <w:r w:rsidR="0059432C">
        <w:t>Isn</w:t>
      </w:r>
      <w:r>
        <w:t>’</w:t>
      </w:r>
      <w:r w:rsidR="0059432C">
        <w:t>t that what you want?</w:t>
      </w:r>
      <w:r w:rsidR="0004281A">
        <w:t xml:space="preserve"> </w:t>
      </w:r>
      <w:r w:rsidR="0059432C">
        <w:t>An end to your suffering?</w:t>
      </w:r>
      <w:r>
        <w:t>”</w:t>
      </w:r>
    </w:p>
    <w:p w14:paraId="4EA650B5" w14:textId="3C0E7147" w:rsidR="00D10B5B" w:rsidRDefault="0059432C" w:rsidP="00684D30">
      <w:pPr>
        <w:pStyle w:val="Body-TextTx"/>
      </w:pPr>
      <w:r>
        <w:t>Kaladin felt like he was in a trance.</w:t>
      </w:r>
      <w:r w:rsidR="0004281A">
        <w:t xml:space="preserve"> </w:t>
      </w:r>
      <w:r>
        <w:t>Frozen, as he</w:t>
      </w:r>
      <w:r w:rsidR="00766B15">
        <w:t>’</w:t>
      </w:r>
      <w:r>
        <w:t>d been when he watched</w:t>
      </w:r>
      <w:r w:rsidR="00766B15">
        <w:t> . . .</w:t>
      </w:r>
      <w:r w:rsidR="00483B1D">
        <w:t xml:space="preserve"> </w:t>
      </w:r>
      <w:r>
        <w:t>watched Elhokar die.</w:t>
      </w:r>
      <w:r w:rsidR="0004281A">
        <w:t xml:space="preserve"> </w:t>
      </w:r>
      <w:r>
        <w:t>A disconnect that had festered inside him ever since.</w:t>
      </w:r>
    </w:p>
    <w:p w14:paraId="5D731F65" w14:textId="207350D4" w:rsidR="00D10B5B" w:rsidRDefault="0059432C" w:rsidP="00684D30">
      <w:pPr>
        <w:pStyle w:val="Body-TextTx"/>
      </w:pPr>
      <w:r>
        <w:t xml:space="preserve">No, it had been growing for </w:t>
      </w:r>
      <w:r w:rsidRPr="00CC5738">
        <w:rPr>
          <w:rStyle w:val="itali"/>
        </w:rPr>
        <w:t>longer</w:t>
      </w:r>
      <w:r w:rsidRPr="00916B40">
        <w:rPr>
          <w:rStyle w:val="itali"/>
        </w:rPr>
        <w:t>.</w:t>
      </w:r>
      <w:r w:rsidR="0004281A">
        <w:t xml:space="preserve"> </w:t>
      </w:r>
      <w:r>
        <w:t>A seed that made him incapable of fighting, of deciding</w:t>
      </w:r>
      <w:r w:rsidR="00483B1D">
        <w:t>—</w:t>
      </w:r>
      <w:r>
        <w:t>paralyzing him while his friends died.</w:t>
      </w:r>
    </w:p>
    <w:p w14:paraId="24885842" w14:textId="0D390EF6" w:rsidR="00D10B5B" w:rsidRDefault="0059432C" w:rsidP="00684D30">
      <w:pPr>
        <w:pStyle w:val="Body-TextTx"/>
      </w:pPr>
      <w:r>
        <w:t xml:space="preserve">His </w:t>
      </w:r>
      <w:r w:rsidR="00F74D62">
        <w:t>s</w:t>
      </w:r>
      <w:r>
        <w:t>pear slipped from his fingers.</w:t>
      </w:r>
      <w:r w:rsidR="0004281A">
        <w:t xml:space="preserve"> </w:t>
      </w:r>
      <w:r>
        <w:t>Syl was talking, but</w:t>
      </w:r>
      <w:r w:rsidR="00766B15">
        <w:t> . . .</w:t>
      </w:r>
      <w:r w:rsidR="00483B1D">
        <w:t xml:space="preserve"> </w:t>
      </w:r>
      <w:r>
        <w:t>but he couldn</w:t>
      </w:r>
      <w:r w:rsidR="00766B15">
        <w:t>’</w:t>
      </w:r>
      <w:r>
        <w:t>t hear her.</w:t>
      </w:r>
      <w:r w:rsidR="0004281A">
        <w:t xml:space="preserve"> </w:t>
      </w:r>
      <w:r>
        <w:t>Her voice was a distant breeze</w:t>
      </w:r>
      <w:r w:rsidR="00766B15">
        <w:t>. . . .</w:t>
      </w:r>
    </w:p>
    <w:p w14:paraId="1DAEAB67" w14:textId="5795F9C3" w:rsidR="00D10B5B" w:rsidRDefault="00766B15" w:rsidP="00684D30">
      <w:pPr>
        <w:pStyle w:val="Body-TextTx"/>
      </w:pPr>
      <w:r>
        <w:t>“</w:t>
      </w:r>
      <w:r w:rsidR="0059432C">
        <w:t>There</w:t>
      </w:r>
      <w:r>
        <w:t>’</w:t>
      </w:r>
      <w:r w:rsidR="0059432C">
        <w:t>s a simple path to freedom,</w:t>
      </w:r>
      <w:r>
        <w:t>”</w:t>
      </w:r>
      <w:r w:rsidR="0059432C">
        <w:t xml:space="preserve"> Moash said, reaching out and putting his hand on Kaladin</w:t>
      </w:r>
      <w:r>
        <w:t>’</w:t>
      </w:r>
      <w:r w:rsidR="0059432C">
        <w:t>s shoulder.</w:t>
      </w:r>
      <w:r w:rsidR="0004281A">
        <w:t xml:space="preserve"> </w:t>
      </w:r>
      <w:r w:rsidR="0059432C">
        <w:t>A comforting, familiar gesture.</w:t>
      </w:r>
      <w:r w:rsidR="0004281A">
        <w:t xml:space="preserve"> </w:t>
      </w:r>
      <w:r>
        <w:t>“</w:t>
      </w:r>
      <w:r w:rsidR="0059432C">
        <w:t>You are my dearest friend, Kal.</w:t>
      </w:r>
      <w:r w:rsidR="0004281A">
        <w:t xml:space="preserve"> </w:t>
      </w:r>
      <w:r w:rsidR="0059432C">
        <w:t>I want you to stop hurting.</w:t>
      </w:r>
      <w:r w:rsidR="0004281A">
        <w:t xml:space="preserve"> </w:t>
      </w:r>
      <w:r w:rsidR="0059432C">
        <w:t>I want you to be free.</w:t>
      </w:r>
      <w:r>
        <w:t>”</w:t>
      </w:r>
    </w:p>
    <w:p w14:paraId="50F25693" w14:textId="10C1C141" w:rsidR="00D10B5B" w:rsidRDefault="00766B15" w:rsidP="00684D30">
      <w:pPr>
        <w:pStyle w:val="Body-TextTx"/>
      </w:pPr>
      <w:r>
        <w:t>“</w:t>
      </w:r>
      <w:r w:rsidR="0059432C">
        <w:t>No</w:t>
      </w:r>
      <w:r>
        <w:t> . . .”</w:t>
      </w:r>
    </w:p>
    <w:p w14:paraId="7BF01C2A" w14:textId="5A2C02BC" w:rsidR="00D10B5B" w:rsidRDefault="00766B15" w:rsidP="00684D30">
      <w:pPr>
        <w:pStyle w:val="Body-TextTx"/>
      </w:pPr>
      <w:r>
        <w:lastRenderedPageBreak/>
        <w:t>“</w:t>
      </w:r>
      <w:r w:rsidR="0059432C">
        <w:t>The answer is to stop existing, Kal.</w:t>
      </w:r>
      <w:r w:rsidR="0004281A">
        <w:t xml:space="preserve"> </w:t>
      </w:r>
      <w:r w:rsidR="0059432C">
        <w:t>You</w:t>
      </w:r>
      <w:r>
        <w:t>’</w:t>
      </w:r>
      <w:r w:rsidR="0059432C">
        <w:t>ve always known it, haven</w:t>
      </w:r>
      <w:r>
        <w:t>’</w:t>
      </w:r>
      <w:r w:rsidR="0059432C">
        <w:t>t you?</w:t>
      </w:r>
      <w:r>
        <w:t>”</w:t>
      </w:r>
    </w:p>
    <w:p w14:paraId="4575847F" w14:textId="1DF5FF33" w:rsidR="00D10B5B" w:rsidRDefault="0059432C" w:rsidP="00684D30">
      <w:pPr>
        <w:pStyle w:val="Body-TextTx"/>
      </w:pPr>
      <w:r>
        <w:t>Kaladin blinked away tears, and the deepest part of him</w:t>
      </w:r>
      <w:r w:rsidR="00483B1D">
        <w:t>—</w:t>
      </w:r>
      <w:r>
        <w:t>the little boy who hated the rain and the darkness</w:t>
      </w:r>
      <w:r w:rsidR="00483B1D">
        <w:t>—</w:t>
      </w:r>
      <w:r>
        <w:t>withdrew into his soul and curled up.</w:t>
      </w:r>
      <w:r w:rsidR="0004281A">
        <w:t xml:space="preserve"> </w:t>
      </w:r>
      <w:r>
        <w:t>Because</w:t>
      </w:r>
      <w:r w:rsidR="00766B15">
        <w:t> . . .</w:t>
      </w:r>
      <w:r w:rsidR="00483B1D">
        <w:t xml:space="preserve"> </w:t>
      </w:r>
      <w:r>
        <w:t>he did want to stop hurting.</w:t>
      </w:r>
    </w:p>
    <w:p w14:paraId="4868E51C" w14:textId="77777777" w:rsidR="00D10B5B" w:rsidRDefault="0059432C" w:rsidP="00684D30">
      <w:pPr>
        <w:pStyle w:val="Body-TextTx"/>
      </w:pPr>
      <w:r>
        <w:t xml:space="preserve">He wanted it </w:t>
      </w:r>
      <w:r w:rsidRPr="00CC5738">
        <w:rPr>
          <w:rStyle w:val="itali"/>
        </w:rPr>
        <w:t>so badly</w:t>
      </w:r>
      <w:r w:rsidRPr="00916B40">
        <w:rPr>
          <w:rStyle w:val="itali"/>
        </w:rPr>
        <w:t>.</w:t>
      </w:r>
    </w:p>
    <w:p w14:paraId="7B2A4F5D" w14:textId="5C657C87" w:rsidR="00D10B5B" w:rsidRDefault="00766B15" w:rsidP="00684D30">
      <w:pPr>
        <w:pStyle w:val="Body-TextTx"/>
      </w:pPr>
      <w:r>
        <w:t>“</w:t>
      </w:r>
      <w:r w:rsidR="0059432C">
        <w:t>I need one thing from you,</w:t>
      </w:r>
      <w:r>
        <w:t>”</w:t>
      </w:r>
      <w:r w:rsidR="0059432C">
        <w:t xml:space="preserve"> Moash said.</w:t>
      </w:r>
      <w:r w:rsidR="0004281A">
        <w:t xml:space="preserve"> </w:t>
      </w:r>
      <w:r>
        <w:t>“</w:t>
      </w:r>
      <w:r w:rsidR="0059432C">
        <w:t xml:space="preserve">I </w:t>
      </w:r>
      <w:r w:rsidR="0059432C" w:rsidRPr="00CC5738">
        <w:rPr>
          <w:rStyle w:val="itali"/>
        </w:rPr>
        <w:t>need</w:t>
      </w:r>
      <w:r w:rsidR="0059432C">
        <w:t xml:space="preserve"> you to admit that I</w:t>
      </w:r>
      <w:r>
        <w:t>’</w:t>
      </w:r>
      <w:r w:rsidR="0059432C">
        <w:t>m right.</w:t>
      </w:r>
      <w:r w:rsidR="0004281A">
        <w:t xml:space="preserve"> </w:t>
      </w:r>
      <w:r w:rsidR="0059432C">
        <w:t xml:space="preserve">I need you to </w:t>
      </w:r>
      <w:r w:rsidR="0059432C" w:rsidRPr="00CC5738">
        <w:rPr>
          <w:rStyle w:val="itali"/>
        </w:rPr>
        <w:t>see</w:t>
      </w:r>
      <w:r w:rsidR="0059432C" w:rsidRPr="00916B40">
        <w:rPr>
          <w:rStyle w:val="itali"/>
        </w:rPr>
        <w:t>.</w:t>
      </w:r>
      <w:r w:rsidR="0004281A">
        <w:t xml:space="preserve"> </w:t>
      </w:r>
      <w:r w:rsidR="0059432C">
        <w:t xml:space="preserve">As they keep dying, </w:t>
      </w:r>
      <w:r w:rsidR="0059432C" w:rsidRPr="00CC5738">
        <w:rPr>
          <w:rStyle w:val="itali"/>
        </w:rPr>
        <w:t>remember</w:t>
      </w:r>
      <w:r w:rsidR="0059432C" w:rsidRPr="00916B40">
        <w:rPr>
          <w:rStyle w:val="itali"/>
        </w:rPr>
        <w:t>.</w:t>
      </w:r>
      <w:r w:rsidR="0004281A">
        <w:t xml:space="preserve"> </w:t>
      </w:r>
      <w:r w:rsidR="0059432C">
        <w:t xml:space="preserve">As you fail them, and the pain consumes you, remember </w:t>
      </w:r>
      <w:r w:rsidR="0059432C" w:rsidRPr="00CC5738">
        <w:rPr>
          <w:rStyle w:val="itali"/>
        </w:rPr>
        <w:t>there is a way out</w:t>
      </w:r>
      <w:r w:rsidR="0059432C" w:rsidRPr="00916B40">
        <w:rPr>
          <w:rStyle w:val="itali"/>
        </w:rPr>
        <w:t>.</w:t>
      </w:r>
      <w:r w:rsidR="0004281A">
        <w:t xml:space="preserve"> </w:t>
      </w:r>
      <w:r w:rsidR="0059432C">
        <w:t>Step back up to that cliff and jump into the darkness.</w:t>
      </w:r>
      <w:r>
        <w:t>”</w:t>
      </w:r>
    </w:p>
    <w:p w14:paraId="2133AE14" w14:textId="5BBDDD77" w:rsidR="00D10B5B" w:rsidRDefault="0059432C" w:rsidP="00684D30">
      <w:pPr>
        <w:pStyle w:val="Body-TextTx"/>
      </w:pPr>
      <w:r>
        <w:t>Syl was screaming, but it was only wind.</w:t>
      </w:r>
      <w:r w:rsidR="0004281A">
        <w:t xml:space="preserve"> </w:t>
      </w:r>
      <w:r>
        <w:t>A distant wind</w:t>
      </w:r>
      <w:r w:rsidR="00766B15">
        <w:t> . . .</w:t>
      </w:r>
    </w:p>
    <w:p w14:paraId="56AA0284" w14:textId="5AE3F597" w:rsidR="00D10B5B" w:rsidRDefault="00766B15" w:rsidP="00684D30">
      <w:pPr>
        <w:pStyle w:val="Body-TextTx"/>
      </w:pPr>
      <w:r>
        <w:t>“</w:t>
      </w:r>
      <w:r w:rsidR="0059432C">
        <w:t xml:space="preserve">But I </w:t>
      </w:r>
      <w:r w:rsidR="0059432C" w:rsidRPr="00916B40">
        <w:t>won</w:t>
      </w:r>
      <w:r>
        <w:t>’</w:t>
      </w:r>
      <w:r w:rsidR="0059432C" w:rsidRPr="00916B40">
        <w:t>t</w:t>
      </w:r>
      <w:r w:rsidR="0059432C">
        <w:t xml:space="preserve"> fight </w:t>
      </w:r>
      <w:r w:rsidR="0059432C" w:rsidRPr="00CC5738">
        <w:rPr>
          <w:rStyle w:val="itali"/>
        </w:rPr>
        <w:t>you</w:t>
      </w:r>
      <w:r w:rsidR="0059432C" w:rsidRPr="00916B40">
        <w:rPr>
          <w:rStyle w:val="itali"/>
        </w:rPr>
        <w:t>,</w:t>
      </w:r>
      <w:r w:rsidR="0059432C">
        <w:t xml:space="preserve"> Kal,</w:t>
      </w:r>
      <w:r>
        <w:t>”</w:t>
      </w:r>
      <w:r w:rsidR="0059432C">
        <w:t xml:space="preserve"> Moash whispered.</w:t>
      </w:r>
      <w:r w:rsidR="0004281A">
        <w:t xml:space="preserve"> </w:t>
      </w:r>
      <w:r>
        <w:t>“</w:t>
      </w:r>
      <w:r w:rsidR="0059432C">
        <w:t>There is no fight to be won.</w:t>
      </w:r>
      <w:r w:rsidR="0004281A">
        <w:t xml:space="preserve"> </w:t>
      </w:r>
      <w:r w:rsidR="0059432C">
        <w:t>We lost the moment we were born into this cursed life of suffering.</w:t>
      </w:r>
      <w:r w:rsidR="0004281A">
        <w:t xml:space="preserve"> </w:t>
      </w:r>
      <w:r w:rsidR="0059432C">
        <w:t xml:space="preserve">The sole victory left to us is to </w:t>
      </w:r>
      <w:r w:rsidR="0059432C" w:rsidRPr="00CC5738">
        <w:rPr>
          <w:rStyle w:val="itali"/>
        </w:rPr>
        <w:t>choose</w:t>
      </w:r>
      <w:r w:rsidR="0059432C">
        <w:t xml:space="preserve"> to end it.</w:t>
      </w:r>
      <w:r w:rsidR="0004281A">
        <w:t xml:space="preserve"> </w:t>
      </w:r>
      <w:r w:rsidR="0059432C">
        <w:t>I found my way.</w:t>
      </w:r>
      <w:r w:rsidR="0004281A">
        <w:t xml:space="preserve"> </w:t>
      </w:r>
      <w:r w:rsidR="0059432C">
        <w:t>There is one open to you.</w:t>
      </w:r>
      <w:r>
        <w:t>”</w:t>
      </w:r>
    </w:p>
    <w:p w14:paraId="532F6635" w14:textId="051E6242" w:rsidR="00D10B5B" w:rsidRDefault="0059432C" w:rsidP="00684D30">
      <w:pPr>
        <w:pStyle w:val="Body-TextTx"/>
      </w:pPr>
      <w:r w:rsidRPr="00CC5738">
        <w:rPr>
          <w:rStyle w:val="itali"/>
        </w:rPr>
        <w:t>Oh, Stormfather,</w:t>
      </w:r>
      <w:r>
        <w:t xml:space="preserve"> Kaladin thought.</w:t>
      </w:r>
      <w:r w:rsidR="0004281A">
        <w:t xml:space="preserve"> </w:t>
      </w:r>
      <w:r w:rsidRPr="00CC5738">
        <w:rPr>
          <w:rStyle w:val="itali"/>
        </w:rPr>
        <w:t>Oh, Almighty.</w:t>
      </w:r>
    </w:p>
    <w:p w14:paraId="5C70DA71" w14:textId="65E64F79" w:rsidR="00D10B5B" w:rsidRDefault="0059432C" w:rsidP="00684D30">
      <w:pPr>
        <w:pStyle w:val="Body-TextTx"/>
      </w:pPr>
      <w:r w:rsidRPr="00CC5738">
        <w:rPr>
          <w:rStyle w:val="itali"/>
        </w:rPr>
        <w:t>I just</w:t>
      </w:r>
      <w:r w:rsidR="00766B15">
        <w:rPr>
          <w:rStyle w:val="itali"/>
        </w:rPr>
        <w:t> . . .</w:t>
      </w:r>
      <w:r w:rsidR="00483B1D" w:rsidRPr="00CC5738">
        <w:rPr>
          <w:rStyle w:val="itali"/>
        </w:rPr>
        <w:t xml:space="preserve"> </w:t>
      </w:r>
      <w:r w:rsidRPr="00CC5738">
        <w:rPr>
          <w:rStyle w:val="itali"/>
        </w:rPr>
        <w:t>I just want to stop failing the people I love</w:t>
      </w:r>
      <w:r w:rsidR="00766B15">
        <w:rPr>
          <w:rStyle w:val="itali"/>
        </w:rPr>
        <w:t>. . . .</w:t>
      </w:r>
    </w:p>
    <w:p w14:paraId="7078FD0F" w14:textId="77777777" w:rsidR="00D10B5B" w:rsidRDefault="0059432C" w:rsidP="00684D30">
      <w:pPr>
        <w:pStyle w:val="Body-TextTx"/>
      </w:pPr>
      <w:r>
        <w:t>Light exploded into the room.</w:t>
      </w:r>
    </w:p>
    <w:p w14:paraId="6C912ABF" w14:textId="4BF65FE1" w:rsidR="00D10B5B" w:rsidRDefault="0059432C" w:rsidP="00684D30">
      <w:pPr>
        <w:pStyle w:val="Body-TextTx"/>
      </w:pPr>
      <w:r>
        <w:t>Clean and white, like the light of the brightest diamond.</w:t>
      </w:r>
      <w:r w:rsidR="0004281A">
        <w:t xml:space="preserve"> </w:t>
      </w:r>
      <w:r>
        <w:t>The light of the sun.</w:t>
      </w:r>
      <w:r w:rsidR="0004281A">
        <w:t xml:space="preserve"> </w:t>
      </w:r>
      <w:r>
        <w:t xml:space="preserve">A brilliant, concentrated </w:t>
      </w:r>
      <w:r w:rsidRPr="00CC5738">
        <w:rPr>
          <w:rStyle w:val="itali"/>
        </w:rPr>
        <w:t>purity</w:t>
      </w:r>
      <w:r w:rsidRPr="00916B40">
        <w:rPr>
          <w:rStyle w:val="itali"/>
        </w:rPr>
        <w:t>.</w:t>
      </w:r>
    </w:p>
    <w:p w14:paraId="1821DCCC" w14:textId="33BD56E4" w:rsidR="00D10B5B" w:rsidRDefault="0059432C" w:rsidP="00684D30">
      <w:pPr>
        <w:pStyle w:val="Body-TextTx"/>
      </w:pPr>
      <w:r>
        <w:t>Moash growled, spinning around, shading his eyes against the source of the light</w:t>
      </w:r>
      <w:r w:rsidR="00483B1D">
        <w:t>—</w:t>
      </w:r>
      <w:r>
        <w:t>which came from the doorway.</w:t>
      </w:r>
      <w:r w:rsidR="0004281A">
        <w:t xml:space="preserve"> </w:t>
      </w:r>
      <w:r>
        <w:t>The figure behind it wasn</w:t>
      </w:r>
      <w:r w:rsidR="00766B15">
        <w:t>’</w:t>
      </w:r>
      <w:r>
        <w:t>t visible as anything more than a shadow.</w:t>
      </w:r>
    </w:p>
    <w:p w14:paraId="662037E1" w14:textId="06A07B51" w:rsidR="00D10B5B" w:rsidRDefault="0059432C" w:rsidP="00684D30">
      <w:pPr>
        <w:pStyle w:val="Body-TextTx"/>
      </w:pPr>
      <w:r>
        <w:t>Moash shied away from the light</w:t>
      </w:r>
      <w:r w:rsidR="00483B1D">
        <w:t>—</w:t>
      </w:r>
      <w:r>
        <w:t xml:space="preserve">but a version of him, transparent and filmy, broke off and stepped </w:t>
      </w:r>
      <w:r w:rsidRPr="00CC5738">
        <w:rPr>
          <w:rStyle w:val="itali"/>
        </w:rPr>
        <w:t>toward</w:t>
      </w:r>
      <w:r>
        <w:t xml:space="preserve"> the light instead.</w:t>
      </w:r>
      <w:r w:rsidR="0004281A">
        <w:t xml:space="preserve"> </w:t>
      </w:r>
      <w:r>
        <w:t>Like an afterimage.</w:t>
      </w:r>
      <w:r w:rsidR="0004281A">
        <w:t xml:space="preserve"> </w:t>
      </w:r>
      <w:r>
        <w:t>In it, Kaladin saw the same Moash</w:t>
      </w:r>
      <w:r w:rsidR="00483B1D">
        <w:t>—</w:t>
      </w:r>
      <w:r>
        <w:t>but somehow standing taller, wearing a brilliant blue uniform.</w:t>
      </w:r>
      <w:r w:rsidR="0004281A">
        <w:t xml:space="preserve"> </w:t>
      </w:r>
      <w:r>
        <w:t xml:space="preserve">This </w:t>
      </w:r>
      <w:r w:rsidR="00C66999">
        <w:t>one</w:t>
      </w:r>
      <w:r>
        <w:t xml:space="preserve"> raised a hand, confident, and</w:t>
      </w:r>
      <w:r w:rsidR="00C66999">
        <w:t xml:space="preserve"> al</w:t>
      </w:r>
      <w:r>
        <w:t>though Kaladin couldn</w:t>
      </w:r>
      <w:r w:rsidR="00766B15">
        <w:t>’</w:t>
      </w:r>
      <w:r>
        <w:t xml:space="preserve">t see them, he knew people gathered behind </w:t>
      </w:r>
      <w:r w:rsidR="00C66999">
        <w:t>this Moash</w:t>
      </w:r>
      <w:r>
        <w:t>.</w:t>
      </w:r>
      <w:r w:rsidR="0004281A">
        <w:t xml:space="preserve"> </w:t>
      </w:r>
      <w:r>
        <w:t>Protected.</w:t>
      </w:r>
      <w:r w:rsidR="0004281A">
        <w:t xml:space="preserve"> </w:t>
      </w:r>
      <w:r>
        <w:t>Safe.</w:t>
      </w:r>
    </w:p>
    <w:p w14:paraId="7D0C8E4C" w14:textId="3040249E" w:rsidR="00D10B5B" w:rsidRDefault="0059432C" w:rsidP="00684D30">
      <w:pPr>
        <w:pStyle w:val="Body-TextTx"/>
      </w:pPr>
      <w:r>
        <w:lastRenderedPageBreak/>
        <w:t xml:space="preserve">The image </w:t>
      </w:r>
      <w:r w:rsidR="00EE110F">
        <w:t xml:space="preserve">of </w:t>
      </w:r>
      <w:r>
        <w:t>Moash burst alight as a Shardspear formed in his hands.</w:t>
      </w:r>
    </w:p>
    <w:p w14:paraId="65BBF876" w14:textId="2EB799F2" w:rsidR="00D10B5B" w:rsidRDefault="00766B15" w:rsidP="00684D30">
      <w:pPr>
        <w:pStyle w:val="Body-TextTx"/>
      </w:pPr>
      <w:r>
        <w:t>“</w:t>
      </w:r>
      <w:r w:rsidR="0059432C" w:rsidRPr="00CC5738">
        <w:rPr>
          <w:rStyle w:val="itali"/>
        </w:rPr>
        <w:t>No!</w:t>
      </w:r>
      <w:r>
        <w:t>”</w:t>
      </w:r>
      <w:r w:rsidR="0059432C">
        <w:t xml:space="preserve"> the real Moash screamed.</w:t>
      </w:r>
      <w:r w:rsidR="0004281A">
        <w:t xml:space="preserve"> </w:t>
      </w:r>
      <w:r>
        <w:t>“</w:t>
      </w:r>
      <w:r w:rsidR="0059432C">
        <w:t>No!</w:t>
      </w:r>
      <w:r w:rsidR="0004281A">
        <w:t xml:space="preserve"> </w:t>
      </w:r>
      <w:r w:rsidR="0059432C">
        <w:t>Take it!</w:t>
      </w:r>
      <w:r w:rsidR="0004281A">
        <w:t xml:space="preserve"> </w:t>
      </w:r>
      <w:r w:rsidR="0059432C">
        <w:t>Take my pain!</w:t>
      </w:r>
      <w:r>
        <w:t>”</w:t>
      </w:r>
      <w:r w:rsidR="0004281A">
        <w:t xml:space="preserve"> </w:t>
      </w:r>
      <w:r w:rsidR="0059432C">
        <w:t>He stumbled away to the side of the room, furious, a Shardblade</w:t>
      </w:r>
      <w:r w:rsidR="00483B1D">
        <w:t>—</w:t>
      </w:r>
      <w:r w:rsidR="0059432C">
        <w:t>the Blade of the Assassin in White</w:t>
      </w:r>
      <w:r w:rsidR="00483B1D">
        <w:t>—</w:t>
      </w:r>
      <w:r w:rsidR="0059432C">
        <w:t>forming in his hands.</w:t>
      </w:r>
      <w:r w:rsidR="0004281A">
        <w:t xml:space="preserve"> </w:t>
      </w:r>
      <w:r w:rsidR="0059432C">
        <w:t>He swung at the empty air.</w:t>
      </w:r>
      <w:r w:rsidR="0004281A">
        <w:t xml:space="preserve"> </w:t>
      </w:r>
      <w:r w:rsidR="0059432C">
        <w:t>Finally he lowered his head</w:t>
      </w:r>
      <w:r w:rsidR="00483B1D">
        <w:t>—</w:t>
      </w:r>
      <w:r w:rsidR="0059432C">
        <w:t>shadowing his face with his elbow</w:t>
      </w:r>
      <w:r w:rsidR="00483B1D">
        <w:t>—</w:t>
      </w:r>
      <w:r w:rsidR="0059432C">
        <w:t>and shov</w:t>
      </w:r>
      <w:r w:rsidR="009F75E7">
        <w:t>ed</w:t>
      </w:r>
      <w:r w:rsidR="0059432C">
        <w:t xml:space="preserve"> past the figure in the light and ru</w:t>
      </w:r>
      <w:r w:rsidR="009F75E7">
        <w:t>shed</w:t>
      </w:r>
      <w:r w:rsidR="0059432C">
        <w:t xml:space="preserve"> back up the tunnel.</w:t>
      </w:r>
    </w:p>
    <w:p w14:paraId="7737B4A2" w14:textId="39C9C741" w:rsidR="00D10B5B" w:rsidRDefault="0059432C" w:rsidP="00684D30">
      <w:pPr>
        <w:pStyle w:val="Body-TextTx"/>
      </w:pPr>
      <w:r>
        <w:t>Kaladin knelt, bathed in that warm light.</w:t>
      </w:r>
      <w:r w:rsidR="0004281A">
        <w:t xml:space="preserve"> </w:t>
      </w:r>
      <w:r>
        <w:t>Yes, warmth.</w:t>
      </w:r>
      <w:r w:rsidR="0004281A">
        <w:t xml:space="preserve"> </w:t>
      </w:r>
      <w:r>
        <w:t xml:space="preserve">Kaladin felt </w:t>
      </w:r>
      <w:r w:rsidRPr="00CC5738">
        <w:rPr>
          <w:rStyle w:val="itali"/>
        </w:rPr>
        <w:t>warm</w:t>
      </w:r>
      <w:r w:rsidRPr="00916B40">
        <w:rPr>
          <w:rStyle w:val="itali"/>
        </w:rPr>
        <w:t>.</w:t>
      </w:r>
      <w:r w:rsidR="0004281A">
        <w:t xml:space="preserve"> </w:t>
      </w:r>
      <w:r>
        <w:t>Surely</w:t>
      </w:r>
      <w:r w:rsidR="00766B15">
        <w:t> . . .</w:t>
      </w:r>
      <w:r w:rsidR="00483B1D">
        <w:t xml:space="preserve"> </w:t>
      </w:r>
      <w:r>
        <w:t>if there truly was a deity</w:t>
      </w:r>
      <w:r w:rsidR="00766B15">
        <w:t> . . .</w:t>
      </w:r>
      <w:r w:rsidR="00483B1D">
        <w:t xml:space="preserve"> </w:t>
      </w:r>
      <w:r>
        <w:t>it watched him from within that light</w:t>
      </w:r>
      <w:r w:rsidR="009F0A81">
        <w:t>.</w:t>
      </w:r>
    </w:p>
    <w:p w14:paraId="2F19AF07" w14:textId="77777777" w:rsidR="00D10B5B" w:rsidRDefault="0059432C" w:rsidP="00684D30">
      <w:pPr>
        <w:pStyle w:val="Body-TextTx"/>
      </w:pPr>
      <w:r>
        <w:t>The light faded, and a spindly young man with black and blond hair rushed forward to grab Kaladin.</w:t>
      </w:r>
    </w:p>
    <w:p w14:paraId="075C62E8" w14:textId="561FD775" w:rsidR="00D10B5B" w:rsidRDefault="00766B15" w:rsidP="00684D30">
      <w:pPr>
        <w:pStyle w:val="Body-TextTx"/>
      </w:pPr>
      <w:r>
        <w:t>“</w:t>
      </w:r>
      <w:r w:rsidR="0059432C">
        <w:t>Sir!</w:t>
      </w:r>
      <w:r>
        <w:t>”</w:t>
      </w:r>
      <w:r w:rsidR="0059432C">
        <w:t xml:space="preserve"> Renarin asked.</w:t>
      </w:r>
      <w:r w:rsidR="0004281A">
        <w:t xml:space="preserve"> </w:t>
      </w:r>
      <w:r>
        <w:t>“</w:t>
      </w:r>
      <w:r w:rsidR="0059432C">
        <w:t>Kaladin, sir?</w:t>
      </w:r>
      <w:r w:rsidR="0004281A">
        <w:t xml:space="preserve"> </w:t>
      </w:r>
      <w:r w:rsidR="0059432C">
        <w:t>Are you all right?</w:t>
      </w:r>
      <w:r w:rsidR="0004281A">
        <w:t xml:space="preserve"> </w:t>
      </w:r>
      <w:r w:rsidR="0059432C">
        <w:t>Are you out of Stormlight?</w:t>
      </w:r>
      <w:r>
        <w:t>”</w:t>
      </w:r>
    </w:p>
    <w:p w14:paraId="7E4B1D11" w14:textId="15B90019" w:rsidR="00D10B5B" w:rsidRDefault="00766B15" w:rsidP="00684D30">
      <w:pPr>
        <w:pStyle w:val="Body-TextTx"/>
      </w:pPr>
      <w:r>
        <w:t>“</w:t>
      </w:r>
      <w:r w:rsidR="0059432C">
        <w:t>I</w:t>
      </w:r>
      <w:r>
        <w:t> . . .”</w:t>
      </w:r>
      <w:r w:rsidR="0059432C">
        <w:t xml:space="preserve"> Kaladin shook his head.</w:t>
      </w:r>
      <w:r w:rsidR="0004281A">
        <w:t xml:space="preserve"> </w:t>
      </w:r>
      <w:r>
        <w:t>“</w:t>
      </w:r>
      <w:r w:rsidR="0059432C">
        <w:t>What</w:t>
      </w:r>
      <w:r>
        <w:t> . . .”</w:t>
      </w:r>
    </w:p>
    <w:p w14:paraId="22A71D9F" w14:textId="525EC8BA" w:rsidR="00D10B5B" w:rsidRDefault="00766B15" w:rsidP="00684D30">
      <w:pPr>
        <w:pStyle w:val="Body-TextTx"/>
      </w:pPr>
      <w:r>
        <w:t>“</w:t>
      </w:r>
      <w:r w:rsidR="0059432C">
        <w:t>Come on,</w:t>
      </w:r>
      <w:r>
        <w:t>”</w:t>
      </w:r>
      <w:r w:rsidR="0059432C">
        <w:t xml:space="preserve"> Renarin said, getting under his arm to help lift him.</w:t>
      </w:r>
      <w:r w:rsidR="0004281A">
        <w:t xml:space="preserve"> </w:t>
      </w:r>
      <w:r>
        <w:t>“</w:t>
      </w:r>
      <w:r w:rsidR="0059432C">
        <w:t>The Fused have retreated.</w:t>
      </w:r>
      <w:r w:rsidR="0004281A">
        <w:t xml:space="preserve"> </w:t>
      </w:r>
      <w:r w:rsidR="0059432C">
        <w:t>The ship is ready to leave!</w:t>
      </w:r>
      <w:r>
        <w:t>”</w:t>
      </w:r>
    </w:p>
    <w:p w14:paraId="00282DC3" w14:textId="77777777" w:rsidR="00483B1D" w:rsidRDefault="0059432C" w:rsidP="00684D30">
      <w:pPr>
        <w:pStyle w:val="Body-TextTx"/>
      </w:pPr>
      <w:r>
        <w:t>Kaladin nodded, numb, and let Renarin help him stand.</w:t>
      </w:r>
    </w:p>
    <w:p w14:paraId="207052E1" w14:textId="77777777" w:rsidR="00AD4902" w:rsidRPr="00AD4902" w:rsidRDefault="00684D30" w:rsidP="00AD4902">
      <w:pPr>
        <w:pStyle w:val="Section-ChapterSCP"/>
      </w:pPr>
      <w:r>
        <w:lastRenderedPageBreak/>
        <w:t xml:space="preserve">Chapter </w:t>
      </w:r>
      <w:r w:rsidR="004633BE">
        <w:t>9</w:t>
      </w:r>
    </w:p>
    <w:p w14:paraId="10284EB2" w14:textId="3922AF1C" w:rsidR="00D10B5B" w:rsidRDefault="00766B15" w:rsidP="000660DD">
      <w:pPr>
        <w:pStyle w:val="TitleTtl"/>
      </w:pPr>
      <w:r>
        <w:t>9: Contradictions</w:t>
      </w:r>
    </w:p>
    <w:p w14:paraId="755FB311" w14:textId="42C2A984" w:rsidR="00D10B5B" w:rsidRPr="00A40C8C" w:rsidRDefault="0059432C" w:rsidP="00C64968">
      <w:pPr>
        <w:pStyle w:val="Epigraph-Non-VerseEpi"/>
      </w:pPr>
      <w:r w:rsidRPr="00A40C8C">
        <w:t>A pewter cage will cause the spren of your fabrial to express its attribute in force</w:t>
      </w:r>
      <w:r w:rsidR="00483B1D" w:rsidRPr="00A40C8C">
        <w:t>—</w:t>
      </w:r>
      <w:r w:rsidRPr="00A40C8C">
        <w:t>a flamespren, for example, will create heat.</w:t>
      </w:r>
      <w:r w:rsidR="0004281A">
        <w:t xml:space="preserve"> </w:t>
      </w:r>
      <w:r w:rsidRPr="00A40C8C">
        <w:t>We call these augmenters.</w:t>
      </w:r>
      <w:r w:rsidR="0004281A">
        <w:t xml:space="preserve"> </w:t>
      </w:r>
      <w:r w:rsidRPr="00A40C8C">
        <w:t>They tend to use Stormlight more quickly than other fabrials.</w:t>
      </w:r>
    </w:p>
    <w:p w14:paraId="7DE6F15D" w14:textId="188D03A5" w:rsidR="00C1462B" w:rsidRDefault="00483B1D" w:rsidP="00C64968">
      <w:pPr>
        <w:pStyle w:val="Epigraph-SourceEpisrc"/>
      </w:pPr>
      <w:r>
        <w:t>—</w:t>
      </w:r>
      <w:r w:rsidR="0059432C">
        <w:t xml:space="preserve">Lecture on </w:t>
      </w:r>
      <w:r w:rsidR="00C1462B">
        <w:t>f</w:t>
      </w:r>
      <w:r w:rsidR="0059432C">
        <w:t xml:space="preserve">abrial </w:t>
      </w:r>
      <w:r w:rsidR="00C1462B">
        <w:t>m</w:t>
      </w:r>
      <w:r w:rsidR="0059432C">
        <w:t>echanics presented</w:t>
      </w:r>
      <w:r w:rsidR="00C1462B">
        <w:t xml:space="preserve"> </w:t>
      </w:r>
      <w:r w:rsidR="0059432C">
        <w:t>by Navani Kholin</w:t>
      </w:r>
    </w:p>
    <w:p w14:paraId="2FCDF1F0" w14:textId="60839EAC" w:rsidR="00D10B5B" w:rsidRDefault="0059432C" w:rsidP="00C1462B">
      <w:pPr>
        <w:pStyle w:val="Epigraph-SourceEpisrc"/>
      </w:pPr>
      <w:r>
        <w:t xml:space="preserve">to the </w:t>
      </w:r>
      <w:r w:rsidR="00C1462B">
        <w:t>c</w:t>
      </w:r>
      <w:r>
        <w:t>oalition of</w:t>
      </w:r>
      <w:r w:rsidR="00C1462B">
        <w:t xml:space="preserve"> m</w:t>
      </w:r>
      <w:r>
        <w:t>onarchs, Urithiru, Jesevan, 1175</w:t>
      </w:r>
    </w:p>
    <w:p w14:paraId="0AC749B9" w14:textId="1894CD98" w:rsidR="00D10B5B" w:rsidRDefault="0059432C" w:rsidP="00684D30">
      <w:pPr>
        <w:pStyle w:val="Body-TextTx"/>
      </w:pPr>
      <w:r>
        <w:t xml:space="preserve">By the time Kaladin started to come to himself, the </w:t>
      </w:r>
      <w:r w:rsidRPr="00CC5738">
        <w:rPr>
          <w:rStyle w:val="itali"/>
        </w:rPr>
        <w:t>Fourth Bridge</w:t>
      </w:r>
      <w:r>
        <w:t xml:space="preserve"> had already begun lifting into the air.</w:t>
      </w:r>
      <w:r w:rsidR="0004281A">
        <w:t xml:space="preserve"> </w:t>
      </w:r>
      <w:r>
        <w:t>He stood near the railing, watching Hearthstone</w:t>
      </w:r>
      <w:r w:rsidR="00483B1D">
        <w:t>—</w:t>
      </w:r>
      <w:r>
        <w:t>now abandoned</w:t>
      </w:r>
      <w:r w:rsidR="00483B1D">
        <w:t>—</w:t>
      </w:r>
      <w:r>
        <w:t>shrinking beneath them.</w:t>
      </w:r>
      <w:r w:rsidR="0004281A">
        <w:t xml:space="preserve"> </w:t>
      </w:r>
      <w:r>
        <w:t>From this distance, the houses resembled a group of discarded crab shells, shed as the creature grew.</w:t>
      </w:r>
      <w:r w:rsidR="0004281A">
        <w:t xml:space="preserve"> </w:t>
      </w:r>
      <w:r>
        <w:t>Their function served, they were now scattered refuse.</w:t>
      </w:r>
    </w:p>
    <w:p w14:paraId="1A640744" w14:textId="71DAC8E3" w:rsidR="00D10B5B" w:rsidRDefault="0059432C" w:rsidP="00684D30">
      <w:pPr>
        <w:pStyle w:val="Body-TextTx"/>
      </w:pPr>
      <w:r>
        <w:t>Once, he</w:t>
      </w:r>
      <w:r w:rsidR="00766B15">
        <w:t>’</w:t>
      </w:r>
      <w:r>
        <w:t>d imagined returning to this place triumphant.</w:t>
      </w:r>
      <w:r w:rsidR="0004281A">
        <w:t xml:space="preserve"> </w:t>
      </w:r>
      <w:r>
        <w:t>Instead, that return had eventually brought the town</w:t>
      </w:r>
      <w:r w:rsidR="00766B15">
        <w:t>’</w:t>
      </w:r>
      <w:r>
        <w:t>s end.</w:t>
      </w:r>
      <w:r w:rsidR="0004281A">
        <w:t xml:space="preserve"> </w:t>
      </w:r>
      <w:r>
        <w:t>It surprised him how little it hurt, knowing he</w:t>
      </w:r>
      <w:r w:rsidR="00766B15">
        <w:t>’</w:t>
      </w:r>
      <w:r>
        <w:t>d probably visited his birthplace for the last time.</w:t>
      </w:r>
    </w:p>
    <w:p w14:paraId="0A777301" w14:textId="5D9D6980" w:rsidR="00D10B5B" w:rsidRDefault="0059432C" w:rsidP="00684D30">
      <w:pPr>
        <w:pStyle w:val="Body-TextTx"/>
      </w:pPr>
      <w:r>
        <w:t>Well, it hadn</w:t>
      </w:r>
      <w:r w:rsidR="00766B15">
        <w:t>’</w:t>
      </w:r>
      <w:r>
        <w:t>t been home to him in years.</w:t>
      </w:r>
      <w:r w:rsidR="0004281A">
        <w:t xml:space="preserve"> </w:t>
      </w:r>
      <w:r>
        <w:t>Instinctively, he searched out the soldiers of Bridge Four.</w:t>
      </w:r>
      <w:r w:rsidR="0004281A">
        <w:t xml:space="preserve"> </w:t>
      </w:r>
      <w:r>
        <w:t>They were mingled among the other Windrunners and squires on the upper deck, crowding around, talking about something Kaladin couldn</w:t>
      </w:r>
      <w:r w:rsidR="00766B15">
        <w:t>’</w:t>
      </w:r>
      <w:r>
        <w:t>t make out.</w:t>
      </w:r>
    </w:p>
    <w:p w14:paraId="2383A2CA" w14:textId="071E09F4" w:rsidR="00D10B5B" w:rsidRDefault="0059432C" w:rsidP="00684D30">
      <w:pPr>
        <w:pStyle w:val="Body-TextTx"/>
      </w:pPr>
      <w:r>
        <w:t>The group was so big now.</w:t>
      </w:r>
      <w:r w:rsidR="0004281A">
        <w:t xml:space="preserve"> </w:t>
      </w:r>
      <w:r>
        <w:t>Hundreds of Windrunners</w:t>
      </w:r>
      <w:r w:rsidR="00483B1D">
        <w:t>—</w:t>
      </w:r>
      <w:r>
        <w:t>far too many to function as the tight-knit group he</w:t>
      </w:r>
      <w:r w:rsidR="00766B15">
        <w:t>’</w:t>
      </w:r>
      <w:r>
        <w:t>d formed in Sadeas</w:t>
      </w:r>
      <w:r w:rsidR="00766B15">
        <w:t>’</w:t>
      </w:r>
      <w:r>
        <w:t>s army.</w:t>
      </w:r>
      <w:r w:rsidR="0004281A">
        <w:t xml:space="preserve"> </w:t>
      </w:r>
      <w:r>
        <w:t>A groan escaped his lips, and he blamed it on his fatigue.</w:t>
      </w:r>
    </w:p>
    <w:p w14:paraId="0C08E66B" w14:textId="4C3E8211" w:rsidR="00D10B5B" w:rsidRDefault="0059432C" w:rsidP="00684D30">
      <w:pPr>
        <w:pStyle w:val="Body-TextTx"/>
      </w:pPr>
      <w:r>
        <w:t>He settled down on the deck and put his back to the railing.</w:t>
      </w:r>
      <w:r w:rsidR="0004281A">
        <w:t xml:space="preserve"> </w:t>
      </w:r>
      <w:r>
        <w:t>One of the ardents brought him a cup of something warm, which he took gratefully</w:t>
      </w:r>
      <w:r w:rsidR="00483B1D">
        <w:t>—</w:t>
      </w:r>
      <w:r>
        <w:t xml:space="preserve">until he realized the drinks were </w:t>
      </w:r>
      <w:r>
        <w:lastRenderedPageBreak/>
        <w:t>distributed to the townspeople and refugees, not the other soldiers.</w:t>
      </w:r>
      <w:r w:rsidR="0004281A">
        <w:t xml:space="preserve"> </w:t>
      </w:r>
      <w:r>
        <w:t>Did he look so bad?</w:t>
      </w:r>
    </w:p>
    <w:p w14:paraId="4C7C51D7" w14:textId="45D05B00" w:rsidR="00D10B5B" w:rsidRDefault="0059432C" w:rsidP="00684D30">
      <w:pPr>
        <w:pStyle w:val="Body-TextTx"/>
      </w:pPr>
      <w:r w:rsidRPr="00CC5738">
        <w:rPr>
          <w:rStyle w:val="itali"/>
        </w:rPr>
        <w:t>Yes,</w:t>
      </w:r>
      <w:r>
        <w:t xml:space="preserve"> he thought, glancing down at his bloodied and burned uniform.</w:t>
      </w:r>
      <w:r w:rsidR="0004281A">
        <w:t xml:space="preserve"> </w:t>
      </w:r>
      <w:r>
        <w:t>He vaguely remembered stumbling up to the ship with Renarin</w:t>
      </w:r>
      <w:r w:rsidR="00766B15">
        <w:t>’</w:t>
      </w:r>
      <w:r>
        <w:t>s help, then barking at the flood of Windrunners who came to fawn over him.</w:t>
      </w:r>
      <w:r w:rsidR="0004281A">
        <w:t xml:space="preserve"> </w:t>
      </w:r>
      <w:r>
        <w:t>They kept offering him Stormlight, but he had plenty.</w:t>
      </w:r>
      <w:r w:rsidR="0004281A">
        <w:t xml:space="preserve"> </w:t>
      </w:r>
      <w:r>
        <w:t>It surged in his veins now, but for once the extra energy it lent seemed</w:t>
      </w:r>
      <w:r w:rsidR="00766B15">
        <w:t> . . .</w:t>
      </w:r>
      <w:r w:rsidR="00483B1D">
        <w:t xml:space="preserve"> </w:t>
      </w:r>
      <w:r>
        <w:t>wan.</w:t>
      </w:r>
      <w:r w:rsidR="0004281A">
        <w:t xml:space="preserve"> </w:t>
      </w:r>
      <w:r>
        <w:t>Faded.</w:t>
      </w:r>
    </w:p>
    <w:p w14:paraId="585C7D12" w14:textId="62B430AB" w:rsidR="00D10B5B" w:rsidRDefault="0059432C" w:rsidP="00684D30">
      <w:pPr>
        <w:pStyle w:val="Body-TextTx"/>
      </w:pPr>
      <w:r w:rsidRPr="00CC5738">
        <w:rPr>
          <w:rStyle w:val="itali"/>
        </w:rPr>
        <w:t>Stop,</w:t>
      </w:r>
      <w:r>
        <w:t xml:space="preserve"> he thought forcibly.</w:t>
      </w:r>
      <w:r w:rsidR="0004281A">
        <w:t xml:space="preserve"> </w:t>
      </w:r>
      <w:r w:rsidRPr="00CC5738">
        <w:rPr>
          <w:rStyle w:val="itali"/>
        </w:rPr>
        <w:t>You</w:t>
      </w:r>
      <w:r w:rsidR="00766B15">
        <w:rPr>
          <w:rStyle w:val="itali"/>
        </w:rPr>
        <w:t>’</w:t>
      </w:r>
      <w:r w:rsidRPr="00CC5738">
        <w:rPr>
          <w:rStyle w:val="itali"/>
        </w:rPr>
        <w:t>ve held yourself together in rougher winds than this, Kaladin.</w:t>
      </w:r>
      <w:r w:rsidR="0004281A">
        <w:rPr>
          <w:rStyle w:val="itali"/>
        </w:rPr>
        <w:t xml:space="preserve"> </w:t>
      </w:r>
      <w:r w:rsidRPr="00CC5738">
        <w:rPr>
          <w:rStyle w:val="itali"/>
        </w:rPr>
        <w:t>Breathe deeply.</w:t>
      </w:r>
      <w:r w:rsidR="0004281A">
        <w:rPr>
          <w:rStyle w:val="itali"/>
        </w:rPr>
        <w:t xml:space="preserve"> </w:t>
      </w:r>
      <w:r w:rsidRPr="00CC5738">
        <w:rPr>
          <w:rStyle w:val="itali"/>
        </w:rPr>
        <w:t>It will pass.</w:t>
      </w:r>
      <w:r w:rsidR="0004281A">
        <w:rPr>
          <w:rStyle w:val="itali"/>
        </w:rPr>
        <w:t xml:space="preserve"> </w:t>
      </w:r>
      <w:r w:rsidRPr="00CC5738">
        <w:rPr>
          <w:rStyle w:val="itali"/>
        </w:rPr>
        <w:t>It always does.</w:t>
      </w:r>
    </w:p>
    <w:p w14:paraId="6F36FED1" w14:textId="2B5FBD3D" w:rsidR="00D10B5B" w:rsidRDefault="0059432C" w:rsidP="00684D30">
      <w:pPr>
        <w:pStyle w:val="Body-TextTx"/>
      </w:pPr>
      <w:r>
        <w:t>He sipped his drink, which turned out to be broth.</w:t>
      </w:r>
      <w:r w:rsidR="0004281A">
        <w:t xml:space="preserve"> </w:t>
      </w:r>
      <w:r>
        <w:t>He w</w:t>
      </w:r>
      <w:r w:rsidR="00A033DA">
        <w:t>elcomed</w:t>
      </w:r>
      <w:r>
        <w:t xml:space="preserve"> its warmth, especially as the ship gained elevation.</w:t>
      </w:r>
      <w:r w:rsidR="0004281A">
        <w:t xml:space="preserve"> </w:t>
      </w:r>
      <w:r>
        <w:t>Many of the townspeople gathered near the sides, awespren bursting around them.</w:t>
      </w:r>
      <w:r w:rsidR="0004281A">
        <w:t xml:space="preserve"> </w:t>
      </w:r>
      <w:r>
        <w:t>Kaladin forced out a smile as he closed his eyes and leaned his head back, trying to recapture the wondrous feeling of taking to the air those first few times.</w:t>
      </w:r>
    </w:p>
    <w:p w14:paraId="2BDA8B9E" w14:textId="47E95019" w:rsidR="00D10B5B" w:rsidRDefault="0059432C" w:rsidP="00684D30">
      <w:pPr>
        <w:pStyle w:val="Body-TextTx"/>
      </w:pPr>
      <w:r>
        <w:t>Instead, he found himself reliving other darker times.</w:t>
      </w:r>
      <w:r w:rsidR="0004281A">
        <w:t xml:space="preserve"> </w:t>
      </w:r>
      <w:r>
        <w:t>When Tien had died, and when he</w:t>
      </w:r>
      <w:r w:rsidR="00766B15">
        <w:t>’</w:t>
      </w:r>
      <w:r>
        <w:t>d failed Elhokar.</w:t>
      </w:r>
      <w:r w:rsidR="0004281A">
        <w:t xml:space="preserve"> </w:t>
      </w:r>
      <w:r>
        <w:t>Foolish though it was, the second one hurt almost as much as the first.</w:t>
      </w:r>
      <w:r w:rsidR="0004281A">
        <w:t xml:space="preserve"> </w:t>
      </w:r>
      <w:r>
        <w:t>He hadn</w:t>
      </w:r>
      <w:r w:rsidR="00766B15">
        <w:t>’</w:t>
      </w:r>
      <w:r>
        <w:t xml:space="preserve">t particularly </w:t>
      </w:r>
      <w:r w:rsidRPr="00CC5738">
        <w:rPr>
          <w:rStyle w:val="itali"/>
        </w:rPr>
        <w:t>liked</w:t>
      </w:r>
      <w:r>
        <w:t xml:space="preserve"> the king.</w:t>
      </w:r>
      <w:r w:rsidR="0004281A">
        <w:t xml:space="preserve"> </w:t>
      </w:r>
      <w:r>
        <w:t>Yet somehow, seeing Elhokar die as he nearly spoke the first Radiant Ideal</w:t>
      </w:r>
      <w:r w:rsidR="00766B15">
        <w:t> . . .</w:t>
      </w:r>
    </w:p>
    <w:p w14:paraId="7A2AF141" w14:textId="6DDC275C" w:rsidR="00D10B5B" w:rsidRDefault="0059432C" w:rsidP="00684D30">
      <w:pPr>
        <w:pStyle w:val="Body-TextTx"/>
      </w:pPr>
      <w:r>
        <w:t xml:space="preserve">Kaladin opened his eyes as Syl flew up in the form of a miniature </w:t>
      </w:r>
      <w:r w:rsidRPr="00CC5738">
        <w:rPr>
          <w:rStyle w:val="itali"/>
        </w:rPr>
        <w:t>Fourth Bridge</w:t>
      </w:r>
      <w:r w:rsidRPr="00916B40">
        <w:rPr>
          <w:rStyle w:val="itali"/>
        </w:rPr>
        <w:t>.</w:t>
      </w:r>
      <w:r w:rsidR="0004281A">
        <w:t xml:space="preserve"> </w:t>
      </w:r>
      <w:r>
        <w:t>She often took the shape of natural things, but this one seemed extra odd.</w:t>
      </w:r>
      <w:r w:rsidR="0004281A">
        <w:t xml:space="preserve"> </w:t>
      </w:r>
      <w:r>
        <w:t>It didn</w:t>
      </w:r>
      <w:r w:rsidR="00766B15">
        <w:t>’</w:t>
      </w:r>
      <w:r>
        <w:t>t belong in the sky.</w:t>
      </w:r>
      <w:r w:rsidR="0004281A">
        <w:t xml:space="preserve"> </w:t>
      </w:r>
      <w:r>
        <w:t>One might argue that Kaladin didn</w:t>
      </w:r>
      <w:r w:rsidR="00766B15">
        <w:t>’</w:t>
      </w:r>
      <w:r>
        <w:t>t either.</w:t>
      </w:r>
    </w:p>
    <w:p w14:paraId="5C76480B" w14:textId="4E8150B8" w:rsidR="00D10B5B" w:rsidRDefault="0059432C" w:rsidP="00684D30">
      <w:pPr>
        <w:pStyle w:val="Body-TextTx"/>
      </w:pPr>
      <w:r>
        <w:t>She re-formed into the shape of a young woman, wearing her more stately dress, and landed at eye level.</w:t>
      </w:r>
      <w:r w:rsidR="0004281A">
        <w:t xml:space="preserve"> </w:t>
      </w:r>
      <w:r>
        <w:t>She waved toward the gathered Windrunners.</w:t>
      </w:r>
      <w:r w:rsidR="0004281A">
        <w:t xml:space="preserve"> </w:t>
      </w:r>
      <w:r w:rsidR="00766B15">
        <w:t>“</w:t>
      </w:r>
      <w:r>
        <w:t>They</w:t>
      </w:r>
      <w:r w:rsidR="00766B15">
        <w:t>’</w:t>
      </w:r>
      <w:r>
        <w:t>re congratulating Laran,</w:t>
      </w:r>
      <w:r w:rsidR="00766B15">
        <w:t>”</w:t>
      </w:r>
      <w:r>
        <w:t xml:space="preserve"> Syl explained.</w:t>
      </w:r>
      <w:r w:rsidR="0004281A">
        <w:t xml:space="preserve"> </w:t>
      </w:r>
      <w:r w:rsidR="00766B15">
        <w:t>“</w:t>
      </w:r>
      <w:r>
        <w:t>She spoke the Third Ideal while we were in that burning building.</w:t>
      </w:r>
      <w:r w:rsidR="00766B15">
        <w:t>”</w:t>
      </w:r>
    </w:p>
    <w:p w14:paraId="40B6AA88" w14:textId="7F119976" w:rsidR="00D10B5B" w:rsidRDefault="0059432C" w:rsidP="00684D30">
      <w:pPr>
        <w:pStyle w:val="Body-TextTx"/>
      </w:pPr>
      <w:r>
        <w:t>Kaladin grunted.</w:t>
      </w:r>
      <w:r w:rsidR="0004281A">
        <w:t xml:space="preserve"> </w:t>
      </w:r>
      <w:r w:rsidR="00766B15">
        <w:t>“</w:t>
      </w:r>
      <w:r>
        <w:t>Good for her.</w:t>
      </w:r>
      <w:r w:rsidR="00766B15">
        <w:t>”</w:t>
      </w:r>
    </w:p>
    <w:p w14:paraId="3AB909C2" w14:textId="1F0D2DAE" w:rsidR="00D10B5B" w:rsidRDefault="00766B15" w:rsidP="00684D30">
      <w:pPr>
        <w:pStyle w:val="Body-TextTx"/>
      </w:pPr>
      <w:r>
        <w:t>“</w:t>
      </w:r>
      <w:r w:rsidR="0059432C">
        <w:t>Are you going to congratulate her?</w:t>
      </w:r>
      <w:r>
        <w:t>”</w:t>
      </w:r>
    </w:p>
    <w:p w14:paraId="67B835F6" w14:textId="4713D91D" w:rsidR="00D10B5B" w:rsidRDefault="00766B15" w:rsidP="00684D30">
      <w:pPr>
        <w:pStyle w:val="Body-TextTx"/>
      </w:pPr>
      <w:r>
        <w:lastRenderedPageBreak/>
        <w:t>“</w:t>
      </w:r>
      <w:r w:rsidR="0059432C">
        <w:t>Later,</w:t>
      </w:r>
      <w:r>
        <w:t>”</w:t>
      </w:r>
      <w:r w:rsidR="0059432C">
        <w:t xml:space="preserve"> Kaladin said.</w:t>
      </w:r>
      <w:r w:rsidR="0004281A">
        <w:t xml:space="preserve"> </w:t>
      </w:r>
      <w:r>
        <w:t>“</w:t>
      </w:r>
      <w:r w:rsidR="0059432C">
        <w:t>Don</w:t>
      </w:r>
      <w:r>
        <w:t>’</w:t>
      </w:r>
      <w:r w:rsidR="0059432C">
        <w:t>t want to force my way through the crowd.</w:t>
      </w:r>
      <w:r>
        <w:t>”</w:t>
      </w:r>
      <w:r w:rsidR="0004281A">
        <w:t xml:space="preserve"> </w:t>
      </w:r>
      <w:r w:rsidR="0059432C">
        <w:t>He sighed, pressing his head back against the railing again.</w:t>
      </w:r>
    </w:p>
    <w:p w14:paraId="20FAFA15" w14:textId="303ECC38" w:rsidR="00D10B5B" w:rsidRDefault="0059432C" w:rsidP="00684D30">
      <w:pPr>
        <w:pStyle w:val="Body-TextTx"/>
      </w:pPr>
      <w:r w:rsidRPr="00CC5738">
        <w:rPr>
          <w:rStyle w:val="itali"/>
        </w:rPr>
        <w:t>Why didn</w:t>
      </w:r>
      <w:r w:rsidR="00766B15">
        <w:rPr>
          <w:rStyle w:val="itali"/>
        </w:rPr>
        <w:t>’</w:t>
      </w:r>
      <w:r w:rsidRPr="00CC5738">
        <w:rPr>
          <w:rStyle w:val="itali"/>
        </w:rPr>
        <w:t xml:space="preserve">t I </w:t>
      </w:r>
      <w:r>
        <w:t>kill</w:t>
      </w:r>
      <w:r w:rsidRPr="00CC5738">
        <w:rPr>
          <w:rStyle w:val="itali"/>
        </w:rPr>
        <w:t xml:space="preserve"> him?</w:t>
      </w:r>
      <w:r>
        <w:t xml:space="preserve"> he thought.</w:t>
      </w:r>
      <w:r w:rsidR="0004281A">
        <w:t xml:space="preserve"> </w:t>
      </w:r>
      <w:r w:rsidRPr="00CC5738">
        <w:rPr>
          <w:rStyle w:val="itali"/>
        </w:rPr>
        <w:t>I</w:t>
      </w:r>
      <w:r w:rsidR="00766B15">
        <w:rPr>
          <w:rStyle w:val="itali"/>
        </w:rPr>
        <w:t>’</w:t>
      </w:r>
      <w:r w:rsidRPr="00CC5738">
        <w:rPr>
          <w:rStyle w:val="itali"/>
        </w:rPr>
        <w:t>ll kill parshmen and Fused for existing, but when I face Moash, I lock up?</w:t>
      </w:r>
      <w:r w:rsidR="0004281A">
        <w:rPr>
          <w:rStyle w:val="itali"/>
        </w:rPr>
        <w:t xml:space="preserve"> </w:t>
      </w:r>
      <w:r w:rsidRPr="00CC5738">
        <w:rPr>
          <w:rStyle w:val="itali"/>
        </w:rPr>
        <w:t>Why?</w:t>
      </w:r>
    </w:p>
    <w:p w14:paraId="5758B7B1" w14:textId="2F8148D7" w:rsidR="00D10B5B" w:rsidRDefault="0059432C" w:rsidP="00684D30">
      <w:pPr>
        <w:pStyle w:val="Body-TextTx"/>
      </w:pPr>
      <w:r>
        <w:t>He felt so stupid.</w:t>
      </w:r>
      <w:r w:rsidR="0004281A">
        <w:t xml:space="preserve"> </w:t>
      </w:r>
      <w:r>
        <w:t>How had he been so easy to manipulate?</w:t>
      </w:r>
      <w:r w:rsidR="0004281A">
        <w:t xml:space="preserve"> </w:t>
      </w:r>
      <w:r>
        <w:t>Why hadn</w:t>
      </w:r>
      <w:r w:rsidR="00766B15">
        <w:t>’</w:t>
      </w:r>
      <w:r>
        <w:t>t he simply rammed his spear into Moash</w:t>
      </w:r>
      <w:r w:rsidR="00766B15">
        <w:t>’</w:t>
      </w:r>
      <w:r>
        <w:t>s too-confident face and saved the world a whole ton of hassle?</w:t>
      </w:r>
      <w:r w:rsidR="0004281A">
        <w:t xml:space="preserve"> </w:t>
      </w:r>
      <w:r>
        <w:t>At the least it would have shut the man up.</w:t>
      </w:r>
      <w:r w:rsidR="0004281A">
        <w:t xml:space="preserve"> </w:t>
      </w:r>
      <w:r>
        <w:t>Stopped the words that dripped from his mouth like sludge</w:t>
      </w:r>
      <w:r w:rsidR="00766B15">
        <w:t> . . .</w:t>
      </w:r>
    </w:p>
    <w:p w14:paraId="018BE6C2" w14:textId="05E0B4FC" w:rsidR="00D10B5B" w:rsidRDefault="0059432C" w:rsidP="00684D30">
      <w:pPr>
        <w:pStyle w:val="Body-TextTx"/>
      </w:pPr>
      <w:r w:rsidRPr="00CC5738">
        <w:rPr>
          <w:rStyle w:val="itali"/>
        </w:rPr>
        <w:t>They</w:t>
      </w:r>
      <w:r w:rsidR="00766B15">
        <w:rPr>
          <w:rStyle w:val="itali"/>
        </w:rPr>
        <w:t>’</w:t>
      </w:r>
      <w:r w:rsidRPr="00CC5738">
        <w:rPr>
          <w:rStyle w:val="itali"/>
        </w:rPr>
        <w:t>re going to die</w:t>
      </w:r>
      <w:r w:rsidR="00766B15">
        <w:rPr>
          <w:rStyle w:val="itali"/>
        </w:rPr>
        <w:t> . . .</w:t>
      </w:r>
      <w:r w:rsidRPr="00CC5738">
        <w:rPr>
          <w:rStyle w:val="itali"/>
        </w:rPr>
        <w:t xml:space="preserve"> Everyone you love, everyone you think you can protect.</w:t>
      </w:r>
      <w:r w:rsidR="0004281A">
        <w:rPr>
          <w:rStyle w:val="itali"/>
        </w:rPr>
        <w:t xml:space="preserve"> </w:t>
      </w:r>
      <w:r w:rsidRPr="00CC5738">
        <w:rPr>
          <w:rStyle w:val="itali"/>
        </w:rPr>
        <w:t>They</w:t>
      </w:r>
      <w:r w:rsidR="00766B15">
        <w:rPr>
          <w:rStyle w:val="itali"/>
        </w:rPr>
        <w:t>’</w:t>
      </w:r>
      <w:r w:rsidRPr="00CC5738">
        <w:rPr>
          <w:rStyle w:val="itali"/>
        </w:rPr>
        <w:t>re all going to die anyway.</w:t>
      </w:r>
      <w:r w:rsidR="0004281A">
        <w:rPr>
          <w:rStyle w:val="itali"/>
        </w:rPr>
        <w:t xml:space="preserve"> </w:t>
      </w:r>
      <w:r w:rsidRPr="00CC5738">
        <w:rPr>
          <w:rStyle w:val="itali"/>
        </w:rPr>
        <w:t>There</w:t>
      </w:r>
      <w:r w:rsidR="00766B15">
        <w:rPr>
          <w:rStyle w:val="itali"/>
        </w:rPr>
        <w:t>’</w:t>
      </w:r>
      <w:r w:rsidRPr="00CC5738">
        <w:rPr>
          <w:rStyle w:val="itali"/>
        </w:rPr>
        <w:t>s nothing you can do about it.</w:t>
      </w:r>
    </w:p>
    <w:p w14:paraId="6F2051B4" w14:textId="0F89D816" w:rsidR="00D10B5B" w:rsidRDefault="007D2F97" w:rsidP="00684D30">
      <w:pPr>
        <w:pStyle w:val="Body-TextTx"/>
      </w:pPr>
      <w:r>
        <w:rPr>
          <w:rStyle w:val="itali"/>
        </w:rPr>
        <w:t>I can take away</w:t>
      </w:r>
      <w:r w:rsidR="0059432C" w:rsidRPr="00CC5738">
        <w:rPr>
          <w:rStyle w:val="itali"/>
        </w:rPr>
        <w:t xml:space="preserve"> the pain</w:t>
      </w:r>
      <w:r w:rsidR="00766B15">
        <w:rPr>
          <w:rStyle w:val="itali"/>
        </w:rPr>
        <w:t>. . . .</w:t>
      </w:r>
    </w:p>
    <w:p w14:paraId="45EB4D32" w14:textId="2F5A383F" w:rsidR="00D10B5B" w:rsidRDefault="0059432C" w:rsidP="00684D30">
      <w:pPr>
        <w:pStyle w:val="Body-TextTx"/>
      </w:pPr>
      <w:r>
        <w:t>Kaladin forced his eyes open and found Syl standing before him wearing her more usual dress</w:t>
      </w:r>
      <w:r w:rsidR="00483B1D">
        <w:t>—</w:t>
      </w:r>
      <w:r>
        <w:t>the flowing, girlish one that faded to mist around her knees.</w:t>
      </w:r>
      <w:r w:rsidR="0004281A">
        <w:t xml:space="preserve"> </w:t>
      </w:r>
      <w:r>
        <w:t>She seemed smaller than normal.</w:t>
      </w:r>
    </w:p>
    <w:p w14:paraId="6EFD3E45" w14:textId="469DDB07" w:rsidR="00D10B5B" w:rsidRDefault="00766B15" w:rsidP="00684D30">
      <w:pPr>
        <w:pStyle w:val="Body-TextTx"/>
      </w:pPr>
      <w:r>
        <w:t>“</w:t>
      </w:r>
      <w:r w:rsidR="0059432C">
        <w:t>I don</w:t>
      </w:r>
      <w:r>
        <w:t>’</w:t>
      </w:r>
      <w:r w:rsidR="0059432C">
        <w:t>t know what to do,</w:t>
      </w:r>
      <w:r>
        <w:t>”</w:t>
      </w:r>
      <w:r w:rsidR="0059432C">
        <w:t xml:space="preserve"> she said softly.</w:t>
      </w:r>
      <w:r w:rsidR="0004281A">
        <w:t xml:space="preserve"> </w:t>
      </w:r>
      <w:r>
        <w:t>“</w:t>
      </w:r>
      <w:r w:rsidR="0059432C">
        <w:t>To help you.</w:t>
      </w:r>
      <w:r>
        <w:t>”</w:t>
      </w:r>
    </w:p>
    <w:p w14:paraId="044AC55F" w14:textId="77777777" w:rsidR="00D10B5B" w:rsidRDefault="0059432C" w:rsidP="00684D30">
      <w:pPr>
        <w:pStyle w:val="Body-TextTx"/>
      </w:pPr>
      <w:r>
        <w:t>He glanced down.</w:t>
      </w:r>
    </w:p>
    <w:p w14:paraId="43827AFE" w14:textId="5F765316" w:rsidR="00D10B5B" w:rsidRDefault="00766B15" w:rsidP="00684D30">
      <w:pPr>
        <w:pStyle w:val="Body-TextTx"/>
      </w:pPr>
      <w:r>
        <w:t>“</w:t>
      </w:r>
      <w:r w:rsidR="0059432C">
        <w:t>The darkness in you is better some times, worse others,</w:t>
      </w:r>
      <w:r>
        <w:t>”</w:t>
      </w:r>
      <w:r w:rsidR="0059432C">
        <w:t xml:space="preserve"> she said.</w:t>
      </w:r>
      <w:r w:rsidR="0004281A">
        <w:t xml:space="preserve"> </w:t>
      </w:r>
      <w:r>
        <w:t>“</w:t>
      </w:r>
      <w:r w:rsidR="0059432C">
        <w:t>But lately</w:t>
      </w:r>
      <w:r>
        <w:t> . . .</w:t>
      </w:r>
      <w:r w:rsidR="00483B1D">
        <w:t xml:space="preserve"> </w:t>
      </w:r>
      <w:r w:rsidR="0059432C">
        <w:t>it</w:t>
      </w:r>
      <w:r>
        <w:t>’</w:t>
      </w:r>
      <w:r w:rsidR="0059432C">
        <w:t>s grown into something different.</w:t>
      </w:r>
      <w:r w:rsidR="0004281A">
        <w:t xml:space="preserve"> </w:t>
      </w:r>
      <w:r w:rsidR="0059432C">
        <w:t xml:space="preserve">You seem so </w:t>
      </w:r>
      <w:r w:rsidR="0059432C" w:rsidRPr="00CC5738">
        <w:rPr>
          <w:rStyle w:val="itali"/>
        </w:rPr>
        <w:t>tired</w:t>
      </w:r>
      <w:r w:rsidR="0059432C" w:rsidRPr="00916B40">
        <w:rPr>
          <w:rStyle w:val="itali"/>
        </w:rPr>
        <w:t>.</w:t>
      </w:r>
      <w:r>
        <w:t>”</w:t>
      </w:r>
    </w:p>
    <w:p w14:paraId="7FB545ED" w14:textId="41729EE5" w:rsidR="00D10B5B" w:rsidRDefault="00766B15" w:rsidP="00684D30">
      <w:pPr>
        <w:pStyle w:val="Body-TextTx"/>
      </w:pPr>
      <w:r>
        <w:t>“</w:t>
      </w:r>
      <w:r w:rsidR="0059432C">
        <w:t>I just need some good rest,</w:t>
      </w:r>
      <w:r>
        <w:t>”</w:t>
      </w:r>
      <w:r w:rsidR="0059432C">
        <w:t xml:space="preserve"> Kaladin said.</w:t>
      </w:r>
      <w:r w:rsidR="0004281A">
        <w:t xml:space="preserve"> </w:t>
      </w:r>
      <w:r>
        <w:t>“</w:t>
      </w:r>
      <w:r w:rsidR="0059432C">
        <w:t>You think I</w:t>
      </w:r>
      <w:r>
        <w:t>’</w:t>
      </w:r>
      <w:r w:rsidR="0059432C">
        <w:t>m bad now?</w:t>
      </w:r>
      <w:r w:rsidR="0004281A">
        <w:t xml:space="preserve"> </w:t>
      </w:r>
      <w:r w:rsidR="0059432C">
        <w:t>You should</w:t>
      </w:r>
      <w:r>
        <w:t>’</w:t>
      </w:r>
      <w:r w:rsidR="0059432C">
        <w:t>ve seen me after Hav made me hike at double time across</w:t>
      </w:r>
      <w:r>
        <w:t> . . .</w:t>
      </w:r>
      <w:r w:rsidR="0059432C">
        <w:t xml:space="preserve"> </w:t>
      </w:r>
      <w:r w:rsidR="00F656E8">
        <w:t>a</w:t>
      </w:r>
      <w:r w:rsidR="0059432C">
        <w:t>cross</w:t>
      </w:r>
      <w:r>
        <w:t> . . .”</w:t>
      </w:r>
    </w:p>
    <w:p w14:paraId="68488543" w14:textId="392D3E5B" w:rsidR="00D10B5B" w:rsidRDefault="0059432C" w:rsidP="00684D30">
      <w:pPr>
        <w:pStyle w:val="Body-TextTx"/>
      </w:pPr>
      <w:r>
        <w:t>He turned away.</w:t>
      </w:r>
      <w:r w:rsidR="0004281A">
        <w:t xml:space="preserve"> </w:t>
      </w:r>
      <w:r>
        <w:t>Lying to himself was one thing.</w:t>
      </w:r>
      <w:r w:rsidR="0004281A">
        <w:t xml:space="preserve"> </w:t>
      </w:r>
      <w:r>
        <w:t>Lying to Syl was harder.</w:t>
      </w:r>
    </w:p>
    <w:p w14:paraId="412D5865" w14:textId="49C7445A" w:rsidR="00D10B5B" w:rsidRDefault="00766B15" w:rsidP="00684D30">
      <w:pPr>
        <w:pStyle w:val="Body-TextTx"/>
      </w:pPr>
      <w:r>
        <w:t>“</w:t>
      </w:r>
      <w:r w:rsidR="0059432C">
        <w:t>Moash did something to me,</w:t>
      </w:r>
      <w:r>
        <w:t>”</w:t>
      </w:r>
      <w:r w:rsidR="0059432C">
        <w:t xml:space="preserve"> he said.</w:t>
      </w:r>
      <w:r w:rsidR="0004281A">
        <w:t xml:space="preserve"> </w:t>
      </w:r>
      <w:r>
        <w:t>“</w:t>
      </w:r>
      <w:r w:rsidR="0059432C">
        <w:t>Put me into some kind of trance.</w:t>
      </w:r>
      <w:r>
        <w:t>”</w:t>
      </w:r>
    </w:p>
    <w:p w14:paraId="03A4FA9B" w14:textId="5E453C71" w:rsidR="00D10B5B" w:rsidRDefault="00766B15" w:rsidP="00684D30">
      <w:pPr>
        <w:pStyle w:val="Body-TextTx"/>
      </w:pPr>
      <w:r>
        <w:t>“</w:t>
      </w:r>
      <w:r w:rsidR="0059432C">
        <w:t>I don</w:t>
      </w:r>
      <w:r>
        <w:t>’</w:t>
      </w:r>
      <w:r w:rsidR="0059432C">
        <w:t>t think he did, Kaladin,</w:t>
      </w:r>
      <w:r>
        <w:t>”</w:t>
      </w:r>
      <w:r w:rsidR="0059432C">
        <w:t xml:space="preserve"> she whispered.</w:t>
      </w:r>
      <w:r w:rsidR="0004281A">
        <w:t xml:space="preserve"> </w:t>
      </w:r>
      <w:r>
        <w:t>“</w:t>
      </w:r>
      <w:r w:rsidR="0059432C">
        <w:t xml:space="preserve">How did he know about the Honor </w:t>
      </w:r>
      <w:r w:rsidR="0059432C">
        <w:lastRenderedPageBreak/>
        <w:t>Chasm?</w:t>
      </w:r>
      <w:r w:rsidR="0004281A">
        <w:t xml:space="preserve"> </w:t>
      </w:r>
      <w:r w:rsidR="0059432C">
        <w:t>And what you nearly did there?</w:t>
      </w:r>
      <w:r>
        <w:t>”</w:t>
      </w:r>
    </w:p>
    <w:p w14:paraId="6B2EAC9A" w14:textId="4669FFB9" w:rsidR="00D10B5B" w:rsidRDefault="00766B15" w:rsidP="00684D30">
      <w:pPr>
        <w:pStyle w:val="Body-TextTx"/>
      </w:pPr>
      <w:r>
        <w:t>“</w:t>
      </w:r>
      <w:r w:rsidR="0059432C">
        <w:t>I told him a lot of things, back during better days.</w:t>
      </w:r>
      <w:r w:rsidR="0004281A">
        <w:t xml:space="preserve"> </w:t>
      </w:r>
      <w:r w:rsidR="0059432C">
        <w:t>In Dalinar</w:t>
      </w:r>
      <w:r>
        <w:t>’</w:t>
      </w:r>
      <w:r w:rsidR="0059432C">
        <w:t>s army, before Urithiru.</w:t>
      </w:r>
      <w:r w:rsidR="0004281A">
        <w:t xml:space="preserve"> </w:t>
      </w:r>
      <w:r w:rsidR="0059432C">
        <w:t>Before</w:t>
      </w:r>
      <w:r>
        <w:t> . . .”</w:t>
      </w:r>
    </w:p>
    <w:p w14:paraId="78A074CC" w14:textId="4C142545" w:rsidR="00D10B5B" w:rsidRDefault="0059432C" w:rsidP="00684D30">
      <w:pPr>
        <w:pStyle w:val="Body-TextTx"/>
      </w:pPr>
      <w:r>
        <w:t>Why couldn</w:t>
      </w:r>
      <w:r w:rsidR="00766B15">
        <w:t>’</w:t>
      </w:r>
      <w:r>
        <w:t xml:space="preserve">t he remember </w:t>
      </w:r>
      <w:r w:rsidRPr="00CC5738">
        <w:rPr>
          <w:rStyle w:val="itali"/>
        </w:rPr>
        <w:t>those</w:t>
      </w:r>
      <w:r>
        <w:t xml:space="preserve"> times, the warm times?</w:t>
      </w:r>
      <w:r w:rsidR="0004281A">
        <w:t xml:space="preserve"> </w:t>
      </w:r>
      <w:r>
        <w:t>Sitting at the fire with real friends?</w:t>
      </w:r>
    </w:p>
    <w:p w14:paraId="3EADA2D5" w14:textId="77777777" w:rsidR="00D10B5B" w:rsidRDefault="0059432C" w:rsidP="00684D30">
      <w:pPr>
        <w:pStyle w:val="Body-TextTx"/>
      </w:pPr>
      <w:r>
        <w:t xml:space="preserve">Real friends including a man who had </w:t>
      </w:r>
      <w:r w:rsidRPr="00CC5738">
        <w:rPr>
          <w:rStyle w:val="itali"/>
        </w:rPr>
        <w:t>just</w:t>
      </w:r>
      <w:r>
        <w:t xml:space="preserve"> tried to persuade him to go kill himself.</w:t>
      </w:r>
    </w:p>
    <w:p w14:paraId="264C8E70" w14:textId="13816E0E" w:rsidR="00D10B5B" w:rsidRDefault="00766B15" w:rsidP="00684D30">
      <w:pPr>
        <w:pStyle w:val="Body-TextTx"/>
      </w:pPr>
      <w:r>
        <w:t>“</w:t>
      </w:r>
      <w:r w:rsidR="0059432C">
        <w:t>Kaladin,</w:t>
      </w:r>
      <w:r>
        <w:t>”</w:t>
      </w:r>
      <w:r w:rsidR="0059432C">
        <w:t xml:space="preserve"> Syl said, </w:t>
      </w:r>
      <w:r>
        <w:t>“</w:t>
      </w:r>
      <w:r w:rsidR="0059432C">
        <w:t>it</w:t>
      </w:r>
      <w:r>
        <w:t>’</w:t>
      </w:r>
      <w:r w:rsidR="0059432C">
        <w:t>s getting worse.</w:t>
      </w:r>
      <w:r w:rsidR="0004281A">
        <w:t xml:space="preserve"> </w:t>
      </w:r>
      <w:r w:rsidR="0059432C">
        <w:t>This</w:t>
      </w:r>
      <w:r>
        <w:t> . . .</w:t>
      </w:r>
      <w:r w:rsidR="00483B1D">
        <w:t xml:space="preserve"> </w:t>
      </w:r>
      <w:r w:rsidR="0059432C">
        <w:t>distance to your expression, this fatigue.</w:t>
      </w:r>
      <w:r w:rsidR="0004281A">
        <w:t xml:space="preserve"> </w:t>
      </w:r>
      <w:r w:rsidR="0059432C">
        <w:t>It happens whenever you run out of Stormlight.</w:t>
      </w:r>
      <w:r w:rsidR="0004281A">
        <w:t xml:space="preserve"> </w:t>
      </w:r>
      <w:r w:rsidR="0059432C">
        <w:t>As if</w:t>
      </w:r>
      <w:r>
        <w:t> . . .</w:t>
      </w:r>
      <w:r w:rsidR="00483B1D">
        <w:t xml:space="preserve"> </w:t>
      </w:r>
      <w:r w:rsidR="0059432C">
        <w:t>you can only keep going while it</w:t>
      </w:r>
      <w:r>
        <w:t>’</w:t>
      </w:r>
      <w:r w:rsidR="0059432C">
        <w:t>s in you.</w:t>
      </w:r>
      <w:r>
        <w:t>”</w:t>
      </w:r>
    </w:p>
    <w:p w14:paraId="620115FC" w14:textId="77777777" w:rsidR="00D10B5B" w:rsidRDefault="0059432C" w:rsidP="00684D30">
      <w:pPr>
        <w:pStyle w:val="Body-TextTx"/>
      </w:pPr>
      <w:r>
        <w:t>He squeezed his eyes shut.</w:t>
      </w:r>
    </w:p>
    <w:p w14:paraId="5EB54055" w14:textId="0A449C52" w:rsidR="00D10B5B" w:rsidRDefault="00766B15" w:rsidP="00684D30">
      <w:pPr>
        <w:pStyle w:val="Body-TextTx"/>
      </w:pPr>
      <w:r>
        <w:t>“</w:t>
      </w:r>
      <w:r w:rsidR="0059432C">
        <w:t>You freeze whenever you hear reports of lost Windrunners.</w:t>
      </w:r>
      <w:r>
        <w:t>”</w:t>
      </w:r>
    </w:p>
    <w:p w14:paraId="6A71EA46" w14:textId="71E22C96" w:rsidR="00D10B5B" w:rsidRDefault="0059432C" w:rsidP="00684D30">
      <w:pPr>
        <w:pStyle w:val="Body-TextTx"/>
      </w:pPr>
      <w:r>
        <w:t>When he heard of his soldiers dying, he always imagined running bridges again.</w:t>
      </w:r>
      <w:r w:rsidR="0004281A">
        <w:t xml:space="preserve"> </w:t>
      </w:r>
      <w:r>
        <w:t>He heard the screams, felt the arrows in the air</w:t>
      </w:r>
      <w:r w:rsidR="00766B15">
        <w:t>. . . .</w:t>
      </w:r>
    </w:p>
    <w:p w14:paraId="2F3560C3" w14:textId="129C47F4" w:rsidR="00D10B5B" w:rsidRDefault="00766B15" w:rsidP="00684D30">
      <w:pPr>
        <w:pStyle w:val="Body-TextTx"/>
      </w:pPr>
      <w:r>
        <w:t>“</w:t>
      </w:r>
      <w:r w:rsidR="0059432C">
        <w:t>Please,</w:t>
      </w:r>
      <w:r>
        <w:t>”</w:t>
      </w:r>
      <w:r w:rsidR="0059432C">
        <w:t xml:space="preserve"> she whispered.</w:t>
      </w:r>
      <w:r w:rsidR="0004281A">
        <w:t xml:space="preserve"> </w:t>
      </w:r>
      <w:r>
        <w:t>“</w:t>
      </w:r>
      <w:r w:rsidR="0059432C">
        <w:t>Tell me what to do.</w:t>
      </w:r>
      <w:r w:rsidR="0004281A">
        <w:t xml:space="preserve"> </w:t>
      </w:r>
      <w:r w:rsidR="0059432C">
        <w:t>I can</w:t>
      </w:r>
      <w:r>
        <w:t>’</w:t>
      </w:r>
      <w:r w:rsidR="0059432C">
        <w:t>t understand this about you.</w:t>
      </w:r>
      <w:r w:rsidR="0004281A">
        <w:t xml:space="preserve"> </w:t>
      </w:r>
      <w:r w:rsidR="0059432C">
        <w:t>I</w:t>
      </w:r>
      <w:r>
        <w:t>’</w:t>
      </w:r>
      <w:r w:rsidR="0059432C">
        <w:t xml:space="preserve">ve tried </w:t>
      </w:r>
      <w:r w:rsidR="0059432C" w:rsidRPr="00CC5738">
        <w:rPr>
          <w:rStyle w:val="itali"/>
        </w:rPr>
        <w:t>so</w:t>
      </w:r>
      <w:r w:rsidR="0059432C">
        <w:t xml:space="preserve"> hard.</w:t>
      </w:r>
      <w:r w:rsidR="0004281A">
        <w:t xml:space="preserve"> </w:t>
      </w:r>
      <w:r w:rsidR="0059432C">
        <w:t>I can</w:t>
      </w:r>
      <w:r>
        <w:t>’</w:t>
      </w:r>
      <w:r w:rsidR="0059432C">
        <w:t>t seem to make sense of how you feel or why you feel that way.</w:t>
      </w:r>
      <w:r>
        <w:t>”</w:t>
      </w:r>
    </w:p>
    <w:p w14:paraId="2DCDF0CF" w14:textId="6FDF704D" w:rsidR="00D10B5B" w:rsidRDefault="00766B15" w:rsidP="00684D30">
      <w:pPr>
        <w:pStyle w:val="Body-TextTx"/>
      </w:pPr>
      <w:r>
        <w:t>“</w:t>
      </w:r>
      <w:r w:rsidR="0059432C">
        <w:t>If you ever do figure it out,</w:t>
      </w:r>
      <w:r>
        <w:t>”</w:t>
      </w:r>
      <w:r w:rsidR="0059432C">
        <w:t xml:space="preserve"> he said, </w:t>
      </w:r>
      <w:r>
        <w:t>“</w:t>
      </w:r>
      <w:r w:rsidR="0059432C">
        <w:t>explain it to me, will you?</w:t>
      </w:r>
      <w:r>
        <w:t>”</w:t>
      </w:r>
    </w:p>
    <w:p w14:paraId="509BF21E" w14:textId="3B217CE2" w:rsidR="00D10B5B" w:rsidRDefault="0059432C" w:rsidP="00684D30">
      <w:pPr>
        <w:pStyle w:val="Body-TextTx"/>
      </w:pPr>
      <w:r>
        <w:t>Why couldn</w:t>
      </w:r>
      <w:r w:rsidR="00766B15">
        <w:t>’</w:t>
      </w:r>
      <w:r>
        <w:t>t he simply shrug off what Moash had said?</w:t>
      </w:r>
      <w:r w:rsidR="0004281A">
        <w:t xml:space="preserve"> </w:t>
      </w:r>
      <w:r>
        <w:t>Why couldn</w:t>
      </w:r>
      <w:r w:rsidR="00766B15">
        <w:t>’</w:t>
      </w:r>
      <w:r>
        <w:t>t he stand up tall?</w:t>
      </w:r>
      <w:r w:rsidR="0004281A">
        <w:t xml:space="preserve"> </w:t>
      </w:r>
      <w:r>
        <w:t>Stride toward the sun like the hero everyone pretended he was?</w:t>
      </w:r>
    </w:p>
    <w:p w14:paraId="09A4363A" w14:textId="1312F2C5" w:rsidR="00D10B5B" w:rsidRDefault="0059432C" w:rsidP="00684D30">
      <w:pPr>
        <w:pStyle w:val="Body-TextTx"/>
      </w:pPr>
      <w:r>
        <w:t>He opened his eyes and took a sip of his broth, but it had gone cold.</w:t>
      </w:r>
      <w:r w:rsidR="0004281A">
        <w:t xml:space="preserve"> </w:t>
      </w:r>
      <w:r>
        <w:t>He forced it down anyway.</w:t>
      </w:r>
      <w:r w:rsidR="0004281A">
        <w:t xml:space="preserve"> </w:t>
      </w:r>
      <w:r>
        <w:t>Soldiers couldn</w:t>
      </w:r>
      <w:r w:rsidR="00766B15">
        <w:t>’</w:t>
      </w:r>
      <w:r>
        <w:t>t afford to be picky about nourishment.</w:t>
      </w:r>
    </w:p>
    <w:p w14:paraId="7BC113ED" w14:textId="05C4FD32" w:rsidR="00D10B5B" w:rsidRDefault="0059432C" w:rsidP="00684D30">
      <w:pPr>
        <w:pStyle w:val="Body-TextTx"/>
      </w:pPr>
      <w:r>
        <w:t>Before long, a figure broke from the crowd of Windrunners and ambled toward him.</w:t>
      </w:r>
      <w:r w:rsidR="0004281A">
        <w:t xml:space="preserve"> </w:t>
      </w:r>
      <w:r>
        <w:t>Teft</w:t>
      </w:r>
      <w:r w:rsidR="00766B15">
        <w:t>’</w:t>
      </w:r>
      <w:r>
        <w:t>s uniform fit neatly and his beard was trimmed, but he seemed like an old stone now that he wasn</w:t>
      </w:r>
      <w:r w:rsidR="00766B15">
        <w:t>’</w:t>
      </w:r>
      <w:r>
        <w:t>t glowing anymore.</w:t>
      </w:r>
      <w:r w:rsidR="0004281A">
        <w:t xml:space="preserve"> </w:t>
      </w:r>
      <w:r>
        <w:t xml:space="preserve">The type of mossy stone you found sitting at the base of a hill, marked </w:t>
      </w:r>
      <w:r>
        <w:lastRenderedPageBreak/>
        <w:t>by rain and the winds of time; it left you wondering what it had seen in its many days.</w:t>
      </w:r>
    </w:p>
    <w:p w14:paraId="39266887" w14:textId="77777777" w:rsidR="00D10B5B" w:rsidRDefault="0059432C" w:rsidP="00684D30">
      <w:pPr>
        <w:pStyle w:val="Body-TextTx"/>
      </w:pPr>
      <w:r>
        <w:t>Teft started to sit next to Kaladin.</w:t>
      </w:r>
    </w:p>
    <w:p w14:paraId="1184DF95" w14:textId="7A92F859" w:rsidR="00D10B5B" w:rsidRDefault="00766B15" w:rsidP="00684D30">
      <w:pPr>
        <w:pStyle w:val="Body-TextTx"/>
      </w:pPr>
      <w:r>
        <w:t>“</w:t>
      </w:r>
      <w:r w:rsidR="0059432C">
        <w:t>I don</w:t>
      </w:r>
      <w:r>
        <w:t>’</w:t>
      </w:r>
      <w:r w:rsidR="0059432C">
        <w:t>t want to talk,</w:t>
      </w:r>
      <w:r>
        <w:t>”</w:t>
      </w:r>
      <w:r w:rsidR="0059432C">
        <w:t xml:space="preserve"> Kaladin snapped.</w:t>
      </w:r>
      <w:r w:rsidR="0004281A">
        <w:t xml:space="preserve"> </w:t>
      </w:r>
      <w:r>
        <w:t>“</w:t>
      </w:r>
      <w:r w:rsidR="0059432C">
        <w:t>I</w:t>
      </w:r>
      <w:r>
        <w:t>’</w:t>
      </w:r>
      <w:r w:rsidR="0059432C">
        <w:t>m fine.</w:t>
      </w:r>
      <w:r w:rsidR="0004281A">
        <w:t xml:space="preserve"> </w:t>
      </w:r>
      <w:r w:rsidR="0059432C">
        <w:t>You don</w:t>
      </w:r>
      <w:r>
        <w:t>’</w:t>
      </w:r>
      <w:r w:rsidR="0059432C">
        <w:t>t need to</w:t>
      </w:r>
      <w:r w:rsidR="00483B1D">
        <w:t>—</w:t>
      </w:r>
      <w:r>
        <w:t>”</w:t>
      </w:r>
    </w:p>
    <w:p w14:paraId="3182171E" w14:textId="23498BA3" w:rsidR="00D10B5B" w:rsidRDefault="0059432C" w:rsidP="00684D30">
      <w:pPr>
        <w:pStyle w:val="Body-TextTx"/>
      </w:pPr>
      <w:r>
        <w:t>“Oh, shut up, Kal,</w:t>
      </w:r>
      <w:r w:rsidR="00766B15">
        <w:t>”</w:t>
      </w:r>
      <w:r>
        <w:t xml:space="preserve"> Teft said, sighing as he settled down.</w:t>
      </w:r>
      <w:r w:rsidR="0004281A">
        <w:t xml:space="preserve"> </w:t>
      </w:r>
      <w:r>
        <w:t>He was in his early fifties, but sometimes acted like a grandfather some twenty years older.</w:t>
      </w:r>
      <w:r w:rsidR="0004281A">
        <w:t xml:space="preserve"> </w:t>
      </w:r>
      <w:r w:rsidR="00766B15">
        <w:t>“</w:t>
      </w:r>
      <w:r>
        <w:t>In a minute here, you</w:t>
      </w:r>
      <w:r w:rsidR="00766B15">
        <w:t>’</w:t>
      </w:r>
      <w:r>
        <w:t>re going to go congratulate that girl for saying her Third Ideal.</w:t>
      </w:r>
      <w:r w:rsidR="0004281A">
        <w:t xml:space="preserve"> </w:t>
      </w:r>
      <w:r>
        <w:t>It was rough on her, like it is on most of us.</w:t>
      </w:r>
      <w:r w:rsidR="0004281A">
        <w:t xml:space="preserve"> </w:t>
      </w:r>
      <w:r>
        <w:t>She needs to see your approval.</w:t>
      </w:r>
      <w:r w:rsidR="00766B15">
        <w:t>”</w:t>
      </w:r>
    </w:p>
    <w:p w14:paraId="66BDB862" w14:textId="48528C24" w:rsidR="00D10B5B" w:rsidRDefault="0059432C" w:rsidP="00684D30">
      <w:pPr>
        <w:pStyle w:val="Body-TextTx"/>
      </w:pPr>
      <w:r>
        <w:t>A protest died on Kaladin</w:t>
      </w:r>
      <w:r w:rsidR="00766B15">
        <w:t>’</w:t>
      </w:r>
      <w:r>
        <w:t>s lips.</w:t>
      </w:r>
      <w:r w:rsidR="0004281A">
        <w:t xml:space="preserve"> </w:t>
      </w:r>
      <w:r>
        <w:t>Yes, he was highmarshal now.</w:t>
      </w:r>
      <w:r w:rsidR="0004281A">
        <w:t xml:space="preserve"> </w:t>
      </w:r>
      <w:r>
        <w:t>But the truth was, every officer worth his chips knew there was a time to shut your mouth and do what your sergeant told you.</w:t>
      </w:r>
      <w:r w:rsidR="0004281A">
        <w:t xml:space="preserve"> </w:t>
      </w:r>
      <w:r>
        <w:t>Even if he wasn</w:t>
      </w:r>
      <w:r w:rsidR="00766B15">
        <w:t>’</w:t>
      </w:r>
      <w:r>
        <w:t>t your sergeant anymore; even if there wasn</w:t>
      </w:r>
      <w:r w:rsidR="00766B15">
        <w:t>’</w:t>
      </w:r>
      <w:r>
        <w:t>t a squad anymore.</w:t>
      </w:r>
    </w:p>
    <w:p w14:paraId="17576351" w14:textId="0E4ACEAA" w:rsidR="00D10B5B" w:rsidRDefault="0059432C" w:rsidP="00684D30">
      <w:pPr>
        <w:pStyle w:val="Body-TextTx"/>
      </w:pPr>
      <w:r>
        <w:t>Teft looked up at the sky.</w:t>
      </w:r>
      <w:r w:rsidR="0004281A">
        <w:t xml:space="preserve"> </w:t>
      </w:r>
      <w:r w:rsidR="00766B15">
        <w:t>“</w:t>
      </w:r>
      <w:r>
        <w:t>So, the bastard is still alive, is he?</w:t>
      </w:r>
      <w:r w:rsidR="00766B15">
        <w:t>”</w:t>
      </w:r>
    </w:p>
    <w:p w14:paraId="0E89DA7E" w14:textId="55AF74A8" w:rsidR="00D10B5B" w:rsidRDefault="00766B15" w:rsidP="00684D30">
      <w:pPr>
        <w:pStyle w:val="Body-TextTx"/>
      </w:pPr>
      <w:r>
        <w:t>“</w:t>
      </w:r>
      <w:r w:rsidR="0059432C">
        <w:t>We had a confirmed sighting of him two months ago, at that battle on the Veden border,</w:t>
      </w:r>
      <w:r>
        <w:t>”</w:t>
      </w:r>
      <w:r w:rsidR="0059432C">
        <w:t xml:space="preserve"> Kaladin said.</w:t>
      </w:r>
    </w:p>
    <w:p w14:paraId="598FD2DD" w14:textId="527B8EB3" w:rsidR="00D10B5B" w:rsidRDefault="00766B15" w:rsidP="00684D30">
      <w:pPr>
        <w:pStyle w:val="Body-TextTx"/>
      </w:pPr>
      <w:r>
        <w:t>“</w:t>
      </w:r>
      <w:r w:rsidR="0059432C">
        <w:t>Aye, two months ago,</w:t>
      </w:r>
      <w:r>
        <w:t>”</w:t>
      </w:r>
      <w:r w:rsidR="0059432C">
        <w:t xml:space="preserve"> Teft said.</w:t>
      </w:r>
      <w:r w:rsidR="0004281A">
        <w:t xml:space="preserve"> </w:t>
      </w:r>
      <w:r>
        <w:t>“</w:t>
      </w:r>
      <w:r w:rsidR="0059432C">
        <w:t>But I figured someone on their side would have killed him by now.</w:t>
      </w:r>
      <w:r w:rsidR="0004281A">
        <w:t xml:space="preserve"> </w:t>
      </w:r>
      <w:r w:rsidR="0059432C">
        <w:t>Have to assume they can</w:t>
      </w:r>
      <w:r>
        <w:t>’</w:t>
      </w:r>
      <w:r w:rsidR="0059432C">
        <w:t>t stand him either.</w:t>
      </w:r>
      <w:r>
        <w:t>”</w:t>
      </w:r>
    </w:p>
    <w:p w14:paraId="7D993FDF" w14:textId="4AC9BB5F" w:rsidR="00D10B5B" w:rsidRDefault="00766B15" w:rsidP="00684D30">
      <w:pPr>
        <w:pStyle w:val="Body-TextTx"/>
      </w:pPr>
      <w:r>
        <w:t>“</w:t>
      </w:r>
      <w:r w:rsidR="0059432C">
        <w:t>They gave him an Honorblade,</w:t>
      </w:r>
      <w:r>
        <w:t>”</w:t>
      </w:r>
      <w:r w:rsidR="0059432C">
        <w:t xml:space="preserve"> Kaladin said.</w:t>
      </w:r>
      <w:r w:rsidR="0004281A">
        <w:t xml:space="preserve"> </w:t>
      </w:r>
      <w:r>
        <w:t>“</w:t>
      </w:r>
      <w:r w:rsidR="0059432C">
        <w:t>If they can</w:t>
      </w:r>
      <w:r>
        <w:t>’</w:t>
      </w:r>
      <w:r w:rsidR="0059432C">
        <w:t>t stand him, they have an odd way of showing it.</w:t>
      </w:r>
      <w:r>
        <w:t>”</w:t>
      </w:r>
    </w:p>
    <w:p w14:paraId="7B345B2C" w14:textId="7086C344" w:rsidR="00D10B5B" w:rsidRDefault="00766B15" w:rsidP="00684D30">
      <w:pPr>
        <w:pStyle w:val="Body-TextTx"/>
      </w:pPr>
      <w:r>
        <w:t>“</w:t>
      </w:r>
      <w:r w:rsidR="0059432C">
        <w:t>What did he say?</w:t>
      </w:r>
      <w:r>
        <w:t>”</w:t>
      </w:r>
    </w:p>
    <w:p w14:paraId="229AAF48" w14:textId="795BF361" w:rsidR="00D10B5B" w:rsidRDefault="00766B15" w:rsidP="00684D30">
      <w:pPr>
        <w:pStyle w:val="Body-TextTx"/>
      </w:pPr>
      <w:r>
        <w:t>“</w:t>
      </w:r>
      <w:r w:rsidR="0059432C">
        <w:t>That you were all going to die,</w:t>
      </w:r>
      <w:r>
        <w:t>”</w:t>
      </w:r>
      <w:r w:rsidR="0059432C">
        <w:t xml:space="preserve"> Kaladin said.</w:t>
      </w:r>
    </w:p>
    <w:p w14:paraId="23432038" w14:textId="2346BAC9" w:rsidR="00D10B5B" w:rsidRDefault="00766B15" w:rsidP="00684D30">
      <w:pPr>
        <w:pStyle w:val="Body-TextTx"/>
      </w:pPr>
      <w:r>
        <w:t>“</w:t>
      </w:r>
      <w:r w:rsidR="0059432C">
        <w:t>Ha?</w:t>
      </w:r>
      <w:r w:rsidR="0004281A">
        <w:t xml:space="preserve"> </w:t>
      </w:r>
      <w:r w:rsidR="0059432C">
        <w:t>Empty threats?</w:t>
      </w:r>
      <w:r w:rsidR="0004281A">
        <w:t xml:space="preserve"> </w:t>
      </w:r>
      <w:r w:rsidR="0059432C">
        <w:t>He</w:t>
      </w:r>
      <w:r>
        <w:t>’</w:t>
      </w:r>
      <w:r w:rsidR="0059432C">
        <w:t>s gone crazy, that one has.</w:t>
      </w:r>
      <w:r>
        <w:t>”</w:t>
      </w:r>
    </w:p>
    <w:p w14:paraId="6137CD9F" w14:textId="4104C38F" w:rsidR="00D10B5B" w:rsidRDefault="00766B15" w:rsidP="00684D30">
      <w:pPr>
        <w:pStyle w:val="Body-TextTx"/>
      </w:pPr>
      <w:r>
        <w:t>“</w:t>
      </w:r>
      <w:r w:rsidR="0059432C">
        <w:t>Yeah,</w:t>
      </w:r>
      <w:r>
        <w:t>”</w:t>
      </w:r>
      <w:r w:rsidR="0059432C">
        <w:t xml:space="preserve"> Kaladin said.</w:t>
      </w:r>
      <w:r w:rsidR="0004281A">
        <w:t xml:space="preserve"> </w:t>
      </w:r>
      <w:r>
        <w:t>“</w:t>
      </w:r>
      <w:r w:rsidR="0059432C">
        <w:t>Crazy.</w:t>
      </w:r>
      <w:r>
        <w:t>”</w:t>
      </w:r>
    </w:p>
    <w:p w14:paraId="34D83F54" w14:textId="1EBA3018" w:rsidR="00D10B5B" w:rsidRDefault="0059432C" w:rsidP="00684D30">
      <w:pPr>
        <w:pStyle w:val="Body-TextTx"/>
      </w:pPr>
      <w:r w:rsidRPr="00CC5738">
        <w:rPr>
          <w:rStyle w:val="itali"/>
        </w:rPr>
        <w:t>It wasn</w:t>
      </w:r>
      <w:r w:rsidR="00766B15">
        <w:rPr>
          <w:rStyle w:val="itali"/>
        </w:rPr>
        <w:t>’</w:t>
      </w:r>
      <w:r w:rsidRPr="00CC5738">
        <w:rPr>
          <w:rStyle w:val="itali"/>
        </w:rPr>
        <w:t>t a threat though,</w:t>
      </w:r>
      <w:r>
        <w:t xml:space="preserve"> Kaladin thought.</w:t>
      </w:r>
      <w:r w:rsidR="0004281A">
        <w:t xml:space="preserve"> </w:t>
      </w:r>
      <w:r w:rsidRPr="00CC5738">
        <w:rPr>
          <w:rStyle w:val="itali"/>
        </w:rPr>
        <w:t>I</w:t>
      </w:r>
      <w:r>
        <w:t xml:space="preserve"> am </w:t>
      </w:r>
      <w:r w:rsidRPr="00CC5738">
        <w:rPr>
          <w:rStyle w:val="itali"/>
        </w:rPr>
        <w:t>going to lose everyone eventually.</w:t>
      </w:r>
      <w:r w:rsidR="0004281A">
        <w:rPr>
          <w:rStyle w:val="itali"/>
        </w:rPr>
        <w:t xml:space="preserve"> </w:t>
      </w:r>
      <w:r w:rsidRPr="00CC5738">
        <w:rPr>
          <w:rStyle w:val="itali"/>
        </w:rPr>
        <w:t>That</w:t>
      </w:r>
      <w:r w:rsidR="00766B15">
        <w:rPr>
          <w:rStyle w:val="itali"/>
        </w:rPr>
        <w:t>’</w:t>
      </w:r>
      <w:r w:rsidRPr="00CC5738">
        <w:rPr>
          <w:rStyle w:val="itali"/>
        </w:rPr>
        <w:t>s how it works.</w:t>
      </w:r>
      <w:r w:rsidR="0004281A">
        <w:rPr>
          <w:rStyle w:val="itali"/>
        </w:rPr>
        <w:t xml:space="preserve"> </w:t>
      </w:r>
      <w:r w:rsidRPr="00CC5738">
        <w:rPr>
          <w:rStyle w:val="itali"/>
        </w:rPr>
        <w:t>That</w:t>
      </w:r>
      <w:r w:rsidR="00766B15">
        <w:rPr>
          <w:rStyle w:val="itali"/>
        </w:rPr>
        <w:t>’</w:t>
      </w:r>
      <w:r w:rsidRPr="00CC5738">
        <w:rPr>
          <w:rStyle w:val="itali"/>
        </w:rPr>
        <w:t>s how it always works</w:t>
      </w:r>
      <w:r w:rsidR="00766B15">
        <w:rPr>
          <w:rStyle w:val="itali"/>
        </w:rPr>
        <w:t>. . . .</w:t>
      </w:r>
    </w:p>
    <w:p w14:paraId="670248F0" w14:textId="64E83870" w:rsidR="00D10B5B" w:rsidRDefault="00766B15" w:rsidP="00684D30">
      <w:pPr>
        <w:pStyle w:val="Body-TextTx"/>
      </w:pPr>
      <w:r>
        <w:lastRenderedPageBreak/>
        <w:t>“</w:t>
      </w:r>
      <w:r w:rsidR="0059432C">
        <w:t>I</w:t>
      </w:r>
      <w:r>
        <w:t>’</w:t>
      </w:r>
      <w:r w:rsidR="0059432C">
        <w:t>ll tell the others he</w:t>
      </w:r>
      <w:r>
        <w:t>’</w:t>
      </w:r>
      <w:r w:rsidR="0059432C">
        <w:t>s sniffing around,</w:t>
      </w:r>
      <w:r>
        <w:t>”</w:t>
      </w:r>
      <w:r w:rsidR="0059432C">
        <w:t xml:space="preserve"> Teft said.</w:t>
      </w:r>
      <w:r w:rsidR="0004281A">
        <w:t xml:space="preserve"> </w:t>
      </w:r>
      <w:r>
        <w:t>“</w:t>
      </w:r>
      <w:r w:rsidR="0059432C">
        <w:t>He might try to attack some of us in the future.</w:t>
      </w:r>
      <w:r>
        <w:t>”</w:t>
      </w:r>
      <w:r w:rsidR="0004281A">
        <w:t xml:space="preserve"> </w:t>
      </w:r>
      <w:r w:rsidR="0059432C">
        <w:t>Teft eyed him.</w:t>
      </w:r>
      <w:r w:rsidR="0004281A">
        <w:t xml:space="preserve"> </w:t>
      </w:r>
      <w:r>
        <w:t>“</w:t>
      </w:r>
      <w:r w:rsidR="0059432C">
        <w:t>Renarin said he found you kneeling there.</w:t>
      </w:r>
      <w:r w:rsidR="0004281A">
        <w:t xml:space="preserve"> </w:t>
      </w:r>
      <w:r w:rsidR="0059432C">
        <w:t>No weapon in hand.</w:t>
      </w:r>
      <w:r w:rsidR="0004281A">
        <w:t xml:space="preserve"> </w:t>
      </w:r>
      <w:r w:rsidR="0059432C">
        <w:t>Like you</w:t>
      </w:r>
      <w:r>
        <w:t>’</w:t>
      </w:r>
      <w:r w:rsidR="0059432C">
        <w:t>d frozen in battle.</w:t>
      </w:r>
      <w:r>
        <w:t>”</w:t>
      </w:r>
    </w:p>
    <w:p w14:paraId="5DB50DB5" w14:textId="357D903D" w:rsidR="00D10B5B" w:rsidRDefault="0059432C" w:rsidP="00684D30">
      <w:pPr>
        <w:pStyle w:val="Body-TextTx"/>
      </w:pPr>
      <w:r>
        <w:t>Teft left the sentence dangling, implying a little more.</w:t>
      </w:r>
      <w:r w:rsidR="0004281A">
        <w:t xml:space="preserve"> </w:t>
      </w:r>
      <w:r w:rsidRPr="00CC5738">
        <w:rPr>
          <w:rStyle w:val="itali"/>
        </w:rPr>
        <w:t>Like you</w:t>
      </w:r>
      <w:r w:rsidR="00766B15">
        <w:rPr>
          <w:rStyle w:val="itali"/>
        </w:rPr>
        <w:t>’</w:t>
      </w:r>
      <w:r w:rsidRPr="00CC5738">
        <w:rPr>
          <w:rStyle w:val="itali"/>
        </w:rPr>
        <w:t>d frozen in battle.</w:t>
      </w:r>
      <w:r w:rsidR="0004281A">
        <w:rPr>
          <w:rStyle w:val="itali"/>
        </w:rPr>
        <w:t xml:space="preserve"> </w:t>
      </w:r>
      <w:r w:rsidRPr="00CC5738">
        <w:rPr>
          <w:rStyle w:val="itali"/>
        </w:rPr>
        <w:t>Again.</w:t>
      </w:r>
      <w:r w:rsidR="0004281A">
        <w:t xml:space="preserve"> </w:t>
      </w:r>
      <w:r>
        <w:t>It hadn</w:t>
      </w:r>
      <w:r w:rsidR="00766B15">
        <w:t>’</w:t>
      </w:r>
      <w:r>
        <w:t>t happened that often.</w:t>
      </w:r>
      <w:r w:rsidR="0004281A">
        <w:t xml:space="preserve"> </w:t>
      </w:r>
      <w:r>
        <w:t>Only this time, and that time in Kholinar.</w:t>
      </w:r>
      <w:r w:rsidR="0004281A">
        <w:t xml:space="preserve"> </w:t>
      </w:r>
      <w:r>
        <w:t>And the time when Lopen had nearly died a few months back.</w:t>
      </w:r>
      <w:r w:rsidR="0004281A">
        <w:t xml:space="preserve"> </w:t>
      </w:r>
      <w:r>
        <w:t>And</w:t>
      </w:r>
      <w:r w:rsidR="00766B15">
        <w:t> . . .</w:t>
      </w:r>
      <w:r w:rsidR="00483B1D">
        <w:t xml:space="preserve"> </w:t>
      </w:r>
      <w:r>
        <w:t>well, a few others.</w:t>
      </w:r>
    </w:p>
    <w:p w14:paraId="05DBAF86" w14:textId="57737561" w:rsidR="00D10B5B" w:rsidRDefault="00766B15" w:rsidP="00684D30">
      <w:pPr>
        <w:pStyle w:val="Body-TextTx"/>
      </w:pPr>
      <w:r>
        <w:t>“</w:t>
      </w:r>
      <w:r w:rsidR="0059432C">
        <w:t>Let</w:t>
      </w:r>
      <w:r>
        <w:t>’</w:t>
      </w:r>
      <w:r w:rsidR="0059432C">
        <w:t>s go talk to Laran,</w:t>
      </w:r>
      <w:r>
        <w:t>”</w:t>
      </w:r>
      <w:r w:rsidR="0059432C">
        <w:t xml:space="preserve"> Kaladin said, standing up.</w:t>
      </w:r>
    </w:p>
    <w:p w14:paraId="57E96831" w14:textId="713ADD90" w:rsidR="00D10B5B" w:rsidRDefault="00766B15" w:rsidP="00684D30">
      <w:pPr>
        <w:pStyle w:val="Body-TextTx"/>
      </w:pPr>
      <w:r>
        <w:t>“</w:t>
      </w:r>
      <w:r w:rsidR="0059432C">
        <w:t>Lad</w:t>
      </w:r>
      <w:r>
        <w:t> . . .”</w:t>
      </w:r>
    </w:p>
    <w:p w14:paraId="304F08B4" w14:textId="442BD6B3" w:rsidR="00D10B5B" w:rsidRDefault="00766B15" w:rsidP="00684D30">
      <w:pPr>
        <w:pStyle w:val="Body-TextTx"/>
      </w:pPr>
      <w:r>
        <w:t>“</w:t>
      </w:r>
      <w:r w:rsidR="0059432C">
        <w:t>You told me I had to do this, Teft,</w:t>
      </w:r>
      <w:r>
        <w:t>”</w:t>
      </w:r>
      <w:r w:rsidR="0059432C">
        <w:t xml:space="preserve"> Kaladin said.</w:t>
      </w:r>
      <w:r w:rsidR="0004281A">
        <w:t xml:space="preserve"> </w:t>
      </w:r>
      <w:r>
        <w:t>“</w:t>
      </w:r>
      <w:r w:rsidR="0059432C">
        <w:t>You can storming let me get to it.</w:t>
      </w:r>
      <w:r>
        <w:t>”</w:t>
      </w:r>
    </w:p>
    <w:p w14:paraId="630DA041" w14:textId="3F002153" w:rsidR="00D10B5B" w:rsidRDefault="0059432C" w:rsidP="00684D30">
      <w:pPr>
        <w:pStyle w:val="Body-TextTx"/>
      </w:pPr>
      <w:r>
        <w:t>Teft fell in behind him as Kaladin went and did his duty.</w:t>
      </w:r>
      <w:r w:rsidR="0004281A">
        <w:t xml:space="preserve"> </w:t>
      </w:r>
      <w:r>
        <w:t>He let them see him stand tall, let them be reassured he was still the brilliant leader they all knew.</w:t>
      </w:r>
      <w:r w:rsidR="0004281A">
        <w:t xml:space="preserve"> </w:t>
      </w:r>
      <w:r>
        <w:t>He had Laran summon her new Blade for him, and he congratulated her spren.</w:t>
      </w:r>
      <w:r w:rsidR="0004281A">
        <w:t xml:space="preserve"> </w:t>
      </w:r>
      <w:r>
        <w:t>They had few enough honorspren that he tried to always acknowledge them.</w:t>
      </w:r>
    </w:p>
    <w:p w14:paraId="1CC9C6AA" w14:textId="38E48C1C" w:rsidR="00D10B5B" w:rsidRDefault="0059432C" w:rsidP="00684D30">
      <w:pPr>
        <w:pStyle w:val="Body-TextTx"/>
      </w:pPr>
      <w:r>
        <w:t>Afterward, as he</w:t>
      </w:r>
      <w:r w:rsidR="00766B15">
        <w:t>’</w:t>
      </w:r>
      <w:r>
        <w:t>d hoped, Dalinar requested Windrunners to fly him, Navani, and a few of the others to the Shattered Plains.</w:t>
      </w:r>
      <w:r w:rsidR="0004281A">
        <w:t xml:space="preserve"> </w:t>
      </w:r>
      <w:r>
        <w:t xml:space="preserve">Many of the Radiants would stay behind to guard the </w:t>
      </w:r>
      <w:r w:rsidRPr="00CC5738">
        <w:rPr>
          <w:rStyle w:val="itali"/>
        </w:rPr>
        <w:t>Fourth Bridge</w:t>
      </w:r>
      <w:r>
        <w:t xml:space="preserve"> as it made its longer voyage, but the command staff was needed for other duties.</w:t>
      </w:r>
    </w:p>
    <w:p w14:paraId="03D73490" w14:textId="4F2B76EC" w:rsidR="001E2135" w:rsidRDefault="0059432C" w:rsidP="00684D30">
      <w:pPr>
        <w:pStyle w:val="Body-TextTx"/>
      </w:pPr>
      <w:r>
        <w:t>After seeing to his parents</w:t>
      </w:r>
      <w:r w:rsidR="00483B1D">
        <w:t>—</w:t>
      </w:r>
      <w:r>
        <w:t>who of course decided to stay with the townspeople</w:t>
      </w:r>
      <w:r w:rsidR="00483B1D">
        <w:t>—</w:t>
      </w:r>
      <w:r>
        <w:t>Kaladin took off.</w:t>
      </w:r>
      <w:r w:rsidR="0004281A">
        <w:t xml:space="preserve"> </w:t>
      </w:r>
      <w:r>
        <w:t>At least with the wind rushing around them during flight, Teft couldn</w:t>
      </w:r>
      <w:r w:rsidR="00766B15">
        <w:t>’</w:t>
      </w:r>
      <w:r>
        <w:t>t ask any more questions.</w:t>
      </w:r>
    </w:p>
    <w:p w14:paraId="720832C1" w14:textId="77777777" w:rsidR="00D10B5B" w:rsidRDefault="00292095" w:rsidP="00292095">
      <w:pPr>
        <w:pStyle w:val="Ornamental-Space-BreakOsbrk"/>
      </w:pPr>
      <w:r w:rsidRPr="00292095">
        <w:t>***</w:t>
      </w:r>
    </w:p>
    <w:p w14:paraId="3F900A07" w14:textId="77777777" w:rsidR="00D10B5B" w:rsidRDefault="0059432C" w:rsidP="00684D30">
      <w:pPr>
        <w:pStyle w:val="Body-TextTx"/>
      </w:pPr>
      <w:r>
        <w:t>Navani both loved and detested contradictions.</w:t>
      </w:r>
    </w:p>
    <w:p w14:paraId="13DD8863" w14:textId="00C05866" w:rsidR="00D10B5B" w:rsidRDefault="0059432C" w:rsidP="00684D30">
      <w:pPr>
        <w:pStyle w:val="Body-TextTx"/>
      </w:pPr>
      <w:r>
        <w:t xml:space="preserve">On one hand, contradictions in nature or science were testaments </w:t>
      </w:r>
      <w:r w:rsidR="00943959">
        <w:t>t</w:t>
      </w:r>
      <w:r>
        <w:t>o the logical, reasonable order of all things.</w:t>
      </w:r>
      <w:r w:rsidR="0004281A">
        <w:t xml:space="preserve"> </w:t>
      </w:r>
      <w:r>
        <w:t xml:space="preserve">When a hundred items indicated a pattern, then one </w:t>
      </w:r>
      <w:r w:rsidRPr="00CC5738">
        <w:rPr>
          <w:rStyle w:val="itali"/>
        </w:rPr>
        <w:t>broke</w:t>
      </w:r>
      <w:r>
        <w:t xml:space="preserve"> that </w:t>
      </w:r>
      <w:r>
        <w:lastRenderedPageBreak/>
        <w:t>pattern, it showcased how remarkable the pattern was in the first place.</w:t>
      </w:r>
      <w:r w:rsidR="0004281A">
        <w:t xml:space="preserve"> </w:t>
      </w:r>
      <w:r>
        <w:t>Deviation highlighted natural variety.</w:t>
      </w:r>
    </w:p>
    <w:p w14:paraId="34C5E946" w14:textId="09E6926A" w:rsidR="00D10B5B" w:rsidRDefault="0059432C" w:rsidP="00684D30">
      <w:pPr>
        <w:pStyle w:val="Body-TextTx"/>
      </w:pPr>
      <w:r>
        <w:t>On the other hand, that deviant stood out.</w:t>
      </w:r>
      <w:r w:rsidR="0004281A">
        <w:t xml:space="preserve"> </w:t>
      </w:r>
      <w:r>
        <w:t>Like a fraction on a page of integers.</w:t>
      </w:r>
      <w:r w:rsidR="0004281A">
        <w:t xml:space="preserve"> </w:t>
      </w:r>
      <w:r>
        <w:t>A seven within a sequence of otherwise sublime multiples of two.</w:t>
      </w:r>
      <w:r w:rsidR="0004281A">
        <w:t xml:space="preserve"> </w:t>
      </w:r>
      <w:r>
        <w:t>Contradictions whispered that her knowledge was incomplete.</w:t>
      </w:r>
    </w:p>
    <w:p w14:paraId="2792FBD2" w14:textId="2B13C58C" w:rsidR="00D10B5B" w:rsidRDefault="0059432C" w:rsidP="00684D30">
      <w:pPr>
        <w:pStyle w:val="Body-TextTx"/>
      </w:pPr>
      <w:r>
        <w:t>Or</w:t>
      </w:r>
      <w:r w:rsidR="00483B1D">
        <w:t>—</w:t>
      </w:r>
      <w:r>
        <w:t>worse</w:t>
      </w:r>
      <w:r w:rsidR="00483B1D">
        <w:t>—</w:t>
      </w:r>
      <w:r w:rsidR="002D0E27">
        <w:t xml:space="preserve">that </w:t>
      </w:r>
      <w:r>
        <w:t xml:space="preserve">maybe there </w:t>
      </w:r>
      <w:r w:rsidRPr="00CC5738">
        <w:rPr>
          <w:rStyle w:val="itali"/>
        </w:rPr>
        <w:t>was</w:t>
      </w:r>
      <w:r>
        <w:t xml:space="preserve"> no sequence.</w:t>
      </w:r>
      <w:r w:rsidR="0004281A">
        <w:t xml:space="preserve"> </w:t>
      </w:r>
      <w:r>
        <w:t>Maybe everything was random chaos, and she pretended the world made sense for her own peace of mind.</w:t>
      </w:r>
    </w:p>
    <w:p w14:paraId="4CD37584" w14:textId="28CD4113" w:rsidR="00D10B5B" w:rsidRDefault="0059432C" w:rsidP="00684D30">
      <w:pPr>
        <w:pStyle w:val="Body-TextTx"/>
      </w:pPr>
      <w:r>
        <w:t>Navani flipped through her notes.</w:t>
      </w:r>
      <w:r w:rsidR="0004281A">
        <w:t xml:space="preserve"> </w:t>
      </w:r>
      <w:r>
        <w:t>Her featureless round chamber was too small to stand up in.</w:t>
      </w:r>
      <w:r w:rsidR="0004281A">
        <w:t xml:space="preserve"> </w:t>
      </w:r>
      <w:r>
        <w:t>It had a table</w:t>
      </w:r>
      <w:r w:rsidR="00483B1D">
        <w:t>—</w:t>
      </w:r>
      <w:r>
        <w:t>bolted to the floor</w:t>
      </w:r>
      <w:r w:rsidR="00483B1D">
        <w:t>—</w:t>
      </w:r>
      <w:r>
        <w:t>and a single chair.</w:t>
      </w:r>
      <w:r w:rsidR="0004281A">
        <w:t xml:space="preserve"> </w:t>
      </w:r>
      <w:r>
        <w:t>She could touch the walls to both sides simultaneously by stretching out her arms.</w:t>
      </w:r>
    </w:p>
    <w:p w14:paraId="675014B4" w14:textId="27D8C05C" w:rsidR="00D10B5B" w:rsidRDefault="0059432C" w:rsidP="00684D30">
      <w:pPr>
        <w:pStyle w:val="Body-TextTx"/>
      </w:pPr>
      <w:r>
        <w:t>A goblet to hold spheres was affixed to the table and fastened shut at the top.</w:t>
      </w:r>
      <w:r w:rsidR="0004281A">
        <w:t xml:space="preserve"> </w:t>
      </w:r>
      <w:r>
        <w:t>She</w:t>
      </w:r>
      <w:r w:rsidR="00766B15">
        <w:t>’</w:t>
      </w:r>
      <w:r>
        <w:t>d brought only diamonds for light, naturally.</w:t>
      </w:r>
      <w:r w:rsidR="0004281A">
        <w:t xml:space="preserve"> </w:t>
      </w:r>
      <w:r>
        <w:t>She couldn</w:t>
      </w:r>
      <w:r w:rsidR="00766B15">
        <w:t>’</w:t>
      </w:r>
      <w:r>
        <w:t>t stand when her light was made up of a hundred different colors and sizes of gems.</w:t>
      </w:r>
    </w:p>
    <w:p w14:paraId="06372FBC" w14:textId="73B7579C" w:rsidR="00D10B5B" w:rsidRDefault="0059432C" w:rsidP="00684D30">
      <w:pPr>
        <w:pStyle w:val="Body-TextTx"/>
      </w:pPr>
      <w:r>
        <w:t>She stretched her legs forward under the table, sighing.</w:t>
      </w:r>
      <w:r w:rsidR="0004281A">
        <w:t xml:space="preserve"> </w:t>
      </w:r>
      <w:r>
        <w:t>Hours spent in this room made her long to get up and go for a walk.</w:t>
      </w:r>
      <w:r w:rsidR="0004281A">
        <w:t xml:space="preserve"> </w:t>
      </w:r>
      <w:r>
        <w:t>That wasn</w:t>
      </w:r>
      <w:r w:rsidR="00766B15">
        <w:t>’</w:t>
      </w:r>
      <w:r>
        <w:t>t a possibility, so instead she laid out the offending pages on her desk.</w:t>
      </w:r>
    </w:p>
    <w:p w14:paraId="0E2EF9D2" w14:textId="131FEB72" w:rsidR="00D10B5B" w:rsidRDefault="0059432C" w:rsidP="00684D30">
      <w:pPr>
        <w:pStyle w:val="Body-TextTx"/>
      </w:pPr>
      <w:r>
        <w:t>Jasnah enjoyed finding inconsistencies in data.</w:t>
      </w:r>
      <w:r w:rsidR="0004281A">
        <w:t xml:space="preserve"> </w:t>
      </w:r>
      <w:r>
        <w:t>Navani</w:t>
      </w:r>
      <w:r w:rsidR="00766B15">
        <w:t>’</w:t>
      </w:r>
      <w:r>
        <w:t>s daughter seemed to thrive on contradictions, little deviations in witness testimony, questions raised by a historical account</w:t>
      </w:r>
      <w:r w:rsidR="00766B15">
        <w:t>’</w:t>
      </w:r>
      <w:r>
        <w:t>s biased recollections.</w:t>
      </w:r>
      <w:r w:rsidR="0004281A">
        <w:t xml:space="preserve"> </w:t>
      </w:r>
      <w:r>
        <w:t>Jasnah picked carefully at such threads, pulling at them to discover new insights and secrets.</w:t>
      </w:r>
    </w:p>
    <w:p w14:paraId="3B329B72" w14:textId="48CC582F" w:rsidR="00D10B5B" w:rsidRDefault="0059432C" w:rsidP="00684D30">
      <w:pPr>
        <w:pStyle w:val="Body-TextTx"/>
      </w:pPr>
      <w:r>
        <w:t>Jasnah loved secrets.</w:t>
      </w:r>
      <w:r w:rsidR="0004281A">
        <w:t xml:space="preserve"> </w:t>
      </w:r>
      <w:r>
        <w:t>Navani was more wary of them.</w:t>
      </w:r>
      <w:r w:rsidR="0004281A">
        <w:t xml:space="preserve"> </w:t>
      </w:r>
      <w:r>
        <w:t>Secrets had turned Gavilar into</w:t>
      </w:r>
      <w:r w:rsidR="00766B15">
        <w:t> . . .</w:t>
      </w:r>
      <w:r w:rsidR="00483B1D">
        <w:t xml:space="preserve"> </w:t>
      </w:r>
      <w:r>
        <w:t>whatever it was he</w:t>
      </w:r>
      <w:r w:rsidR="00766B15">
        <w:t>’</w:t>
      </w:r>
      <w:r>
        <w:t>d been at the end.</w:t>
      </w:r>
      <w:r w:rsidR="0004281A">
        <w:t xml:space="preserve"> </w:t>
      </w:r>
      <w:r>
        <w:t>Even today, the greed of artifabrians across the world prevented the greater society from learning, growing, and creating</w:t>
      </w:r>
      <w:r w:rsidR="00483B1D">
        <w:t>—</w:t>
      </w:r>
      <w:r>
        <w:t xml:space="preserve">all in the name of preserving </w:t>
      </w:r>
      <w:r>
        <w:lastRenderedPageBreak/>
        <w:t>trade secrets.</w:t>
      </w:r>
    </w:p>
    <w:p w14:paraId="1F823A0F" w14:textId="24DC2CEF" w:rsidR="00D10B5B" w:rsidRDefault="0059432C" w:rsidP="00684D30">
      <w:pPr>
        <w:pStyle w:val="Body-TextTx"/>
      </w:pPr>
      <w:r>
        <w:t>How many secrets had the ancient Radiants preserved for centuries, only to lose them in death</w:t>
      </w:r>
      <w:r w:rsidR="00483B1D">
        <w:t>—</w:t>
      </w:r>
      <w:r>
        <w:t>forcing Navani to have to discover everything anew?</w:t>
      </w:r>
      <w:r w:rsidR="0004281A">
        <w:t xml:space="preserve"> </w:t>
      </w:r>
      <w:r>
        <w:t>She reached down beside her chair and picked up the fabrial Kaladin and Lift had discovered.</w:t>
      </w:r>
    </w:p>
    <w:p w14:paraId="61FA1C87" w14:textId="2EF49C27" w:rsidR="00D10B5B" w:rsidRDefault="0059432C" w:rsidP="00684D30">
      <w:pPr>
        <w:pStyle w:val="Body-TextTx"/>
      </w:pPr>
      <w:r>
        <w:t>She had no idea what to make of the thing.</w:t>
      </w:r>
      <w:r w:rsidR="0004281A">
        <w:t xml:space="preserve"> </w:t>
      </w:r>
      <w:r>
        <w:t>A collection of four garnets?</w:t>
      </w:r>
      <w:r w:rsidR="0004281A">
        <w:t xml:space="preserve"> </w:t>
      </w:r>
      <w:r>
        <w:t>No spren appeared to be trapped in any of them.</w:t>
      </w:r>
      <w:r w:rsidR="0004281A">
        <w:t xml:space="preserve"> </w:t>
      </w:r>
      <w:r>
        <w:t>She didn</w:t>
      </w:r>
      <w:r w:rsidR="00766B15">
        <w:t>’</w:t>
      </w:r>
      <w:r>
        <w:t>t recognize the metal of its cage, the cut of its gemstones</w:t>
      </w:r>
      <w:r w:rsidR="00766B15">
        <w:t>. . . .</w:t>
      </w:r>
      <w:r>
        <w:t xml:space="preserve"> Studying the thing was like trying to understand a foreign language.</w:t>
      </w:r>
      <w:r w:rsidR="0004281A">
        <w:t xml:space="preserve"> </w:t>
      </w:r>
      <w:r>
        <w:t>How had it suppressed the Radiants</w:t>
      </w:r>
      <w:r w:rsidR="00766B15">
        <w:t>’</w:t>
      </w:r>
      <w:r>
        <w:t xml:space="preserve"> abilities?</w:t>
      </w:r>
      <w:r w:rsidR="0004281A">
        <w:t xml:space="preserve"> </w:t>
      </w:r>
      <w:r>
        <w:t>Was this related to the gemstones embedded in the weapons of the enemy soldiers, the ones that drained away Stormlight?</w:t>
      </w:r>
      <w:r w:rsidR="0004281A">
        <w:t xml:space="preserve"> </w:t>
      </w:r>
      <w:r>
        <w:t>So many storming secrets.</w:t>
      </w:r>
    </w:p>
    <w:p w14:paraId="53254108" w14:textId="19CDFBC3" w:rsidR="00D10B5B" w:rsidRDefault="0059432C" w:rsidP="00684D30">
      <w:pPr>
        <w:pStyle w:val="Body-TextTx"/>
      </w:pPr>
      <w:r>
        <w:t>She held up a sketch of the gemstone pillar at the heart of Urithiru.</w:t>
      </w:r>
      <w:r w:rsidR="0004281A">
        <w:t xml:space="preserve"> </w:t>
      </w:r>
      <w:r w:rsidRPr="00CC5738">
        <w:rPr>
          <w:rStyle w:val="itali"/>
        </w:rPr>
        <w:t>It</w:t>
      </w:r>
      <w:r>
        <w:t xml:space="preserve"> is </w:t>
      </w:r>
      <w:r w:rsidRPr="00CC5738">
        <w:rPr>
          <w:rStyle w:val="itali"/>
        </w:rPr>
        <w:t>the same,</w:t>
      </w:r>
      <w:r>
        <w:t xml:space="preserve"> she thought, turning the fabrial in her hand, then comparing it to a similar-looking construction of garnets in the picture.</w:t>
      </w:r>
      <w:r w:rsidR="0004281A">
        <w:t xml:space="preserve"> </w:t>
      </w:r>
      <w:r>
        <w:t xml:space="preserve">The ones in the pillar were enormous, but the cut, the arrangement of stones, the </w:t>
      </w:r>
      <w:r w:rsidRPr="00CC5738">
        <w:rPr>
          <w:rStyle w:val="itali"/>
        </w:rPr>
        <w:t>feel</w:t>
      </w:r>
      <w:r>
        <w:t xml:space="preserve"> was the same.</w:t>
      </w:r>
    </w:p>
    <w:p w14:paraId="573CAF83" w14:textId="4E252FEC" w:rsidR="00D10B5B" w:rsidRDefault="0059432C" w:rsidP="00684D30">
      <w:pPr>
        <w:pStyle w:val="Body-TextTx"/>
      </w:pPr>
      <w:r>
        <w:t>Why would the tower have a device to suppress the powers of Radiants?</w:t>
      </w:r>
      <w:r w:rsidR="0004281A">
        <w:t xml:space="preserve"> </w:t>
      </w:r>
      <w:r>
        <w:t>It was their home.</w:t>
      </w:r>
    </w:p>
    <w:p w14:paraId="4E262C1A" w14:textId="0508EBD1" w:rsidR="00D10B5B" w:rsidRDefault="0059432C" w:rsidP="00684D30">
      <w:pPr>
        <w:pStyle w:val="Body-TextTx"/>
      </w:pPr>
      <w:r w:rsidRPr="00CC5738">
        <w:rPr>
          <w:rStyle w:val="itali"/>
        </w:rPr>
        <w:t>Could it be the opposite?</w:t>
      </w:r>
      <w:r>
        <w:t xml:space="preserve"> she thought, putting down the alien fabrial and making a note in the margins of the drawing.</w:t>
      </w:r>
      <w:r w:rsidR="0004281A">
        <w:t xml:space="preserve"> </w:t>
      </w:r>
      <w:r w:rsidRPr="00CC5738">
        <w:rPr>
          <w:rStyle w:val="itali"/>
        </w:rPr>
        <w:t>A way to suppress the abilities of the Fused?</w:t>
      </w:r>
    </w:p>
    <w:p w14:paraId="2976B06C" w14:textId="4626058C" w:rsidR="00D10B5B" w:rsidRDefault="0059432C" w:rsidP="00684D30">
      <w:pPr>
        <w:pStyle w:val="Body-TextTx"/>
      </w:pPr>
      <w:r>
        <w:t>So much about the tower still didn</w:t>
      </w:r>
      <w:r w:rsidR="00766B15">
        <w:t>’</w:t>
      </w:r>
      <w:r>
        <w:t>t make any sense.</w:t>
      </w:r>
      <w:r w:rsidR="0004281A">
        <w:t xml:space="preserve"> </w:t>
      </w:r>
      <w:r>
        <w:t>She had a Bondsmith in Dalinar.</w:t>
      </w:r>
      <w:r w:rsidR="0004281A">
        <w:t xml:space="preserve"> </w:t>
      </w:r>
      <w:r>
        <w:t>Shouldn</w:t>
      </w:r>
      <w:r w:rsidR="00766B15">
        <w:t>’</w:t>
      </w:r>
      <w:r>
        <w:t>t he and the Stormfather be able to mimic whatever the long-dead tower spren had done to power the pillar and the tower?</w:t>
      </w:r>
    </w:p>
    <w:p w14:paraId="495AE3F2" w14:textId="3FCF5D64" w:rsidR="00D10B5B" w:rsidRDefault="0059432C" w:rsidP="00684D30">
      <w:pPr>
        <w:pStyle w:val="Body-TextTx"/>
      </w:pPr>
      <w:r>
        <w:t>She held up a second picture, this one of a more familiar device</w:t>
      </w:r>
      <w:r w:rsidR="00483B1D">
        <w:t>—</w:t>
      </w:r>
      <w:r>
        <w:t>a construction of three gemstones connected by chains, meant to be worn on the back of the hand.</w:t>
      </w:r>
      <w:r w:rsidR="0004281A">
        <w:t xml:space="preserve"> </w:t>
      </w:r>
      <w:r>
        <w:t>A Soulcaster.</w:t>
      </w:r>
    </w:p>
    <w:p w14:paraId="3EE7840B" w14:textId="543F8A6B" w:rsidR="00D10B5B" w:rsidRDefault="0059432C" w:rsidP="00684D30">
      <w:pPr>
        <w:pStyle w:val="Body-TextTx"/>
      </w:pPr>
      <w:r>
        <w:t>Soulcasters had long bothered Navani.</w:t>
      </w:r>
      <w:r w:rsidR="0004281A">
        <w:t xml:space="preserve"> </w:t>
      </w:r>
      <w:r>
        <w:t xml:space="preserve">They were the proverbial flaw in the system, the </w:t>
      </w:r>
      <w:r>
        <w:lastRenderedPageBreak/>
        <w:t>fabrial that didn</w:t>
      </w:r>
      <w:r w:rsidR="00766B15">
        <w:t>’</w:t>
      </w:r>
      <w:r>
        <w:t>t make sense.</w:t>
      </w:r>
      <w:r w:rsidR="0004281A">
        <w:t xml:space="preserve"> </w:t>
      </w:r>
      <w:r>
        <w:t>Navani wasn</w:t>
      </w:r>
      <w:r w:rsidR="00766B15">
        <w:t>’</w:t>
      </w:r>
      <w:r>
        <w:t xml:space="preserve">t a scholar herself, but she had </w:t>
      </w:r>
      <w:r w:rsidR="002D0E27">
        <w:t xml:space="preserve">a </w:t>
      </w:r>
      <w:r>
        <w:t>strong working knowledge of fabrials.</w:t>
      </w:r>
      <w:r w:rsidR="0004281A">
        <w:t xml:space="preserve"> </w:t>
      </w:r>
      <w:r>
        <w:t xml:space="preserve">They </w:t>
      </w:r>
      <w:r w:rsidR="000B7960">
        <w:t>produce</w:t>
      </w:r>
      <w:r>
        <w:t xml:space="preserve">d </w:t>
      </w:r>
      <w:r w:rsidR="00865509">
        <w:t>certain</w:t>
      </w:r>
      <w:r>
        <w:t xml:space="preserve"> </w:t>
      </w:r>
      <w:r w:rsidR="000B7960">
        <w:t>effects</w:t>
      </w:r>
      <w:r>
        <w:t>, mostly amplifying, locating, or attracting specific elements or emotions</w:t>
      </w:r>
      <w:r w:rsidR="00483B1D">
        <w:t>—</w:t>
      </w:r>
      <w:r>
        <w:t>always tied to the type of spren trapped inside.</w:t>
      </w:r>
      <w:r w:rsidR="0004281A">
        <w:t xml:space="preserve"> </w:t>
      </w:r>
      <w:r>
        <w:t xml:space="preserve">The effects were so logical that theoretical fabrials </w:t>
      </w:r>
      <w:r w:rsidR="00BF6150">
        <w:t xml:space="preserve">had </w:t>
      </w:r>
      <w:r>
        <w:t xml:space="preserve">been correctly </w:t>
      </w:r>
      <w:r w:rsidR="00BC5FCC">
        <w:t>predicted</w:t>
      </w:r>
      <w:r>
        <w:t xml:space="preserve"> years before their successful construction.</w:t>
      </w:r>
    </w:p>
    <w:p w14:paraId="52C17EA0" w14:textId="44227E57" w:rsidR="00D10B5B" w:rsidRDefault="0059432C" w:rsidP="00684D30">
      <w:pPr>
        <w:pStyle w:val="Body-TextTx"/>
      </w:pPr>
      <w:r>
        <w:t xml:space="preserve">A technological masterpiece like the </w:t>
      </w:r>
      <w:r w:rsidRPr="00CC5738">
        <w:rPr>
          <w:rStyle w:val="itali"/>
        </w:rPr>
        <w:t>Fourth Bridge</w:t>
      </w:r>
      <w:r>
        <w:t xml:space="preserve"> was no more than a collection of smaller, simpler devices intertwined.</w:t>
      </w:r>
      <w:r w:rsidR="0004281A">
        <w:t xml:space="preserve"> </w:t>
      </w:r>
      <w:r>
        <w:t>Pair one set of gemstones, and you had a spanreed.</w:t>
      </w:r>
      <w:r w:rsidR="0004281A">
        <w:t xml:space="preserve"> </w:t>
      </w:r>
      <w:r>
        <w:t>Interwork hundreds, and you could make a ship fly.</w:t>
      </w:r>
      <w:r w:rsidR="0004281A">
        <w:t xml:space="preserve"> </w:t>
      </w:r>
      <w:r>
        <w:t>Assuming you</w:t>
      </w:r>
      <w:r w:rsidR="00766B15">
        <w:t>’</w:t>
      </w:r>
      <w:r>
        <w:t>d discovered how to isolate planes of motion and reapply force vectors through conjoined fabrials.</w:t>
      </w:r>
      <w:r w:rsidR="0004281A">
        <w:t xml:space="preserve"> </w:t>
      </w:r>
      <w:r>
        <w:t>But even these discover</w:t>
      </w:r>
      <w:r w:rsidR="00BF6150">
        <w:t>ie</w:t>
      </w:r>
      <w:r>
        <w:t>s had been more small tweaks than revolutionary changes.</w:t>
      </w:r>
    </w:p>
    <w:p w14:paraId="642397CA" w14:textId="712B27C4" w:rsidR="00D10B5B" w:rsidRDefault="0059432C" w:rsidP="00684D30">
      <w:pPr>
        <w:pStyle w:val="Body-TextTx"/>
      </w:pPr>
      <w:r>
        <w:t>Each step built on the previous ones in logical ways.</w:t>
      </w:r>
      <w:r w:rsidR="0004281A">
        <w:t xml:space="preserve"> </w:t>
      </w:r>
      <w:r>
        <w:t>It made perfect sense, once you understood the fundamentals.</w:t>
      </w:r>
      <w:r w:rsidR="0004281A">
        <w:t xml:space="preserve"> </w:t>
      </w:r>
      <w:r>
        <w:t>But Soulcasters</w:t>
      </w:r>
      <w:r w:rsidR="00766B15">
        <w:t> . . .</w:t>
      </w:r>
      <w:r w:rsidR="00483B1D">
        <w:t xml:space="preserve"> </w:t>
      </w:r>
      <w:r>
        <w:t>they broke all the rules.</w:t>
      </w:r>
      <w:r w:rsidR="0004281A">
        <w:t xml:space="preserve"> </w:t>
      </w:r>
      <w:r>
        <w:t>For centuries, everyone had explained them as holy objects.</w:t>
      </w:r>
      <w:r w:rsidR="0004281A">
        <w:t xml:space="preserve"> </w:t>
      </w:r>
      <w:r>
        <w:t>Created by the Almighty and granted to men in an act of charity.</w:t>
      </w:r>
      <w:r w:rsidR="0004281A">
        <w:t xml:space="preserve"> </w:t>
      </w:r>
      <w:r>
        <w:t>They weren</w:t>
      </w:r>
      <w:r w:rsidR="00766B15">
        <w:t>’</w:t>
      </w:r>
      <w:r>
        <w:t xml:space="preserve">t </w:t>
      </w:r>
      <w:r w:rsidRPr="00CC5738">
        <w:rPr>
          <w:rStyle w:val="itali"/>
        </w:rPr>
        <w:t>supposed</w:t>
      </w:r>
      <w:r>
        <w:t xml:space="preserve"> to make sense</w:t>
      </w:r>
      <w:r w:rsidR="00BF6150">
        <w:t>,</w:t>
      </w:r>
      <w:r>
        <w:t xml:space="preserve"> because they weren</w:t>
      </w:r>
      <w:r w:rsidR="00766B15">
        <w:t>’</w:t>
      </w:r>
      <w:r>
        <w:t>t technological, but divine.</w:t>
      </w:r>
    </w:p>
    <w:p w14:paraId="44830E27" w14:textId="0F08FA6B" w:rsidR="00D10B5B" w:rsidRDefault="0059432C" w:rsidP="00684D30">
      <w:pPr>
        <w:pStyle w:val="Body-TextTx"/>
      </w:pPr>
      <w:r>
        <w:t>But was that really true?</w:t>
      </w:r>
      <w:r w:rsidR="0004281A">
        <w:t xml:space="preserve"> </w:t>
      </w:r>
      <w:r>
        <w:t>Or could she, with study, eventually discover their secrets?</w:t>
      </w:r>
      <w:r w:rsidR="0004281A">
        <w:t xml:space="preserve"> </w:t>
      </w:r>
      <w:r>
        <w:t>For years, they</w:t>
      </w:r>
      <w:r w:rsidR="00766B15">
        <w:t>’</w:t>
      </w:r>
      <w:r>
        <w:t>d assumed no spren were trapped in Soulcasting devices.</w:t>
      </w:r>
      <w:r w:rsidR="0004281A">
        <w:t xml:space="preserve"> </w:t>
      </w:r>
      <w:r>
        <w:t>But with the Oathgates, Navani could travel into Shadesmar</w:t>
      </w:r>
      <w:r w:rsidR="00483B1D">
        <w:t>—</w:t>
      </w:r>
      <w:r>
        <w:t xml:space="preserve">and everything in the </w:t>
      </w:r>
      <w:r w:rsidR="006D097A">
        <w:t>P</w:t>
      </w:r>
      <w:r>
        <w:t xml:space="preserve">hysical </w:t>
      </w:r>
      <w:r w:rsidR="006D097A">
        <w:t>R</w:t>
      </w:r>
      <w:r>
        <w:t>ealm reflected there.</w:t>
      </w:r>
      <w:r w:rsidR="0004281A">
        <w:t xml:space="preserve"> </w:t>
      </w:r>
      <w:r>
        <w:t>Human beings manifested as floating candle flames.</w:t>
      </w:r>
      <w:r w:rsidR="0004281A">
        <w:t xml:space="preserve"> </w:t>
      </w:r>
      <w:r>
        <w:t>Spren manifested as larger, or more complete versions of what was seen in the Physical Realm.</w:t>
      </w:r>
    </w:p>
    <w:p w14:paraId="72C2CBFA" w14:textId="4708186C" w:rsidR="00D10B5B" w:rsidRDefault="0059432C" w:rsidP="00684D30">
      <w:pPr>
        <w:pStyle w:val="Body-TextTx"/>
      </w:pPr>
      <w:r>
        <w:t>Soulcasters manifested as small unresponsive spren, hovering with their eyes closed.</w:t>
      </w:r>
      <w:r w:rsidR="0004281A">
        <w:t xml:space="preserve"> </w:t>
      </w:r>
      <w:r>
        <w:t xml:space="preserve">So the Soulcasters </w:t>
      </w:r>
      <w:r w:rsidRPr="00CC5738">
        <w:rPr>
          <w:rStyle w:val="itali"/>
        </w:rPr>
        <w:t>did</w:t>
      </w:r>
      <w:r>
        <w:t xml:space="preserve"> have a captured spren.</w:t>
      </w:r>
      <w:r w:rsidR="0004281A">
        <w:t xml:space="preserve"> </w:t>
      </w:r>
      <w:r>
        <w:t>A Radiant spren, judging by their shape.</w:t>
      </w:r>
      <w:r w:rsidR="0004281A">
        <w:t xml:space="preserve"> </w:t>
      </w:r>
      <w:r>
        <w:t>Intelligent, rather than the more animal-like spren captured to power normal fabrials.</w:t>
      </w:r>
    </w:p>
    <w:p w14:paraId="36181F8C" w14:textId="081FB682" w:rsidR="00D10B5B" w:rsidRDefault="0059432C" w:rsidP="00684D30">
      <w:pPr>
        <w:pStyle w:val="Body-TextTx"/>
      </w:pPr>
      <w:r>
        <w:lastRenderedPageBreak/>
        <w:t>These spren were held captive in Shadesmar, and made to power Soulcasters.</w:t>
      </w:r>
      <w:r w:rsidR="0004281A">
        <w:t xml:space="preserve"> </w:t>
      </w:r>
      <w:r w:rsidRPr="00CC5738">
        <w:rPr>
          <w:rStyle w:val="itali"/>
        </w:rPr>
        <w:t>Is this the same, perhaps?</w:t>
      </w:r>
      <w:r>
        <w:t xml:space="preserve"> Navani thought, holding up the gemstone device Kaladin had discovered.</w:t>
      </w:r>
      <w:r w:rsidR="0004281A">
        <w:t xml:space="preserve"> </w:t>
      </w:r>
      <w:r>
        <w:t>There had to be a connection.</w:t>
      </w:r>
      <w:r w:rsidR="0004281A">
        <w:t xml:space="preserve"> </w:t>
      </w:r>
      <w:r>
        <w:t>And perhaps a connection to the tower?</w:t>
      </w:r>
      <w:r w:rsidR="0004281A">
        <w:t xml:space="preserve"> </w:t>
      </w:r>
      <w:r>
        <w:t>The secret to making it function?</w:t>
      </w:r>
    </w:p>
    <w:p w14:paraId="567EFCB9" w14:textId="4DD8EB07" w:rsidR="00D10B5B" w:rsidRDefault="0059432C" w:rsidP="00684D30">
      <w:pPr>
        <w:pStyle w:val="Body-TextTx"/>
      </w:pPr>
      <w:r>
        <w:t>Navani shuffled through pages in her notebook, looking at the multitude of schematics she</w:t>
      </w:r>
      <w:r w:rsidR="00766B15">
        <w:t>’</w:t>
      </w:r>
      <w:r>
        <w:t>d drawn during the last year.</w:t>
      </w:r>
      <w:r w:rsidR="0004281A">
        <w:t xml:space="preserve"> </w:t>
      </w:r>
      <w:r>
        <w:t>She</w:t>
      </w:r>
      <w:r w:rsidR="00766B15">
        <w:t>’</w:t>
      </w:r>
      <w:r>
        <w:t>d been able to piece together many of the tower</w:t>
      </w:r>
      <w:r w:rsidR="00766B15">
        <w:t>’</w:t>
      </w:r>
      <w:r>
        <w:t>s mechanics.</w:t>
      </w:r>
      <w:r w:rsidR="0004281A">
        <w:t xml:space="preserve"> </w:t>
      </w:r>
      <w:r>
        <w:t>Though they were</w:t>
      </w:r>
      <w:r w:rsidR="00483B1D">
        <w:t>—</w:t>
      </w:r>
      <w:r>
        <w:t>like Soulcasters</w:t>
      </w:r>
      <w:r w:rsidR="00483B1D">
        <w:t>—</w:t>
      </w:r>
      <w:r>
        <w:t>created by somehow trapping spren in Shadesmar.</w:t>
      </w:r>
      <w:r w:rsidR="0004281A">
        <w:t xml:space="preserve"> </w:t>
      </w:r>
      <w:r>
        <w:t xml:space="preserve">Their functions, however, were similar to the ones </w:t>
      </w:r>
      <w:r w:rsidR="00173644">
        <w:t>design</w:t>
      </w:r>
      <w:r>
        <w:t>ed by modern artifabrians.</w:t>
      </w:r>
    </w:p>
    <w:p w14:paraId="60B22E41" w14:textId="1BC1F3C1" w:rsidR="00D10B5B" w:rsidRDefault="0059432C" w:rsidP="00684D30">
      <w:pPr>
        <w:pStyle w:val="Body-TextTx"/>
      </w:pPr>
      <w:r>
        <w:t>The moving lifts?</w:t>
      </w:r>
      <w:r w:rsidR="0004281A">
        <w:t xml:space="preserve"> </w:t>
      </w:r>
      <w:r>
        <w:t>A combination of conjoined fabrials and a hidden waterwheel that dipped into an underground river, which flowed from melting snow in the peaks.</w:t>
      </w:r>
      <w:r w:rsidR="0004281A">
        <w:t xml:space="preserve"> </w:t>
      </w:r>
      <w:r>
        <w:t>The city</w:t>
      </w:r>
      <w:r w:rsidR="00766B15">
        <w:t>’</w:t>
      </w:r>
      <w:r>
        <w:t>s wells constantly replenished with fresh water?</w:t>
      </w:r>
      <w:r w:rsidR="0004281A">
        <w:t xml:space="preserve"> </w:t>
      </w:r>
      <w:r>
        <w:t>A clever manipulation of attractor fabrials, powered by ancient gemstones exposed to the air and the storms far beneath the tower.</w:t>
      </w:r>
    </w:p>
    <w:p w14:paraId="2EA566C8" w14:textId="7334165D" w:rsidR="00D10B5B" w:rsidRDefault="0059432C" w:rsidP="00684D30">
      <w:pPr>
        <w:pStyle w:val="Body-TextTx"/>
      </w:pPr>
      <w:r>
        <w:t>Indeed, the more she studied Urithiru, the more she saw the ancients using simple fabrial technology to create their marvels.</w:t>
      </w:r>
      <w:r w:rsidR="0004281A">
        <w:t xml:space="preserve"> </w:t>
      </w:r>
      <w:r>
        <w:t>Modern artifabrians had exceeded such constructs; her engineers had repaired, refitted, and streamlined the lifts, making them function at several times their original speed.</w:t>
      </w:r>
      <w:r w:rsidR="0004281A">
        <w:t xml:space="preserve"> </w:t>
      </w:r>
      <w:r>
        <w:t>They</w:t>
      </w:r>
      <w:r w:rsidR="00766B15">
        <w:t>’</w:t>
      </w:r>
      <w:r>
        <w:t>d enhanced the wells and pipes, which could now draw water farther up the tower into long-abandoned waterways.</w:t>
      </w:r>
    </w:p>
    <w:p w14:paraId="1A64C11A" w14:textId="0E99F031" w:rsidR="00D10B5B" w:rsidRDefault="0059432C" w:rsidP="00684D30">
      <w:pPr>
        <w:pStyle w:val="Body-TextTx"/>
      </w:pPr>
      <w:r>
        <w:t>She</w:t>
      </w:r>
      <w:r w:rsidR="00766B15">
        <w:t>’</w:t>
      </w:r>
      <w:r>
        <w:t>d learned so much in the last year.</w:t>
      </w:r>
      <w:r w:rsidR="0004281A">
        <w:t xml:space="preserve"> </w:t>
      </w:r>
      <w:r>
        <w:t>She</w:t>
      </w:r>
      <w:r w:rsidR="00766B15">
        <w:t>’</w:t>
      </w:r>
      <w:r>
        <w:t>d almost started to feel she could deduce it all</w:t>
      </w:r>
      <w:r w:rsidR="00483B1D">
        <w:t>—</w:t>
      </w:r>
      <w:r>
        <w:t>answer the questions pertaining to time and to creation itself.</w:t>
      </w:r>
    </w:p>
    <w:p w14:paraId="2650CFFF" w14:textId="5F416305" w:rsidR="00D10B5B" w:rsidRDefault="0059432C" w:rsidP="00684D30">
      <w:pPr>
        <w:pStyle w:val="Body-TextTx"/>
      </w:pPr>
      <w:r>
        <w:t>Then she remembered Soulcasters.</w:t>
      </w:r>
      <w:r w:rsidR="0004281A">
        <w:t xml:space="preserve"> </w:t>
      </w:r>
      <w:r>
        <w:t>Their armies ate and remained mobile because of Soulcasters.</w:t>
      </w:r>
      <w:r w:rsidR="0004281A">
        <w:t xml:space="preserve"> </w:t>
      </w:r>
      <w:r>
        <w:t xml:space="preserve">Urithiru depended on extra food from </w:t>
      </w:r>
      <w:r w:rsidR="00C53219">
        <w:t>S</w:t>
      </w:r>
      <w:r>
        <w:t>oulcasters.</w:t>
      </w:r>
      <w:r w:rsidR="0004281A">
        <w:t xml:space="preserve"> </w:t>
      </w:r>
      <w:r>
        <w:t>The Soulcaster cache discovered in Aimia earlier in the year had brought an incredible boon to the coalition armies.</w:t>
      </w:r>
      <w:r w:rsidR="0004281A">
        <w:t xml:space="preserve"> </w:t>
      </w:r>
      <w:r>
        <w:t>They were among the most coveted, important devices in modern history.</w:t>
      </w:r>
    </w:p>
    <w:p w14:paraId="05484368" w14:textId="18B2BD19" w:rsidR="00D10B5B" w:rsidRDefault="0059432C" w:rsidP="00684D30">
      <w:pPr>
        <w:pStyle w:val="Body-TextTx"/>
      </w:pPr>
      <w:r>
        <w:t>And she didn</w:t>
      </w:r>
      <w:r w:rsidR="00766B15">
        <w:t>’</w:t>
      </w:r>
      <w:r>
        <w:t>t know how they worked.</w:t>
      </w:r>
    </w:p>
    <w:p w14:paraId="404E911F" w14:textId="3D20B78C" w:rsidR="00D10B5B" w:rsidRDefault="0059432C" w:rsidP="00684D30">
      <w:pPr>
        <w:pStyle w:val="Body-TextTx"/>
      </w:pPr>
      <w:r>
        <w:lastRenderedPageBreak/>
        <w:t>Navani sighed, snapping her notebook shut.</w:t>
      </w:r>
      <w:r w:rsidR="0004281A">
        <w:t xml:space="preserve"> </w:t>
      </w:r>
      <w:r>
        <w:t>Her little room trembled as she did so, and she frowned, leaning to the side and opening a small hatch in the wall.</w:t>
      </w:r>
      <w:r w:rsidR="0004281A">
        <w:t xml:space="preserve"> </w:t>
      </w:r>
      <w:r>
        <w:t>She looked out through the glass at an incongruous sight</w:t>
      </w:r>
      <w:r w:rsidR="00483B1D">
        <w:t>—</w:t>
      </w:r>
      <w:r>
        <w:t>a group of people flying in the air alongside her.</w:t>
      </w:r>
      <w:r w:rsidR="0004281A">
        <w:t xml:space="preserve"> </w:t>
      </w:r>
      <w:r>
        <w:t>The Windrunners held a loose formation, facing into the wind</w:t>
      </w:r>
      <w:r w:rsidR="00483B1D">
        <w:t>—</w:t>
      </w:r>
      <w:r>
        <w:t>which Navani had pointed out was a little ridiculous.</w:t>
      </w:r>
      <w:r w:rsidR="0004281A">
        <w:t xml:space="preserve"> </w:t>
      </w:r>
      <w:r>
        <w:t>Why not fly the other way?</w:t>
      </w:r>
      <w:r w:rsidR="0004281A">
        <w:t xml:space="preserve"> </w:t>
      </w:r>
      <w:r>
        <w:t>You didn</w:t>
      </w:r>
      <w:r w:rsidR="00766B15">
        <w:t>’</w:t>
      </w:r>
      <w:r>
        <w:t>t need to see where you were going.</w:t>
      </w:r>
    </w:p>
    <w:p w14:paraId="21222FC6" w14:textId="2741DF67" w:rsidR="00D10B5B" w:rsidRDefault="0059432C" w:rsidP="00684D30">
      <w:pPr>
        <w:pStyle w:val="Body-TextTx"/>
      </w:pPr>
      <w:r>
        <w:t>They</w:t>
      </w:r>
      <w:r w:rsidR="00766B15">
        <w:t>’</w:t>
      </w:r>
      <w:r>
        <w:t>d claimed that flying feet-first felt silly, and had refused, no matter how much sense it made.</w:t>
      </w:r>
      <w:r w:rsidR="0004281A">
        <w:t xml:space="preserve"> </w:t>
      </w:r>
      <w:r>
        <w:t>They did seem to sculpt the air around themselves and prevent their faces from being buffeted by the worst of the winds.</w:t>
      </w:r>
      <w:r w:rsidR="0004281A">
        <w:t xml:space="preserve"> </w:t>
      </w:r>
      <w:r>
        <w:t>Dalinar, however, had no such protection.</w:t>
      </w:r>
      <w:r w:rsidR="0004281A">
        <w:t xml:space="preserve"> </w:t>
      </w:r>
      <w:r>
        <w:t>He flew in the line</w:t>
      </w:r>
      <w:r w:rsidR="00483B1D">
        <w:t>—</w:t>
      </w:r>
      <w:r>
        <w:t>kept aloft by a Windrunner</w:t>
      </w:r>
      <w:r w:rsidR="00483B1D">
        <w:t>—</w:t>
      </w:r>
      <w:r>
        <w:t>and wore a face mask with goggles to keep his proud nose from freezing right off.</w:t>
      </w:r>
    </w:p>
    <w:p w14:paraId="378F8CC8" w14:textId="0CD505FF" w:rsidR="00D10B5B" w:rsidRDefault="0059432C" w:rsidP="00684D30">
      <w:pPr>
        <w:pStyle w:val="Body-TextTx"/>
      </w:pPr>
      <w:r>
        <w:t>Navani opted for a more comfortable conveyance.</w:t>
      </w:r>
      <w:r w:rsidR="0004281A">
        <w:t xml:space="preserve"> </w:t>
      </w:r>
      <w:r>
        <w:t xml:space="preserve">Her </w:t>
      </w:r>
      <w:r w:rsidR="00766B15">
        <w:t>“</w:t>
      </w:r>
      <w:r>
        <w:t>room</w:t>
      </w:r>
      <w:r w:rsidR="00766B15">
        <w:t>”</w:t>
      </w:r>
      <w:r>
        <w:t xml:space="preserve"> was a person-size wooden sphere with long tapering points at either end to help with airflow.</w:t>
      </w:r>
      <w:r w:rsidR="0004281A">
        <w:t xml:space="preserve"> </w:t>
      </w:r>
      <w:r>
        <w:t>The simple vehicle was infused by a Windrunner, then Lashed into the sky.</w:t>
      </w:r>
      <w:r w:rsidR="0004281A">
        <w:t xml:space="preserve"> </w:t>
      </w:r>
      <w:r>
        <w:t>This way, Navani could ride in comfort and get some studying done during extended travel.</w:t>
      </w:r>
    </w:p>
    <w:p w14:paraId="1918A3EF" w14:textId="7C5D73D8" w:rsidR="00D10B5B" w:rsidRDefault="0059432C" w:rsidP="00684D30">
      <w:pPr>
        <w:pStyle w:val="Body-TextTx"/>
      </w:pPr>
      <w:r>
        <w:t xml:space="preserve">Dalinar claimed that he liked the feeling of </w:t>
      </w:r>
      <w:r w:rsidR="00C86CE2">
        <w:t xml:space="preserve">the </w:t>
      </w:r>
      <w:r>
        <w:t>wind in his face, but Navani suspected that he found her vehicle too close to an airborne version of a palanquin.</w:t>
      </w:r>
      <w:r w:rsidR="0004281A">
        <w:t xml:space="preserve"> </w:t>
      </w:r>
      <w:r>
        <w:t>A woman</w:t>
      </w:r>
      <w:r w:rsidR="00766B15">
        <w:t>’</w:t>
      </w:r>
      <w:r>
        <w:t>s vehicle.</w:t>
      </w:r>
      <w:r w:rsidR="0004281A">
        <w:t xml:space="preserve"> </w:t>
      </w:r>
      <w:r>
        <w:t>One might assume that</w:t>
      </w:r>
      <w:r w:rsidR="00483B1D">
        <w:t>—</w:t>
      </w:r>
      <w:r>
        <w:t>in deciding to learn how to read</w:t>
      </w:r>
      <w:r w:rsidR="00483B1D">
        <w:t>—</w:t>
      </w:r>
      <w:r>
        <w:t xml:space="preserve">Dalinar would no longer worry about what was traditionally considered masculine </w:t>
      </w:r>
      <w:r w:rsidR="00C86CE2">
        <w:t>or</w:t>
      </w:r>
      <w:r>
        <w:t xml:space="preserve"> feminine.</w:t>
      </w:r>
      <w:r w:rsidR="0004281A">
        <w:t xml:space="preserve"> </w:t>
      </w:r>
      <w:r>
        <w:t>But the male ego could be as complicated as the most intricate fabrial.</w:t>
      </w:r>
    </w:p>
    <w:p w14:paraId="6155C20B" w14:textId="036919FA" w:rsidR="00D10B5B" w:rsidRDefault="0059432C" w:rsidP="00684D30">
      <w:pPr>
        <w:pStyle w:val="Body-TextTx"/>
      </w:pPr>
      <w:r>
        <w:t>She smiled at his mask and three layers of coats.</w:t>
      </w:r>
      <w:r w:rsidR="0004281A">
        <w:t xml:space="preserve"> </w:t>
      </w:r>
      <w:r>
        <w:t>Nearby, lithe scouts in blue flitted one way or another.</w:t>
      </w:r>
      <w:r w:rsidR="0004281A">
        <w:t xml:space="preserve"> </w:t>
      </w:r>
      <w:r>
        <w:t>Dalinar looked like a chull that had found itself among a flock of skyeels and was doing its best to pretend to fit in.</w:t>
      </w:r>
    </w:p>
    <w:p w14:paraId="3201FF02" w14:textId="5B5175FC" w:rsidR="00D10B5B" w:rsidRDefault="0059432C" w:rsidP="00684D30">
      <w:pPr>
        <w:pStyle w:val="Body-TextTx"/>
      </w:pPr>
      <w:r>
        <w:t>She loved that chull.</w:t>
      </w:r>
      <w:r w:rsidR="0004281A">
        <w:t xml:space="preserve"> </w:t>
      </w:r>
      <w:r>
        <w:t>Loved his stubbornness, the concern he took for every decision.</w:t>
      </w:r>
      <w:r w:rsidR="0004281A">
        <w:t xml:space="preserve"> </w:t>
      </w:r>
      <w:r>
        <w:t xml:space="preserve">The </w:t>
      </w:r>
      <w:r>
        <w:lastRenderedPageBreak/>
        <w:t>way he thought with intense passion.</w:t>
      </w:r>
      <w:r w:rsidR="0004281A">
        <w:t xml:space="preserve"> </w:t>
      </w:r>
      <w:r>
        <w:t>You never got half of Dalinar Kholin.</w:t>
      </w:r>
      <w:r w:rsidR="0004281A">
        <w:t xml:space="preserve"> </w:t>
      </w:r>
      <w:r>
        <w:t>When he put his mind to something, you got the whole man</w:t>
      </w:r>
      <w:r w:rsidR="00483B1D">
        <w:t>—</w:t>
      </w:r>
      <w:r>
        <w:t>and had to simply pray to the Almighty that you could handle him.</w:t>
      </w:r>
    </w:p>
    <w:p w14:paraId="11A0AF7E" w14:textId="25CAF572" w:rsidR="00D10B5B" w:rsidRDefault="0059432C" w:rsidP="00684D30">
      <w:pPr>
        <w:pStyle w:val="Body-TextTx"/>
      </w:pPr>
      <w:r>
        <w:t>She checked her clock.</w:t>
      </w:r>
      <w:r w:rsidR="0004281A">
        <w:t xml:space="preserve"> </w:t>
      </w:r>
      <w:r>
        <w:t>A trip like this, all the way from Alethkar to the Shattered Plains, still took close to six hours</w:t>
      </w:r>
      <w:r w:rsidR="00483B1D">
        <w:t>—</w:t>
      </w:r>
      <w:r>
        <w:t>and that was with a triple Lashing, using Dalinar</w:t>
      </w:r>
      <w:r w:rsidR="00766B15">
        <w:t>’</w:t>
      </w:r>
      <w:r>
        <w:t>s power to provide Stormlight.</w:t>
      </w:r>
    </w:p>
    <w:p w14:paraId="5C793E5A" w14:textId="300894B3" w:rsidR="00D10B5B" w:rsidRDefault="0059432C" w:rsidP="00684D30">
      <w:pPr>
        <w:pStyle w:val="Body-TextTx"/>
      </w:pPr>
      <w:r>
        <w:t>Thankfully, they were nearing the end, and she saw the Shattered Plains approaching ahead.</w:t>
      </w:r>
      <w:r w:rsidR="0004281A">
        <w:t xml:space="preserve"> </w:t>
      </w:r>
      <w:r>
        <w:t>Her engineers had been busy; over the last year they</w:t>
      </w:r>
      <w:r w:rsidR="00766B15">
        <w:t>’</w:t>
      </w:r>
      <w:r>
        <w:t>d constructed sturdy permanent bridges connecting many of the relevant plateaus.</w:t>
      </w:r>
      <w:r w:rsidR="0004281A">
        <w:t xml:space="preserve"> </w:t>
      </w:r>
      <w:r>
        <w:t>They desperately needed to be able to farm this region to supply Urithiru</w:t>
      </w:r>
      <w:r w:rsidR="00483B1D">
        <w:t>—</w:t>
      </w:r>
      <w:r>
        <w:t>and that meant dealing with Ialai Sadeas and her rebels.</w:t>
      </w:r>
      <w:r w:rsidR="0004281A">
        <w:t xml:space="preserve"> </w:t>
      </w:r>
      <w:r>
        <w:t>Hopefully Navani would soon hear good news from the Lightweavers and their mission to</w:t>
      </w:r>
      <w:r w:rsidR="00483B1D">
        <w:t>—</w:t>
      </w:r>
    </w:p>
    <w:p w14:paraId="3259EAC6" w14:textId="1249CD83" w:rsidR="00D10B5B" w:rsidRDefault="0059432C" w:rsidP="00684D30">
      <w:pPr>
        <w:pStyle w:val="Body-TextTx"/>
      </w:pPr>
      <w:r>
        <w:t>Navani cocked her head, noticing something odd.</w:t>
      </w:r>
      <w:r w:rsidR="0004281A">
        <w:t xml:space="preserve"> </w:t>
      </w:r>
      <w:r>
        <w:t>The wall beside her reflected a faint shade of red, blinking on and off.</w:t>
      </w:r>
      <w:r w:rsidR="0004281A">
        <w:t xml:space="preserve"> </w:t>
      </w:r>
      <w:r>
        <w:t>Like the light of a spanreed.</w:t>
      </w:r>
    </w:p>
    <w:p w14:paraId="3E906CDF" w14:textId="506B30FF" w:rsidR="00D10B5B" w:rsidRDefault="0059432C" w:rsidP="00684D30">
      <w:pPr>
        <w:pStyle w:val="Body-TextTx"/>
      </w:pPr>
      <w:r>
        <w:t>Her immediate thought was panic.</w:t>
      </w:r>
      <w:r w:rsidR="0004281A">
        <w:t xml:space="preserve"> </w:t>
      </w:r>
      <w:r>
        <w:t>Had she somehow activated the strange fabrial?</w:t>
      </w:r>
      <w:r w:rsidR="0004281A">
        <w:t xml:space="preserve"> </w:t>
      </w:r>
      <w:r>
        <w:t>If the powers of the Windrunners vanished, she</w:t>
      </w:r>
      <w:r w:rsidR="00766B15">
        <w:t>’</w:t>
      </w:r>
      <w:r>
        <w:t>d drop from the air like a stone.</w:t>
      </w:r>
      <w:r w:rsidR="0004281A">
        <w:t xml:space="preserve"> </w:t>
      </w:r>
      <w:r>
        <w:t>Her heart leapt, and her breath caught.</w:t>
      </w:r>
    </w:p>
    <w:p w14:paraId="45AD70AB" w14:textId="3A323B67" w:rsidR="00D10B5B" w:rsidRDefault="0059432C" w:rsidP="00684D30">
      <w:pPr>
        <w:pStyle w:val="Body-TextTx"/>
      </w:pPr>
      <w:r>
        <w:t>She didn</w:t>
      </w:r>
      <w:r w:rsidR="00766B15">
        <w:t>’</w:t>
      </w:r>
      <w:r>
        <w:t>t start plummeting.</w:t>
      </w:r>
      <w:r w:rsidR="0004281A">
        <w:t xml:space="preserve"> </w:t>
      </w:r>
      <w:r>
        <w:t>And</w:t>
      </w:r>
      <w:r w:rsidR="00766B15">
        <w:t> . . .</w:t>
      </w:r>
      <w:r w:rsidR="00483B1D">
        <w:t xml:space="preserve"> </w:t>
      </w:r>
      <w:r>
        <w:t xml:space="preserve">the light </w:t>
      </w:r>
      <w:r w:rsidRPr="00CC5738">
        <w:rPr>
          <w:rStyle w:val="itali"/>
        </w:rPr>
        <w:t>wasn</w:t>
      </w:r>
      <w:r w:rsidR="00766B15">
        <w:rPr>
          <w:rStyle w:val="itali"/>
        </w:rPr>
        <w:t>’</w:t>
      </w:r>
      <w:r w:rsidRPr="00CC5738">
        <w:rPr>
          <w:rStyle w:val="itali"/>
        </w:rPr>
        <w:t>t</w:t>
      </w:r>
      <w:r>
        <w:t xml:space="preserve"> coming from the strange fabrial.</w:t>
      </w:r>
      <w:r w:rsidR="0004281A">
        <w:t xml:space="preserve"> </w:t>
      </w:r>
      <w:r>
        <w:t>She leaned back, then peeked under her table.</w:t>
      </w:r>
      <w:r w:rsidR="0004281A">
        <w:t xml:space="preserve"> </w:t>
      </w:r>
      <w:r>
        <w:t>There, stuck to the bottom with some wax, was a tiny ruby.</w:t>
      </w:r>
      <w:r w:rsidR="0004281A">
        <w:t xml:space="preserve"> </w:t>
      </w:r>
      <w:r>
        <w:t xml:space="preserve">No, </w:t>
      </w:r>
      <w:r w:rsidRPr="00CC5738">
        <w:rPr>
          <w:rStyle w:val="itali"/>
        </w:rPr>
        <w:t>half</w:t>
      </w:r>
      <w:r>
        <w:t xml:space="preserve"> a ruby.</w:t>
      </w:r>
      <w:r w:rsidR="0004281A">
        <w:t xml:space="preserve"> </w:t>
      </w:r>
      <w:r w:rsidRPr="00CC5738">
        <w:rPr>
          <w:rStyle w:val="itali"/>
        </w:rPr>
        <w:t>Part of a spanreed,</w:t>
      </w:r>
      <w:r>
        <w:t xml:space="preserve"> she thought, picking it free with her fingernail.</w:t>
      </w:r>
    </w:p>
    <w:p w14:paraId="29C818CE" w14:textId="6309B288" w:rsidR="00D10B5B" w:rsidRDefault="0059432C" w:rsidP="00684D30">
      <w:pPr>
        <w:pStyle w:val="Body-TextTx"/>
      </w:pPr>
      <w:r>
        <w:t>She held it up between her fingers and studied the steady pulsing light.</w:t>
      </w:r>
      <w:r w:rsidR="0004281A">
        <w:t xml:space="preserve"> </w:t>
      </w:r>
      <w:r>
        <w:t>Yes, this was a spanreed ruby</w:t>
      </w:r>
      <w:r w:rsidR="00483B1D">
        <w:t>—</w:t>
      </w:r>
      <w:r>
        <w:t>when inserted into a spanreed, it would connect her to someone with the other half, allowing them to communicate.</w:t>
      </w:r>
      <w:r w:rsidR="0004281A">
        <w:t xml:space="preserve"> </w:t>
      </w:r>
      <w:r>
        <w:t>It had clearly been stuck here for her to find.</w:t>
      </w:r>
      <w:r w:rsidR="0004281A">
        <w:t xml:space="preserve"> </w:t>
      </w:r>
      <w:r>
        <w:t>But who would do it so sneakily?</w:t>
      </w:r>
    </w:p>
    <w:p w14:paraId="7C6C51A7" w14:textId="739A08FD" w:rsidR="00D10B5B" w:rsidRDefault="0059432C" w:rsidP="00684D30">
      <w:pPr>
        <w:pStyle w:val="Body-TextTx"/>
      </w:pPr>
      <w:r>
        <w:lastRenderedPageBreak/>
        <w:t>The Windrunners began lowering her vehicle down near the center of the Shattered Plains, and she found herself increasingly excited by the blinking light.</w:t>
      </w:r>
      <w:r w:rsidR="0004281A">
        <w:t xml:space="preserve"> </w:t>
      </w:r>
      <w:r>
        <w:t>A spanreed wouldn</w:t>
      </w:r>
      <w:r w:rsidR="00766B15">
        <w:t>’</w:t>
      </w:r>
      <w:r>
        <w:t>t work if she was in a moving vehicle, but as they landed, she dug one of her own reeds from her supplies.</w:t>
      </w:r>
      <w:r w:rsidR="0004281A">
        <w:t xml:space="preserve"> </w:t>
      </w:r>
      <w:r>
        <w:t>She had the new ruby affixed and a piece of paper in place before anyone had time to check on her.</w:t>
      </w:r>
    </w:p>
    <w:p w14:paraId="6285640F" w14:textId="77777777" w:rsidR="00D10B5B" w:rsidRDefault="0059432C" w:rsidP="00684D30">
      <w:pPr>
        <w:pStyle w:val="Body-TextTx"/>
      </w:pPr>
      <w:r>
        <w:t>She turned the ruby, eager to see what the unknown figure wanted to say to her.</w:t>
      </w:r>
    </w:p>
    <w:p w14:paraId="325C7EF9" w14:textId="7FD6AC43" w:rsidR="00D10B5B" w:rsidRDefault="0059432C" w:rsidP="00684D30">
      <w:pPr>
        <w:pStyle w:val="Body-TextTx"/>
      </w:pPr>
      <w:r w:rsidRPr="00CC5738">
        <w:rPr>
          <w:rStyle w:val="itali"/>
        </w:rPr>
        <w:t>You must stop what you are doing,</w:t>
      </w:r>
      <w:r>
        <w:t xml:space="preserve"> the pen wrote out, using a cramped, nearly illegible version of the Alethi women</w:t>
      </w:r>
      <w:r w:rsidR="00766B15">
        <w:t>’</w:t>
      </w:r>
      <w:r>
        <w:t>s script.</w:t>
      </w:r>
      <w:r w:rsidR="0004281A">
        <w:t xml:space="preserve"> </w:t>
      </w:r>
      <w:r w:rsidRPr="00CC5738">
        <w:rPr>
          <w:rStyle w:val="itali"/>
        </w:rPr>
        <w:t>Immediately.</w:t>
      </w:r>
      <w:r w:rsidR="0004281A">
        <w:t xml:space="preserve"> </w:t>
      </w:r>
      <w:r>
        <w:t>It waited for a response.</w:t>
      </w:r>
    </w:p>
    <w:p w14:paraId="217FE309" w14:textId="3BC94D64" w:rsidR="00D10B5B" w:rsidRDefault="0059432C" w:rsidP="00684D30">
      <w:pPr>
        <w:pStyle w:val="Body-TextTx"/>
      </w:pPr>
      <w:r>
        <w:t>What a strange message.</w:t>
      </w:r>
      <w:r w:rsidR="0004281A">
        <w:t xml:space="preserve"> </w:t>
      </w:r>
      <w:r>
        <w:t>Navani turned the ruby and wrote her response, which would be copied for whoever had the other side of the ruby.</w:t>
      </w:r>
      <w:r w:rsidR="0004281A">
        <w:t xml:space="preserve"> </w:t>
      </w:r>
      <w:r w:rsidRPr="00CC5738">
        <w:rPr>
          <w:rStyle w:val="itali"/>
        </w:rPr>
        <w:t>I</w:t>
      </w:r>
      <w:r w:rsidR="00766B15">
        <w:rPr>
          <w:rStyle w:val="itali"/>
        </w:rPr>
        <w:t>’</w:t>
      </w:r>
      <w:r w:rsidRPr="00CC5738">
        <w:rPr>
          <w:rStyle w:val="itali"/>
        </w:rPr>
        <w:t>m not sure what you mean,</w:t>
      </w:r>
      <w:r>
        <w:t xml:space="preserve"> she wrote.</w:t>
      </w:r>
      <w:r w:rsidR="0004281A">
        <w:t xml:space="preserve"> </w:t>
      </w:r>
      <w:r w:rsidRPr="00CC5738">
        <w:rPr>
          <w:rStyle w:val="itali"/>
        </w:rPr>
        <w:t>Who are you?</w:t>
      </w:r>
      <w:r w:rsidR="0004281A">
        <w:rPr>
          <w:rStyle w:val="itali"/>
        </w:rPr>
        <w:t xml:space="preserve"> </w:t>
      </w:r>
      <w:r w:rsidRPr="00CC5738">
        <w:rPr>
          <w:rStyle w:val="itali"/>
        </w:rPr>
        <w:t>I don</w:t>
      </w:r>
      <w:r w:rsidR="00766B15">
        <w:rPr>
          <w:rStyle w:val="itali"/>
        </w:rPr>
        <w:t>’</w:t>
      </w:r>
      <w:r w:rsidRPr="00CC5738">
        <w:rPr>
          <w:rStyle w:val="itali"/>
        </w:rPr>
        <w:t>t believe I</w:t>
      </w:r>
      <w:r w:rsidR="00766B15">
        <w:rPr>
          <w:rStyle w:val="itali"/>
        </w:rPr>
        <w:t>’</w:t>
      </w:r>
      <w:r w:rsidRPr="00CC5738">
        <w:rPr>
          <w:rStyle w:val="itali"/>
        </w:rPr>
        <w:t>m doing anything that needs to be halted.</w:t>
      </w:r>
      <w:r w:rsidR="0004281A">
        <w:rPr>
          <w:rStyle w:val="itali"/>
        </w:rPr>
        <w:t xml:space="preserve"> </w:t>
      </w:r>
      <w:r w:rsidRPr="00CC5738">
        <w:rPr>
          <w:rStyle w:val="itali"/>
        </w:rPr>
        <w:t>Perhaps you don</w:t>
      </w:r>
      <w:r w:rsidR="00766B15">
        <w:rPr>
          <w:rStyle w:val="itali"/>
        </w:rPr>
        <w:t>’</w:t>
      </w:r>
      <w:r w:rsidRPr="00CC5738">
        <w:rPr>
          <w:rStyle w:val="itali"/>
        </w:rPr>
        <w:t>t know the identity of the person you are writing to.</w:t>
      </w:r>
      <w:r w:rsidR="0004281A">
        <w:rPr>
          <w:rStyle w:val="itali"/>
        </w:rPr>
        <w:t xml:space="preserve"> </w:t>
      </w:r>
      <w:r w:rsidRPr="00CC5738">
        <w:rPr>
          <w:rStyle w:val="itali"/>
        </w:rPr>
        <w:t>Has this spanreed been misplaced?</w:t>
      </w:r>
    </w:p>
    <w:p w14:paraId="42359C2C" w14:textId="61AD4987" w:rsidR="00D10B5B" w:rsidRDefault="0059432C" w:rsidP="00684D30">
      <w:pPr>
        <w:pStyle w:val="Body-TextTx"/>
      </w:pPr>
      <w:r>
        <w:t xml:space="preserve">Navani </w:t>
      </w:r>
      <w:r w:rsidR="0039461B">
        <w:t>set</w:t>
      </w:r>
      <w:r>
        <w:t xml:space="preserve"> the spanreed into position for a response, then turned the ruby.</w:t>
      </w:r>
      <w:r w:rsidR="0004281A">
        <w:t xml:space="preserve"> </w:t>
      </w:r>
      <w:r>
        <w:t>When she removed her hand, the pen remained in position on the paper, upright.</w:t>
      </w:r>
      <w:r w:rsidR="0004281A">
        <w:t xml:space="preserve"> </w:t>
      </w:r>
      <w:r>
        <w:t>Then it started moving on its own, worked by the unseen person on the other end.</w:t>
      </w:r>
    </w:p>
    <w:p w14:paraId="1DB51DE7" w14:textId="26D131CE" w:rsidR="00D10B5B" w:rsidRDefault="0059432C" w:rsidP="00684D30">
      <w:pPr>
        <w:pStyle w:val="Body-TextTx"/>
      </w:pPr>
      <w:r w:rsidRPr="00CC5738">
        <w:rPr>
          <w:rStyle w:val="itali"/>
        </w:rPr>
        <w:t>I know who you are,</w:t>
      </w:r>
      <w:r>
        <w:t xml:space="preserve"> it wrote.</w:t>
      </w:r>
      <w:r w:rsidR="0004281A">
        <w:t xml:space="preserve"> </w:t>
      </w:r>
      <w:r w:rsidRPr="00CC5738">
        <w:rPr>
          <w:rStyle w:val="itali"/>
        </w:rPr>
        <w:t>You are the monster Navani Kholin.</w:t>
      </w:r>
      <w:r w:rsidR="0004281A">
        <w:rPr>
          <w:rStyle w:val="itali"/>
        </w:rPr>
        <w:t xml:space="preserve"> </w:t>
      </w:r>
      <w:r w:rsidRPr="00CC5738">
        <w:rPr>
          <w:rStyle w:val="itali"/>
        </w:rPr>
        <w:t>You have caused more pain than any living person.</w:t>
      </w:r>
    </w:p>
    <w:p w14:paraId="4848D932" w14:textId="6EA033BA" w:rsidR="00D10B5B" w:rsidRDefault="0059432C" w:rsidP="00684D30">
      <w:pPr>
        <w:pStyle w:val="Body-TextTx"/>
      </w:pPr>
      <w:r>
        <w:t>She cocked her head.</w:t>
      </w:r>
      <w:r w:rsidR="0004281A">
        <w:t xml:space="preserve"> </w:t>
      </w:r>
      <w:r>
        <w:t>What on Roshar?</w:t>
      </w:r>
    </w:p>
    <w:p w14:paraId="2DC1286F" w14:textId="16480867" w:rsidR="00D10B5B" w:rsidRDefault="0059432C" w:rsidP="00684D30">
      <w:pPr>
        <w:pStyle w:val="Body-TextTx"/>
      </w:pPr>
      <w:r w:rsidRPr="00CC5738">
        <w:rPr>
          <w:rStyle w:val="itali"/>
        </w:rPr>
        <w:t>I couldn</w:t>
      </w:r>
      <w:r w:rsidR="00766B15">
        <w:rPr>
          <w:rStyle w:val="itali"/>
        </w:rPr>
        <w:t>’</w:t>
      </w:r>
      <w:r w:rsidRPr="00CC5738">
        <w:rPr>
          <w:rStyle w:val="itali"/>
        </w:rPr>
        <w:t>t watch any longer,</w:t>
      </w:r>
      <w:r>
        <w:t xml:space="preserve"> the pen continued.</w:t>
      </w:r>
      <w:r w:rsidR="0004281A">
        <w:t xml:space="preserve"> </w:t>
      </w:r>
      <w:r w:rsidRPr="00CC5738">
        <w:rPr>
          <w:rStyle w:val="itali"/>
        </w:rPr>
        <w:t>I had to stop you.</w:t>
      </w:r>
    </w:p>
    <w:p w14:paraId="6638F8EC" w14:textId="08B5FE41" w:rsidR="00D10B5B" w:rsidRDefault="0059432C" w:rsidP="00684D30">
      <w:pPr>
        <w:pStyle w:val="Body-TextTx"/>
      </w:pPr>
      <w:r>
        <w:t>Was it a madwoman who wrote with the other reed?</w:t>
      </w:r>
      <w:r w:rsidR="0004281A">
        <w:t xml:space="preserve"> </w:t>
      </w:r>
      <w:r>
        <w:t>The ruby started blinking, indicating they wanted a response.</w:t>
      </w:r>
    </w:p>
    <w:p w14:paraId="32B26454" w14:textId="4612030D" w:rsidR="00D10B5B" w:rsidRDefault="0059432C" w:rsidP="00684D30">
      <w:pPr>
        <w:pStyle w:val="Body-TextTx"/>
      </w:pPr>
      <w:r w:rsidRPr="00CC5738">
        <w:rPr>
          <w:rStyle w:val="itali"/>
        </w:rPr>
        <w:t>All right,</w:t>
      </w:r>
      <w:r>
        <w:t xml:space="preserve"> Navani wrote.</w:t>
      </w:r>
      <w:r w:rsidR="0004281A">
        <w:t xml:space="preserve"> </w:t>
      </w:r>
      <w:r w:rsidRPr="00CC5738">
        <w:rPr>
          <w:rStyle w:val="itali"/>
        </w:rPr>
        <w:t>Why don</w:t>
      </w:r>
      <w:r w:rsidR="00766B15">
        <w:rPr>
          <w:rStyle w:val="itali"/>
        </w:rPr>
        <w:t>’</w:t>
      </w:r>
      <w:r w:rsidRPr="00CC5738">
        <w:rPr>
          <w:rStyle w:val="itali"/>
        </w:rPr>
        <w:t>t you tell me</w:t>
      </w:r>
      <w:r>
        <w:t xml:space="preserve"> what </w:t>
      </w:r>
      <w:r w:rsidRPr="00CC5738">
        <w:rPr>
          <w:rStyle w:val="itali"/>
        </w:rPr>
        <w:t>it is you want me to stop?</w:t>
      </w:r>
      <w:r w:rsidR="0004281A">
        <w:rPr>
          <w:rStyle w:val="itali"/>
        </w:rPr>
        <w:t xml:space="preserve"> </w:t>
      </w:r>
      <w:r w:rsidRPr="00CC5738">
        <w:rPr>
          <w:rStyle w:val="itali"/>
        </w:rPr>
        <w:t>Also, you have neglected to give me your name.</w:t>
      </w:r>
    </w:p>
    <w:p w14:paraId="00BFC841" w14:textId="77777777" w:rsidR="00D10B5B" w:rsidRDefault="0059432C" w:rsidP="00684D30">
      <w:pPr>
        <w:pStyle w:val="Body-TextTx"/>
      </w:pPr>
      <w:r>
        <w:lastRenderedPageBreak/>
        <w:t>The response came quickly, written as if by a fervent hand.</w:t>
      </w:r>
    </w:p>
    <w:p w14:paraId="58722201" w14:textId="13321E63" w:rsidR="00D10B5B" w:rsidRDefault="0059432C" w:rsidP="00684D30">
      <w:pPr>
        <w:pStyle w:val="Body-TextTx"/>
      </w:pPr>
      <w:r w:rsidRPr="00CC5738">
        <w:rPr>
          <w:rStyle w:val="itali"/>
        </w:rPr>
        <w:t>You capture spren.</w:t>
      </w:r>
      <w:r w:rsidR="0004281A">
        <w:rPr>
          <w:rStyle w:val="itali"/>
        </w:rPr>
        <w:t xml:space="preserve"> </w:t>
      </w:r>
      <w:r w:rsidRPr="00CC5738">
        <w:rPr>
          <w:rStyle w:val="itali"/>
        </w:rPr>
        <w:t>You imprison them.</w:t>
      </w:r>
      <w:r w:rsidR="0004281A">
        <w:rPr>
          <w:rStyle w:val="itali"/>
        </w:rPr>
        <w:t xml:space="preserve"> </w:t>
      </w:r>
      <w:r w:rsidRPr="00CC5738">
        <w:rPr>
          <w:rStyle w:val="itali"/>
        </w:rPr>
        <w:t>Hundreds of them.</w:t>
      </w:r>
      <w:r w:rsidR="0004281A">
        <w:rPr>
          <w:rStyle w:val="itali"/>
        </w:rPr>
        <w:t xml:space="preserve"> </w:t>
      </w:r>
      <w:r w:rsidRPr="00CC5738">
        <w:rPr>
          <w:rStyle w:val="itali"/>
        </w:rPr>
        <w:t>You must stop.</w:t>
      </w:r>
      <w:r w:rsidR="0004281A">
        <w:rPr>
          <w:rStyle w:val="itali"/>
        </w:rPr>
        <w:t xml:space="preserve"> </w:t>
      </w:r>
      <w:r w:rsidRPr="00CC5738">
        <w:rPr>
          <w:rStyle w:val="itali"/>
        </w:rPr>
        <w:t>Stop, or there will be consequences.</w:t>
      </w:r>
    </w:p>
    <w:p w14:paraId="2D8F69A4" w14:textId="31EEBCEA" w:rsidR="00D10B5B" w:rsidRDefault="0059432C" w:rsidP="00684D30">
      <w:pPr>
        <w:pStyle w:val="Body-TextTx"/>
      </w:pPr>
      <w:r>
        <w:t>Spren?</w:t>
      </w:r>
      <w:r w:rsidR="0004281A">
        <w:t xml:space="preserve"> </w:t>
      </w:r>
      <w:r>
        <w:t>Fabrials?</w:t>
      </w:r>
      <w:r w:rsidR="0004281A">
        <w:t xml:space="preserve"> </w:t>
      </w:r>
      <w:r>
        <w:t>This woman couldn</w:t>
      </w:r>
      <w:r w:rsidR="00766B15">
        <w:t>’</w:t>
      </w:r>
      <w:r>
        <w:t xml:space="preserve">t </w:t>
      </w:r>
      <w:r w:rsidRPr="00CC5738">
        <w:rPr>
          <w:rStyle w:val="itali"/>
        </w:rPr>
        <w:t>seriously</w:t>
      </w:r>
      <w:r>
        <w:t xml:space="preserve"> be concerned about such a simple thing, could she?</w:t>
      </w:r>
      <w:r w:rsidR="0004281A">
        <w:t xml:space="preserve"> </w:t>
      </w:r>
      <w:r>
        <w:t>What was next?</w:t>
      </w:r>
      <w:r w:rsidR="0004281A">
        <w:t xml:space="preserve"> </w:t>
      </w:r>
      <w:r>
        <w:t>Complaining about chulls that pull carts?</w:t>
      </w:r>
    </w:p>
    <w:p w14:paraId="71D47F62" w14:textId="4DCEDFB3" w:rsidR="00D10B5B" w:rsidRDefault="0059432C" w:rsidP="00684D30">
      <w:pPr>
        <w:pStyle w:val="Body-TextTx"/>
      </w:pPr>
      <w:r w:rsidRPr="00CC5738">
        <w:rPr>
          <w:rStyle w:val="itali"/>
        </w:rPr>
        <w:t>I have spoken with intelligent spren,</w:t>
      </w:r>
      <w:r>
        <w:t xml:space="preserve"> Navani wrote, </w:t>
      </w:r>
      <w:r w:rsidR="003D7447">
        <w:rPr>
          <w:rStyle w:val="itali"/>
        </w:rPr>
        <w:t>such as</w:t>
      </w:r>
      <w:r w:rsidRPr="00CC5738">
        <w:rPr>
          <w:rStyle w:val="itali"/>
        </w:rPr>
        <w:t xml:space="preserve"> those bonded to the Radiants.</w:t>
      </w:r>
      <w:r w:rsidR="0004281A">
        <w:rPr>
          <w:rStyle w:val="itali"/>
        </w:rPr>
        <w:t xml:space="preserve"> </w:t>
      </w:r>
      <w:r w:rsidRPr="00CC5738">
        <w:rPr>
          <w:rStyle w:val="itali"/>
        </w:rPr>
        <w:t>They agree that the spren we use for our fabrials are not people, but are as unthinking as animals.</w:t>
      </w:r>
      <w:r w:rsidR="0004281A">
        <w:rPr>
          <w:rStyle w:val="itali"/>
        </w:rPr>
        <w:t xml:space="preserve"> </w:t>
      </w:r>
      <w:r w:rsidRPr="00CC5738">
        <w:rPr>
          <w:rStyle w:val="itali"/>
        </w:rPr>
        <w:t>They may not like the idea of what we do, but they don</w:t>
      </w:r>
      <w:r w:rsidR="00766B15">
        <w:rPr>
          <w:rStyle w:val="itali"/>
        </w:rPr>
        <w:t>’</w:t>
      </w:r>
      <w:r w:rsidRPr="00CC5738">
        <w:rPr>
          <w:rStyle w:val="itali"/>
        </w:rPr>
        <w:t>t think it monstrous.</w:t>
      </w:r>
      <w:r w:rsidR="0004281A">
        <w:rPr>
          <w:rStyle w:val="itali"/>
        </w:rPr>
        <w:t xml:space="preserve"> </w:t>
      </w:r>
      <w:r w:rsidRPr="00CC5738">
        <w:rPr>
          <w:rStyle w:val="itali"/>
        </w:rPr>
        <w:t>Even the honorspren accept it.</w:t>
      </w:r>
    </w:p>
    <w:p w14:paraId="0027C565" w14:textId="3CD1105F" w:rsidR="00D10B5B" w:rsidRDefault="0059432C" w:rsidP="00684D30">
      <w:pPr>
        <w:pStyle w:val="Body-TextTx"/>
      </w:pPr>
      <w:r w:rsidRPr="00CC5738">
        <w:rPr>
          <w:rStyle w:val="itali"/>
        </w:rPr>
        <w:t>The honorspren cannot be trusted,</w:t>
      </w:r>
      <w:r>
        <w:t xml:space="preserve"> the pen wrote.</w:t>
      </w:r>
      <w:r w:rsidR="0004281A">
        <w:t xml:space="preserve"> </w:t>
      </w:r>
      <w:r w:rsidRPr="00CC5738">
        <w:rPr>
          <w:rStyle w:val="itali"/>
        </w:rPr>
        <w:t>Not anymore.</w:t>
      </w:r>
      <w:r w:rsidR="0004281A">
        <w:rPr>
          <w:rStyle w:val="itali"/>
        </w:rPr>
        <w:t xml:space="preserve"> </w:t>
      </w:r>
      <w:r w:rsidRPr="00CC5738">
        <w:rPr>
          <w:rStyle w:val="itali"/>
        </w:rPr>
        <w:t>You must stop creating this new kind of fabrial.</w:t>
      </w:r>
      <w:r w:rsidR="0004281A">
        <w:rPr>
          <w:rStyle w:val="itali"/>
        </w:rPr>
        <w:t xml:space="preserve"> </w:t>
      </w:r>
      <w:r w:rsidRPr="00CC5738">
        <w:rPr>
          <w:rStyle w:val="itali"/>
        </w:rPr>
        <w:t>I will make you stop.</w:t>
      </w:r>
      <w:r w:rsidR="0004281A">
        <w:rPr>
          <w:rStyle w:val="itali"/>
        </w:rPr>
        <w:t xml:space="preserve"> </w:t>
      </w:r>
      <w:r w:rsidRPr="00CC5738">
        <w:rPr>
          <w:rStyle w:val="itali"/>
        </w:rPr>
        <w:t>This is your warning.</w:t>
      </w:r>
    </w:p>
    <w:p w14:paraId="10CC71A9" w14:textId="0E6C321E" w:rsidR="001E2135" w:rsidRDefault="0059432C" w:rsidP="00684D30">
      <w:pPr>
        <w:pStyle w:val="Body-TextTx"/>
      </w:pPr>
      <w:r>
        <w:t>The pen halted, and try though she might, Navani couldn</w:t>
      </w:r>
      <w:r w:rsidR="00766B15">
        <w:t>’</w:t>
      </w:r>
      <w:r>
        <w:t>t get any further responses from the mysterious woman or ardent who had written to her.</w:t>
      </w:r>
    </w:p>
    <w:p w14:paraId="0E311C31" w14:textId="77777777" w:rsidR="00D10B5B" w:rsidRDefault="00292095" w:rsidP="00292095">
      <w:pPr>
        <w:pStyle w:val="Ornamental-Space-BreakOsbrk"/>
      </w:pPr>
      <w:r w:rsidRPr="00292095">
        <w:t>***</w:t>
      </w:r>
    </w:p>
    <w:p w14:paraId="0D1343B3" w14:textId="0152CD27" w:rsidR="00D10B5B" w:rsidRDefault="0059432C" w:rsidP="00684D30">
      <w:pPr>
        <w:pStyle w:val="Body-TextTx"/>
      </w:pPr>
      <w:r>
        <w:t>The Windrunners at Urithiru had been called to one of the battlefronts for air support, and Kaladin was still busy with his little enterprise in Alethkar.</w:t>
      </w:r>
      <w:r w:rsidR="0004281A">
        <w:t xml:space="preserve"> </w:t>
      </w:r>
      <w:r>
        <w:t>So in the end, Shallan and her team had to travel to Narak the hard way.</w:t>
      </w:r>
      <w:r w:rsidR="0004281A">
        <w:t xml:space="preserve"> </w:t>
      </w:r>
      <w:r>
        <w:t xml:space="preserve">Fortunately, the </w:t>
      </w:r>
      <w:r w:rsidR="00766B15">
        <w:t>“</w:t>
      </w:r>
      <w:r>
        <w:t>hard way</w:t>
      </w:r>
      <w:r w:rsidR="00766B15">
        <w:t>”</w:t>
      </w:r>
      <w:r>
        <w:t xml:space="preserve"> wasn</w:t>
      </w:r>
      <w:r w:rsidR="00766B15">
        <w:t>’</w:t>
      </w:r>
      <w:r>
        <w:t>t too bad these days.</w:t>
      </w:r>
      <w:r w:rsidR="0004281A">
        <w:t xml:space="preserve"> </w:t>
      </w:r>
      <w:r>
        <w:t>With permanent bridges and a direct path maintained by soldiers, a journey that had once taken days had been reduced to a few hours.</w:t>
      </w:r>
    </w:p>
    <w:p w14:paraId="3718E308" w14:textId="0A2BEDDF" w:rsidR="00D10B5B" w:rsidRDefault="0059432C" w:rsidP="00684D30">
      <w:pPr>
        <w:pStyle w:val="Body-TextTx"/>
      </w:pPr>
      <w:r>
        <w:t>At the first main fortified plateau where Dalinar kept standing troops to watch the warcamps, Shallan and Adolin were able to deliver up the prisoners</w:t>
      </w:r>
      <w:r w:rsidR="00483B1D">
        <w:t>—</w:t>
      </w:r>
      <w:r>
        <w:t>with instructions for them to be brought to Narak for questioning.</w:t>
      </w:r>
      <w:r w:rsidR="0004281A">
        <w:t xml:space="preserve"> </w:t>
      </w:r>
      <w:r>
        <w:t>Adolin and Shallan requisitioned a carriage, and left the rest of the troops to make their way back more slowly.</w:t>
      </w:r>
    </w:p>
    <w:p w14:paraId="50CA6DFF" w14:textId="4439CBF8" w:rsidR="00D10B5B" w:rsidRDefault="0059432C" w:rsidP="00684D30">
      <w:pPr>
        <w:pStyle w:val="Body-TextTx"/>
      </w:pPr>
      <w:r>
        <w:lastRenderedPageBreak/>
        <w:t>Shallan passed the time looking out the carriage window, listening to the clopping of the horses and watching the fractured landscape of plateaus and chasms.</w:t>
      </w:r>
      <w:r w:rsidR="0004281A">
        <w:t xml:space="preserve"> </w:t>
      </w:r>
      <w:r>
        <w:t>Once this had all been so difficult to traverse.</w:t>
      </w:r>
      <w:r w:rsidR="0004281A">
        <w:t xml:space="preserve"> </w:t>
      </w:r>
      <w:r>
        <w:t xml:space="preserve">Now she did it in a plush carriage, and considered </w:t>
      </w:r>
      <w:r w:rsidRPr="00CC5738">
        <w:rPr>
          <w:rStyle w:val="itali"/>
        </w:rPr>
        <w:t>that</w:t>
      </w:r>
      <w:r>
        <w:t xml:space="preserve"> inconvenient compared to being flown about by a Windrunner.</w:t>
      </w:r>
      <w:r w:rsidR="0004281A">
        <w:t xml:space="preserve"> </w:t>
      </w:r>
      <w:r>
        <w:t>How would it be once Navani got her flying devices working efficiently?</w:t>
      </w:r>
      <w:r w:rsidR="0004281A">
        <w:t xml:space="preserve"> </w:t>
      </w:r>
      <w:r>
        <w:t>Would flying by Windrunner be the inconvenience then?</w:t>
      </w:r>
    </w:p>
    <w:p w14:paraId="00EAB59E" w14:textId="1BC208D7" w:rsidR="00D10B5B" w:rsidRDefault="0059432C" w:rsidP="00684D30">
      <w:pPr>
        <w:pStyle w:val="Body-TextTx"/>
      </w:pPr>
      <w:r>
        <w:t>Adolin scooted over beside her, and she felt his warmth.</w:t>
      </w:r>
      <w:r w:rsidR="0004281A">
        <w:t xml:space="preserve"> </w:t>
      </w:r>
      <w:r>
        <w:t>She closed her eyes and melted into him, breathing him in</w:t>
      </w:r>
      <w:r w:rsidR="00483B1D">
        <w:t>—</w:t>
      </w:r>
      <w:r>
        <w:t>as if she could feel his soul brushing against her own.</w:t>
      </w:r>
    </w:p>
    <w:p w14:paraId="47462A0B" w14:textId="22EBA2C6" w:rsidR="00D10B5B" w:rsidRDefault="00766B15" w:rsidP="00684D30">
      <w:pPr>
        <w:pStyle w:val="Body-TextTx"/>
      </w:pPr>
      <w:r>
        <w:t>“</w:t>
      </w:r>
      <w:r w:rsidR="0059432C">
        <w:t>Hey,</w:t>
      </w:r>
      <w:r>
        <w:t>”</w:t>
      </w:r>
      <w:r w:rsidR="0059432C">
        <w:t xml:space="preserve"> he said.</w:t>
      </w:r>
      <w:r w:rsidR="0004281A">
        <w:t xml:space="preserve"> </w:t>
      </w:r>
      <w:r>
        <w:t>“</w:t>
      </w:r>
      <w:r w:rsidR="0059432C">
        <w:t>It</w:t>
      </w:r>
      <w:r>
        <w:t>’</w:t>
      </w:r>
      <w:r w:rsidR="0059432C">
        <w:t>s not so bad.</w:t>
      </w:r>
      <w:r w:rsidR="0004281A">
        <w:t xml:space="preserve"> </w:t>
      </w:r>
      <w:r w:rsidR="0059432C">
        <w:t>Really.</w:t>
      </w:r>
      <w:r w:rsidR="0004281A">
        <w:t xml:space="preserve"> </w:t>
      </w:r>
      <w:r w:rsidR="0059432C">
        <w:t>Father knew this plan might come to fighting.</w:t>
      </w:r>
      <w:r w:rsidR="0004281A">
        <w:t xml:space="preserve"> </w:t>
      </w:r>
      <w:r w:rsidR="0059432C">
        <w:t>If Ialai had been willing to quietly rule in the warcamps, we</w:t>
      </w:r>
      <w:r>
        <w:t>’</w:t>
      </w:r>
      <w:r w:rsidR="0059432C">
        <w:t>d have left her alone.</w:t>
      </w:r>
      <w:r w:rsidR="0004281A">
        <w:t xml:space="preserve"> </w:t>
      </w:r>
      <w:r w:rsidR="0059432C">
        <w:t>But we couldn</w:t>
      </w:r>
      <w:r>
        <w:t>’</w:t>
      </w:r>
      <w:r w:rsidR="0059432C">
        <w:t>t ignore someone sitting in our backyard raising an army to depose us.</w:t>
      </w:r>
      <w:r>
        <w:t>”</w:t>
      </w:r>
    </w:p>
    <w:p w14:paraId="69C7B1F3" w14:textId="77777777" w:rsidR="00D10B5B" w:rsidRDefault="0059432C" w:rsidP="00684D30">
      <w:pPr>
        <w:pStyle w:val="Body-TextTx"/>
      </w:pPr>
      <w:r>
        <w:t>Shallan nodded.</w:t>
      </w:r>
    </w:p>
    <w:p w14:paraId="2D02A74C" w14:textId="22E5CC0E" w:rsidR="00D10B5B" w:rsidRDefault="00766B15" w:rsidP="00684D30">
      <w:pPr>
        <w:pStyle w:val="Body-TextTx"/>
      </w:pPr>
      <w:r>
        <w:t>“</w:t>
      </w:r>
      <w:r w:rsidR="0059432C">
        <w:t>That</w:t>
      </w:r>
      <w:r>
        <w:t>’</w:t>
      </w:r>
      <w:r w:rsidR="0059432C">
        <w:t>s not what you</w:t>
      </w:r>
      <w:r>
        <w:t>’</w:t>
      </w:r>
      <w:r w:rsidR="0059432C">
        <w:t>re worried about, is it?</w:t>
      </w:r>
      <w:r>
        <w:t>”</w:t>
      </w:r>
      <w:r w:rsidR="0059432C">
        <w:t xml:space="preserve"> Adolin asked.</w:t>
      </w:r>
    </w:p>
    <w:p w14:paraId="59D8D74A" w14:textId="6737C6ED" w:rsidR="00D10B5B" w:rsidRDefault="00766B15" w:rsidP="00684D30">
      <w:pPr>
        <w:pStyle w:val="Body-TextTx"/>
      </w:pPr>
      <w:r>
        <w:t>“</w:t>
      </w:r>
      <w:r w:rsidR="0059432C">
        <w:t>No.</w:t>
      </w:r>
      <w:r w:rsidR="0004281A">
        <w:t xml:space="preserve"> </w:t>
      </w:r>
      <w:r w:rsidR="0059432C">
        <w:t>Not completely.</w:t>
      </w:r>
      <w:r>
        <w:t>”</w:t>
      </w:r>
      <w:r w:rsidR="0004281A">
        <w:t xml:space="preserve"> </w:t>
      </w:r>
      <w:r w:rsidR="0059432C">
        <w:t>She turned and pressed her face into his chest.</w:t>
      </w:r>
      <w:r w:rsidR="0004281A">
        <w:t xml:space="preserve"> </w:t>
      </w:r>
      <w:r w:rsidR="0059432C">
        <w:t>He</w:t>
      </w:r>
      <w:r>
        <w:t>’</w:t>
      </w:r>
      <w:r w:rsidR="0059432C">
        <w:t>d removed his jacket, and the shirt beneath reminded her of when he came to their rooms after sparring.</w:t>
      </w:r>
      <w:r w:rsidR="0004281A">
        <w:t xml:space="preserve"> </w:t>
      </w:r>
      <w:r w:rsidR="0059432C">
        <w:t>He always wanted to bathe immediately, and she</w:t>
      </w:r>
      <w:r>
        <w:t> . . .</w:t>
      </w:r>
      <w:r w:rsidR="00483B1D">
        <w:t xml:space="preserve"> </w:t>
      </w:r>
      <w:r w:rsidR="0059432C">
        <w:t>well, she rarely let him.</w:t>
      </w:r>
      <w:r w:rsidR="0004281A">
        <w:t xml:space="preserve"> </w:t>
      </w:r>
      <w:r w:rsidR="0059432C">
        <w:t>Not until she was done with him, at least.</w:t>
      </w:r>
    </w:p>
    <w:p w14:paraId="6EC81310" w14:textId="2E6E6C96" w:rsidR="00D10B5B" w:rsidRDefault="0059432C" w:rsidP="00684D30">
      <w:pPr>
        <w:pStyle w:val="Body-TextTx"/>
      </w:pPr>
      <w:r>
        <w:t>They rode in silence for some time, with Shallan snuggled against him.</w:t>
      </w:r>
      <w:r w:rsidR="0004281A">
        <w:t xml:space="preserve"> </w:t>
      </w:r>
      <w:r w:rsidR="00766B15">
        <w:t>“</w:t>
      </w:r>
      <w:r>
        <w:t>You never push,</w:t>
      </w:r>
      <w:r w:rsidR="00766B15">
        <w:t>”</w:t>
      </w:r>
      <w:r>
        <w:t xml:space="preserve"> she eventually said.</w:t>
      </w:r>
      <w:r w:rsidR="0004281A">
        <w:t xml:space="preserve"> </w:t>
      </w:r>
      <w:r w:rsidR="00766B15">
        <w:t>“</w:t>
      </w:r>
      <w:r>
        <w:t>Though you know I keep secrets from you.</w:t>
      </w:r>
      <w:r w:rsidR="00766B15">
        <w:t>”</w:t>
      </w:r>
    </w:p>
    <w:p w14:paraId="0C903D35" w14:textId="1EADE3A7" w:rsidR="00D10B5B" w:rsidRDefault="00766B15" w:rsidP="00684D30">
      <w:pPr>
        <w:pStyle w:val="Body-TextTx"/>
      </w:pPr>
      <w:r>
        <w:t>“</w:t>
      </w:r>
      <w:r w:rsidR="0059432C">
        <w:t>You</w:t>
      </w:r>
      <w:r>
        <w:t>’</w:t>
      </w:r>
      <w:r w:rsidR="0059432C">
        <w:t>ll tell me eventually.</w:t>
      </w:r>
      <w:r>
        <w:t>”</w:t>
      </w:r>
    </w:p>
    <w:p w14:paraId="1488DF6A" w14:textId="64FCF00F" w:rsidR="00D10B5B" w:rsidRDefault="0059432C" w:rsidP="00684D30">
      <w:pPr>
        <w:pStyle w:val="Body-TextTx"/>
      </w:pPr>
      <w:r>
        <w:t>She gripped his shirt tight between her fingers.</w:t>
      </w:r>
      <w:r w:rsidR="0004281A">
        <w:t xml:space="preserve"> </w:t>
      </w:r>
      <w:r w:rsidR="00766B15">
        <w:t>“</w:t>
      </w:r>
      <w:r>
        <w:t>It bothers you though, doesn</w:t>
      </w:r>
      <w:r w:rsidR="00766B15">
        <w:t>’</w:t>
      </w:r>
      <w:r>
        <w:t>t it?</w:t>
      </w:r>
      <w:r w:rsidR="00766B15">
        <w:t>”</w:t>
      </w:r>
    </w:p>
    <w:p w14:paraId="61EFB215" w14:textId="4A6AAFFF" w:rsidR="00D10B5B" w:rsidRDefault="0059432C" w:rsidP="00684D30">
      <w:pPr>
        <w:pStyle w:val="Body-TextTx"/>
      </w:pPr>
      <w:r>
        <w:t>He didn</w:t>
      </w:r>
      <w:r w:rsidR="00766B15">
        <w:t>’</w:t>
      </w:r>
      <w:r>
        <w:t>t reply at first, which was different from his normal cheery assurances.</w:t>
      </w:r>
      <w:r w:rsidR="0004281A">
        <w:t xml:space="preserve"> </w:t>
      </w:r>
      <w:r w:rsidR="00766B15">
        <w:t>“</w:t>
      </w:r>
      <w:r>
        <w:t>Yeah,</w:t>
      </w:r>
      <w:r w:rsidR="00766B15">
        <w:t>”</w:t>
      </w:r>
      <w:r>
        <w:t xml:space="preserve"> he finally said.</w:t>
      </w:r>
      <w:r w:rsidR="0004281A">
        <w:t xml:space="preserve"> </w:t>
      </w:r>
      <w:r w:rsidR="00766B15">
        <w:t>“</w:t>
      </w:r>
      <w:r>
        <w:t>How could it not?</w:t>
      </w:r>
      <w:r w:rsidR="0004281A">
        <w:t xml:space="preserve"> </w:t>
      </w:r>
      <w:r>
        <w:t>I trust you, Shallan.</w:t>
      </w:r>
      <w:r w:rsidR="0004281A">
        <w:t xml:space="preserve"> </w:t>
      </w:r>
      <w:r>
        <w:t>But sometimes</w:t>
      </w:r>
      <w:r w:rsidR="00766B15">
        <w:t> . . .</w:t>
      </w:r>
      <w:r w:rsidR="00483B1D">
        <w:t xml:space="preserve"> </w:t>
      </w:r>
      <w:r>
        <w:t xml:space="preserve">I wonder if I can trust all </w:t>
      </w:r>
      <w:r w:rsidRPr="00CC5738">
        <w:rPr>
          <w:rStyle w:val="itali"/>
        </w:rPr>
        <w:t>three</w:t>
      </w:r>
      <w:r>
        <w:t xml:space="preserve"> of you.</w:t>
      </w:r>
      <w:r w:rsidR="0004281A">
        <w:t xml:space="preserve"> </w:t>
      </w:r>
      <w:r>
        <w:t>Veil especially.</w:t>
      </w:r>
      <w:r w:rsidR="00766B15">
        <w:t>”</w:t>
      </w:r>
    </w:p>
    <w:p w14:paraId="438FC1E5" w14:textId="522D9A90" w:rsidR="00D10B5B" w:rsidRDefault="00766B15" w:rsidP="00684D30">
      <w:pPr>
        <w:pStyle w:val="Body-TextTx"/>
      </w:pPr>
      <w:r>
        <w:lastRenderedPageBreak/>
        <w:t>“</w:t>
      </w:r>
      <w:r w:rsidR="0059432C">
        <w:t>She</w:t>
      </w:r>
      <w:r>
        <w:t>’</w:t>
      </w:r>
      <w:r w:rsidR="0059432C">
        <w:t>s trying to protect me in her own way,</w:t>
      </w:r>
      <w:r>
        <w:t>”</w:t>
      </w:r>
      <w:r w:rsidR="0059432C">
        <w:t xml:space="preserve"> Shallan said.</w:t>
      </w:r>
    </w:p>
    <w:p w14:paraId="7D0E481A" w14:textId="290C8DFB" w:rsidR="00D10B5B" w:rsidRDefault="00766B15" w:rsidP="00684D30">
      <w:pPr>
        <w:pStyle w:val="Body-TextTx"/>
      </w:pPr>
      <w:r>
        <w:t>“</w:t>
      </w:r>
      <w:r w:rsidR="0059432C">
        <w:t>And if she does something you or I wouldn</w:t>
      </w:r>
      <w:r>
        <w:t>’</w:t>
      </w:r>
      <w:r w:rsidR="0059432C">
        <w:t>t want her to?</w:t>
      </w:r>
      <w:r w:rsidR="0004281A">
        <w:t xml:space="preserve"> </w:t>
      </w:r>
      <w:r w:rsidR="0059432C">
        <w:t>Gets</w:t>
      </w:r>
      <w:r>
        <w:t> . . .</w:t>
      </w:r>
      <w:r w:rsidR="00483B1D">
        <w:t xml:space="preserve"> </w:t>
      </w:r>
      <w:r w:rsidR="0059432C">
        <w:t>physical with someone?</w:t>
      </w:r>
      <w:r>
        <w:t>”</w:t>
      </w:r>
    </w:p>
    <w:p w14:paraId="27F10C73" w14:textId="136E401B" w:rsidR="00D10B5B" w:rsidRDefault="00766B15" w:rsidP="00684D30">
      <w:pPr>
        <w:pStyle w:val="Body-TextTx"/>
      </w:pPr>
      <w:r>
        <w:t>“</w:t>
      </w:r>
      <w:r w:rsidR="0059432C" w:rsidRPr="00CC5738">
        <w:rPr>
          <w:rStyle w:val="itali"/>
        </w:rPr>
        <w:t>That</w:t>
      </w:r>
      <w:r>
        <w:rPr>
          <w:rStyle w:val="itali"/>
        </w:rPr>
        <w:t>’</w:t>
      </w:r>
      <w:r w:rsidR="0059432C" w:rsidRPr="00CC5738">
        <w:rPr>
          <w:rStyle w:val="itali"/>
        </w:rPr>
        <w:t>s</w:t>
      </w:r>
      <w:r w:rsidR="0059432C">
        <w:t xml:space="preserve"> not a worry,</w:t>
      </w:r>
      <w:r>
        <w:t>”</w:t>
      </w:r>
      <w:r w:rsidR="0059432C">
        <w:t xml:space="preserve"> Shallan said.</w:t>
      </w:r>
      <w:r w:rsidR="0004281A">
        <w:t xml:space="preserve"> </w:t>
      </w:r>
      <w:r>
        <w:t>“</w:t>
      </w:r>
      <w:r w:rsidR="0059432C">
        <w:t>I promise, and she will too if you ask her.</w:t>
      </w:r>
      <w:r w:rsidR="0004281A">
        <w:t xml:space="preserve"> </w:t>
      </w:r>
      <w:r w:rsidR="0059432C">
        <w:t>We have an understanding.</w:t>
      </w:r>
      <w:r w:rsidR="0004281A">
        <w:t xml:space="preserve"> </w:t>
      </w:r>
      <w:r w:rsidR="0059432C">
        <w:t>I</w:t>
      </w:r>
      <w:r>
        <w:t>’</w:t>
      </w:r>
      <w:r w:rsidR="0059432C">
        <w:t>m not worried about you and me, Adolin.</w:t>
      </w:r>
      <w:r>
        <w:t>”</w:t>
      </w:r>
    </w:p>
    <w:p w14:paraId="65776D1E" w14:textId="62DD3C11" w:rsidR="00D10B5B" w:rsidRDefault="00766B15" w:rsidP="00684D30">
      <w:pPr>
        <w:pStyle w:val="Body-TextTx"/>
      </w:pPr>
      <w:r>
        <w:t>“</w:t>
      </w:r>
      <w:r w:rsidR="0059432C">
        <w:t xml:space="preserve">What </w:t>
      </w:r>
      <w:r w:rsidR="0059432C" w:rsidRPr="00CC5738">
        <w:rPr>
          <w:rStyle w:val="itali"/>
        </w:rPr>
        <w:t>are</w:t>
      </w:r>
      <w:r w:rsidR="0059432C">
        <w:t xml:space="preserve"> you worried about, then?</w:t>
      </w:r>
      <w:r>
        <w:t>”</w:t>
      </w:r>
    </w:p>
    <w:p w14:paraId="31A213D5" w14:textId="59AAE081" w:rsidR="00D10B5B" w:rsidRDefault="0059432C" w:rsidP="00684D30">
      <w:pPr>
        <w:pStyle w:val="Body-TextTx"/>
      </w:pPr>
      <w:r>
        <w:t>She pulled closer, and couldn</w:t>
      </w:r>
      <w:r w:rsidR="00766B15">
        <w:t>’</w:t>
      </w:r>
      <w:r>
        <w:t>t help imagining it.</w:t>
      </w:r>
      <w:r w:rsidR="0004281A">
        <w:t xml:space="preserve"> </w:t>
      </w:r>
      <w:r>
        <w:t xml:space="preserve">What he would do if he knew the </w:t>
      </w:r>
      <w:r w:rsidRPr="00CC5738">
        <w:rPr>
          <w:rStyle w:val="itali"/>
        </w:rPr>
        <w:t>real</w:t>
      </w:r>
      <w:r>
        <w:t xml:space="preserve"> her.</w:t>
      </w:r>
      <w:r w:rsidR="0004281A">
        <w:t xml:space="preserve"> </w:t>
      </w:r>
      <w:r>
        <w:t>If he knew all the things she</w:t>
      </w:r>
      <w:r w:rsidR="00766B15">
        <w:t>’</w:t>
      </w:r>
      <w:r>
        <w:t xml:space="preserve">d </w:t>
      </w:r>
      <w:r w:rsidRPr="00CC5738">
        <w:rPr>
          <w:rStyle w:val="itali"/>
        </w:rPr>
        <w:t>actually</w:t>
      </w:r>
      <w:r>
        <w:t xml:space="preserve"> done.</w:t>
      </w:r>
    </w:p>
    <w:p w14:paraId="31DF967D" w14:textId="6DC003D5" w:rsidR="00D10B5B" w:rsidRDefault="0059432C" w:rsidP="00684D30">
      <w:pPr>
        <w:pStyle w:val="Body-TextTx"/>
      </w:pPr>
      <w:r>
        <w:t>It wasn</w:t>
      </w:r>
      <w:r w:rsidR="00766B15">
        <w:t>’</w:t>
      </w:r>
      <w:r>
        <w:t>t just about him.</w:t>
      </w:r>
      <w:r w:rsidR="0004281A">
        <w:t xml:space="preserve"> </w:t>
      </w:r>
      <w:r>
        <w:t>What if Pattern knew?</w:t>
      </w:r>
      <w:r w:rsidR="0004281A">
        <w:t xml:space="preserve"> </w:t>
      </w:r>
      <w:r>
        <w:t>Dalinar?</w:t>
      </w:r>
      <w:r w:rsidR="0004281A">
        <w:t xml:space="preserve"> </w:t>
      </w:r>
      <w:r>
        <w:t xml:space="preserve">Her </w:t>
      </w:r>
      <w:r w:rsidR="009B03DC">
        <w:t>agent</w:t>
      </w:r>
      <w:r>
        <w:t>s?</w:t>
      </w:r>
    </w:p>
    <w:p w14:paraId="699D1785" w14:textId="4EA67304" w:rsidR="00D10B5B" w:rsidRDefault="0059432C" w:rsidP="00684D30">
      <w:pPr>
        <w:pStyle w:val="Body-TextTx"/>
      </w:pPr>
      <w:r>
        <w:t>They would leave, and her life would become a wasteland.</w:t>
      </w:r>
      <w:r w:rsidR="0004281A">
        <w:t xml:space="preserve"> </w:t>
      </w:r>
      <w:r>
        <w:t>She</w:t>
      </w:r>
      <w:r w:rsidR="00766B15">
        <w:t>’</w:t>
      </w:r>
      <w:r>
        <w:t>d be alone, as she deserved.</w:t>
      </w:r>
      <w:r w:rsidR="0004281A">
        <w:t xml:space="preserve"> </w:t>
      </w:r>
      <w:r>
        <w:t>Because of the truths she hid, her entire life was a lie.</w:t>
      </w:r>
      <w:r w:rsidR="0004281A">
        <w:t xml:space="preserve"> </w:t>
      </w:r>
      <w:r>
        <w:t xml:space="preserve">Shallan, the one they all knew best, was the fakest </w:t>
      </w:r>
      <w:r w:rsidR="006754E5">
        <w:t>mask</w:t>
      </w:r>
      <w:r>
        <w:t xml:space="preserve"> of them all.</w:t>
      </w:r>
    </w:p>
    <w:p w14:paraId="4A9C288D" w14:textId="6AEF822E" w:rsidR="00D10B5B" w:rsidRDefault="0059432C" w:rsidP="00684D30">
      <w:pPr>
        <w:pStyle w:val="Body-TextTx"/>
      </w:pPr>
      <w:r w:rsidRPr="00CC5738">
        <w:rPr>
          <w:rStyle w:val="itali"/>
        </w:rPr>
        <w:t>No,</w:t>
      </w:r>
      <w:r>
        <w:t xml:space="preserve"> Radiant said.</w:t>
      </w:r>
      <w:r w:rsidR="0004281A">
        <w:t xml:space="preserve"> </w:t>
      </w:r>
      <w:r w:rsidRPr="00CC5738">
        <w:rPr>
          <w:rStyle w:val="itali"/>
        </w:rPr>
        <w:t>You can face it.</w:t>
      </w:r>
      <w:r w:rsidR="0004281A">
        <w:rPr>
          <w:rStyle w:val="itali"/>
        </w:rPr>
        <w:t xml:space="preserve"> </w:t>
      </w:r>
      <w:r w:rsidRPr="00CC5738">
        <w:rPr>
          <w:rStyle w:val="itali"/>
        </w:rPr>
        <w:t>You can fight it.</w:t>
      </w:r>
      <w:r w:rsidR="0004281A">
        <w:rPr>
          <w:rStyle w:val="itali"/>
        </w:rPr>
        <w:t xml:space="preserve"> </w:t>
      </w:r>
      <w:r w:rsidRPr="00CC5738">
        <w:rPr>
          <w:rStyle w:val="itali"/>
        </w:rPr>
        <w:t>You imagine only the worst possible outcome.</w:t>
      </w:r>
    </w:p>
    <w:p w14:paraId="63CC7DE4" w14:textId="0A876926" w:rsidR="00D10B5B" w:rsidRDefault="0059432C" w:rsidP="00684D30">
      <w:pPr>
        <w:pStyle w:val="Body-TextTx"/>
      </w:pPr>
      <w:r w:rsidRPr="00CC5738">
        <w:rPr>
          <w:rStyle w:val="itali"/>
        </w:rPr>
        <w:t>But it</w:t>
      </w:r>
      <w:r w:rsidR="00766B15">
        <w:rPr>
          <w:rStyle w:val="itali"/>
        </w:rPr>
        <w:t>’</w:t>
      </w:r>
      <w:r w:rsidRPr="00CC5738">
        <w:rPr>
          <w:rStyle w:val="itali"/>
        </w:rPr>
        <w:t>s possible, isn</w:t>
      </w:r>
      <w:r w:rsidR="00766B15">
        <w:rPr>
          <w:rStyle w:val="itali"/>
        </w:rPr>
        <w:t>’</w:t>
      </w:r>
      <w:r w:rsidRPr="00CC5738">
        <w:rPr>
          <w:rStyle w:val="itali"/>
        </w:rPr>
        <w:t>t it?</w:t>
      </w:r>
      <w:r>
        <w:t xml:space="preserve"> Shallan asked.</w:t>
      </w:r>
      <w:r w:rsidR="0004281A">
        <w:t xml:space="preserve"> </w:t>
      </w:r>
      <w:r w:rsidRPr="00CC5738">
        <w:rPr>
          <w:rStyle w:val="itali"/>
        </w:rPr>
        <w:t>It</w:t>
      </w:r>
      <w:r w:rsidR="00766B15">
        <w:rPr>
          <w:rStyle w:val="itali"/>
        </w:rPr>
        <w:t>’</w:t>
      </w:r>
      <w:r w:rsidRPr="00CC5738">
        <w:rPr>
          <w:rStyle w:val="itali"/>
        </w:rPr>
        <w:t>s possible that they would leave me if they knew.</w:t>
      </w:r>
    </w:p>
    <w:p w14:paraId="37067769" w14:textId="1A94EBC9" w:rsidR="00D10B5B" w:rsidRDefault="0059432C" w:rsidP="00684D30">
      <w:pPr>
        <w:pStyle w:val="Body-TextTx"/>
      </w:pPr>
      <w:r>
        <w:t>Radiant had no reply.</w:t>
      </w:r>
      <w:r w:rsidR="0004281A">
        <w:t xml:space="preserve"> </w:t>
      </w:r>
      <w:r>
        <w:t>And deep within Shallan, something else stirred.</w:t>
      </w:r>
      <w:r w:rsidR="0004281A">
        <w:t xml:space="preserve"> </w:t>
      </w:r>
      <w:r>
        <w:t>Formless.</w:t>
      </w:r>
      <w:r w:rsidR="0004281A">
        <w:t xml:space="preserve"> </w:t>
      </w:r>
      <w:r>
        <w:t xml:space="preserve">She had told herself that she would never create a new persona, and she </w:t>
      </w:r>
      <w:r w:rsidRPr="00CC5738">
        <w:rPr>
          <w:rStyle w:val="itali"/>
        </w:rPr>
        <w:t>wouldn</w:t>
      </w:r>
      <w:r w:rsidR="00766B15">
        <w:rPr>
          <w:rStyle w:val="itali"/>
        </w:rPr>
        <w:t>’</w:t>
      </w:r>
      <w:r w:rsidRPr="00CC5738">
        <w:rPr>
          <w:rStyle w:val="itali"/>
        </w:rPr>
        <w:t>t</w:t>
      </w:r>
      <w:r w:rsidRPr="00916B40">
        <w:rPr>
          <w:rStyle w:val="itali"/>
        </w:rPr>
        <w:t>.</w:t>
      </w:r>
      <w:r w:rsidR="0004281A">
        <w:t xml:space="preserve"> </w:t>
      </w:r>
      <w:r>
        <w:t>Formless wasn</w:t>
      </w:r>
      <w:r w:rsidR="00766B15">
        <w:t>’</w:t>
      </w:r>
      <w:r>
        <w:t>t real.</w:t>
      </w:r>
    </w:p>
    <w:p w14:paraId="0E1FB9FC" w14:textId="5A650E05" w:rsidR="00D10B5B" w:rsidRDefault="0059432C" w:rsidP="00684D30">
      <w:pPr>
        <w:pStyle w:val="Body-TextTx"/>
      </w:pPr>
      <w:r>
        <w:t>But the possibility of it frightened Veil.</w:t>
      </w:r>
      <w:r w:rsidR="0004281A">
        <w:t xml:space="preserve"> </w:t>
      </w:r>
      <w:r>
        <w:t xml:space="preserve">And anything that frightened Veil </w:t>
      </w:r>
      <w:r w:rsidRPr="00CC5738">
        <w:rPr>
          <w:rStyle w:val="itali"/>
        </w:rPr>
        <w:t>terrified</w:t>
      </w:r>
      <w:r>
        <w:t xml:space="preserve"> Shallan.</w:t>
      </w:r>
    </w:p>
    <w:p w14:paraId="722EACEB" w14:textId="796850C3" w:rsidR="00D10B5B" w:rsidRDefault="00766B15" w:rsidP="00684D30">
      <w:pPr>
        <w:pStyle w:val="Body-TextTx"/>
      </w:pPr>
      <w:r>
        <w:t>“</w:t>
      </w:r>
      <w:r w:rsidR="0059432C">
        <w:t>I will explain someday,</w:t>
      </w:r>
      <w:r>
        <w:t>”</w:t>
      </w:r>
      <w:r w:rsidR="0059432C">
        <w:t xml:space="preserve"> Shallan said softly to Adolin.</w:t>
      </w:r>
      <w:r w:rsidR="0004281A">
        <w:t xml:space="preserve"> </w:t>
      </w:r>
      <w:r>
        <w:t>“</w:t>
      </w:r>
      <w:r w:rsidR="0059432C">
        <w:t>I promise.</w:t>
      </w:r>
      <w:r w:rsidR="0004281A">
        <w:t xml:space="preserve"> </w:t>
      </w:r>
      <w:r w:rsidR="0059432C">
        <w:t>When I</w:t>
      </w:r>
      <w:r>
        <w:t>’</w:t>
      </w:r>
      <w:r w:rsidR="0059432C">
        <w:t>m ready.</w:t>
      </w:r>
      <w:r>
        <w:t>”</w:t>
      </w:r>
    </w:p>
    <w:p w14:paraId="03ACB24E" w14:textId="11C06716" w:rsidR="00D10B5B" w:rsidRDefault="0059432C" w:rsidP="00684D30">
      <w:pPr>
        <w:pStyle w:val="Body-TextTx"/>
      </w:pPr>
      <w:r>
        <w:t>He squeezed her arm in reply.</w:t>
      </w:r>
      <w:r w:rsidR="0004281A">
        <w:t xml:space="preserve"> </w:t>
      </w:r>
      <w:r>
        <w:t>She didn</w:t>
      </w:r>
      <w:r w:rsidR="00766B15">
        <w:t>’</w:t>
      </w:r>
      <w:r>
        <w:t>t deserve him</w:t>
      </w:r>
      <w:r w:rsidR="00483B1D">
        <w:t>—</w:t>
      </w:r>
      <w:r>
        <w:t>his goodness, his love.</w:t>
      </w:r>
      <w:r w:rsidR="0004281A">
        <w:t xml:space="preserve"> </w:t>
      </w:r>
      <w:r>
        <w:t>That was the trap she</w:t>
      </w:r>
      <w:r w:rsidR="00766B15">
        <w:t>’</w:t>
      </w:r>
      <w:r>
        <w:t>d found herself in.</w:t>
      </w:r>
      <w:r w:rsidR="0004281A">
        <w:t xml:space="preserve"> </w:t>
      </w:r>
      <w:r>
        <w:t>The more he trusted her, the worse she felt.</w:t>
      </w:r>
      <w:r w:rsidR="0004281A">
        <w:t xml:space="preserve"> </w:t>
      </w:r>
      <w:r>
        <w:t>And she didn</w:t>
      </w:r>
      <w:r w:rsidR="00766B15">
        <w:t>’</w:t>
      </w:r>
      <w:r>
        <w:t xml:space="preserve">t know </w:t>
      </w:r>
      <w:r>
        <w:lastRenderedPageBreak/>
        <w:t>how to get out.</w:t>
      </w:r>
      <w:r w:rsidR="0004281A">
        <w:t xml:space="preserve"> </w:t>
      </w:r>
      <w:r>
        <w:t xml:space="preserve">She </w:t>
      </w:r>
      <w:r w:rsidRPr="00CC5738">
        <w:rPr>
          <w:rStyle w:val="itali"/>
        </w:rPr>
        <w:t>couldn</w:t>
      </w:r>
      <w:r w:rsidR="00766B15">
        <w:rPr>
          <w:rStyle w:val="itali"/>
        </w:rPr>
        <w:t>’</w:t>
      </w:r>
      <w:r w:rsidRPr="00CC5738">
        <w:rPr>
          <w:rStyle w:val="itali"/>
        </w:rPr>
        <w:t>t get out</w:t>
      </w:r>
      <w:r w:rsidRPr="00916B40">
        <w:rPr>
          <w:rStyle w:val="itali"/>
        </w:rPr>
        <w:t>.</w:t>
      </w:r>
    </w:p>
    <w:p w14:paraId="1341026D" w14:textId="157503D4" w:rsidR="00D10B5B" w:rsidRDefault="0059432C" w:rsidP="00684D30">
      <w:pPr>
        <w:pStyle w:val="Body-TextTx"/>
      </w:pPr>
      <w:r w:rsidRPr="00CC5738">
        <w:rPr>
          <w:rStyle w:val="itali"/>
        </w:rPr>
        <w:t>Please,</w:t>
      </w:r>
      <w:r>
        <w:t xml:space="preserve"> she whispered.</w:t>
      </w:r>
      <w:r w:rsidR="0004281A">
        <w:t xml:space="preserve"> </w:t>
      </w:r>
      <w:r w:rsidRPr="00CC5738">
        <w:rPr>
          <w:rStyle w:val="itali"/>
        </w:rPr>
        <w:t>Save me.</w:t>
      </w:r>
    </w:p>
    <w:p w14:paraId="4006C9E4" w14:textId="3BF076B9" w:rsidR="00D10B5B" w:rsidRDefault="0059432C" w:rsidP="00684D30">
      <w:pPr>
        <w:pStyle w:val="Body-TextTx"/>
      </w:pPr>
      <w:r>
        <w:t>Veil reluctantly emerged.</w:t>
      </w:r>
      <w:r w:rsidR="0004281A">
        <w:t xml:space="preserve"> </w:t>
      </w:r>
      <w:r>
        <w:t>She sat up, not pulling against Adolin any longer</w:t>
      </w:r>
      <w:r w:rsidR="00483B1D">
        <w:t>—</w:t>
      </w:r>
      <w:r>
        <w:t>and he seemed to understand, shifting his position in the seat.</w:t>
      </w:r>
      <w:r w:rsidR="0004281A">
        <w:t xml:space="preserve"> </w:t>
      </w:r>
      <w:r>
        <w:t>He had an uncanny ability to tell which of her was in control.</w:t>
      </w:r>
    </w:p>
    <w:p w14:paraId="5F7C15CE" w14:textId="6FAE0222" w:rsidR="00D10B5B" w:rsidRDefault="00766B15" w:rsidP="00684D30">
      <w:pPr>
        <w:pStyle w:val="Body-TextTx"/>
      </w:pPr>
      <w:r>
        <w:t>“</w:t>
      </w:r>
      <w:r w:rsidR="0059432C">
        <w:t>We</w:t>
      </w:r>
      <w:r>
        <w:t>’</w:t>
      </w:r>
      <w:r w:rsidR="0059432C">
        <w:t>re trying to help,</w:t>
      </w:r>
      <w:r>
        <w:t>”</w:t>
      </w:r>
      <w:r w:rsidR="0059432C">
        <w:t xml:space="preserve"> Veil said to him.</w:t>
      </w:r>
      <w:r w:rsidR="0004281A">
        <w:t xml:space="preserve"> </w:t>
      </w:r>
      <w:r>
        <w:t>“</w:t>
      </w:r>
      <w:r w:rsidR="0059432C">
        <w:t>And we think that this year has been good for Shallan, overall.</w:t>
      </w:r>
      <w:r w:rsidR="0004281A">
        <w:t xml:space="preserve"> </w:t>
      </w:r>
      <w:r w:rsidR="0059432C">
        <w:t>But right now, it</w:t>
      </w:r>
      <w:r>
        <w:t>’</w:t>
      </w:r>
      <w:r w:rsidR="0059432C">
        <w:t>s probably better if we discuss another topic.</w:t>
      </w:r>
      <w:r>
        <w:t>”</w:t>
      </w:r>
    </w:p>
    <w:p w14:paraId="365D61D8" w14:textId="6D8BB5E5" w:rsidR="00D10B5B" w:rsidRDefault="00766B15" w:rsidP="00684D30">
      <w:pPr>
        <w:pStyle w:val="Body-TextTx"/>
      </w:pPr>
      <w:r>
        <w:t>“</w:t>
      </w:r>
      <w:r w:rsidR="0059432C">
        <w:t>Sure,</w:t>
      </w:r>
      <w:r>
        <w:t>”</w:t>
      </w:r>
      <w:r w:rsidR="0059432C">
        <w:t xml:space="preserve"> Adolin said.</w:t>
      </w:r>
      <w:r w:rsidR="0004281A">
        <w:t xml:space="preserve"> </w:t>
      </w:r>
      <w:r>
        <w:t>“</w:t>
      </w:r>
      <w:r w:rsidR="0059432C">
        <w:t>Can we talk about the fact that Ialai was more frightened of capture than death?</w:t>
      </w:r>
      <w:r>
        <w:t>”</w:t>
      </w:r>
    </w:p>
    <w:p w14:paraId="377F656C" w14:textId="46193ADA" w:rsidR="00D10B5B" w:rsidRDefault="00766B15" w:rsidP="00684D30">
      <w:pPr>
        <w:pStyle w:val="Body-TextTx"/>
      </w:pPr>
      <w:r>
        <w:t>“</w:t>
      </w:r>
      <w:r w:rsidR="0059432C">
        <w:t>She</w:t>
      </w:r>
      <w:r>
        <w:t> . . .</w:t>
      </w:r>
      <w:r w:rsidR="00483B1D">
        <w:t xml:space="preserve"> </w:t>
      </w:r>
      <w:r w:rsidR="0059432C">
        <w:t>didn</w:t>
      </w:r>
      <w:r>
        <w:t>’</w:t>
      </w:r>
      <w:r w:rsidR="0059432C">
        <w:t>t kill herself, Adolin,</w:t>
      </w:r>
      <w:r>
        <w:t>”</w:t>
      </w:r>
      <w:r w:rsidR="0059432C">
        <w:t xml:space="preserve"> Veil said.</w:t>
      </w:r>
      <w:r w:rsidR="0004281A">
        <w:t xml:space="preserve"> </w:t>
      </w:r>
      <w:r>
        <w:t>“</w:t>
      </w:r>
      <w:r w:rsidR="0059432C">
        <w:t>We are reasonably certain she died from a pinprick of poison.</w:t>
      </w:r>
      <w:r>
        <w:t>”</w:t>
      </w:r>
    </w:p>
    <w:p w14:paraId="2D62C4CA" w14:textId="2BFEB105" w:rsidR="00D10B5B" w:rsidRDefault="0059432C" w:rsidP="00684D30">
      <w:pPr>
        <w:pStyle w:val="Body-TextTx"/>
      </w:pPr>
      <w:r>
        <w:t>He sat up straight.</w:t>
      </w:r>
      <w:r w:rsidR="0004281A">
        <w:t xml:space="preserve"> </w:t>
      </w:r>
      <w:r w:rsidR="00766B15">
        <w:t>“</w:t>
      </w:r>
      <w:r>
        <w:t>So you</w:t>
      </w:r>
      <w:r w:rsidR="00766B15">
        <w:t>’</w:t>
      </w:r>
      <w:r>
        <w:t>re saying someone in our team did it?</w:t>
      </w:r>
      <w:r w:rsidR="0004281A">
        <w:t xml:space="preserve"> </w:t>
      </w:r>
      <w:r>
        <w:t xml:space="preserve">One of my soldiers or one of your </w:t>
      </w:r>
      <w:r w:rsidR="009B03DC">
        <w:t>agent</w:t>
      </w:r>
      <w:r>
        <w:t>s?</w:t>
      </w:r>
      <w:r w:rsidR="00766B15">
        <w:t>”</w:t>
      </w:r>
      <w:r w:rsidR="0004281A">
        <w:t xml:space="preserve"> </w:t>
      </w:r>
      <w:r>
        <w:t>He paused.</w:t>
      </w:r>
      <w:r w:rsidR="0004281A">
        <w:t xml:space="preserve"> </w:t>
      </w:r>
      <w:r w:rsidR="00766B15">
        <w:t>“</w:t>
      </w:r>
      <w:r>
        <w:t>Or</w:t>
      </w:r>
      <w:r w:rsidR="00766B15">
        <w:t> . . .</w:t>
      </w:r>
      <w:r w:rsidR="00483B1D">
        <w:t xml:space="preserve"> </w:t>
      </w:r>
      <w:r>
        <w:t>did you do it, Veil?</w:t>
      </w:r>
      <w:r w:rsidR="00766B15">
        <w:t>”</w:t>
      </w:r>
    </w:p>
    <w:p w14:paraId="41244A15" w14:textId="135370A9" w:rsidR="00D10B5B" w:rsidRDefault="00766B15" w:rsidP="00684D30">
      <w:pPr>
        <w:pStyle w:val="Body-TextTx"/>
      </w:pPr>
      <w:r>
        <w:t>“</w:t>
      </w:r>
      <w:r w:rsidR="0059432C">
        <w:t>I didn</w:t>
      </w:r>
      <w:r>
        <w:t>’</w:t>
      </w:r>
      <w:r w:rsidR="0059432C">
        <w:t>t,</w:t>
      </w:r>
      <w:r>
        <w:t>”</w:t>
      </w:r>
      <w:r w:rsidR="0059432C">
        <w:t xml:space="preserve"> Veil said.</w:t>
      </w:r>
      <w:r w:rsidR="0004281A">
        <w:t xml:space="preserve"> </w:t>
      </w:r>
      <w:r>
        <w:t>“</w:t>
      </w:r>
      <w:r w:rsidR="0059432C">
        <w:t>But would it have been so bad if I had?</w:t>
      </w:r>
      <w:r w:rsidR="0004281A">
        <w:t xml:space="preserve"> </w:t>
      </w:r>
      <w:r w:rsidR="0059432C">
        <w:t>We both know she needed to die.</w:t>
      </w:r>
      <w:r>
        <w:t>”</w:t>
      </w:r>
    </w:p>
    <w:p w14:paraId="283AD329" w14:textId="67CEC08C" w:rsidR="00D10B5B" w:rsidRDefault="00766B15" w:rsidP="00684D30">
      <w:pPr>
        <w:pStyle w:val="Body-TextTx"/>
      </w:pPr>
      <w:r>
        <w:t>“</w:t>
      </w:r>
      <w:r w:rsidR="0059432C">
        <w:t>She was a defenseless woman!</w:t>
      </w:r>
      <w:r>
        <w:t>”</w:t>
      </w:r>
    </w:p>
    <w:p w14:paraId="73C382F7" w14:textId="723AE482" w:rsidR="00D10B5B" w:rsidRDefault="00766B15" w:rsidP="00684D30">
      <w:pPr>
        <w:pStyle w:val="Body-TextTx"/>
      </w:pPr>
      <w:r>
        <w:t>“</w:t>
      </w:r>
      <w:r w:rsidR="0059432C">
        <w:t>And it</w:t>
      </w:r>
      <w:r>
        <w:t>’</w:t>
      </w:r>
      <w:r w:rsidR="0059432C">
        <w:t xml:space="preserve">s </w:t>
      </w:r>
      <w:r w:rsidR="0059432C" w:rsidRPr="00CC5738">
        <w:rPr>
          <w:rStyle w:val="itali"/>
        </w:rPr>
        <w:t>that</w:t>
      </w:r>
      <w:r w:rsidR="0059432C">
        <w:t xml:space="preserve"> different from what you did to Sadeas?</w:t>
      </w:r>
      <w:r>
        <w:t>”</w:t>
      </w:r>
    </w:p>
    <w:p w14:paraId="2E842AFA" w14:textId="1EE1EED4" w:rsidR="00D10B5B" w:rsidRDefault="00766B15" w:rsidP="00684D30">
      <w:pPr>
        <w:pStyle w:val="Body-TextTx"/>
      </w:pPr>
      <w:r>
        <w:t>“</w:t>
      </w:r>
      <w:r w:rsidR="0059432C">
        <w:t>He was a soldier,</w:t>
      </w:r>
      <w:r>
        <w:t>”</w:t>
      </w:r>
      <w:r w:rsidR="0059432C">
        <w:t xml:space="preserve"> Adolin said.</w:t>
      </w:r>
      <w:r w:rsidR="0004281A">
        <w:t xml:space="preserve"> </w:t>
      </w:r>
      <w:r>
        <w:t>“</w:t>
      </w:r>
      <w:r w:rsidR="0059432C">
        <w:t>That</w:t>
      </w:r>
      <w:r>
        <w:t>’</w:t>
      </w:r>
      <w:r w:rsidR="0059432C">
        <w:t>s what makes it different.</w:t>
      </w:r>
      <w:r>
        <w:t>”</w:t>
      </w:r>
      <w:r w:rsidR="0004281A">
        <w:t xml:space="preserve"> </w:t>
      </w:r>
      <w:r w:rsidR="0059432C">
        <w:t>He glanced out the window.</w:t>
      </w:r>
      <w:r w:rsidR="0004281A">
        <w:t xml:space="preserve"> </w:t>
      </w:r>
      <w:r>
        <w:t>“</w:t>
      </w:r>
      <w:r w:rsidR="0059432C">
        <w:t>Maybe.</w:t>
      </w:r>
      <w:r w:rsidR="0004281A">
        <w:t xml:space="preserve"> </w:t>
      </w:r>
      <w:r w:rsidR="0059432C">
        <w:t>Father thinks I did something terrible.</w:t>
      </w:r>
      <w:r w:rsidR="0004281A">
        <w:t xml:space="preserve"> </w:t>
      </w:r>
      <w:r w:rsidR="0059432C">
        <w:t>But</w:t>
      </w:r>
      <w:r>
        <w:t> . . .</w:t>
      </w:r>
      <w:r w:rsidR="00483B1D">
        <w:t xml:space="preserve"> </w:t>
      </w:r>
      <w:r w:rsidR="0059432C">
        <w:t xml:space="preserve">I was </w:t>
      </w:r>
      <w:r w:rsidR="0059432C" w:rsidRPr="00CC5738">
        <w:rPr>
          <w:rStyle w:val="itali"/>
        </w:rPr>
        <w:t>right</w:t>
      </w:r>
      <w:r w:rsidR="0059432C" w:rsidRPr="00916B40">
        <w:rPr>
          <w:rStyle w:val="itali"/>
        </w:rPr>
        <w:t>,</w:t>
      </w:r>
      <w:r w:rsidR="0059432C">
        <w:t xml:space="preserve"> Veil.</w:t>
      </w:r>
      <w:r w:rsidR="0004281A">
        <w:t xml:space="preserve"> </w:t>
      </w:r>
      <w:r w:rsidR="0059432C">
        <w:t>I</w:t>
      </w:r>
      <w:r>
        <w:t>’</w:t>
      </w:r>
      <w:r w:rsidR="0059432C">
        <w:t>m not going to let someone hide behind social propriety while threatening my family.</w:t>
      </w:r>
      <w:r w:rsidR="0004281A">
        <w:t xml:space="preserve"> </w:t>
      </w:r>
      <w:r w:rsidR="0059432C">
        <w:t xml:space="preserve">I </w:t>
      </w:r>
      <w:r w:rsidR="0059432C" w:rsidRPr="00CC5738">
        <w:rPr>
          <w:rStyle w:val="itali"/>
        </w:rPr>
        <w:t>won</w:t>
      </w:r>
      <w:r>
        <w:rPr>
          <w:rStyle w:val="itali"/>
        </w:rPr>
        <w:t>’</w:t>
      </w:r>
      <w:r w:rsidR="0059432C" w:rsidRPr="00CC5738">
        <w:rPr>
          <w:rStyle w:val="itali"/>
        </w:rPr>
        <w:t>t</w:t>
      </w:r>
      <w:r w:rsidR="0059432C">
        <w:t xml:space="preserve"> let them use my honor against me.</w:t>
      </w:r>
      <w:r w:rsidR="0004281A">
        <w:t xml:space="preserve"> </w:t>
      </w:r>
      <w:r w:rsidR="0059432C">
        <w:t>And</w:t>
      </w:r>
      <w:r>
        <w:t> . . .</w:t>
      </w:r>
      <w:r w:rsidR="0059432C">
        <w:t xml:space="preserve"> Stonefalls.</w:t>
      </w:r>
      <w:r w:rsidR="0004281A">
        <w:t xml:space="preserve"> </w:t>
      </w:r>
      <w:r w:rsidR="0059432C">
        <w:t>I say things like that, and</w:t>
      </w:r>
      <w:r>
        <w:t> . . .”</w:t>
      </w:r>
    </w:p>
    <w:p w14:paraId="1F718C5E" w14:textId="59714E67" w:rsidR="00D10B5B" w:rsidRDefault="00766B15" w:rsidP="00684D30">
      <w:pPr>
        <w:pStyle w:val="Body-TextTx"/>
      </w:pPr>
      <w:r>
        <w:t>“</w:t>
      </w:r>
      <w:r w:rsidR="0059432C">
        <w:t>And it doesn</w:t>
      </w:r>
      <w:r>
        <w:t>’</w:t>
      </w:r>
      <w:r w:rsidR="0059432C">
        <w:t>t sound so different from killing Ialai,</w:t>
      </w:r>
      <w:r>
        <w:t>”</w:t>
      </w:r>
      <w:r w:rsidR="0059432C">
        <w:t xml:space="preserve"> Veil said.</w:t>
      </w:r>
      <w:r w:rsidR="0004281A">
        <w:t xml:space="preserve"> </w:t>
      </w:r>
      <w:r>
        <w:t>“</w:t>
      </w:r>
      <w:r w:rsidR="0059432C">
        <w:t>Regardless, I didn</w:t>
      </w:r>
      <w:r>
        <w:t>’</w:t>
      </w:r>
      <w:r w:rsidR="0059432C">
        <w:t>t kill her.</w:t>
      </w:r>
      <w:r>
        <w:t>”</w:t>
      </w:r>
    </w:p>
    <w:p w14:paraId="6222B9EE" w14:textId="2EC83F79" w:rsidR="00D10B5B" w:rsidRDefault="0059432C" w:rsidP="00684D30">
      <w:pPr>
        <w:pStyle w:val="Body-TextTx"/>
      </w:pPr>
      <w:r>
        <w:lastRenderedPageBreak/>
        <w:t>Shallan, having had a short breather, started to reemerge.</w:t>
      </w:r>
      <w:r w:rsidR="0004281A">
        <w:t xml:space="preserve"> </w:t>
      </w:r>
      <w:r>
        <w:t>Veil retreated, letting Shallan lean up against Adolin.</w:t>
      </w:r>
      <w:r w:rsidR="0004281A">
        <w:t xml:space="preserve"> </w:t>
      </w:r>
      <w:r>
        <w:t>He, though tense at first, let her do so.</w:t>
      </w:r>
    </w:p>
    <w:p w14:paraId="6943B9BF" w14:textId="40881745" w:rsidR="00D10B5B" w:rsidRDefault="0059432C" w:rsidP="00684D30">
      <w:pPr>
        <w:pStyle w:val="Body-TextTx"/>
      </w:pPr>
      <w:r>
        <w:t>She rested her head on his chest, listening to his heartbeat.</w:t>
      </w:r>
      <w:r w:rsidR="0004281A">
        <w:t xml:space="preserve"> </w:t>
      </w:r>
      <w:r>
        <w:t>His life.</w:t>
      </w:r>
      <w:r w:rsidR="0004281A">
        <w:t xml:space="preserve"> </w:t>
      </w:r>
      <w:r>
        <w:t>Pulsing within him like the thunder of a captive storm.</w:t>
      </w:r>
      <w:r w:rsidR="0004281A">
        <w:t xml:space="preserve"> </w:t>
      </w:r>
      <w:r>
        <w:t>Pattern seemed to sense the way that pulse calmed her, for he began humming from where he hung on the roof.</w:t>
      </w:r>
    </w:p>
    <w:p w14:paraId="6639CFDE" w14:textId="79CDF2B0" w:rsidR="00D10B5B" w:rsidRDefault="0059432C" w:rsidP="00684D30">
      <w:pPr>
        <w:pStyle w:val="Body-TextTx"/>
      </w:pPr>
      <w:r>
        <w:t>She would tell Adolin everything, eventually.</w:t>
      </w:r>
      <w:r w:rsidR="0004281A">
        <w:t xml:space="preserve"> </w:t>
      </w:r>
      <w:r>
        <w:t>She</w:t>
      </w:r>
      <w:r w:rsidR="00766B15">
        <w:t>’</w:t>
      </w:r>
      <w:r>
        <w:t>d told him some already.</w:t>
      </w:r>
      <w:r w:rsidR="0004281A">
        <w:t xml:space="preserve"> </w:t>
      </w:r>
      <w:r>
        <w:t>About her father, and her mother, and her life in Jah Keved.</w:t>
      </w:r>
      <w:r w:rsidR="0004281A">
        <w:t xml:space="preserve"> </w:t>
      </w:r>
      <w:r>
        <w:t>But not the deepest things, the things she didn</w:t>
      </w:r>
      <w:r w:rsidR="00766B15">
        <w:t>’</w:t>
      </w:r>
      <w:r>
        <w:t>t even remember herself.</w:t>
      </w:r>
      <w:r w:rsidR="0004281A">
        <w:t xml:space="preserve"> </w:t>
      </w:r>
      <w:r>
        <w:t>How could she tell him things that were clouded in her own memory?</w:t>
      </w:r>
    </w:p>
    <w:p w14:paraId="52E85EAD" w14:textId="60CC2483" w:rsidR="00D10B5B" w:rsidRDefault="0059432C" w:rsidP="00684D30">
      <w:pPr>
        <w:pStyle w:val="Body-TextTx"/>
      </w:pPr>
      <w:r>
        <w:t>She also hadn</w:t>
      </w:r>
      <w:r w:rsidR="00766B15">
        <w:t>’</w:t>
      </w:r>
      <w:r>
        <w:t>t told him about the Ghostbloods.</w:t>
      </w:r>
      <w:r w:rsidR="0004281A">
        <w:t xml:space="preserve"> </w:t>
      </w:r>
      <w:r>
        <w:t>She wasn</w:t>
      </w:r>
      <w:r w:rsidR="00766B15">
        <w:t>’</w:t>
      </w:r>
      <w:r>
        <w:t>t certain she could share that secret, but could</w:t>
      </w:r>
      <w:r w:rsidR="00766B15">
        <w:t> . . .</w:t>
      </w:r>
      <w:r w:rsidR="00483B1D">
        <w:t xml:space="preserve"> </w:t>
      </w:r>
      <w:r>
        <w:t xml:space="preserve">could </w:t>
      </w:r>
      <w:r w:rsidR="000503D3">
        <w:t xml:space="preserve">she </w:t>
      </w:r>
      <w:r>
        <w:t>try?</w:t>
      </w:r>
      <w:r w:rsidR="0004281A">
        <w:t xml:space="preserve"> </w:t>
      </w:r>
      <w:r>
        <w:t>Begin, at least?</w:t>
      </w:r>
      <w:r w:rsidR="0004281A">
        <w:t xml:space="preserve"> </w:t>
      </w:r>
      <w:r>
        <w:t>At Veil and Radiant</w:t>
      </w:r>
      <w:r w:rsidR="00766B15">
        <w:t>’</w:t>
      </w:r>
      <w:r>
        <w:t>s prompting, she searched for a way.</w:t>
      </w:r>
      <w:r w:rsidR="0004281A">
        <w:t xml:space="preserve"> </w:t>
      </w:r>
      <w:r>
        <w:t>After all, Dalinar kept saying that the next step was the most important one.</w:t>
      </w:r>
    </w:p>
    <w:p w14:paraId="3784E352" w14:textId="736980F7" w:rsidR="00D10B5B" w:rsidRDefault="00766B15" w:rsidP="00684D30">
      <w:pPr>
        <w:pStyle w:val="Body-TextTx"/>
      </w:pPr>
      <w:r>
        <w:t>“</w:t>
      </w:r>
      <w:r w:rsidR="0059432C">
        <w:t>There</w:t>
      </w:r>
      <w:r>
        <w:t>’</w:t>
      </w:r>
      <w:r w:rsidR="0059432C">
        <w:t>s something you need to know,</w:t>
      </w:r>
      <w:r>
        <w:t>”</w:t>
      </w:r>
      <w:r w:rsidR="0059432C">
        <w:t xml:space="preserve"> she said.</w:t>
      </w:r>
      <w:r w:rsidR="0004281A">
        <w:t xml:space="preserve"> </w:t>
      </w:r>
      <w:r>
        <w:t>“</w:t>
      </w:r>
      <w:r w:rsidR="0059432C">
        <w:t xml:space="preserve">Before you came in, Ialai implied that if I took her captive, she </w:t>
      </w:r>
      <w:r w:rsidR="0059432C" w:rsidRPr="00CC5738">
        <w:rPr>
          <w:rStyle w:val="itali"/>
        </w:rPr>
        <w:t>would</w:t>
      </w:r>
      <w:r w:rsidR="0059432C">
        <w:t xml:space="preserve"> be killed.</w:t>
      </w:r>
      <w:r w:rsidR="0004281A">
        <w:t xml:space="preserve"> </w:t>
      </w:r>
      <w:r w:rsidR="0059432C">
        <w:t>She knew the blow was coming</w:t>
      </w:r>
      <w:r w:rsidR="00483B1D">
        <w:t>—</w:t>
      </w:r>
      <w:r w:rsidR="0059432C">
        <w:t>that</w:t>
      </w:r>
      <w:r>
        <w:t>’</w:t>
      </w:r>
      <w:r w:rsidR="0059432C">
        <w:t>s why I was suspicious of her death.</w:t>
      </w:r>
      <w:r w:rsidR="0004281A">
        <w:t xml:space="preserve"> </w:t>
      </w:r>
      <w:r w:rsidR="0059432C">
        <w:t>She also said she didn</w:t>
      </w:r>
      <w:r>
        <w:t>’</w:t>
      </w:r>
      <w:r w:rsidR="0059432C">
        <w:t>t kill Thanadal.</w:t>
      </w:r>
      <w:r w:rsidR="0004281A">
        <w:t xml:space="preserve"> </w:t>
      </w:r>
      <w:r w:rsidR="0059432C">
        <w:t>That it was another group called the Ghostbloods.</w:t>
      </w:r>
      <w:r w:rsidR="0004281A">
        <w:t xml:space="preserve"> </w:t>
      </w:r>
      <w:r w:rsidR="0059432C">
        <w:t>She thought the Ghostbloods would send someone for her</w:t>
      </w:r>
      <w:r w:rsidR="00483B1D">
        <w:t>—</w:t>
      </w:r>
      <w:r w:rsidR="0059432C">
        <w:t>which was why she was certain she</w:t>
      </w:r>
      <w:r>
        <w:t>’</w:t>
      </w:r>
      <w:r w:rsidR="0059432C">
        <w:t>d die.</w:t>
      </w:r>
      <w:r>
        <w:t>”</w:t>
      </w:r>
    </w:p>
    <w:p w14:paraId="00119DC8" w14:textId="69DE3CAC" w:rsidR="00D10B5B" w:rsidRDefault="00766B15" w:rsidP="00684D30">
      <w:pPr>
        <w:pStyle w:val="Body-TextTx"/>
      </w:pPr>
      <w:r>
        <w:t>“</w:t>
      </w:r>
      <w:r w:rsidR="0059432C">
        <w:t>We</w:t>
      </w:r>
      <w:r>
        <w:t>’</w:t>
      </w:r>
      <w:r w:rsidR="0059432C">
        <w:t>ve been hunting them.</w:t>
      </w:r>
      <w:r w:rsidR="0004281A">
        <w:t xml:space="preserve"> </w:t>
      </w:r>
      <w:r w:rsidR="0059432C">
        <w:t>Ialai was leading them.</w:t>
      </w:r>
      <w:r>
        <w:t>”</w:t>
      </w:r>
    </w:p>
    <w:p w14:paraId="3EDE9EBB" w14:textId="2040406D" w:rsidR="00D10B5B" w:rsidRDefault="00766B15" w:rsidP="00684D30">
      <w:pPr>
        <w:pStyle w:val="Body-TextTx"/>
      </w:pPr>
      <w:r>
        <w:t>“</w:t>
      </w:r>
      <w:r w:rsidR="0059432C">
        <w:t>No, dear, she was leading the Sons of Honor.</w:t>
      </w:r>
      <w:r w:rsidR="0004281A">
        <w:t xml:space="preserve"> </w:t>
      </w:r>
      <w:r w:rsidR="0059432C">
        <w:t>The Ghostbloods are a different group.</w:t>
      </w:r>
      <w:r>
        <w:t>”</w:t>
      </w:r>
    </w:p>
    <w:p w14:paraId="7D7C31B1" w14:textId="1319E092" w:rsidR="00D10B5B" w:rsidRDefault="0059432C" w:rsidP="00684D30">
      <w:pPr>
        <w:pStyle w:val="Body-TextTx"/>
      </w:pPr>
      <w:r>
        <w:t>He scratched his head.</w:t>
      </w:r>
      <w:r w:rsidR="0004281A">
        <w:t xml:space="preserve"> </w:t>
      </w:r>
      <w:r w:rsidR="00766B15">
        <w:t>“</w:t>
      </w:r>
      <w:r>
        <w:t>Are they the ones your</w:t>
      </w:r>
      <w:r w:rsidR="00766B15">
        <w:t> . . .</w:t>
      </w:r>
      <w:r w:rsidR="00483B1D">
        <w:t xml:space="preserve"> </w:t>
      </w:r>
      <w:r>
        <w:t>brother Helaran belonged to?</w:t>
      </w:r>
      <w:r w:rsidR="0004281A">
        <w:t xml:space="preserve"> </w:t>
      </w:r>
      <w:r>
        <w:t>The one that attacked Amaram, right?</w:t>
      </w:r>
      <w:r w:rsidR="0004281A">
        <w:t xml:space="preserve"> </w:t>
      </w:r>
      <w:r>
        <w:t>And Kaladin killed Helaran without knowing who he was?</w:t>
      </w:r>
      <w:r w:rsidR="00766B15">
        <w:t>”</w:t>
      </w:r>
    </w:p>
    <w:p w14:paraId="208B3EE6" w14:textId="2DF76C4B" w:rsidR="00D10B5B" w:rsidRDefault="00766B15" w:rsidP="00684D30">
      <w:pPr>
        <w:pStyle w:val="Body-TextTx"/>
      </w:pPr>
      <w:r>
        <w:t>“</w:t>
      </w:r>
      <w:r w:rsidR="0059432C">
        <w:t>Those were the Skybreakers.</w:t>
      </w:r>
      <w:r w:rsidR="0004281A">
        <w:t xml:space="preserve"> </w:t>
      </w:r>
      <w:r w:rsidR="0059432C">
        <w:t>They</w:t>
      </w:r>
      <w:r>
        <w:t>’</w:t>
      </w:r>
      <w:r w:rsidR="0059432C">
        <w:t>re not so secret any longer.</w:t>
      </w:r>
      <w:r w:rsidR="0004281A">
        <w:t xml:space="preserve"> </w:t>
      </w:r>
      <w:r w:rsidR="0059432C">
        <w:t>They joined with the enemy</w:t>
      </w:r>
      <w:r w:rsidR="00483B1D">
        <w:t>—</w:t>
      </w:r>
      <w:r>
        <w:t>”</w:t>
      </w:r>
    </w:p>
    <w:p w14:paraId="18F8D11A" w14:textId="4DB74B03" w:rsidR="00D10B5B" w:rsidRDefault="0059432C" w:rsidP="00684D30">
      <w:pPr>
        <w:pStyle w:val="Body-TextTx"/>
      </w:pPr>
      <w:r>
        <w:t>“Right.</w:t>
      </w:r>
      <w:r w:rsidR="0004281A">
        <w:t xml:space="preserve"> </w:t>
      </w:r>
      <w:r>
        <w:t>Radiants on the other team.</w:t>
      </w:r>
      <w:r w:rsidR="00766B15">
        <w:t>”</w:t>
      </w:r>
      <w:r w:rsidR="0004281A">
        <w:t xml:space="preserve"> </w:t>
      </w:r>
      <w:r>
        <w:t>Those likely made sense to him, as he</w:t>
      </w:r>
      <w:r w:rsidR="00766B15">
        <w:t>’</w:t>
      </w:r>
      <w:r>
        <w:t xml:space="preserve">d taken </w:t>
      </w:r>
      <w:r>
        <w:lastRenderedPageBreak/>
        <w:t>battlefield reports on them.</w:t>
      </w:r>
      <w:r w:rsidR="0004281A">
        <w:t xml:space="preserve"> </w:t>
      </w:r>
      <w:r>
        <w:t>The shadowy groups moving at night, on the other hand, were something he couldn</w:t>
      </w:r>
      <w:r w:rsidR="00766B15">
        <w:t>’</w:t>
      </w:r>
      <w:r>
        <w:t>t fight directly.</w:t>
      </w:r>
      <w:r w:rsidR="0004281A">
        <w:t xml:space="preserve"> </w:t>
      </w:r>
      <w:r>
        <w:t>Dealing with them was to be her job.</w:t>
      </w:r>
    </w:p>
    <w:p w14:paraId="1C7A9A3B" w14:textId="33EC62C4" w:rsidR="00D10B5B" w:rsidRDefault="0059432C" w:rsidP="00684D30">
      <w:pPr>
        <w:pStyle w:val="Body-TextTx"/>
      </w:pPr>
      <w:r>
        <w:t>She dug in her pocket as the carriage rolled over a particularly robust series of bumps.</w:t>
      </w:r>
      <w:r w:rsidR="0004281A">
        <w:t xml:space="preserve"> </w:t>
      </w:r>
      <w:r>
        <w:t>This path hadn</w:t>
      </w:r>
      <w:r w:rsidR="00766B15">
        <w:t>’</w:t>
      </w:r>
      <w:r>
        <w:t>t been graded or leveled, and though the carriage driver did his best to miss the larger rockbuds, there was only so much he could do.</w:t>
      </w:r>
    </w:p>
    <w:p w14:paraId="267B7D5C" w14:textId="6956AFAA" w:rsidR="00D10B5B" w:rsidRDefault="00766B15" w:rsidP="00684D30">
      <w:pPr>
        <w:pStyle w:val="Body-TextTx"/>
      </w:pPr>
      <w:r>
        <w:t>“</w:t>
      </w:r>
      <w:r w:rsidR="0059432C">
        <w:t>The Ghostbloods,</w:t>
      </w:r>
      <w:r>
        <w:t>”</w:t>
      </w:r>
      <w:r w:rsidR="0059432C">
        <w:t xml:space="preserve"> Shallan said, </w:t>
      </w:r>
      <w:r>
        <w:t>“</w:t>
      </w:r>
      <w:r w:rsidR="0059432C">
        <w:t>are the people who tried to kill Jasnah</w:t>
      </w:r>
      <w:r w:rsidR="00483B1D">
        <w:t>—</w:t>
      </w:r>
      <w:r w:rsidR="0059432C">
        <w:t>and me by extension</w:t>
      </w:r>
      <w:r w:rsidR="00483B1D">
        <w:t>—</w:t>
      </w:r>
      <w:r w:rsidR="0059432C">
        <w:t>by sinking our ship.</w:t>
      </w:r>
      <w:r>
        <w:t>”</w:t>
      </w:r>
    </w:p>
    <w:p w14:paraId="6A85078A" w14:textId="3033DCDD" w:rsidR="00D10B5B" w:rsidRDefault="00766B15" w:rsidP="00684D30">
      <w:pPr>
        <w:pStyle w:val="Body-TextTx"/>
      </w:pPr>
      <w:r>
        <w:t>“</w:t>
      </w:r>
      <w:r w:rsidR="0059432C">
        <w:t>So they</w:t>
      </w:r>
      <w:r>
        <w:t>’</w:t>
      </w:r>
      <w:r w:rsidR="0059432C">
        <w:t>re on Odium</w:t>
      </w:r>
      <w:r>
        <w:t>’</w:t>
      </w:r>
      <w:r w:rsidR="0059432C">
        <w:t>s side,</w:t>
      </w:r>
      <w:r>
        <w:t>”</w:t>
      </w:r>
      <w:r w:rsidR="0059432C">
        <w:t xml:space="preserve"> Adolin said.</w:t>
      </w:r>
    </w:p>
    <w:p w14:paraId="0C7F202A" w14:textId="047D9C04" w:rsidR="00D10B5B" w:rsidRDefault="00766B15" w:rsidP="00684D30">
      <w:pPr>
        <w:pStyle w:val="Body-TextTx"/>
      </w:pPr>
      <w:r>
        <w:t>“</w:t>
      </w:r>
      <w:r w:rsidR="0059432C">
        <w:t>It</w:t>
      </w:r>
      <w:r>
        <w:t>’</w:t>
      </w:r>
      <w:r w:rsidR="0059432C">
        <w:t>s more complicated than that.</w:t>
      </w:r>
      <w:r w:rsidR="0004281A">
        <w:t xml:space="preserve"> </w:t>
      </w:r>
      <w:r w:rsidR="0059432C">
        <w:t>Honestly, I</w:t>
      </w:r>
      <w:r>
        <w:t>’</w:t>
      </w:r>
      <w:r w:rsidR="0059432C">
        <w:t xml:space="preserve">m not </w:t>
      </w:r>
      <w:r w:rsidR="0059432C" w:rsidRPr="00CC5738">
        <w:rPr>
          <w:rStyle w:val="itali"/>
        </w:rPr>
        <w:t>sure</w:t>
      </w:r>
      <w:r w:rsidR="0059432C">
        <w:t xml:space="preserve"> what they want, besides secrets.</w:t>
      </w:r>
      <w:r w:rsidR="0004281A">
        <w:t xml:space="preserve"> </w:t>
      </w:r>
      <w:r w:rsidR="0059432C">
        <w:t>They were trying to get to Urithiru before Jasnah, but we beat them to it.</w:t>
      </w:r>
      <w:r>
        <w:t>”</w:t>
      </w:r>
      <w:r w:rsidR="0004281A">
        <w:t xml:space="preserve"> </w:t>
      </w:r>
      <w:r w:rsidR="0059432C" w:rsidRPr="00CC5738">
        <w:rPr>
          <w:rStyle w:val="itali"/>
        </w:rPr>
        <w:t>Led them to it</w:t>
      </w:r>
      <w:r w:rsidR="0059432C">
        <w:t xml:space="preserve"> might have been more accurate.</w:t>
      </w:r>
      <w:r w:rsidR="0004281A">
        <w:t xml:space="preserve"> </w:t>
      </w:r>
      <w:r>
        <w:t>“</w:t>
      </w:r>
      <w:r w:rsidR="0059432C">
        <w:t>I</w:t>
      </w:r>
      <w:r>
        <w:t>’</w:t>
      </w:r>
      <w:r w:rsidR="0059432C">
        <w:t>m not at all sure what they want those secrets for.</w:t>
      </w:r>
      <w:r>
        <w:t>”</w:t>
      </w:r>
    </w:p>
    <w:p w14:paraId="0401955F" w14:textId="009687D4" w:rsidR="00D10B5B" w:rsidRDefault="00766B15" w:rsidP="00684D30">
      <w:pPr>
        <w:pStyle w:val="Body-TextTx"/>
      </w:pPr>
      <w:r>
        <w:t>“</w:t>
      </w:r>
      <w:r w:rsidR="0059432C">
        <w:t>Power,</w:t>
      </w:r>
      <w:r>
        <w:t>”</w:t>
      </w:r>
      <w:r w:rsidR="0059432C">
        <w:t xml:space="preserve"> Adolin said.</w:t>
      </w:r>
    </w:p>
    <w:p w14:paraId="4BCC1422" w14:textId="0EFEB54D" w:rsidR="00D10B5B" w:rsidRDefault="0059432C" w:rsidP="00684D30">
      <w:pPr>
        <w:pStyle w:val="Body-TextTx"/>
      </w:pPr>
      <w:r>
        <w:t>That response</w:t>
      </w:r>
      <w:r w:rsidR="00483B1D">
        <w:t>—</w:t>
      </w:r>
      <w:r>
        <w:t>the same one she</w:t>
      </w:r>
      <w:r w:rsidR="00766B15">
        <w:t>’</w:t>
      </w:r>
      <w:r>
        <w:t>d given to Ialai</w:t>
      </w:r>
      <w:r w:rsidR="00483B1D">
        <w:t>—</w:t>
      </w:r>
      <w:r>
        <w:t>now seemed so simplistic.</w:t>
      </w:r>
      <w:r w:rsidR="0004281A">
        <w:t xml:space="preserve"> </w:t>
      </w:r>
      <w:r>
        <w:t xml:space="preserve">Mraize, and his </w:t>
      </w:r>
      <w:r w:rsidR="005C0CF2">
        <w:t>inscrutable</w:t>
      </w:r>
      <w:r>
        <w:t xml:space="preserve"> master Iyatil, were deliberate, precise people.</w:t>
      </w:r>
      <w:r w:rsidR="0004281A">
        <w:t xml:space="preserve"> </w:t>
      </w:r>
      <w:r>
        <w:t>Perhaps they were merely seeking to glean leverage or wealth from chaos of the end of the world.</w:t>
      </w:r>
      <w:r w:rsidR="0004281A">
        <w:t xml:space="preserve"> </w:t>
      </w:r>
      <w:r>
        <w:t>Shallan realized she would be disappointed to discover that their plans were so pedestrian.</w:t>
      </w:r>
      <w:r w:rsidR="0004281A">
        <w:t xml:space="preserve"> </w:t>
      </w:r>
      <w:r>
        <w:t>Any corpse robber on a battlefield could exploit the misfortune of others.</w:t>
      </w:r>
    </w:p>
    <w:p w14:paraId="6F2D4626" w14:textId="6855366C" w:rsidR="00D10B5B" w:rsidRDefault="0059432C" w:rsidP="00684D30">
      <w:pPr>
        <w:pStyle w:val="Body-TextTx"/>
      </w:pPr>
      <w:r>
        <w:t>Mraize was a hunter.</w:t>
      </w:r>
      <w:r w:rsidR="0004281A">
        <w:t xml:space="preserve"> </w:t>
      </w:r>
      <w:r>
        <w:t>He didn</w:t>
      </w:r>
      <w:r w:rsidR="00766B15">
        <w:t>’</w:t>
      </w:r>
      <w:r>
        <w:t>t wait for opportunities.</w:t>
      </w:r>
      <w:r w:rsidR="0004281A">
        <w:t xml:space="preserve"> </w:t>
      </w:r>
      <w:r>
        <w:t xml:space="preserve">He went out and </w:t>
      </w:r>
      <w:r w:rsidRPr="00CC5738">
        <w:rPr>
          <w:rStyle w:val="itali"/>
        </w:rPr>
        <w:t>made</w:t>
      </w:r>
      <w:r>
        <w:t xml:space="preserve"> them.</w:t>
      </w:r>
    </w:p>
    <w:p w14:paraId="36E90BED" w14:textId="645AD72E" w:rsidR="00D10B5B" w:rsidRDefault="00766B15" w:rsidP="00684D30">
      <w:pPr>
        <w:pStyle w:val="Body-TextTx"/>
      </w:pPr>
      <w:r>
        <w:t>“</w:t>
      </w:r>
      <w:r w:rsidR="0059432C">
        <w:t>What</w:t>
      </w:r>
      <w:r>
        <w:t>’</w:t>
      </w:r>
      <w:r w:rsidR="0059432C">
        <w:t>s that?</w:t>
      </w:r>
      <w:r>
        <w:t>”</w:t>
      </w:r>
      <w:r w:rsidR="0059432C">
        <w:t xml:space="preserve"> Adolin asked, nodding to the book in her hand.</w:t>
      </w:r>
    </w:p>
    <w:p w14:paraId="257B6122" w14:textId="099D6A58" w:rsidR="00D10B5B" w:rsidRDefault="00766B15" w:rsidP="00684D30">
      <w:pPr>
        <w:pStyle w:val="Body-TextTx"/>
      </w:pPr>
      <w:r>
        <w:t>“</w:t>
      </w:r>
      <w:r w:rsidR="0059432C">
        <w:t>Before she died,</w:t>
      </w:r>
      <w:r>
        <w:t>”</w:t>
      </w:r>
      <w:r w:rsidR="0059432C">
        <w:t xml:space="preserve"> Shallan said.</w:t>
      </w:r>
      <w:r w:rsidR="0004281A">
        <w:t xml:space="preserve"> </w:t>
      </w:r>
      <w:r>
        <w:t>“</w:t>
      </w:r>
      <w:r w:rsidR="0059432C">
        <w:t>Ialai gave me a hint that led me to search the room and find this.</w:t>
      </w:r>
      <w:r>
        <w:t>”</w:t>
      </w:r>
    </w:p>
    <w:p w14:paraId="094A2D9F" w14:textId="37E3009C" w:rsidR="00D10B5B" w:rsidRDefault="00766B15" w:rsidP="00684D30">
      <w:pPr>
        <w:pStyle w:val="Body-TextTx"/>
      </w:pPr>
      <w:r>
        <w:t>“</w:t>
      </w:r>
      <w:r w:rsidR="0059432C">
        <w:t>That</w:t>
      </w:r>
      <w:r>
        <w:t>’</w:t>
      </w:r>
      <w:r w:rsidR="0059432C">
        <w:t>s why you didn</w:t>
      </w:r>
      <w:r>
        <w:t>’</w:t>
      </w:r>
      <w:r w:rsidR="0059432C">
        <w:t>t want the guards to do it,</w:t>
      </w:r>
      <w:r>
        <w:t>”</w:t>
      </w:r>
      <w:r w:rsidR="0059432C">
        <w:t xml:space="preserve"> he said.</w:t>
      </w:r>
      <w:r w:rsidR="0004281A">
        <w:t xml:space="preserve"> </w:t>
      </w:r>
      <w:r>
        <w:t>“</w:t>
      </w:r>
      <w:r w:rsidR="0059432C">
        <w:t>Because one of them might be a spy or assassin.</w:t>
      </w:r>
      <w:r w:rsidR="0004281A">
        <w:t xml:space="preserve"> </w:t>
      </w:r>
      <w:r w:rsidR="0059432C">
        <w:t>Storms.</w:t>
      </w:r>
      <w:r>
        <w:t>”</w:t>
      </w:r>
    </w:p>
    <w:p w14:paraId="7DC4DF2F" w14:textId="33CEDDD0" w:rsidR="00D10B5B" w:rsidRDefault="00766B15" w:rsidP="00684D30">
      <w:pPr>
        <w:pStyle w:val="Body-TextTx"/>
      </w:pPr>
      <w:r>
        <w:lastRenderedPageBreak/>
        <w:t>“</w:t>
      </w:r>
      <w:r w:rsidR="0059432C">
        <w:t>You might want to reassign your soldiers to boring, out-of-the-way posts for a season.</w:t>
      </w:r>
      <w:r>
        <w:t>”</w:t>
      </w:r>
    </w:p>
    <w:p w14:paraId="04B317A6" w14:textId="0FDA1301" w:rsidR="00D10B5B" w:rsidRDefault="00766B15" w:rsidP="00684D30">
      <w:pPr>
        <w:pStyle w:val="Body-TextTx"/>
      </w:pPr>
      <w:r>
        <w:t>“</w:t>
      </w:r>
      <w:r w:rsidR="0059432C">
        <w:t>These are some of my best men!</w:t>
      </w:r>
      <w:r>
        <w:t>”</w:t>
      </w:r>
      <w:r w:rsidR="0059432C">
        <w:t xml:space="preserve"> Adolin complained.</w:t>
      </w:r>
      <w:r w:rsidR="0004281A">
        <w:t xml:space="preserve"> </w:t>
      </w:r>
      <w:r>
        <w:t>“</w:t>
      </w:r>
      <w:r w:rsidR="0059432C">
        <w:t>Highly decorated!</w:t>
      </w:r>
      <w:r w:rsidR="0004281A">
        <w:t xml:space="preserve"> </w:t>
      </w:r>
      <w:r w:rsidR="0059432C">
        <w:t>They just pulled off an extremely dangerous covert operation.</w:t>
      </w:r>
      <w:r>
        <w:t>”</w:t>
      </w:r>
    </w:p>
    <w:p w14:paraId="659EDB4C" w14:textId="3DB9E4AD" w:rsidR="00D10B5B" w:rsidRDefault="00766B15" w:rsidP="00684D30">
      <w:pPr>
        <w:pStyle w:val="Body-TextTx"/>
      </w:pPr>
      <w:r>
        <w:t>“</w:t>
      </w:r>
      <w:r w:rsidR="0059432C">
        <w:t>So give them a rest at some quiet post,</w:t>
      </w:r>
      <w:r>
        <w:t>”</w:t>
      </w:r>
      <w:r w:rsidR="0059432C">
        <w:t xml:space="preserve"> Shallan said.</w:t>
      </w:r>
      <w:r w:rsidR="0004281A">
        <w:t xml:space="preserve"> </w:t>
      </w:r>
      <w:r>
        <w:t>“</w:t>
      </w:r>
      <w:r w:rsidR="0059432C">
        <w:t>Until we figure this out.</w:t>
      </w:r>
      <w:r w:rsidR="0004281A">
        <w:t xml:space="preserve"> </w:t>
      </w:r>
      <w:r w:rsidR="0059432C">
        <w:t>I</w:t>
      </w:r>
      <w:r>
        <w:t>’</w:t>
      </w:r>
      <w:r w:rsidR="0059432C">
        <w:t>ll watch my a</w:t>
      </w:r>
      <w:r w:rsidR="0060644B">
        <w:t>g</w:t>
      </w:r>
      <w:r w:rsidR="0059432C">
        <w:t>ents.</w:t>
      </w:r>
      <w:r w:rsidR="0004281A">
        <w:t xml:space="preserve"> </w:t>
      </w:r>
      <w:r w:rsidR="0059432C">
        <w:t>If I discover it</w:t>
      </w:r>
      <w:r>
        <w:t>’</w:t>
      </w:r>
      <w:r w:rsidR="0059432C">
        <w:t>s one of them, you can bring the men back.</w:t>
      </w:r>
      <w:r>
        <w:t>”</w:t>
      </w:r>
    </w:p>
    <w:p w14:paraId="1A4FE1F5" w14:textId="2C473182" w:rsidR="00D10B5B" w:rsidRDefault="0059432C" w:rsidP="00684D30">
      <w:pPr>
        <w:pStyle w:val="Body-TextTx"/>
      </w:pPr>
      <w:r>
        <w:t>He sulked at the suggestion; he hated the idea of punishing a group of good men because one of them might be a spy.</w:t>
      </w:r>
      <w:r w:rsidR="0004281A">
        <w:t xml:space="preserve"> </w:t>
      </w:r>
      <w:r>
        <w:t>Adolin might claim he was different from his father, but in fact they were two shades of the same paint.</w:t>
      </w:r>
      <w:r w:rsidR="0004281A">
        <w:t xml:space="preserve"> </w:t>
      </w:r>
      <w:r>
        <w:t>Often, two similar colors clashed worse than wildly different ones would.</w:t>
      </w:r>
    </w:p>
    <w:p w14:paraId="059C2456" w14:textId="6447E771" w:rsidR="00D10B5B" w:rsidRDefault="0059432C" w:rsidP="00684D30">
      <w:pPr>
        <w:pStyle w:val="Body-TextTx"/>
      </w:pPr>
      <w:r>
        <w:t>Shallan kicked the bag of notes and letters that Gaz had gathered, resting at their feet.</w:t>
      </w:r>
      <w:r w:rsidR="0004281A">
        <w:t xml:space="preserve"> </w:t>
      </w:r>
      <w:r w:rsidR="00766B15">
        <w:t>“</w:t>
      </w:r>
      <w:r>
        <w:t>We</w:t>
      </w:r>
      <w:r w:rsidR="00766B15">
        <w:t>’</w:t>
      </w:r>
      <w:r w:rsidR="005C0C70">
        <w:t>ll</w:t>
      </w:r>
      <w:r>
        <w:t xml:space="preserve"> give that to your father</w:t>
      </w:r>
      <w:r w:rsidR="00766B15">
        <w:t>’</w:t>
      </w:r>
      <w:r>
        <w:t>s scribes, but I</w:t>
      </w:r>
      <w:r w:rsidR="00766B15">
        <w:t>’</w:t>
      </w:r>
      <w:r w:rsidR="005C0C70">
        <w:t>ll</w:t>
      </w:r>
      <w:r>
        <w:t xml:space="preserve"> look through this book personally.</w:t>
      </w:r>
      <w:r w:rsidR="00766B15">
        <w:t>”</w:t>
      </w:r>
    </w:p>
    <w:p w14:paraId="522AB0C9" w14:textId="0F397AC4" w:rsidR="00D10B5B" w:rsidRDefault="00766B15" w:rsidP="00684D30">
      <w:pPr>
        <w:pStyle w:val="Body-TextTx"/>
      </w:pPr>
      <w:r>
        <w:t>“</w:t>
      </w:r>
      <w:r w:rsidR="0059432C">
        <w:t>What</w:t>
      </w:r>
      <w:r>
        <w:t>’</w:t>
      </w:r>
      <w:r w:rsidR="0059432C">
        <w:t>s in it?</w:t>
      </w:r>
      <w:r>
        <w:t>”</w:t>
      </w:r>
      <w:r w:rsidR="0059432C">
        <w:t xml:space="preserve"> Adolin asked, leaning to the side so he could see</w:t>
      </w:r>
      <w:r w:rsidR="00483B1D">
        <w:t>—</w:t>
      </w:r>
      <w:r w:rsidR="0059432C">
        <w:t>but there were no pictures.</w:t>
      </w:r>
    </w:p>
    <w:p w14:paraId="4ACCFC0A" w14:textId="15F8429D" w:rsidR="00D10B5B" w:rsidRDefault="00766B15" w:rsidP="00684D30">
      <w:pPr>
        <w:pStyle w:val="Body-TextTx"/>
      </w:pPr>
      <w:r>
        <w:t>“</w:t>
      </w:r>
      <w:r w:rsidR="0059432C">
        <w:t>I haven</w:t>
      </w:r>
      <w:r>
        <w:t>’</w:t>
      </w:r>
      <w:r w:rsidR="0059432C">
        <w:t>t read the entire thing,</w:t>
      </w:r>
      <w:r>
        <w:t>”</w:t>
      </w:r>
      <w:r w:rsidR="0059432C">
        <w:t xml:space="preserve"> Shallan said.</w:t>
      </w:r>
      <w:r w:rsidR="0004281A">
        <w:t xml:space="preserve"> </w:t>
      </w:r>
      <w:r>
        <w:t>“</w:t>
      </w:r>
      <w:r w:rsidR="0059432C">
        <w:t>It seems to be Ialai</w:t>
      </w:r>
      <w:r>
        <w:t>’</w:t>
      </w:r>
      <w:r w:rsidR="0059432C">
        <w:t>s attempts to piece together what the Ghostbloods are planning.</w:t>
      </w:r>
      <w:r w:rsidR="0004281A">
        <w:t xml:space="preserve"> </w:t>
      </w:r>
      <w:r w:rsidR="0059432C">
        <w:t>Like this page</w:t>
      </w:r>
      <w:r w:rsidR="00483B1D">
        <w:t>—</w:t>
      </w:r>
      <w:r w:rsidR="0059432C">
        <w:t>a list of terms or names her spies had heard.</w:t>
      </w:r>
      <w:r w:rsidR="0004281A">
        <w:t xml:space="preserve"> </w:t>
      </w:r>
      <w:r w:rsidR="0059432C">
        <w:t>She was trying to define what they were.</w:t>
      </w:r>
      <w:r>
        <w:t>”</w:t>
      </w:r>
      <w:r w:rsidR="0004281A">
        <w:t xml:space="preserve"> </w:t>
      </w:r>
      <w:r w:rsidR="0059432C">
        <w:t>Shallan moved her finger down the page.</w:t>
      </w:r>
      <w:r w:rsidR="0004281A">
        <w:t xml:space="preserve"> </w:t>
      </w:r>
      <w:r>
        <w:t>“</w:t>
      </w:r>
      <w:r w:rsidR="0059432C">
        <w:t>Nalathis.</w:t>
      </w:r>
      <w:r w:rsidR="0004281A">
        <w:t xml:space="preserve"> </w:t>
      </w:r>
      <w:r w:rsidR="0059432C">
        <w:t>Scadarial.</w:t>
      </w:r>
      <w:r w:rsidR="0004281A">
        <w:t xml:space="preserve"> </w:t>
      </w:r>
      <w:r w:rsidR="0059432C">
        <w:t>Tal Dain.</w:t>
      </w:r>
      <w:r w:rsidR="0004281A">
        <w:t xml:space="preserve"> </w:t>
      </w:r>
      <w:r w:rsidR="0059432C">
        <w:t>Do you recognize any of those?</w:t>
      </w:r>
      <w:r>
        <w:t>”</w:t>
      </w:r>
    </w:p>
    <w:p w14:paraId="34EDF07D" w14:textId="62664F6B" w:rsidR="00D10B5B" w:rsidRDefault="00766B15" w:rsidP="00684D30">
      <w:pPr>
        <w:pStyle w:val="Body-TextTx"/>
      </w:pPr>
      <w:r>
        <w:t>“</w:t>
      </w:r>
      <w:r w:rsidR="0059432C">
        <w:t>They sound like nonsense to me.</w:t>
      </w:r>
      <w:r w:rsidR="0004281A">
        <w:t xml:space="preserve"> </w:t>
      </w:r>
      <w:r w:rsidR="0059432C">
        <w:t>Nalathis might have something to do with Nalan, the Skybreaker Herald.</w:t>
      </w:r>
      <w:r>
        <w:t>”</w:t>
      </w:r>
    </w:p>
    <w:p w14:paraId="272FB19F" w14:textId="3136C443" w:rsidR="00D10B5B" w:rsidRDefault="0059432C" w:rsidP="00684D30">
      <w:pPr>
        <w:pStyle w:val="Body-TextTx"/>
      </w:pPr>
      <w:r>
        <w:t>Ialai had noticed the same connection, but indicated these names might be places</w:t>
      </w:r>
      <w:r w:rsidR="00483B1D">
        <w:t>—</w:t>
      </w:r>
      <w:r>
        <w:t>ones she could not find in any atlas.</w:t>
      </w:r>
      <w:r w:rsidR="0004281A">
        <w:t xml:space="preserve"> </w:t>
      </w:r>
      <w:r>
        <w:t>Perhaps they were like Feverstone Keep, the place Dalinar had seen in his visions.</w:t>
      </w:r>
      <w:r w:rsidR="0004281A">
        <w:t xml:space="preserve"> </w:t>
      </w:r>
      <w:r w:rsidR="005F1569">
        <w:t>Somewhere</w:t>
      </w:r>
      <w:r>
        <w:t xml:space="preserve"> </w:t>
      </w:r>
      <w:r w:rsidR="005C0C70">
        <w:t>that</w:t>
      </w:r>
      <w:r>
        <w:t xml:space="preserve"> had disappeared so long ago, no one remembered the name anymore.</w:t>
      </w:r>
    </w:p>
    <w:p w14:paraId="6BBDDBCE" w14:textId="5231D0F2" w:rsidR="00D10B5B" w:rsidRDefault="0059432C" w:rsidP="00684D30">
      <w:pPr>
        <w:pStyle w:val="Body-TextTx"/>
      </w:pPr>
      <w:r>
        <w:lastRenderedPageBreak/>
        <w:t xml:space="preserve">Circled several times on one page at the end of the list was the word </w:t>
      </w:r>
      <w:r w:rsidR="00766B15">
        <w:t>“</w:t>
      </w:r>
      <w:r>
        <w:t>Thaidakar</w:t>
      </w:r>
      <w:r w:rsidR="00766B15">
        <w:t>”</w:t>
      </w:r>
      <w:r>
        <w:t xml:space="preserve"> with the note, </w:t>
      </w:r>
      <w:r w:rsidRPr="00CC5738">
        <w:rPr>
          <w:rStyle w:val="itali"/>
        </w:rPr>
        <w:t>He leads them.</w:t>
      </w:r>
      <w:r w:rsidR="0004281A">
        <w:rPr>
          <w:rStyle w:val="itali"/>
        </w:rPr>
        <w:t xml:space="preserve"> </w:t>
      </w:r>
      <w:r w:rsidRPr="00CC5738">
        <w:rPr>
          <w:rStyle w:val="itali"/>
        </w:rPr>
        <w:t>But who is he?</w:t>
      </w:r>
      <w:r w:rsidR="0004281A">
        <w:rPr>
          <w:rStyle w:val="itali"/>
        </w:rPr>
        <w:t xml:space="preserve"> </w:t>
      </w:r>
      <w:r w:rsidRPr="00CC5738">
        <w:rPr>
          <w:rStyle w:val="itali"/>
        </w:rPr>
        <w:t>The name seems a title, much like Mraize.</w:t>
      </w:r>
      <w:r w:rsidR="0004281A">
        <w:rPr>
          <w:rStyle w:val="itali"/>
        </w:rPr>
        <w:t xml:space="preserve"> </w:t>
      </w:r>
      <w:r w:rsidRPr="00CC5738">
        <w:rPr>
          <w:rStyle w:val="itali"/>
        </w:rPr>
        <w:t>But neither are in a language I know.</w:t>
      </w:r>
    </w:p>
    <w:p w14:paraId="6DA64CC5" w14:textId="21CCF1C2" w:rsidR="00D10B5B" w:rsidRDefault="0059432C" w:rsidP="00684D30">
      <w:pPr>
        <w:pStyle w:val="Body-TextTx"/>
      </w:pPr>
      <w:r>
        <w:t>Shallan was pretty sure she</w:t>
      </w:r>
      <w:r w:rsidR="00766B15">
        <w:t>’</w:t>
      </w:r>
      <w:r>
        <w:t>d heard Mraize use the name Thaidakar before.</w:t>
      </w:r>
    </w:p>
    <w:p w14:paraId="1FDC00CD" w14:textId="5E85FCD9" w:rsidR="00D10B5B" w:rsidRDefault="00766B15" w:rsidP="00684D30">
      <w:pPr>
        <w:pStyle w:val="Body-TextTx"/>
      </w:pPr>
      <w:r>
        <w:t>“</w:t>
      </w:r>
      <w:r w:rsidR="0059432C">
        <w:t>So, this is our new mission?</w:t>
      </w:r>
      <w:r>
        <w:t>”</w:t>
      </w:r>
      <w:r w:rsidR="0059432C">
        <w:t xml:space="preserve"> Adolin asked.</w:t>
      </w:r>
      <w:r w:rsidR="0004281A">
        <w:t xml:space="preserve"> </w:t>
      </w:r>
      <w:r>
        <w:t>“</w:t>
      </w:r>
      <w:r w:rsidR="0059432C">
        <w:t>We find out what these Ghostblood people are up to, and we stop them.</w:t>
      </w:r>
      <w:r>
        <w:t>”</w:t>
      </w:r>
      <w:r w:rsidR="0004281A">
        <w:t xml:space="preserve"> </w:t>
      </w:r>
      <w:r w:rsidR="0059432C">
        <w:t>He took the palm-size notebook from her and flipped through the pages.</w:t>
      </w:r>
      <w:r w:rsidR="0004281A">
        <w:t xml:space="preserve"> </w:t>
      </w:r>
      <w:r>
        <w:t>“</w:t>
      </w:r>
      <w:r w:rsidR="0059432C">
        <w:t>Maybe we should give this to Jasnah.</w:t>
      </w:r>
      <w:r>
        <w:t>”</w:t>
      </w:r>
    </w:p>
    <w:p w14:paraId="56178D37" w14:textId="58C917AC" w:rsidR="00D10B5B" w:rsidRDefault="00766B15" w:rsidP="00684D30">
      <w:pPr>
        <w:pStyle w:val="Body-TextTx"/>
      </w:pPr>
      <w:r>
        <w:t>“</w:t>
      </w:r>
      <w:r w:rsidR="0059432C">
        <w:t>We will,</w:t>
      </w:r>
      <w:r>
        <w:t>”</w:t>
      </w:r>
      <w:r w:rsidR="0059432C">
        <w:t xml:space="preserve"> she said.</w:t>
      </w:r>
      <w:r w:rsidR="0004281A">
        <w:t xml:space="preserve"> </w:t>
      </w:r>
      <w:r>
        <w:t>“</w:t>
      </w:r>
      <w:r w:rsidR="0059432C">
        <w:t>Eventually.</w:t>
      </w:r>
      <w:r>
        <w:t>”</w:t>
      </w:r>
    </w:p>
    <w:p w14:paraId="60916187" w14:textId="5862A0D6" w:rsidR="00D10B5B" w:rsidRDefault="00766B15" w:rsidP="00684D30">
      <w:pPr>
        <w:pStyle w:val="Body-TextTx"/>
      </w:pPr>
      <w:r>
        <w:t>“</w:t>
      </w:r>
      <w:r w:rsidR="0059432C">
        <w:t>All right.</w:t>
      </w:r>
      <w:r>
        <w:t>”</w:t>
      </w:r>
      <w:r w:rsidR="0004281A">
        <w:t xml:space="preserve"> </w:t>
      </w:r>
      <w:r w:rsidR="0059432C">
        <w:t>He gave it back, then put his arm around her and pulled her close.</w:t>
      </w:r>
      <w:r w:rsidR="0004281A">
        <w:t xml:space="preserve"> </w:t>
      </w:r>
      <w:r>
        <w:t>“</w:t>
      </w:r>
      <w:r w:rsidR="0059432C">
        <w:t>But promise me that you</w:t>
      </w:r>
      <w:r w:rsidR="00483B1D">
        <w:t>—</w:t>
      </w:r>
      <w:r w:rsidR="0059432C">
        <w:t>and I mean all of you</w:t>
      </w:r>
      <w:r w:rsidR="00483B1D">
        <w:t>—</w:t>
      </w:r>
      <w:r w:rsidR="0059432C">
        <w:t>will avoid doing anything crazy until you talk to me.</w:t>
      </w:r>
      <w:r>
        <w:t>”</w:t>
      </w:r>
    </w:p>
    <w:p w14:paraId="44575D1F" w14:textId="584074F6" w:rsidR="00D10B5B" w:rsidRDefault="00766B15" w:rsidP="00684D30">
      <w:pPr>
        <w:pStyle w:val="Body-TextTx"/>
      </w:pPr>
      <w:r>
        <w:t>“</w:t>
      </w:r>
      <w:r w:rsidR="0059432C">
        <w:t>Dear,</w:t>
      </w:r>
      <w:r>
        <w:t>”</w:t>
      </w:r>
      <w:r w:rsidR="0059432C">
        <w:t xml:space="preserve"> she said, </w:t>
      </w:r>
      <w:r>
        <w:t>“</w:t>
      </w:r>
      <w:r w:rsidR="0059432C">
        <w:t>considering who you</w:t>
      </w:r>
      <w:r>
        <w:t>’</w:t>
      </w:r>
      <w:r w:rsidR="0059432C">
        <w:t xml:space="preserve">re talking to, </w:t>
      </w:r>
      <w:r w:rsidR="0059432C" w:rsidRPr="00CC5738">
        <w:rPr>
          <w:rStyle w:val="itali"/>
        </w:rPr>
        <w:t>anything</w:t>
      </w:r>
      <w:r w:rsidR="0059432C">
        <w:t xml:space="preserve"> I am prone to try will be</w:t>
      </w:r>
      <w:r w:rsidR="00483B1D">
        <w:t>—</w:t>
      </w:r>
      <w:r w:rsidR="0059432C">
        <w:t>by definition</w:t>
      </w:r>
      <w:r w:rsidR="00483B1D">
        <w:t>—</w:t>
      </w:r>
      <w:r w:rsidR="0059432C">
        <w:t>crazy.</w:t>
      </w:r>
      <w:r>
        <w:t>”</w:t>
      </w:r>
    </w:p>
    <w:p w14:paraId="669C495F" w14:textId="410ACCDA" w:rsidR="00D10B5B" w:rsidRDefault="0059432C" w:rsidP="00684D30">
      <w:pPr>
        <w:pStyle w:val="Body-TextTx"/>
      </w:pPr>
      <w:r>
        <w:t>He smiled at that, but gave her another comforting hug.</w:t>
      </w:r>
      <w:r w:rsidR="0004281A">
        <w:t xml:space="preserve"> </w:t>
      </w:r>
      <w:r>
        <w:t>She settled into the nook between his arm and chest, though he was too muscly to make a good pillow.</w:t>
      </w:r>
      <w:r w:rsidR="0004281A">
        <w:t xml:space="preserve"> </w:t>
      </w:r>
      <w:r>
        <w:t>She continued reading, but it wasn</w:t>
      </w:r>
      <w:r w:rsidR="00766B15">
        <w:t>’</w:t>
      </w:r>
      <w:r>
        <w:t>t until an hour or so later that she realized</w:t>
      </w:r>
      <w:r w:rsidR="00483B1D">
        <w:t>—</w:t>
      </w:r>
      <w:r>
        <w:t>despite dancing around the topic with him</w:t>
      </w:r>
      <w:r w:rsidR="00483B1D">
        <w:t>—</w:t>
      </w:r>
      <w:r>
        <w:t>she hadn</w:t>
      </w:r>
      <w:r w:rsidR="00766B15">
        <w:t>’</w:t>
      </w:r>
      <w:r>
        <w:t xml:space="preserve">t revealed she was a </w:t>
      </w:r>
      <w:r w:rsidRPr="00CC5738">
        <w:rPr>
          <w:rStyle w:val="itali"/>
        </w:rPr>
        <w:t>member</w:t>
      </w:r>
      <w:r>
        <w:t xml:space="preserve"> of the Ghostbloods.</w:t>
      </w:r>
    </w:p>
    <w:p w14:paraId="14B7BCEC" w14:textId="7CD4915D" w:rsidR="00D10B5B" w:rsidRDefault="0059432C" w:rsidP="00684D30">
      <w:pPr>
        <w:pStyle w:val="Body-TextTx"/>
      </w:pPr>
      <w:r>
        <w:t>They were likely to put Shallan in the middle of whatever they were up to.</w:t>
      </w:r>
      <w:r w:rsidR="0004281A">
        <w:t xml:space="preserve"> </w:t>
      </w:r>
      <w:r>
        <w:t>So far</w:t>
      </w:r>
      <w:r w:rsidR="00483B1D">
        <w:t>—</w:t>
      </w:r>
      <w:r>
        <w:t>despite telling herself she was spying on them</w:t>
      </w:r>
      <w:r w:rsidR="00483B1D">
        <w:t>—</w:t>
      </w:r>
      <w:r>
        <w:t>she</w:t>
      </w:r>
      <w:r w:rsidR="00766B15">
        <w:t>’</w:t>
      </w:r>
      <w:r>
        <w:t>d basically achieved every goal they</w:t>
      </w:r>
      <w:r w:rsidR="00766B15">
        <w:t>’</w:t>
      </w:r>
      <w:r>
        <w:t>d asked of her.</w:t>
      </w:r>
      <w:r w:rsidR="0004281A">
        <w:t xml:space="preserve"> </w:t>
      </w:r>
      <w:r>
        <w:t>That meant a crisis was coming.</w:t>
      </w:r>
      <w:r w:rsidR="0004281A">
        <w:t xml:space="preserve"> </w:t>
      </w:r>
      <w:r>
        <w:t>The inflection point, past which she could not continue down this duplicitous path.</w:t>
      </w:r>
      <w:r w:rsidR="0004281A">
        <w:t xml:space="preserve"> </w:t>
      </w:r>
      <w:r w:rsidR="00311FFC">
        <w:t>K</w:t>
      </w:r>
      <w:r>
        <w:t>eep</w:t>
      </w:r>
      <w:r w:rsidR="00311FFC">
        <w:t>ing</w:t>
      </w:r>
      <w:r>
        <w:t xml:space="preserve"> secrets from Adolin was eating at her from the inside.</w:t>
      </w:r>
      <w:r w:rsidR="0004281A">
        <w:t xml:space="preserve"> </w:t>
      </w:r>
      <w:r>
        <w:t>Fueling Formless, pushing it toward a reality.</w:t>
      </w:r>
    </w:p>
    <w:p w14:paraId="67D7636D" w14:textId="142C0A73" w:rsidR="00D10B5B" w:rsidRDefault="0059432C" w:rsidP="00684D30">
      <w:pPr>
        <w:pStyle w:val="Body-TextTx"/>
      </w:pPr>
      <w:r>
        <w:t>She needed a way out.</w:t>
      </w:r>
      <w:r w:rsidR="0004281A">
        <w:t xml:space="preserve"> </w:t>
      </w:r>
      <w:r>
        <w:t>To leave the Ghostbloods, break ties.</w:t>
      </w:r>
      <w:r w:rsidR="0004281A">
        <w:t xml:space="preserve"> </w:t>
      </w:r>
      <w:r>
        <w:t>Otherwise they</w:t>
      </w:r>
      <w:r w:rsidR="00766B15">
        <w:t>’</w:t>
      </w:r>
      <w:r>
        <w:t xml:space="preserve">d get inside </w:t>
      </w:r>
      <w:r>
        <w:lastRenderedPageBreak/>
        <w:t>her head.</w:t>
      </w:r>
      <w:r w:rsidR="0004281A">
        <w:t xml:space="preserve"> </w:t>
      </w:r>
      <w:r>
        <w:t xml:space="preserve">And it was </w:t>
      </w:r>
      <w:r w:rsidRPr="00CC5738">
        <w:rPr>
          <w:rStyle w:val="itali"/>
        </w:rPr>
        <w:t>way</w:t>
      </w:r>
      <w:r>
        <w:t xml:space="preserve"> too crowded in there already.</w:t>
      </w:r>
    </w:p>
    <w:p w14:paraId="4D0E478E" w14:textId="6C7EB85D" w:rsidR="00D10B5B" w:rsidRDefault="0059432C" w:rsidP="00684D30">
      <w:pPr>
        <w:pStyle w:val="Body-TextTx"/>
      </w:pPr>
      <w:r w:rsidRPr="00CC5738">
        <w:rPr>
          <w:rStyle w:val="itali"/>
        </w:rPr>
        <w:t>I didn</w:t>
      </w:r>
      <w:r w:rsidR="00766B15">
        <w:rPr>
          <w:rStyle w:val="itali"/>
        </w:rPr>
        <w:t>’</w:t>
      </w:r>
      <w:r w:rsidRPr="00CC5738">
        <w:rPr>
          <w:rStyle w:val="itali"/>
        </w:rPr>
        <w:t>t kill Ialai though,</w:t>
      </w:r>
      <w:r>
        <w:t xml:space="preserve"> Shallan thought.</w:t>
      </w:r>
      <w:r w:rsidR="0004281A">
        <w:t xml:space="preserve"> </w:t>
      </w:r>
      <w:r w:rsidRPr="00CC5738">
        <w:rPr>
          <w:rStyle w:val="itali"/>
        </w:rPr>
        <w:t>I was close to it, but I didn</w:t>
      </w:r>
      <w:r w:rsidR="00766B15">
        <w:rPr>
          <w:rStyle w:val="itali"/>
        </w:rPr>
        <w:t>’</w:t>
      </w:r>
      <w:r w:rsidRPr="00CC5738">
        <w:rPr>
          <w:rStyle w:val="itali"/>
        </w:rPr>
        <w:t>t.</w:t>
      </w:r>
      <w:r w:rsidR="0004281A">
        <w:rPr>
          <w:rStyle w:val="itali"/>
        </w:rPr>
        <w:t xml:space="preserve"> </w:t>
      </w:r>
      <w:r w:rsidRPr="00CC5738">
        <w:rPr>
          <w:rStyle w:val="itali"/>
        </w:rPr>
        <w:t>So I</w:t>
      </w:r>
      <w:r w:rsidR="00766B15">
        <w:rPr>
          <w:rStyle w:val="itali"/>
        </w:rPr>
        <w:t>’</w:t>
      </w:r>
      <w:r w:rsidRPr="00CC5738">
        <w:rPr>
          <w:rStyle w:val="itali"/>
        </w:rPr>
        <w:t>m not theirs entirely.</w:t>
      </w:r>
    </w:p>
    <w:p w14:paraId="37DBEF33" w14:textId="75C9A950" w:rsidR="00483B1D" w:rsidRDefault="0059432C" w:rsidP="00684D30">
      <w:pPr>
        <w:pStyle w:val="Body-TextTx"/>
      </w:pPr>
      <w:r>
        <w:t>Mraize would want to speak to her about the mission, and about some other things she</w:t>
      </w:r>
      <w:r w:rsidR="00766B15">
        <w:t>’</w:t>
      </w:r>
      <w:r>
        <w:t xml:space="preserve">d been doing for him, so she could bet on </w:t>
      </w:r>
      <w:r w:rsidR="004E554D">
        <w:t>him</w:t>
      </w:r>
      <w:r>
        <w:t xml:space="preserve"> visit</w:t>
      </w:r>
      <w:r w:rsidR="004E554D">
        <w:t>ing</w:t>
      </w:r>
      <w:r>
        <w:t xml:space="preserve"> h</w:t>
      </w:r>
      <w:r w:rsidR="004E554D">
        <w:t>er</w:t>
      </w:r>
      <w:r>
        <w:t xml:space="preserve"> soon.</w:t>
      </w:r>
      <w:r w:rsidR="0004281A">
        <w:t xml:space="preserve"> </w:t>
      </w:r>
      <w:r>
        <w:t>Maybe when he did, she would finally find the strength to break with the Ghostbloods.</w:t>
      </w:r>
    </w:p>
    <w:p w14:paraId="0B743E7D" w14:textId="77777777" w:rsidR="00AD4902" w:rsidRPr="00AD4902" w:rsidRDefault="00684D30" w:rsidP="00AD4902">
      <w:pPr>
        <w:pStyle w:val="Section-ChapterSCP"/>
      </w:pPr>
      <w:r>
        <w:lastRenderedPageBreak/>
        <w:t xml:space="preserve">Chapter </w:t>
      </w:r>
      <w:r w:rsidR="004633BE">
        <w:t>10</w:t>
      </w:r>
    </w:p>
    <w:p w14:paraId="058DF56A" w14:textId="02E237DE" w:rsidR="00D10B5B" w:rsidRDefault="00766B15" w:rsidP="000660DD">
      <w:pPr>
        <w:pStyle w:val="TitleTtl"/>
      </w:pPr>
      <w:r>
        <w:t>10: a Single Casualty</w:t>
      </w:r>
    </w:p>
    <w:p w14:paraId="320C993C" w14:textId="1C973F3E" w:rsidR="00D10B5B" w:rsidRPr="00A40C8C" w:rsidRDefault="0059432C" w:rsidP="00C64968">
      <w:pPr>
        <w:pStyle w:val="Epigraph-Non-VerseEpi"/>
      </w:pPr>
      <w:r w:rsidRPr="00A40C8C">
        <w:t>A tin cage will cause the fabrial to diminish nearby attributes.</w:t>
      </w:r>
      <w:r w:rsidR="0004281A">
        <w:t xml:space="preserve"> </w:t>
      </w:r>
      <w:r w:rsidRPr="00A40C8C">
        <w:t>A painrial, for example, can numb pain.</w:t>
      </w:r>
      <w:r w:rsidR="0004281A">
        <w:t xml:space="preserve"> </w:t>
      </w:r>
      <w:r w:rsidRPr="00A40C8C">
        <w:t>Note that advanced designs of cages can use both steel and iron as well, changing the fabrial</w:t>
      </w:r>
      <w:r w:rsidR="00766B15">
        <w:t>’</w:t>
      </w:r>
      <w:r w:rsidRPr="00A40C8C">
        <w:t>s polarity depending on which metals are pushed to touch the gemstone.</w:t>
      </w:r>
    </w:p>
    <w:p w14:paraId="4A16569E" w14:textId="62694E7A" w:rsidR="00C1462B" w:rsidRDefault="00483B1D" w:rsidP="00C64968">
      <w:pPr>
        <w:pStyle w:val="Epigraph-SourceEpisrc"/>
      </w:pPr>
      <w:r>
        <w:t>—</w:t>
      </w:r>
      <w:r w:rsidR="0059432C">
        <w:t xml:space="preserve">Lecture on </w:t>
      </w:r>
      <w:r w:rsidR="00C1462B">
        <w:t>f</w:t>
      </w:r>
      <w:r w:rsidR="0059432C">
        <w:t xml:space="preserve">abrial </w:t>
      </w:r>
      <w:r w:rsidR="00C1462B">
        <w:t>m</w:t>
      </w:r>
      <w:r w:rsidR="0059432C">
        <w:t>echanics presented</w:t>
      </w:r>
      <w:r w:rsidR="00C1462B">
        <w:t xml:space="preserve"> </w:t>
      </w:r>
      <w:r w:rsidR="0059432C">
        <w:t>by Navani Kholin</w:t>
      </w:r>
    </w:p>
    <w:p w14:paraId="4B06749B" w14:textId="691428DC" w:rsidR="00D10B5B" w:rsidRDefault="0059432C" w:rsidP="00C1462B">
      <w:pPr>
        <w:pStyle w:val="Epigraph-SourceEpisrc"/>
      </w:pPr>
      <w:r>
        <w:t xml:space="preserve">to the </w:t>
      </w:r>
      <w:r w:rsidR="00C1462B">
        <w:t>c</w:t>
      </w:r>
      <w:r>
        <w:t>oalition of</w:t>
      </w:r>
      <w:r w:rsidR="00C1462B">
        <w:t xml:space="preserve"> m</w:t>
      </w:r>
      <w:r>
        <w:t>onarchs, Urithiru, Jesevan, 1175</w:t>
      </w:r>
    </w:p>
    <w:p w14:paraId="51B433A7" w14:textId="567F8673" w:rsidR="00D10B5B" w:rsidRDefault="0059432C" w:rsidP="00684D30">
      <w:pPr>
        <w:pStyle w:val="Body-TextTx"/>
      </w:pPr>
      <w:r>
        <w:t>Kaladin was feeling quite a bit better as they neared the Shattered Plains.</w:t>
      </w:r>
      <w:r w:rsidR="0004281A">
        <w:t xml:space="preserve"> </w:t>
      </w:r>
      <w:r>
        <w:t>A few hours</w:t>
      </w:r>
      <w:r w:rsidR="00766B15">
        <w:t>’</w:t>
      </w:r>
      <w:r>
        <w:t xml:space="preserve"> flying through open sky and sunlight always left him feeling refreshed.</w:t>
      </w:r>
      <w:r w:rsidR="0004281A">
        <w:t xml:space="preserve"> </w:t>
      </w:r>
      <w:r>
        <w:t>Right now, the man who had crumpled before Moash in that burning building seemed an entirely different person.</w:t>
      </w:r>
    </w:p>
    <w:p w14:paraId="092E633D" w14:textId="7996EF87" w:rsidR="00D10B5B" w:rsidRDefault="0059432C" w:rsidP="00684D30">
      <w:pPr>
        <w:pStyle w:val="Body-TextTx"/>
      </w:pPr>
      <w:r>
        <w:t>Syl flew up beside him as a ribbon of light.</w:t>
      </w:r>
      <w:r w:rsidR="0004281A">
        <w:t xml:space="preserve"> </w:t>
      </w:r>
      <w:r>
        <w:t>Kaladin</w:t>
      </w:r>
      <w:r w:rsidR="00766B15">
        <w:t>’</w:t>
      </w:r>
      <w:r>
        <w:t>s Windrunners were Lashing Dalinar and the others; all Kaladin had to do was fly at the head of them all and look confident.</w:t>
      </w:r>
    </w:p>
    <w:p w14:paraId="53A1DF45" w14:textId="421E624A" w:rsidR="00D10B5B" w:rsidRDefault="0059432C" w:rsidP="00684D30">
      <w:pPr>
        <w:pStyle w:val="Body-TextTx"/>
      </w:pPr>
      <w:r w:rsidRPr="00CC5738">
        <w:rPr>
          <w:rStyle w:val="itali"/>
        </w:rPr>
        <w:t>I</w:t>
      </w:r>
      <w:r w:rsidR="00766B15">
        <w:rPr>
          <w:rStyle w:val="itali"/>
        </w:rPr>
        <w:t>’</w:t>
      </w:r>
      <w:r w:rsidRPr="00CC5738">
        <w:rPr>
          <w:rStyle w:val="itali"/>
        </w:rPr>
        <w:t>ve spoken to Yunfah again,</w:t>
      </w:r>
      <w:r>
        <w:t xml:space="preserve"> Syl said in his mind.</w:t>
      </w:r>
      <w:r w:rsidR="0004281A">
        <w:t xml:space="preserve"> </w:t>
      </w:r>
      <w:r w:rsidRPr="00CC5738">
        <w:rPr>
          <w:rStyle w:val="itali"/>
        </w:rPr>
        <w:t>He</w:t>
      </w:r>
      <w:r w:rsidR="00766B15">
        <w:rPr>
          <w:rStyle w:val="itali"/>
        </w:rPr>
        <w:t>’</w:t>
      </w:r>
      <w:r w:rsidRPr="00CC5738">
        <w:rPr>
          <w:rStyle w:val="itali"/>
        </w:rPr>
        <w:t>s here on the Plains.</w:t>
      </w:r>
      <w:r w:rsidR="0004281A">
        <w:rPr>
          <w:rStyle w:val="itali"/>
        </w:rPr>
        <w:t xml:space="preserve"> </w:t>
      </w:r>
      <w:r w:rsidRPr="00CC5738">
        <w:rPr>
          <w:rStyle w:val="itali"/>
        </w:rPr>
        <w:t>I think he wants to talk to you.</w:t>
      </w:r>
    </w:p>
    <w:p w14:paraId="03FF382E" w14:textId="6542224B" w:rsidR="00D10B5B" w:rsidRDefault="00766B15" w:rsidP="00684D30">
      <w:pPr>
        <w:pStyle w:val="Body-TextTx"/>
      </w:pPr>
      <w:r>
        <w:t>“</w:t>
      </w:r>
      <w:r w:rsidR="0059432C">
        <w:t>Tell him to come up and see me, then,</w:t>
      </w:r>
      <w:r>
        <w:t>”</w:t>
      </w:r>
      <w:r w:rsidR="0059432C">
        <w:t xml:space="preserve"> Kaladin said.</w:t>
      </w:r>
      <w:r w:rsidR="0004281A">
        <w:t xml:space="preserve"> </w:t>
      </w:r>
      <w:r w:rsidR="0059432C">
        <w:t>His voice was lost to the rushing wind, but Syl would catch it anyway.</w:t>
      </w:r>
    </w:p>
    <w:p w14:paraId="711AF594" w14:textId="7B9D59B6" w:rsidR="00D10B5B" w:rsidRDefault="0059432C" w:rsidP="00684D30">
      <w:pPr>
        <w:pStyle w:val="Body-TextTx"/>
      </w:pPr>
      <w:r>
        <w:t>She flitted off, followed by a few windspren.</w:t>
      </w:r>
      <w:r w:rsidR="0004281A">
        <w:t xml:space="preserve"> </w:t>
      </w:r>
      <w:r>
        <w:t>From this distance, Kaladin could almost make out the pattern to the Shattered Plains.</w:t>
      </w:r>
      <w:r w:rsidR="0004281A">
        <w:t xml:space="preserve"> </w:t>
      </w:r>
      <w:r>
        <w:t>So he gave a hand signal and reduced to a single Lashing.</w:t>
      </w:r>
    </w:p>
    <w:p w14:paraId="324C29CD" w14:textId="0BD33CBD" w:rsidR="00D10B5B" w:rsidRDefault="0059432C" w:rsidP="00684D30">
      <w:pPr>
        <w:pStyle w:val="Body-TextTx"/>
      </w:pPr>
      <w:r>
        <w:t>A short time later, two blue-white ribbons of light came zipping up toward him.</w:t>
      </w:r>
      <w:r w:rsidR="0004281A">
        <w:t xml:space="preserve"> </w:t>
      </w:r>
      <w:r>
        <w:t>He could somehow tell Syl from the other one.</w:t>
      </w:r>
      <w:r w:rsidR="0004281A">
        <w:t xml:space="preserve"> </w:t>
      </w:r>
      <w:r>
        <w:t xml:space="preserve">There was a specific shade to her, as familiar to him as his </w:t>
      </w:r>
      <w:r>
        <w:lastRenderedPageBreak/>
        <w:t>own face.</w:t>
      </w:r>
    </w:p>
    <w:p w14:paraId="2EEC5AD7" w14:textId="6A5F6ECC" w:rsidR="00D10B5B" w:rsidRDefault="0059432C" w:rsidP="00684D30">
      <w:pPr>
        <w:pStyle w:val="Body-TextTx"/>
      </w:pPr>
      <w:r>
        <w:t>The other light resolved into the shape of a tiny old man reclining on a small cloud as he flew beside Kaladin.</w:t>
      </w:r>
      <w:r w:rsidR="0004281A">
        <w:t xml:space="preserve"> </w:t>
      </w:r>
      <w:r>
        <w:t>The spren, Yunfah, had been bonded to Vratim, a Windrunner who had died a few months ago.</w:t>
      </w:r>
      <w:r w:rsidR="0004281A">
        <w:t xml:space="preserve"> </w:t>
      </w:r>
      <w:r>
        <w:t>At first, when they</w:t>
      </w:r>
      <w:r w:rsidR="00766B15">
        <w:t>’</w:t>
      </w:r>
      <w:r>
        <w:t>d begun losing Radiants in battle, Kaladin had worried it would cause him to lose the spren as well.</w:t>
      </w:r>
      <w:r w:rsidR="0004281A">
        <w:t xml:space="preserve"> </w:t>
      </w:r>
      <w:r>
        <w:t>Syl, after all, had gone comatose many centuries ago when she</w:t>
      </w:r>
      <w:r w:rsidR="00766B15">
        <w:t>’</w:t>
      </w:r>
      <w:r>
        <w:t>d lost her first Radiant.</w:t>
      </w:r>
    </w:p>
    <w:p w14:paraId="3C65BAE1" w14:textId="7CDBD54F" w:rsidR="00D10B5B" w:rsidRDefault="0059432C" w:rsidP="00684D30">
      <w:pPr>
        <w:pStyle w:val="Body-TextTx"/>
      </w:pPr>
      <w:r>
        <w:t>Others, however, handled it differently.</w:t>
      </w:r>
      <w:r w:rsidR="0004281A">
        <w:t xml:space="preserve"> </w:t>
      </w:r>
      <w:r>
        <w:t>The majority, though grieved, seemed to want another bond soon</w:t>
      </w:r>
      <w:r w:rsidR="00483B1D">
        <w:t>—</w:t>
      </w:r>
      <w:r>
        <w:t>as it helped them move past the pain of loss.</w:t>
      </w:r>
      <w:r w:rsidR="0004281A">
        <w:t xml:space="preserve"> </w:t>
      </w:r>
      <w:r>
        <w:t>Kaladin didn</w:t>
      </w:r>
      <w:r w:rsidR="00766B15">
        <w:t>’</w:t>
      </w:r>
      <w:r>
        <w:t>t pretend to understand spren psychology, but Yunfah had seemed to deal with the death of his Radiant well.</w:t>
      </w:r>
      <w:r w:rsidR="0004281A">
        <w:t xml:space="preserve"> </w:t>
      </w:r>
      <w:r>
        <w:t>Treating it as a battlefield loss of an ally, rather than the destruction of part of his own soul.</w:t>
      </w:r>
      <w:r w:rsidR="0004281A">
        <w:t xml:space="preserve"> </w:t>
      </w:r>
      <w:r>
        <w:t xml:space="preserve">Indeed, Yunfah </w:t>
      </w:r>
      <w:r w:rsidR="004F6457">
        <w:t>appear</w:t>
      </w:r>
      <w:r>
        <w:t>ed willing to bond another.</w:t>
      </w:r>
    </w:p>
    <w:p w14:paraId="25BF1C3C" w14:textId="759BC709" w:rsidR="00D10B5B" w:rsidRDefault="0059432C" w:rsidP="00684D30">
      <w:pPr>
        <w:pStyle w:val="Body-TextTx"/>
      </w:pPr>
      <w:r>
        <w:t>So far, he hadn</w:t>
      </w:r>
      <w:r w:rsidR="00766B15">
        <w:t>’</w:t>
      </w:r>
      <w:r>
        <w:t>t</w:t>
      </w:r>
      <w:r w:rsidR="00483B1D">
        <w:t>—</w:t>
      </w:r>
      <w:r>
        <w:t>and for reasons Kaladin couldn</w:t>
      </w:r>
      <w:r w:rsidR="00766B15">
        <w:t>’</w:t>
      </w:r>
      <w:r>
        <w:t>t understand.</w:t>
      </w:r>
      <w:r w:rsidR="0004281A">
        <w:t xml:space="preserve"> </w:t>
      </w:r>
      <w:r>
        <w:t>And as far as Kaladin knew, he was the sole free honorspren among them.</w:t>
      </w:r>
    </w:p>
    <w:p w14:paraId="2FAB031D" w14:textId="37B70CD7" w:rsidR="00D10B5B" w:rsidRDefault="0059432C" w:rsidP="00684D30">
      <w:pPr>
        <w:pStyle w:val="Body-TextTx"/>
      </w:pPr>
      <w:r w:rsidRPr="00CC5738">
        <w:rPr>
          <w:rStyle w:val="itali"/>
        </w:rPr>
        <w:t>He says,</w:t>
      </w:r>
      <w:r>
        <w:t xml:space="preserve"> Syl told Kaladin in his mind, </w:t>
      </w:r>
      <w:r w:rsidRPr="00CC5738">
        <w:rPr>
          <w:rStyle w:val="itali"/>
        </w:rPr>
        <w:t>that he</w:t>
      </w:r>
      <w:r w:rsidR="00766B15">
        <w:rPr>
          <w:rStyle w:val="itali"/>
        </w:rPr>
        <w:t>’</w:t>
      </w:r>
      <w:r w:rsidRPr="00CC5738">
        <w:rPr>
          <w:rStyle w:val="itali"/>
        </w:rPr>
        <w:t>s still considering picking a new knight.</w:t>
      </w:r>
      <w:r w:rsidR="0004281A">
        <w:rPr>
          <w:rStyle w:val="itali"/>
        </w:rPr>
        <w:t xml:space="preserve"> </w:t>
      </w:r>
      <w:r w:rsidRPr="00CC5738">
        <w:rPr>
          <w:rStyle w:val="itali"/>
        </w:rPr>
        <w:t>He</w:t>
      </w:r>
      <w:r w:rsidR="00766B15">
        <w:rPr>
          <w:rStyle w:val="itali"/>
        </w:rPr>
        <w:t>’</w:t>
      </w:r>
      <w:r w:rsidRPr="00CC5738">
        <w:rPr>
          <w:rStyle w:val="itali"/>
        </w:rPr>
        <w:t>s narrowed it down to five possibilities.</w:t>
      </w:r>
    </w:p>
    <w:p w14:paraId="4EA336CB" w14:textId="7A8B6ADA" w:rsidR="00D10B5B" w:rsidRDefault="00766B15" w:rsidP="00684D30">
      <w:pPr>
        <w:pStyle w:val="Body-TextTx"/>
      </w:pPr>
      <w:r>
        <w:t>“</w:t>
      </w:r>
      <w:r w:rsidR="0059432C">
        <w:t>Is Rlain one of them?</w:t>
      </w:r>
      <w:r>
        <w:t>”</w:t>
      </w:r>
    </w:p>
    <w:p w14:paraId="6679D99E" w14:textId="5B2E40D4" w:rsidR="00D10B5B" w:rsidRDefault="0059432C" w:rsidP="00684D30">
      <w:pPr>
        <w:pStyle w:val="Body-TextTx"/>
      </w:pPr>
      <w:r>
        <w:t>Yunfah stood up on his cloud, his long beard whipping in the wind</w:t>
      </w:r>
      <w:r w:rsidR="00483B1D">
        <w:t>—</w:t>
      </w:r>
      <w:r>
        <w:t>though he had no real substance.</w:t>
      </w:r>
      <w:r w:rsidR="0004281A">
        <w:t xml:space="preserve"> </w:t>
      </w:r>
      <w:r>
        <w:t>Kaladin could read anger in his posture before Syl gave him the reply.</w:t>
      </w:r>
      <w:r w:rsidR="0004281A">
        <w:t xml:space="preserve"> </w:t>
      </w:r>
      <w:r>
        <w:t>She was acting as intermediary since the sound of the rushing wind was fairly loud, even at a single Lashing.</w:t>
      </w:r>
    </w:p>
    <w:p w14:paraId="6B9E745D" w14:textId="199A8460" w:rsidR="00D10B5B" w:rsidRDefault="0059432C" w:rsidP="00684D30">
      <w:pPr>
        <w:pStyle w:val="Body-TextTx"/>
      </w:pPr>
      <w:r w:rsidRPr="00CC5738">
        <w:rPr>
          <w:rStyle w:val="itali"/>
        </w:rPr>
        <w:t>No,</w:t>
      </w:r>
      <w:r>
        <w:t xml:space="preserve"> Syl said.</w:t>
      </w:r>
      <w:r w:rsidR="0004281A">
        <w:t xml:space="preserve"> </w:t>
      </w:r>
      <w:r w:rsidRPr="00CC5738">
        <w:rPr>
          <w:rStyle w:val="itali"/>
        </w:rPr>
        <w:t>He is angry at your repeated suggestion he bond one of the enemies.</w:t>
      </w:r>
    </w:p>
    <w:p w14:paraId="38E2F831" w14:textId="7FAB059A" w:rsidR="00D10B5B" w:rsidRDefault="00766B15" w:rsidP="00684D30">
      <w:pPr>
        <w:pStyle w:val="Body-TextTx"/>
      </w:pPr>
      <w:r>
        <w:t>“</w:t>
      </w:r>
      <w:r w:rsidR="0059432C">
        <w:t>He won</w:t>
      </w:r>
      <w:r>
        <w:t>’</w:t>
      </w:r>
      <w:r w:rsidR="0059432C">
        <w:t>t find a potential Windrunner more capable or earnest.</w:t>
      </w:r>
      <w:r>
        <w:t>”</w:t>
      </w:r>
    </w:p>
    <w:p w14:paraId="7658328F" w14:textId="36257B51" w:rsidR="00D10B5B" w:rsidRDefault="0059432C" w:rsidP="00684D30">
      <w:pPr>
        <w:pStyle w:val="Body-TextTx"/>
      </w:pPr>
      <w:r w:rsidRPr="00CC5738">
        <w:rPr>
          <w:rStyle w:val="itali"/>
        </w:rPr>
        <w:t>He</w:t>
      </w:r>
      <w:r w:rsidR="00766B15">
        <w:rPr>
          <w:rStyle w:val="itali"/>
        </w:rPr>
        <w:t>’</w:t>
      </w:r>
      <w:r w:rsidRPr="00CC5738">
        <w:rPr>
          <w:rStyle w:val="itali"/>
        </w:rPr>
        <w:t>s acting mad,</w:t>
      </w:r>
      <w:r>
        <w:t xml:space="preserve"> Syl said.</w:t>
      </w:r>
      <w:r w:rsidR="0004281A">
        <w:t xml:space="preserve"> </w:t>
      </w:r>
      <w:r w:rsidRPr="00CC5738">
        <w:rPr>
          <w:rStyle w:val="itali"/>
        </w:rPr>
        <w:t>But I do think he</w:t>
      </w:r>
      <w:r w:rsidR="00766B15">
        <w:rPr>
          <w:rStyle w:val="itali"/>
        </w:rPr>
        <w:t>’</w:t>
      </w:r>
      <w:r w:rsidRPr="00CC5738">
        <w:rPr>
          <w:rStyle w:val="itali"/>
        </w:rPr>
        <w:t>ll agree if you push him.</w:t>
      </w:r>
      <w:r w:rsidR="0004281A">
        <w:rPr>
          <w:rStyle w:val="itali"/>
        </w:rPr>
        <w:t xml:space="preserve"> </w:t>
      </w:r>
      <w:r w:rsidRPr="00CC5738">
        <w:rPr>
          <w:rStyle w:val="itali"/>
        </w:rPr>
        <w:t xml:space="preserve">He respects you, </w:t>
      </w:r>
      <w:r w:rsidRPr="00CC5738">
        <w:rPr>
          <w:rStyle w:val="itali"/>
        </w:rPr>
        <w:lastRenderedPageBreak/>
        <w:t>and honorspren like hierarchy.</w:t>
      </w:r>
      <w:r w:rsidR="0004281A">
        <w:rPr>
          <w:rStyle w:val="itali"/>
        </w:rPr>
        <w:t xml:space="preserve"> </w:t>
      </w:r>
      <w:r w:rsidRPr="00CC5738">
        <w:rPr>
          <w:rStyle w:val="itali"/>
        </w:rPr>
        <w:t>The ones who have joined us did so against the will of the general body of their peers; they</w:t>
      </w:r>
      <w:r w:rsidR="00766B15">
        <w:rPr>
          <w:rStyle w:val="itali"/>
        </w:rPr>
        <w:t>’</w:t>
      </w:r>
      <w:r w:rsidRPr="00CC5738">
        <w:rPr>
          <w:rStyle w:val="itali"/>
        </w:rPr>
        <w:t>ll be looking for someone to be in charge.</w:t>
      </w:r>
    </w:p>
    <w:p w14:paraId="30989215" w14:textId="000A6C50" w:rsidR="00D10B5B" w:rsidRDefault="0059432C" w:rsidP="00684D30">
      <w:pPr>
        <w:pStyle w:val="Body-TextTx"/>
      </w:pPr>
      <w:r>
        <w:t>All right then.</w:t>
      </w:r>
      <w:r w:rsidR="0004281A">
        <w:t xml:space="preserve"> </w:t>
      </w:r>
      <w:r w:rsidR="00766B15">
        <w:t>“</w:t>
      </w:r>
      <w:r>
        <w:t>As your highmarshal and superior officer,</w:t>
      </w:r>
      <w:r w:rsidR="00766B15">
        <w:t>”</w:t>
      </w:r>
      <w:r>
        <w:t xml:space="preserve"> Kaladin said, </w:t>
      </w:r>
      <w:r w:rsidR="00766B15">
        <w:t>“</w:t>
      </w:r>
      <w:r>
        <w:t>I forbid you to bond anyone else unless you try to work with Rlain first.</w:t>
      </w:r>
      <w:r w:rsidR="00766B15">
        <w:t>”</w:t>
      </w:r>
    </w:p>
    <w:p w14:paraId="68290C77" w14:textId="77777777" w:rsidR="00D10B5B" w:rsidRDefault="0059432C" w:rsidP="00684D30">
      <w:pPr>
        <w:pStyle w:val="Body-TextTx"/>
      </w:pPr>
      <w:r>
        <w:t>The elderly spren shook his fist at Kaladin.</w:t>
      </w:r>
    </w:p>
    <w:p w14:paraId="09D00D19" w14:textId="662A68A6" w:rsidR="00D10B5B" w:rsidRDefault="00766B15" w:rsidP="00684D30">
      <w:pPr>
        <w:pStyle w:val="Body-TextTx"/>
      </w:pPr>
      <w:r>
        <w:t>“</w:t>
      </w:r>
      <w:r w:rsidR="0059432C">
        <w:t>You have two choices, Yunfah,</w:t>
      </w:r>
      <w:r>
        <w:t>”</w:t>
      </w:r>
      <w:r w:rsidR="0059432C">
        <w:t xml:space="preserve"> Kaladin said, not waiting for Syl.</w:t>
      </w:r>
      <w:r w:rsidR="0004281A">
        <w:t xml:space="preserve"> </w:t>
      </w:r>
      <w:r>
        <w:t>“</w:t>
      </w:r>
      <w:r w:rsidR="0059432C">
        <w:t>Obey me, or throw away all the work you</w:t>
      </w:r>
      <w:r>
        <w:t>’</w:t>
      </w:r>
      <w:r w:rsidR="0059432C">
        <w:t>ve done to adapt to this realm.</w:t>
      </w:r>
      <w:r w:rsidR="0004281A">
        <w:t xml:space="preserve"> </w:t>
      </w:r>
      <w:r w:rsidR="0059432C">
        <w:t>You need a bond or your mind will fade.</w:t>
      </w:r>
      <w:r w:rsidR="0004281A">
        <w:t xml:space="preserve"> </w:t>
      </w:r>
      <w:r w:rsidR="0059432C">
        <w:t>I</w:t>
      </w:r>
      <w:r>
        <w:t>’</w:t>
      </w:r>
      <w:r w:rsidR="0059432C">
        <w:t>m tired of waiting on your indecisiveness.</w:t>
      </w:r>
      <w:r>
        <w:t>”</w:t>
      </w:r>
    </w:p>
    <w:p w14:paraId="0D931FB9" w14:textId="77777777" w:rsidR="00D10B5B" w:rsidRDefault="0059432C" w:rsidP="00684D30">
      <w:pPr>
        <w:pStyle w:val="Body-TextTx"/>
      </w:pPr>
      <w:r>
        <w:t>The spren glared at him.</w:t>
      </w:r>
    </w:p>
    <w:p w14:paraId="6034B30E" w14:textId="3D0F019E" w:rsidR="00D10B5B" w:rsidRDefault="00766B15" w:rsidP="00684D30">
      <w:pPr>
        <w:pStyle w:val="Body-TextTx"/>
      </w:pPr>
      <w:r>
        <w:t>“</w:t>
      </w:r>
      <w:r w:rsidR="0059432C">
        <w:t>Will you follow orders?</w:t>
      </w:r>
      <w:r>
        <w:t>”</w:t>
      </w:r>
    </w:p>
    <w:p w14:paraId="60C5F86D" w14:textId="77777777" w:rsidR="00D10B5B" w:rsidRDefault="0059432C" w:rsidP="00684D30">
      <w:pPr>
        <w:pStyle w:val="Body-TextTx"/>
      </w:pPr>
      <w:r>
        <w:t>The spren spoke.</w:t>
      </w:r>
    </w:p>
    <w:p w14:paraId="25D84D5C" w14:textId="33AC869E" w:rsidR="00D10B5B" w:rsidRDefault="0059432C" w:rsidP="00684D30">
      <w:pPr>
        <w:pStyle w:val="Body-TextTx"/>
      </w:pPr>
      <w:r w:rsidRPr="00CC5738">
        <w:rPr>
          <w:rStyle w:val="itali"/>
        </w:rPr>
        <w:t>He asks how long you</w:t>
      </w:r>
      <w:r w:rsidR="00766B15">
        <w:rPr>
          <w:rStyle w:val="itali"/>
        </w:rPr>
        <w:t>’</w:t>
      </w:r>
      <w:r w:rsidRPr="00CC5738">
        <w:rPr>
          <w:rStyle w:val="itali"/>
        </w:rPr>
        <w:t>ll give him,</w:t>
      </w:r>
      <w:r>
        <w:t xml:space="preserve"> Syl explained.</w:t>
      </w:r>
    </w:p>
    <w:p w14:paraId="761C7B24" w14:textId="1A81E82D" w:rsidR="00D10B5B" w:rsidRDefault="00766B15" w:rsidP="00684D30">
      <w:pPr>
        <w:pStyle w:val="Body-TextTx"/>
      </w:pPr>
      <w:r>
        <w:t>“</w:t>
      </w:r>
      <w:r w:rsidR="0059432C">
        <w:t>Ten days,</w:t>
      </w:r>
      <w:r>
        <w:t>”</w:t>
      </w:r>
      <w:r w:rsidR="0059432C">
        <w:t xml:space="preserve"> Kaladin said.</w:t>
      </w:r>
      <w:r w:rsidR="0004281A">
        <w:t xml:space="preserve"> </w:t>
      </w:r>
      <w:r>
        <w:t>“</w:t>
      </w:r>
      <w:r w:rsidR="0059432C">
        <w:t>And that is generous.</w:t>
      </w:r>
      <w:r>
        <w:t>”</w:t>
      </w:r>
    </w:p>
    <w:p w14:paraId="3DAD012D" w14:textId="4D162A5C" w:rsidR="00D10B5B" w:rsidRDefault="0059432C" w:rsidP="00684D30">
      <w:pPr>
        <w:pStyle w:val="Body-TextTx"/>
      </w:pPr>
      <w:r>
        <w:t>Yunfah said something, then sped away, becoming a ribbon of light.</w:t>
      </w:r>
      <w:r w:rsidR="0004281A">
        <w:t xml:space="preserve"> </w:t>
      </w:r>
      <w:r>
        <w:t>Syl pulled up alongside Kaladin</w:t>
      </w:r>
      <w:r w:rsidR="00766B15">
        <w:t>’</w:t>
      </w:r>
      <w:r>
        <w:t>s head.</w:t>
      </w:r>
    </w:p>
    <w:p w14:paraId="3112E0CF" w14:textId="5FA7E3CE" w:rsidR="00D10B5B" w:rsidRDefault="0059432C" w:rsidP="00684D30">
      <w:pPr>
        <w:pStyle w:val="Body-TextTx"/>
      </w:pPr>
      <w:r w:rsidRPr="00CC5738">
        <w:rPr>
          <w:rStyle w:val="itali"/>
        </w:rPr>
        <w:t xml:space="preserve">He said </w:t>
      </w:r>
      <w:r w:rsidR="00766B15">
        <w:rPr>
          <w:rStyle w:val="itali"/>
        </w:rPr>
        <w:t>“</w:t>
      </w:r>
      <w:r w:rsidRPr="00CC5738">
        <w:rPr>
          <w:rStyle w:val="itali"/>
        </w:rPr>
        <w:t>fine</w:t>
      </w:r>
      <w:r w:rsidR="00766B15">
        <w:rPr>
          <w:rStyle w:val="itali"/>
        </w:rPr>
        <w:t>”</w:t>
      </w:r>
      <w:r w:rsidRPr="00CC5738">
        <w:rPr>
          <w:rStyle w:val="itali"/>
        </w:rPr>
        <w:t xml:space="preserve"> before leaving,</w:t>
      </w:r>
      <w:r>
        <w:t xml:space="preserve"> she said.</w:t>
      </w:r>
      <w:r w:rsidR="0004281A">
        <w:t xml:space="preserve"> </w:t>
      </w:r>
      <w:r w:rsidRPr="00CC5738">
        <w:rPr>
          <w:rStyle w:val="itali"/>
        </w:rPr>
        <w:t>I have little doubt he</w:t>
      </w:r>
      <w:r w:rsidR="00766B15">
        <w:rPr>
          <w:rStyle w:val="itali"/>
        </w:rPr>
        <w:t>’</w:t>
      </w:r>
      <w:r w:rsidRPr="00CC5738">
        <w:rPr>
          <w:rStyle w:val="itali"/>
        </w:rPr>
        <w:t>ll at least consider Rlain now.</w:t>
      </w:r>
      <w:r w:rsidR="0004281A">
        <w:rPr>
          <w:rStyle w:val="itali"/>
        </w:rPr>
        <w:t xml:space="preserve"> </w:t>
      </w:r>
      <w:r w:rsidRPr="00CC5738">
        <w:rPr>
          <w:rStyle w:val="itali"/>
        </w:rPr>
        <w:t>Yunfah doesn</w:t>
      </w:r>
      <w:r w:rsidR="00766B15">
        <w:rPr>
          <w:rStyle w:val="itali"/>
        </w:rPr>
        <w:t>’</w:t>
      </w:r>
      <w:r w:rsidRPr="00CC5738">
        <w:rPr>
          <w:rStyle w:val="itali"/>
        </w:rPr>
        <w:t>t want to go back to Shadesmar; he likes this realm too much.</w:t>
      </w:r>
    </w:p>
    <w:p w14:paraId="3C472749" w14:textId="3113E77B" w:rsidR="00D10B5B" w:rsidRDefault="0059432C" w:rsidP="00684D30">
      <w:pPr>
        <w:pStyle w:val="Body-TextTx"/>
      </w:pPr>
      <w:r>
        <w:t>Kaladin nodded, and felt uplifted by the result.</w:t>
      </w:r>
      <w:r w:rsidR="0004281A">
        <w:t xml:space="preserve"> </w:t>
      </w:r>
      <w:r>
        <w:t>If this worked out, Rlain would be thrilled.</w:t>
      </w:r>
    </w:p>
    <w:p w14:paraId="10BAFD4E" w14:textId="65E2A1ED" w:rsidR="00D10B5B" w:rsidRDefault="0059432C" w:rsidP="00684D30">
      <w:pPr>
        <w:pStyle w:val="Body-TextTx"/>
      </w:pPr>
      <w:r>
        <w:t>Followed by the others, Kaladin swooped down toward Narak, their outpost at the center of the Shattered Plains.</w:t>
      </w:r>
      <w:r w:rsidR="0004281A">
        <w:t xml:space="preserve"> </w:t>
      </w:r>
      <w:r>
        <w:t>Navani</w:t>
      </w:r>
      <w:r w:rsidR="00766B15">
        <w:t>’</w:t>
      </w:r>
      <w:r>
        <w:t xml:space="preserve">s engineers were turning the entire plateau from ruins into </w:t>
      </w:r>
      <w:r w:rsidR="008678E1">
        <w:t xml:space="preserve">a </w:t>
      </w:r>
      <w:r>
        <w:t>fortified base.</w:t>
      </w:r>
      <w:r w:rsidR="0004281A">
        <w:t xml:space="preserve"> </w:t>
      </w:r>
      <w:r>
        <w:t>A wall to the east</w:t>
      </w:r>
      <w:r w:rsidR="00483B1D">
        <w:t>—</w:t>
      </w:r>
      <w:r>
        <w:t xml:space="preserve">easily six feet wide at </w:t>
      </w:r>
      <w:r w:rsidR="00D013C7">
        <w:t>its</w:t>
      </w:r>
      <w:r>
        <w:t xml:space="preserve"> </w:t>
      </w:r>
      <w:r w:rsidR="00D013C7">
        <w:t>foot</w:t>
      </w:r>
      <w:r w:rsidR="00483B1D">
        <w:t>—</w:t>
      </w:r>
      <w:r>
        <w:t>was being built, low and squat, against the storms.</w:t>
      </w:r>
      <w:r w:rsidR="0004281A">
        <w:t xml:space="preserve"> </w:t>
      </w:r>
      <w:r>
        <w:t xml:space="preserve">A thinner wall wrapped the rest of the plateau, and lightning rods helped </w:t>
      </w:r>
      <w:r>
        <w:lastRenderedPageBreak/>
        <w:t>protect from the Everstorm.</w:t>
      </w:r>
    </w:p>
    <w:p w14:paraId="70944E62" w14:textId="4A747F0E" w:rsidR="00D10B5B" w:rsidRDefault="0059432C" w:rsidP="00684D30">
      <w:pPr>
        <w:pStyle w:val="Body-TextTx"/>
      </w:pPr>
      <w:r>
        <w:t>Kaladin alighted on top of the wall and surveyed the fort.</w:t>
      </w:r>
      <w:r w:rsidR="0004281A">
        <w:t xml:space="preserve"> </w:t>
      </w:r>
      <w:r>
        <w:t>The engineers had scraped away most of the old Parshendi buildings, preserving only the most ancient of the ruins for study.</w:t>
      </w:r>
      <w:r w:rsidR="0004281A">
        <w:t xml:space="preserve"> </w:t>
      </w:r>
      <w:r>
        <w:t>Supply dumps, barracks, and storm cisterns rose around them now.</w:t>
      </w:r>
      <w:r w:rsidR="0004281A">
        <w:t xml:space="preserve"> </w:t>
      </w:r>
      <w:r>
        <w:t>With the wall going right up to the chasm, and with collapsible bridges outside, this isolated plateau was quickly becoming impregnable from ordinary ground assault.</w:t>
      </w:r>
    </w:p>
    <w:p w14:paraId="048FF686" w14:textId="1AFE9C9A" w:rsidR="00D10B5B" w:rsidRDefault="00766B15" w:rsidP="00684D30">
      <w:pPr>
        <w:pStyle w:val="Body-TextTx"/>
      </w:pPr>
      <w:r>
        <w:t>“</w:t>
      </w:r>
      <w:r w:rsidR="0059432C">
        <w:t>Imagine if the Parshendi had known modern fortification techniques,</w:t>
      </w:r>
      <w:r>
        <w:t>”</w:t>
      </w:r>
      <w:r w:rsidR="0059432C">
        <w:t xml:space="preserve"> Kaladin said to Syl as she blew past in the shape of tumbling leaves.</w:t>
      </w:r>
      <w:r w:rsidR="0004281A">
        <w:t xml:space="preserve"> </w:t>
      </w:r>
      <w:r>
        <w:t>“</w:t>
      </w:r>
      <w:r w:rsidR="0059432C">
        <w:t>A few strategic forts set up like this across the Plains, and we</w:t>
      </w:r>
      <w:r>
        <w:t>’</w:t>
      </w:r>
      <w:r w:rsidR="0059432C">
        <w:t xml:space="preserve">d </w:t>
      </w:r>
      <w:r w:rsidR="0059432C" w:rsidRPr="00CC5738">
        <w:rPr>
          <w:rStyle w:val="itali"/>
        </w:rPr>
        <w:t>never</w:t>
      </w:r>
      <w:r w:rsidR="0059432C">
        <w:t xml:space="preserve"> have broken them out.</w:t>
      </w:r>
      <w:r>
        <w:t>”</w:t>
      </w:r>
    </w:p>
    <w:p w14:paraId="21F11BF8" w14:textId="3FAA0D4D" w:rsidR="00D10B5B" w:rsidRDefault="00766B15" w:rsidP="00684D30">
      <w:pPr>
        <w:pStyle w:val="Body-TextTx"/>
      </w:pPr>
      <w:r>
        <w:t>“</w:t>
      </w:r>
      <w:r w:rsidR="0059432C">
        <w:t>As I recall,</w:t>
      </w:r>
      <w:r>
        <w:t>”</w:t>
      </w:r>
      <w:r w:rsidR="0059432C">
        <w:t xml:space="preserve"> she replied, </w:t>
      </w:r>
      <w:r>
        <w:t>“</w:t>
      </w:r>
      <w:r w:rsidR="0059432C">
        <w:t>we didn</w:t>
      </w:r>
      <w:r>
        <w:t>’</w:t>
      </w:r>
      <w:r w:rsidR="0059432C">
        <w:t>t so much break them out as purposely fall into their trap and hope it wouldn</w:t>
      </w:r>
      <w:r>
        <w:t>’</w:t>
      </w:r>
      <w:r w:rsidR="0059432C">
        <w:t>t hurt too much.</w:t>
      </w:r>
      <w:r>
        <w:t>”</w:t>
      </w:r>
    </w:p>
    <w:p w14:paraId="39CAAFCB" w14:textId="618862D9" w:rsidR="00D10B5B" w:rsidRDefault="0059432C" w:rsidP="00684D30">
      <w:pPr>
        <w:pStyle w:val="Body-TextTx"/>
      </w:pPr>
      <w:r>
        <w:t>Nearby, the other Windrunners lowered Dalinar, some of the Edgedancers, and Navani</w:t>
      </w:r>
      <w:r w:rsidR="00766B15">
        <w:t>’</w:t>
      </w:r>
      <w:r>
        <w:t>s wooden travel vehicle.</w:t>
      </w:r>
      <w:r w:rsidR="0004281A">
        <w:t xml:space="preserve"> </w:t>
      </w:r>
      <w:r>
        <w:t>That had been a good idea, although it was a little harder to keep the larger object in the air.</w:t>
      </w:r>
      <w:r w:rsidR="0004281A">
        <w:t xml:space="preserve"> </w:t>
      </w:r>
      <w:r>
        <w:t>The thing had four fins on it, like an arrow.</w:t>
      </w:r>
      <w:r w:rsidR="0004281A">
        <w:t xml:space="preserve"> </w:t>
      </w:r>
      <w:r>
        <w:t>They</w:t>
      </w:r>
      <w:r w:rsidR="00766B15">
        <w:t>’</w:t>
      </w:r>
      <w:r>
        <w:t>d started with two wings</w:t>
      </w:r>
      <w:r w:rsidR="002536D5">
        <w:t>—</w:t>
      </w:r>
      <w:r>
        <w:t>which Navani had thought would make the vehicle fly better</w:t>
      </w:r>
      <w:r w:rsidR="002536D5">
        <w:t>, but which</w:t>
      </w:r>
      <w:r>
        <w:t xml:space="preserve"> had made it pull upward uncontrollably once a Windrunner Lashed it.</w:t>
      </w:r>
    </w:p>
    <w:p w14:paraId="2FC6C927" w14:textId="1D7CBCB0" w:rsidR="00D10B5B" w:rsidRDefault="0059432C" w:rsidP="00684D30">
      <w:pPr>
        <w:pStyle w:val="Body-TextTx"/>
      </w:pPr>
      <w:r>
        <w:t>He hopped down from his perch.</w:t>
      </w:r>
      <w:r w:rsidR="0004281A">
        <w:t xml:space="preserve"> </w:t>
      </w:r>
      <w:r>
        <w:t>Syl whirled in a long arc around the old pillar at this edge of th</w:t>
      </w:r>
      <w:r w:rsidR="008F63F2">
        <w:t>e</w:t>
      </w:r>
      <w:r>
        <w:t xml:space="preserve"> plateau.</w:t>
      </w:r>
      <w:r w:rsidR="0004281A">
        <w:t xml:space="preserve"> </w:t>
      </w:r>
      <w:r>
        <w:t>Tall, with steps along the outside, it had become a perfect scout nest.</w:t>
      </w:r>
      <w:r w:rsidR="0004281A">
        <w:t xml:space="preserve"> </w:t>
      </w:r>
      <w:r>
        <w:t>Rlain said it had been used in Parshendi ceremonies, but he hadn</w:t>
      </w:r>
      <w:r w:rsidR="00766B15">
        <w:t>’</w:t>
      </w:r>
      <w:r>
        <w:t>t known its original purpose.</w:t>
      </w:r>
      <w:r w:rsidR="0004281A">
        <w:t xml:space="preserve"> </w:t>
      </w:r>
      <w:r>
        <w:t>Much of these ruins</w:t>
      </w:r>
      <w:r w:rsidR="00483B1D">
        <w:t>—</w:t>
      </w:r>
      <w:r>
        <w:t>the remnants of a once-grand city that had stood during the shadowdays</w:t>
      </w:r>
      <w:r w:rsidR="00483B1D">
        <w:t>—</w:t>
      </w:r>
      <w:r>
        <w:t>baffled them.</w:t>
      </w:r>
    </w:p>
    <w:p w14:paraId="781F9ECD" w14:textId="2BB88101" w:rsidR="00D10B5B" w:rsidRDefault="0059432C" w:rsidP="00684D30">
      <w:pPr>
        <w:pStyle w:val="Body-TextTx"/>
      </w:pPr>
      <w:r>
        <w:t>Perhaps the two Heralds could explain the pillar.</w:t>
      </w:r>
      <w:r w:rsidR="0004281A">
        <w:t xml:space="preserve"> </w:t>
      </w:r>
      <w:r>
        <w:t>Had they walked here?</w:t>
      </w:r>
      <w:r w:rsidR="0004281A">
        <w:t xml:space="preserve"> </w:t>
      </w:r>
      <w:r>
        <w:t>Unfortunately</w:t>
      </w:r>
      <w:r w:rsidR="00483B1D">
        <w:t>—</w:t>
      </w:r>
      <w:r>
        <w:t>considering that one of them was full-on</w:t>
      </w:r>
      <w:r w:rsidR="004C0918">
        <w:t xml:space="preserve"> </w:t>
      </w:r>
      <w:r>
        <w:t>delusional and the other dabbled in it now and then</w:t>
      </w:r>
      <w:r w:rsidR="00483B1D">
        <w:t>—</w:t>
      </w:r>
      <w:r>
        <w:t xml:space="preserve">he </w:t>
      </w:r>
      <w:r>
        <w:lastRenderedPageBreak/>
        <w:t>wasn</w:t>
      </w:r>
      <w:r w:rsidR="00766B15">
        <w:t>’</w:t>
      </w:r>
      <w:r>
        <w:t>t certain they</w:t>
      </w:r>
      <w:r w:rsidR="00766B15">
        <w:t>’</w:t>
      </w:r>
      <w:r>
        <w:t>d be useful in this.</w:t>
      </w:r>
    </w:p>
    <w:p w14:paraId="701C232B" w14:textId="24B47EEA" w:rsidR="00D10B5B" w:rsidRDefault="0059432C" w:rsidP="00684D30">
      <w:pPr>
        <w:pStyle w:val="Body-TextTx"/>
      </w:pPr>
      <w:r>
        <w:t>He wanted to get to Urithiru as quickly as possible.</w:t>
      </w:r>
      <w:r w:rsidR="0004281A">
        <w:t xml:space="preserve"> </w:t>
      </w:r>
      <w:r>
        <w:t>Before people had a chance to start talking to him again, trying</w:t>
      </w:r>
      <w:r w:rsidR="00483B1D">
        <w:t>—</w:t>
      </w:r>
      <w:r>
        <w:t>with forced laughs</w:t>
      </w:r>
      <w:r w:rsidR="00483B1D">
        <w:t>—</w:t>
      </w:r>
      <w:r>
        <w:t>to cheer him up.</w:t>
      </w:r>
      <w:r w:rsidR="0004281A">
        <w:t xml:space="preserve"> </w:t>
      </w:r>
      <w:r>
        <w:t>He walked over to Dalinar, who was taking a report from the battalionlord who commanded Narak.</w:t>
      </w:r>
      <w:r w:rsidR="0004281A">
        <w:t xml:space="preserve"> </w:t>
      </w:r>
      <w:r>
        <w:t>Oddly, Navani hadn</w:t>
      </w:r>
      <w:r w:rsidR="00766B15">
        <w:t>’</w:t>
      </w:r>
      <w:r>
        <w:t>t emerged from her vehicle yet.</w:t>
      </w:r>
      <w:r w:rsidR="0004281A">
        <w:t xml:space="preserve"> </w:t>
      </w:r>
      <w:r>
        <w:t>Perhaps she was lost in her research.</w:t>
      </w:r>
    </w:p>
    <w:p w14:paraId="027E1CD7" w14:textId="3CFD5B33" w:rsidR="00D10B5B" w:rsidRDefault="00766B15" w:rsidP="00684D30">
      <w:pPr>
        <w:pStyle w:val="Body-TextTx"/>
      </w:pPr>
      <w:r>
        <w:t>“</w:t>
      </w:r>
      <w:r w:rsidR="0059432C">
        <w:t>Permission to take the first group back, sir,</w:t>
      </w:r>
      <w:r>
        <w:t>”</w:t>
      </w:r>
      <w:r w:rsidR="0059432C">
        <w:t xml:space="preserve"> Kaladin said.</w:t>
      </w:r>
      <w:r w:rsidR="0004281A">
        <w:t xml:space="preserve"> </w:t>
      </w:r>
      <w:r>
        <w:t>“</w:t>
      </w:r>
      <w:r w:rsidR="0059432C">
        <w:t>I want to go clean up.</w:t>
      </w:r>
      <w:r>
        <w:t>”</w:t>
      </w:r>
    </w:p>
    <w:p w14:paraId="3B250D18" w14:textId="3A9EEA53" w:rsidR="00D10B5B" w:rsidRDefault="00766B15" w:rsidP="00684D30">
      <w:pPr>
        <w:pStyle w:val="Body-TextTx"/>
      </w:pPr>
      <w:r>
        <w:t>“</w:t>
      </w:r>
      <w:r w:rsidR="0059432C">
        <w:t>A moment, Highmarshal,</w:t>
      </w:r>
      <w:r>
        <w:t>”</w:t>
      </w:r>
      <w:r w:rsidR="0059432C">
        <w:t xml:space="preserve"> Dalinar said to Kaladin, scanning the written report.</w:t>
      </w:r>
      <w:r w:rsidR="0004281A">
        <w:t xml:space="preserve"> </w:t>
      </w:r>
      <w:r w:rsidR="0059432C">
        <w:t>The battalionlord, a gruff fellow with an Oldblood tattoo, looked away pointedly.</w:t>
      </w:r>
    </w:p>
    <w:p w14:paraId="177412E9" w14:textId="278DC5E0" w:rsidR="00D10B5B" w:rsidRDefault="0059432C" w:rsidP="00684D30">
      <w:pPr>
        <w:pStyle w:val="Body-TextTx"/>
      </w:pPr>
      <w:r>
        <w:t>Though Dalinar had never said he</w:t>
      </w:r>
      <w:r w:rsidR="00766B15">
        <w:t>’</w:t>
      </w:r>
      <w:r>
        <w:t>d moved to written reports specifically to make his officers confront the idea of a man reading, Kaladin could see the showmanship in the way he held up the sheet and nodded to himself as he read.</w:t>
      </w:r>
    </w:p>
    <w:p w14:paraId="5B06402C" w14:textId="5BAABC4E" w:rsidR="00D10B5B" w:rsidRDefault="00766B15" w:rsidP="00684D30">
      <w:pPr>
        <w:pStyle w:val="Body-TextTx"/>
      </w:pPr>
      <w:r>
        <w:t>“</w:t>
      </w:r>
      <w:r w:rsidR="0059432C">
        <w:t>What happened to Brightness Ialai is regrettable,</w:t>
      </w:r>
      <w:r>
        <w:t>”</w:t>
      </w:r>
      <w:r w:rsidR="0059432C">
        <w:t xml:space="preserve"> Dalinar said.</w:t>
      </w:r>
      <w:r w:rsidR="0004281A">
        <w:t xml:space="preserve"> </w:t>
      </w:r>
      <w:r>
        <w:t>“</w:t>
      </w:r>
      <w:r w:rsidR="0059432C">
        <w:t>See that her decision to take her own life is published.</w:t>
      </w:r>
      <w:r w:rsidR="0004281A">
        <w:t xml:space="preserve"> </w:t>
      </w:r>
      <w:r w:rsidR="0059432C">
        <w:t>I authorize a full occupation of the warcamps.</w:t>
      </w:r>
      <w:r w:rsidR="0004281A">
        <w:t xml:space="preserve"> </w:t>
      </w:r>
      <w:r w:rsidR="0059432C">
        <w:t>See it done.</w:t>
      </w:r>
      <w:r>
        <w:t>”</w:t>
      </w:r>
    </w:p>
    <w:p w14:paraId="19D8B56C" w14:textId="106CB47C" w:rsidR="00D10B5B" w:rsidRDefault="00766B15" w:rsidP="00684D30">
      <w:pPr>
        <w:pStyle w:val="Body-TextTx"/>
      </w:pPr>
      <w:r>
        <w:t>“</w:t>
      </w:r>
      <w:r w:rsidR="0059432C">
        <w:t xml:space="preserve">Yes, </w:t>
      </w:r>
      <w:r w:rsidR="00CE2DA9">
        <w:t>Y</w:t>
      </w:r>
      <w:r w:rsidR="0059432C">
        <w:t xml:space="preserve">our </w:t>
      </w:r>
      <w:r w:rsidR="00CE2DA9">
        <w:t>M</w:t>
      </w:r>
      <w:r w:rsidR="0059432C">
        <w:t>ajesty,</w:t>
      </w:r>
      <w:r>
        <w:t>”</w:t>
      </w:r>
      <w:r w:rsidR="0059432C">
        <w:t xml:space="preserve"> the bat</w:t>
      </w:r>
      <w:r w:rsidR="00C07407">
        <w:t>t</w:t>
      </w:r>
      <w:r w:rsidR="0059432C">
        <w:t>alionlord said.</w:t>
      </w:r>
      <w:r w:rsidR="0004281A">
        <w:t xml:space="preserve"> </w:t>
      </w:r>
      <w:r w:rsidR="0059432C">
        <w:t>Dalinar was a king now, officially recognized by the co</w:t>
      </w:r>
      <w:r w:rsidR="00376EAD">
        <w:t>alition</w:t>
      </w:r>
      <w:r w:rsidR="0059432C">
        <w:t xml:space="preserve"> of monarchs as ruler of Urithiru</w:t>
      </w:r>
      <w:r w:rsidR="00483B1D">
        <w:t>—</w:t>
      </w:r>
      <w:r w:rsidR="0059432C">
        <w:t>a station separate from Jasnah</w:t>
      </w:r>
      <w:r>
        <w:t>’</w:t>
      </w:r>
      <w:r w:rsidR="0059432C">
        <w:t>s queenship over Alethkar.</w:t>
      </w:r>
      <w:r w:rsidR="0004281A">
        <w:t xml:space="preserve"> </w:t>
      </w:r>
      <w:r w:rsidR="0059432C">
        <w:t xml:space="preserve">In the acknowledgment of this, Dalinar had officially renounced any idea of being a </w:t>
      </w:r>
      <w:r>
        <w:t>“</w:t>
      </w:r>
      <w:r w:rsidR="0059432C">
        <w:t>highking</w:t>
      </w:r>
      <w:r>
        <w:t>”</w:t>
      </w:r>
      <w:r w:rsidR="0059432C">
        <w:t xml:space="preserve"> over any other monarch.</w:t>
      </w:r>
    </w:p>
    <w:p w14:paraId="29B4B71E" w14:textId="0DA9A9E4" w:rsidR="00D10B5B" w:rsidRDefault="0059432C" w:rsidP="00684D30">
      <w:pPr>
        <w:pStyle w:val="Body-TextTx"/>
      </w:pPr>
      <w:r>
        <w:t>Dalinar handed the sheet to the battalionlord, then nodded to Kaladin.</w:t>
      </w:r>
      <w:r w:rsidR="0004281A">
        <w:t xml:space="preserve"> </w:t>
      </w:r>
      <w:r>
        <w:t>They walked off from the others, then a little further, to a section of the base between two Soulcast grain shelters.</w:t>
      </w:r>
      <w:r w:rsidR="0004281A">
        <w:t xml:space="preserve"> </w:t>
      </w:r>
      <w:r>
        <w:t>The king didn</w:t>
      </w:r>
      <w:r w:rsidR="00766B15">
        <w:t>’</w:t>
      </w:r>
      <w:r>
        <w:t>t speak at first, but Kaladin knew this trick.</w:t>
      </w:r>
      <w:r w:rsidR="0004281A">
        <w:t xml:space="preserve"> </w:t>
      </w:r>
      <w:r>
        <w:t>It was an old disciplinary tactic</w:t>
      </w:r>
      <w:r w:rsidR="00483B1D">
        <w:t>—</w:t>
      </w:r>
      <w:r>
        <w:t>you left silence hanging in the air.</w:t>
      </w:r>
      <w:r w:rsidR="0004281A">
        <w:t xml:space="preserve"> </w:t>
      </w:r>
      <w:r>
        <w:t>That made your man begin explaining himself first.</w:t>
      </w:r>
      <w:r w:rsidR="0004281A">
        <w:t xml:space="preserve"> </w:t>
      </w:r>
      <w:r>
        <w:t>Well, Kaladin didn</w:t>
      </w:r>
      <w:r w:rsidR="00766B15">
        <w:t>’</w:t>
      </w:r>
      <w:r>
        <w:t>t bite.</w:t>
      </w:r>
    </w:p>
    <w:p w14:paraId="14E1CD4C" w14:textId="01F425B0" w:rsidR="00D10B5B" w:rsidRDefault="0059432C" w:rsidP="00684D30">
      <w:pPr>
        <w:pStyle w:val="Body-TextTx"/>
      </w:pPr>
      <w:r>
        <w:t>Dalinar studied him, taking note of his burned and bloodied uniform.</w:t>
      </w:r>
      <w:r w:rsidR="0004281A">
        <w:t xml:space="preserve"> </w:t>
      </w:r>
      <w:r>
        <w:t>Finally, he spoke.</w:t>
      </w:r>
      <w:r w:rsidR="0004281A">
        <w:t xml:space="preserve"> </w:t>
      </w:r>
      <w:r w:rsidR="00766B15">
        <w:t>“</w:t>
      </w:r>
      <w:r>
        <w:t xml:space="preserve">I </w:t>
      </w:r>
      <w:r>
        <w:lastRenderedPageBreak/>
        <w:t>have multiple reports of you and your soldiers letting enemy Fused go once you</w:t>
      </w:r>
      <w:r w:rsidR="00766B15">
        <w:t>’</w:t>
      </w:r>
      <w:r>
        <w:t>ve wounded them.</w:t>
      </w:r>
      <w:r w:rsidR="00766B15">
        <w:t>”</w:t>
      </w:r>
    </w:p>
    <w:p w14:paraId="358D9674" w14:textId="25B64A70" w:rsidR="00D10B5B" w:rsidRDefault="0059432C" w:rsidP="00684D30">
      <w:pPr>
        <w:pStyle w:val="Body-TextTx"/>
      </w:pPr>
      <w:r>
        <w:t>Kaladin relaxed immediately.</w:t>
      </w:r>
      <w:r w:rsidR="0004281A">
        <w:t xml:space="preserve"> </w:t>
      </w:r>
      <w:r>
        <w:t>That was what Dalinar wanted to talk about?</w:t>
      </w:r>
    </w:p>
    <w:p w14:paraId="13D1C2AD" w14:textId="2559C842" w:rsidR="00D10B5B" w:rsidRDefault="00766B15" w:rsidP="00684D30">
      <w:pPr>
        <w:pStyle w:val="Body-TextTx"/>
      </w:pPr>
      <w:r>
        <w:t>“</w:t>
      </w:r>
      <w:r w:rsidR="0059432C">
        <w:t>I think we</w:t>
      </w:r>
      <w:r>
        <w:t>’</w:t>
      </w:r>
      <w:r w:rsidR="0059432C">
        <w:t>re starting to reach a kind of understanding with them, sir,</w:t>
      </w:r>
      <w:r>
        <w:t>”</w:t>
      </w:r>
      <w:r w:rsidR="0059432C">
        <w:t xml:space="preserve"> Kaladin said.</w:t>
      </w:r>
      <w:r w:rsidR="0004281A">
        <w:t xml:space="preserve"> </w:t>
      </w:r>
      <w:r>
        <w:t>“</w:t>
      </w:r>
      <w:r w:rsidR="0059432C">
        <w:t>The Heavenly Ones fight with honor.</w:t>
      </w:r>
      <w:r w:rsidR="0004281A">
        <w:t xml:space="preserve"> </w:t>
      </w:r>
      <w:r w:rsidR="0059432C">
        <w:t>I let one of them go today.</w:t>
      </w:r>
      <w:r w:rsidR="0004281A">
        <w:t xml:space="preserve"> </w:t>
      </w:r>
      <w:r w:rsidR="0059432C">
        <w:t>In turn, their leader</w:t>
      </w:r>
      <w:r w:rsidR="00483B1D">
        <w:t>—</w:t>
      </w:r>
      <w:r w:rsidR="0059432C">
        <w:t>Leshwi</w:t>
      </w:r>
      <w:r w:rsidR="00483B1D">
        <w:t>—</w:t>
      </w:r>
      <w:r w:rsidR="0059432C">
        <w:t>released one of my men instead of killing him.</w:t>
      </w:r>
      <w:r>
        <w:t>”</w:t>
      </w:r>
    </w:p>
    <w:p w14:paraId="712614DA" w14:textId="3927E275" w:rsidR="00D10B5B" w:rsidRDefault="00766B15" w:rsidP="00684D30">
      <w:pPr>
        <w:pStyle w:val="Body-TextTx"/>
      </w:pPr>
      <w:r>
        <w:t>“</w:t>
      </w:r>
      <w:r w:rsidR="0059432C">
        <w:t>This isn</w:t>
      </w:r>
      <w:r>
        <w:t>’</w:t>
      </w:r>
      <w:r w:rsidR="0059432C">
        <w:t>t a game, son,</w:t>
      </w:r>
      <w:r>
        <w:t>”</w:t>
      </w:r>
      <w:r w:rsidR="0059432C">
        <w:t xml:space="preserve"> Dalinar said.</w:t>
      </w:r>
      <w:r w:rsidR="0004281A">
        <w:t xml:space="preserve"> </w:t>
      </w:r>
      <w:r>
        <w:t>“</w:t>
      </w:r>
      <w:r w:rsidR="0059432C">
        <w:t>This isn</w:t>
      </w:r>
      <w:r>
        <w:t>’</w:t>
      </w:r>
      <w:r w:rsidR="0059432C">
        <w:t>t about who gets first blood.</w:t>
      </w:r>
      <w:r w:rsidR="0004281A">
        <w:t xml:space="preserve"> </w:t>
      </w:r>
      <w:r w:rsidR="0059432C">
        <w:t>We</w:t>
      </w:r>
      <w:r>
        <w:t>’</w:t>
      </w:r>
      <w:r w:rsidR="0059432C">
        <w:t>re literally fighting for the existence of our people.</w:t>
      </w:r>
      <w:r>
        <w:t>”</w:t>
      </w:r>
    </w:p>
    <w:p w14:paraId="5CFADD43" w14:textId="484E1E6B" w:rsidR="00D10B5B" w:rsidRDefault="00766B15" w:rsidP="00684D30">
      <w:pPr>
        <w:pStyle w:val="Body-TextTx"/>
      </w:pPr>
      <w:r>
        <w:t>“</w:t>
      </w:r>
      <w:r w:rsidR="0059432C">
        <w:t>I know,</w:t>
      </w:r>
      <w:r>
        <w:t>”</w:t>
      </w:r>
      <w:r w:rsidR="0059432C">
        <w:t xml:space="preserve"> Kaladin said quickly.</w:t>
      </w:r>
      <w:r w:rsidR="0004281A">
        <w:t xml:space="preserve"> </w:t>
      </w:r>
      <w:r>
        <w:t>“</w:t>
      </w:r>
      <w:r w:rsidR="0059432C">
        <w:t>But this can serve us.</w:t>
      </w:r>
      <w:r w:rsidR="0004281A">
        <w:t xml:space="preserve"> </w:t>
      </w:r>
      <w:r w:rsidR="0059432C">
        <w:t>You</w:t>
      </w:r>
      <w:r>
        <w:t>’</w:t>
      </w:r>
      <w:r w:rsidR="0059432C">
        <w:t>ve noticed already how they</w:t>
      </w:r>
      <w:r>
        <w:t>’</w:t>
      </w:r>
      <w:r w:rsidR="0059432C">
        <w:t>ll hold back and attack us one-on-one, so long as we play by their rules.</w:t>
      </w:r>
      <w:r w:rsidR="0004281A">
        <w:t xml:space="preserve"> </w:t>
      </w:r>
      <w:r w:rsidR="0059432C">
        <w:t>Considering how many more Heavenly Ones there are than Windrunners, I think we want to encourage this kind of encounter.</w:t>
      </w:r>
      <w:r w:rsidR="0004281A">
        <w:t xml:space="preserve"> </w:t>
      </w:r>
      <w:r w:rsidR="0059432C">
        <w:t>Killing them is barely an inconvenience, as they</w:t>
      </w:r>
      <w:r>
        <w:t>’</w:t>
      </w:r>
      <w:r w:rsidR="0059432C">
        <w:t>ll be reborn.</w:t>
      </w:r>
      <w:r w:rsidR="0004281A">
        <w:t xml:space="preserve"> </w:t>
      </w:r>
      <w:r w:rsidR="0059432C">
        <w:t>But each of ours they kill requires training an entirely new Windrunner.</w:t>
      </w:r>
      <w:r w:rsidR="0004281A">
        <w:t xml:space="preserve"> </w:t>
      </w:r>
      <w:r w:rsidR="0059432C">
        <w:t>Getting back wounded for wounded favors us.</w:t>
      </w:r>
      <w:r>
        <w:t>”</w:t>
      </w:r>
    </w:p>
    <w:p w14:paraId="1F074D1A" w14:textId="1465607F" w:rsidR="00D10B5B" w:rsidRDefault="00766B15" w:rsidP="00684D30">
      <w:pPr>
        <w:pStyle w:val="Body-TextTx"/>
      </w:pPr>
      <w:r>
        <w:t>“</w:t>
      </w:r>
      <w:r w:rsidR="0059432C">
        <w:t>You never did want to fight the parshmen,</w:t>
      </w:r>
      <w:r>
        <w:t>”</w:t>
      </w:r>
      <w:r w:rsidR="0059432C">
        <w:t xml:space="preserve"> Dalinar said.</w:t>
      </w:r>
      <w:r w:rsidR="0004281A">
        <w:t xml:space="preserve"> </w:t>
      </w:r>
      <w:r>
        <w:t>“</w:t>
      </w:r>
      <w:r w:rsidR="0059432C">
        <w:t>Even when you first joined my army, you didn</w:t>
      </w:r>
      <w:r>
        <w:t>’</w:t>
      </w:r>
      <w:r w:rsidR="0059432C">
        <w:t>t want to be sent against the Parshendi.</w:t>
      </w:r>
      <w:r>
        <w:t>”</w:t>
      </w:r>
    </w:p>
    <w:p w14:paraId="76259849" w14:textId="26DA283A" w:rsidR="00D10B5B" w:rsidRDefault="00766B15" w:rsidP="00684D30">
      <w:pPr>
        <w:pStyle w:val="Body-TextTx"/>
      </w:pPr>
      <w:r>
        <w:t>“</w:t>
      </w:r>
      <w:r w:rsidR="0059432C">
        <w:t>I didn</w:t>
      </w:r>
      <w:r>
        <w:t>’</w:t>
      </w:r>
      <w:r w:rsidR="0059432C">
        <w:t>t like the idea of killing people who showed us honor, sir.</w:t>
      </w:r>
      <w:r>
        <w:t>”</w:t>
      </w:r>
    </w:p>
    <w:p w14:paraId="1B50316B" w14:textId="76582927" w:rsidR="00D10B5B" w:rsidRDefault="00766B15" w:rsidP="00684D30">
      <w:pPr>
        <w:pStyle w:val="Body-TextTx"/>
      </w:pPr>
      <w:r>
        <w:t>“</w:t>
      </w:r>
      <w:r w:rsidR="0059432C">
        <w:t>Does it strike you as odd to find it among them?</w:t>
      </w:r>
      <w:r>
        <w:t>”</w:t>
      </w:r>
      <w:r w:rsidR="0059432C">
        <w:t xml:space="preserve"> Dalinar asked.</w:t>
      </w:r>
      <w:r w:rsidR="0004281A">
        <w:t xml:space="preserve"> </w:t>
      </w:r>
      <w:r>
        <w:t>“</w:t>
      </w:r>
      <w:r w:rsidR="0059432C">
        <w:t>The Almighty</w:t>
      </w:r>
      <w:r w:rsidR="00483B1D">
        <w:t>—</w:t>
      </w:r>
      <w:r w:rsidR="0059432C">
        <w:t>Honor himself</w:t>
      </w:r>
      <w:r w:rsidR="00483B1D">
        <w:t>—</w:t>
      </w:r>
      <w:r w:rsidR="0059432C">
        <w:t>was our god.</w:t>
      </w:r>
      <w:r w:rsidR="0004281A">
        <w:t xml:space="preserve"> </w:t>
      </w:r>
      <w:r w:rsidR="0059432C">
        <w:t>The one their god killed.</w:t>
      </w:r>
      <w:r>
        <w:t>”</w:t>
      </w:r>
    </w:p>
    <w:p w14:paraId="6E8483F3" w14:textId="09F7ACDC" w:rsidR="00D10B5B" w:rsidRDefault="00766B15" w:rsidP="00684D30">
      <w:pPr>
        <w:pStyle w:val="Body-TextTx"/>
      </w:pPr>
      <w:r>
        <w:t>“</w:t>
      </w:r>
      <w:r w:rsidR="0059432C">
        <w:t>I used to think it odd.</w:t>
      </w:r>
      <w:r w:rsidR="0004281A">
        <w:t xml:space="preserve"> </w:t>
      </w:r>
      <w:r w:rsidR="0059432C">
        <w:t>But sir, wasn</w:t>
      </w:r>
      <w:r>
        <w:t>’</w:t>
      </w:r>
      <w:r w:rsidR="0059432C">
        <w:t xml:space="preserve">t Honor </w:t>
      </w:r>
      <w:r w:rsidR="0059432C" w:rsidRPr="00CC5738">
        <w:rPr>
          <w:rStyle w:val="itali"/>
        </w:rPr>
        <w:t>their</w:t>
      </w:r>
      <w:r w:rsidR="0059432C">
        <w:t xml:space="preserve"> god before he was ours?</w:t>
      </w:r>
      <w:r>
        <w:t>”</w:t>
      </w:r>
    </w:p>
    <w:p w14:paraId="6CC6F650" w14:textId="7D25D500" w:rsidR="00D10B5B" w:rsidRDefault="0059432C" w:rsidP="00684D30">
      <w:pPr>
        <w:pStyle w:val="Body-TextTx"/>
      </w:pPr>
      <w:r>
        <w:t>That was one of the revelations that had shaken the foundation of the Radiants</w:t>
      </w:r>
      <w:r w:rsidR="00483B1D">
        <w:t>—</w:t>
      </w:r>
      <w:r>
        <w:t>both ancient and new.</w:t>
      </w:r>
      <w:r w:rsidR="0004281A">
        <w:t xml:space="preserve"> </w:t>
      </w:r>
      <w:r>
        <w:t>Though many of the orders had accepted the truth as an oddity and moved on, many Windrunners had not.</w:t>
      </w:r>
      <w:r w:rsidR="0004281A">
        <w:t xml:space="preserve"> </w:t>
      </w:r>
      <w:r>
        <w:t xml:space="preserve">Nor had Dalinar; Kaladin could see the way he winced whenever the </w:t>
      </w:r>
      <w:r>
        <w:lastRenderedPageBreak/>
        <w:t>idea was discussed.</w:t>
      </w:r>
    </w:p>
    <w:p w14:paraId="27E450C7" w14:textId="54FD81E9" w:rsidR="00D10B5B" w:rsidRDefault="0059432C" w:rsidP="00684D30">
      <w:pPr>
        <w:pStyle w:val="Body-TextTx"/>
      </w:pPr>
      <w:r>
        <w:t>This world had belonged to the singers with Honor as their god.</w:t>
      </w:r>
      <w:r w:rsidR="0004281A">
        <w:t xml:space="preserve"> </w:t>
      </w:r>
      <w:r>
        <w:t>Until humans had arrived, bringing Odium.</w:t>
      </w:r>
    </w:p>
    <w:p w14:paraId="7CFBA38D" w14:textId="438745BA" w:rsidR="00D10B5B" w:rsidRDefault="00766B15" w:rsidP="00684D30">
      <w:pPr>
        <w:pStyle w:val="Body-TextTx"/>
      </w:pPr>
      <w:r>
        <w:t>“</w:t>
      </w:r>
      <w:r w:rsidR="0059432C">
        <w:t>All of this highlights a bigger problem,</w:t>
      </w:r>
      <w:r>
        <w:t>”</w:t>
      </w:r>
      <w:r w:rsidR="0059432C">
        <w:t xml:space="preserve"> Dalinar said.</w:t>
      </w:r>
      <w:r w:rsidR="0004281A">
        <w:t xml:space="preserve"> </w:t>
      </w:r>
      <w:r>
        <w:t>“</w:t>
      </w:r>
      <w:r w:rsidR="0059432C">
        <w:t>This war is increasingly being fought in the skies.</w:t>
      </w:r>
      <w:r w:rsidR="0004281A">
        <w:t xml:space="preserve"> </w:t>
      </w:r>
      <w:r w:rsidR="0059432C">
        <w:t>Navani</w:t>
      </w:r>
      <w:r>
        <w:t>’</w:t>
      </w:r>
      <w:r w:rsidR="0059432C">
        <w:t>s flying transport will only escalate the situation.</w:t>
      </w:r>
      <w:r w:rsidR="0004281A">
        <w:t xml:space="preserve"> </w:t>
      </w:r>
      <w:r w:rsidR="0059432C">
        <w:t xml:space="preserve">We </w:t>
      </w:r>
      <w:r w:rsidR="0059432C" w:rsidRPr="00CC5738">
        <w:rPr>
          <w:rStyle w:val="itali"/>
        </w:rPr>
        <w:t>need</w:t>
      </w:r>
      <w:r w:rsidR="0059432C">
        <w:t xml:space="preserve"> more honorspren and </w:t>
      </w:r>
      <w:r w:rsidR="00C07407">
        <w:t>W</w:t>
      </w:r>
      <w:r w:rsidR="0059432C">
        <w:t>indrunners.</w:t>
      </w:r>
      <w:r>
        <w:t>”</w:t>
      </w:r>
    </w:p>
    <w:p w14:paraId="5CBE6071" w14:textId="61C37E1D" w:rsidR="00D10B5B" w:rsidRDefault="0059432C" w:rsidP="00684D30">
      <w:pPr>
        <w:pStyle w:val="Body-TextTx"/>
      </w:pPr>
      <w:r>
        <w:t>Kaladin looked to where Syl hung in the air beside him.</w:t>
      </w:r>
      <w:r w:rsidR="0004281A">
        <w:t xml:space="preserve"> </w:t>
      </w:r>
      <w:r>
        <w:t>Dalinar fixed his gaze on her a moment later, so she must have decided to reveal herself to him.</w:t>
      </w:r>
    </w:p>
    <w:p w14:paraId="0E86B196" w14:textId="62787055" w:rsidR="00D10B5B" w:rsidRDefault="00766B15" w:rsidP="00684D30">
      <w:pPr>
        <w:pStyle w:val="Body-TextTx"/>
      </w:pPr>
      <w:r>
        <w:t>“</w:t>
      </w:r>
      <w:r w:rsidR="0059432C">
        <w:t>I</w:t>
      </w:r>
      <w:r>
        <w:t>’</w:t>
      </w:r>
      <w:r w:rsidR="0059432C">
        <w:t>m sorry,</w:t>
      </w:r>
      <w:r>
        <w:t>”</w:t>
      </w:r>
      <w:r w:rsidR="0059432C">
        <w:t xml:space="preserve"> she said softly.</w:t>
      </w:r>
      <w:r w:rsidR="0004281A">
        <w:t xml:space="preserve"> </w:t>
      </w:r>
      <w:r>
        <w:t>“</w:t>
      </w:r>
      <w:r w:rsidR="0059432C">
        <w:t>My relatives can be</w:t>
      </w:r>
      <w:r>
        <w:t> . . .</w:t>
      </w:r>
      <w:r w:rsidR="00483B1D">
        <w:t xml:space="preserve"> </w:t>
      </w:r>
      <w:r w:rsidR="0059432C">
        <w:t>difficult.</w:t>
      </w:r>
      <w:r>
        <w:t>”</w:t>
      </w:r>
    </w:p>
    <w:p w14:paraId="6057757F" w14:textId="50436896" w:rsidR="00D10B5B" w:rsidRDefault="00766B15" w:rsidP="00684D30">
      <w:pPr>
        <w:pStyle w:val="Body-TextTx"/>
      </w:pPr>
      <w:r>
        <w:t>“</w:t>
      </w:r>
      <w:r w:rsidR="0059432C">
        <w:t>They have to see that we</w:t>
      </w:r>
      <w:r>
        <w:t>’</w:t>
      </w:r>
      <w:r w:rsidR="0059432C">
        <w:t xml:space="preserve">re fighting for the survival of Roshar as much as </w:t>
      </w:r>
      <w:r w:rsidR="00817120">
        <w:t>for</w:t>
      </w:r>
      <w:r w:rsidR="0059432C">
        <w:t xml:space="preserve"> the survival of the Alethi,</w:t>
      </w:r>
      <w:r>
        <w:t>”</w:t>
      </w:r>
      <w:r w:rsidR="0059432C">
        <w:t xml:space="preserve"> Dalinar said.</w:t>
      </w:r>
      <w:r w:rsidR="0004281A">
        <w:t xml:space="preserve"> </w:t>
      </w:r>
      <w:r>
        <w:t>“</w:t>
      </w:r>
      <w:r w:rsidR="0059432C">
        <w:t>We can</w:t>
      </w:r>
      <w:r>
        <w:t>’</w:t>
      </w:r>
      <w:r w:rsidR="0059432C">
        <w:t>t do that without their help.</w:t>
      </w:r>
      <w:r>
        <w:t>”</w:t>
      </w:r>
    </w:p>
    <w:p w14:paraId="16437736" w14:textId="4B5ECA02" w:rsidR="00D10B5B" w:rsidRDefault="00766B15" w:rsidP="00684D30">
      <w:pPr>
        <w:pStyle w:val="Body-TextTx"/>
      </w:pPr>
      <w:r>
        <w:t>“</w:t>
      </w:r>
      <w:r w:rsidR="0059432C">
        <w:t xml:space="preserve">To my cousins, </w:t>
      </w:r>
      <w:r w:rsidR="0059432C" w:rsidRPr="00CC5738">
        <w:rPr>
          <w:rStyle w:val="itali"/>
        </w:rPr>
        <w:t>you</w:t>
      </w:r>
      <w:r w:rsidR="0059432C">
        <w:t xml:space="preserve"> are dangerous,</w:t>
      </w:r>
      <w:r>
        <w:t>”</w:t>
      </w:r>
      <w:r w:rsidR="0059432C">
        <w:t xml:space="preserve"> Syl said.</w:t>
      </w:r>
      <w:r w:rsidR="0004281A">
        <w:t xml:space="preserve"> </w:t>
      </w:r>
      <w:r>
        <w:t>“</w:t>
      </w:r>
      <w:r w:rsidR="0059432C">
        <w:t>As dangerous as the singers.</w:t>
      </w:r>
      <w:r w:rsidR="0004281A">
        <w:t xml:space="preserve"> </w:t>
      </w:r>
      <w:r w:rsidR="0059432C">
        <w:t>The betrayal of the Knights Radiant killed so many of them</w:t>
      </w:r>
      <w:r>
        <w:t>. . . .”</w:t>
      </w:r>
    </w:p>
    <w:p w14:paraId="3540FF93" w14:textId="798CE538" w:rsidR="00D10B5B" w:rsidRDefault="00766B15" w:rsidP="00684D30">
      <w:pPr>
        <w:pStyle w:val="Body-TextTx"/>
      </w:pPr>
      <w:r>
        <w:t>“</w:t>
      </w:r>
      <w:r w:rsidR="0059432C">
        <w:t>The other spren have begun coming around,</w:t>
      </w:r>
      <w:r>
        <w:t>”</w:t>
      </w:r>
      <w:r w:rsidR="0059432C">
        <w:t xml:space="preserve"> Kaladin said.</w:t>
      </w:r>
      <w:r w:rsidR="0004281A">
        <w:t xml:space="preserve"> </w:t>
      </w:r>
      <w:r>
        <w:t>“</w:t>
      </w:r>
      <w:r w:rsidR="0059432C">
        <w:t>They see it.</w:t>
      </w:r>
      <w:r>
        <w:t>”</w:t>
      </w:r>
    </w:p>
    <w:p w14:paraId="199983A5" w14:textId="0416D9CC" w:rsidR="00D10B5B" w:rsidRDefault="00766B15" w:rsidP="00684D30">
      <w:pPr>
        <w:pStyle w:val="Body-TextTx"/>
      </w:pPr>
      <w:r>
        <w:t>“</w:t>
      </w:r>
      <w:r w:rsidR="0059432C">
        <w:t>Honorspren are more</w:t>
      </w:r>
      <w:r>
        <w:t> . . .</w:t>
      </w:r>
      <w:r w:rsidR="00483B1D">
        <w:t xml:space="preserve"> </w:t>
      </w:r>
      <w:r w:rsidR="0059432C">
        <w:t>rigid,</w:t>
      </w:r>
      <w:r>
        <w:t>”</w:t>
      </w:r>
      <w:r w:rsidR="0059432C">
        <w:t xml:space="preserve"> she said.</w:t>
      </w:r>
      <w:r w:rsidR="0004281A">
        <w:t xml:space="preserve"> </w:t>
      </w:r>
      <w:r>
        <w:t>“</w:t>
      </w:r>
      <w:r w:rsidR="0059432C">
        <w:t>Most of them at least.</w:t>
      </w:r>
      <w:r>
        <w:t>”</w:t>
      </w:r>
      <w:r w:rsidR="0004281A">
        <w:t xml:space="preserve"> </w:t>
      </w:r>
      <w:r w:rsidR="0059432C">
        <w:t>She shrugged and looked to the side, as if ashamed.</w:t>
      </w:r>
      <w:r w:rsidR="0004281A">
        <w:t xml:space="preserve"> </w:t>
      </w:r>
      <w:r w:rsidR="0059432C">
        <w:t>Human gestures from her were so common these days that Kaladin barely paused to notice them.</w:t>
      </w:r>
    </w:p>
    <w:p w14:paraId="315C113B" w14:textId="0560E54E" w:rsidR="00D10B5B" w:rsidRDefault="00766B15" w:rsidP="00684D30">
      <w:pPr>
        <w:pStyle w:val="Body-TextTx"/>
      </w:pPr>
      <w:r>
        <w:t>“</w:t>
      </w:r>
      <w:r w:rsidR="0059432C">
        <w:t>We need to do something,</w:t>
      </w:r>
      <w:r>
        <w:t>”</w:t>
      </w:r>
      <w:r w:rsidR="0059432C">
        <w:t xml:space="preserve"> Dalinar said.</w:t>
      </w:r>
      <w:r w:rsidR="0004281A">
        <w:t xml:space="preserve"> </w:t>
      </w:r>
      <w:r>
        <w:t>“</w:t>
      </w:r>
      <w:r w:rsidR="0059432C">
        <w:t>It</w:t>
      </w:r>
      <w:r>
        <w:t>’</w:t>
      </w:r>
      <w:r w:rsidR="0059432C">
        <w:t>s been eight months without a new honorspren coming to us.</w:t>
      </w:r>
      <w:r>
        <w:t>”</w:t>
      </w:r>
      <w:r w:rsidR="0004281A">
        <w:t xml:space="preserve"> </w:t>
      </w:r>
      <w:r w:rsidR="0059432C">
        <w:t>He eyed Kaladin.</w:t>
      </w:r>
      <w:r w:rsidR="0004281A">
        <w:t xml:space="preserve"> </w:t>
      </w:r>
      <w:r>
        <w:t>“</w:t>
      </w:r>
      <w:r w:rsidR="0059432C">
        <w:t>But that</w:t>
      </w:r>
      <w:r>
        <w:t>’</w:t>
      </w:r>
      <w:r w:rsidR="0059432C">
        <w:t>s a problem I suppose I</w:t>
      </w:r>
      <w:r>
        <w:t>’</w:t>
      </w:r>
      <w:r w:rsidR="0059432C">
        <w:t>ll continue to contemplate.</w:t>
      </w:r>
      <w:r w:rsidR="0004281A">
        <w:t xml:space="preserve"> </w:t>
      </w:r>
      <w:r w:rsidR="0059432C">
        <w:t>For now, I</w:t>
      </w:r>
      <w:r>
        <w:t>’</w:t>
      </w:r>
      <w:r w:rsidR="0059432C">
        <w:t>m worried about th</w:t>
      </w:r>
      <w:r w:rsidR="001B5FB5">
        <w:t>e</w:t>
      </w:r>
      <w:r w:rsidR="0059432C">
        <w:t xml:space="preserve"> way the Heavenly Ones and the Windrunners are interacting.</w:t>
      </w:r>
      <w:r w:rsidR="0004281A">
        <w:t xml:space="preserve"> </w:t>
      </w:r>
      <w:r w:rsidR="0059432C">
        <w:t>It smacks of neither of you giving this your all</w:t>
      </w:r>
      <w:r w:rsidR="00483B1D">
        <w:t>—</w:t>
      </w:r>
      <w:r w:rsidR="0059432C">
        <w:t>and I can</w:t>
      </w:r>
      <w:r>
        <w:t>’</w:t>
      </w:r>
      <w:r w:rsidR="0059432C">
        <w:t>t have soldiers on the battlefield that I worry won</w:t>
      </w:r>
      <w:r>
        <w:t>’</w:t>
      </w:r>
      <w:r w:rsidR="0059432C">
        <w:t>t be able to fight when the pressure mounts.</w:t>
      </w:r>
      <w:r>
        <w:t>”</w:t>
      </w:r>
    </w:p>
    <w:p w14:paraId="340DD86E" w14:textId="2C2160CB" w:rsidR="00D10B5B" w:rsidRDefault="0059432C" w:rsidP="00684D30">
      <w:pPr>
        <w:pStyle w:val="Body-TextTx"/>
      </w:pPr>
      <w:r>
        <w:t>Kaladin felt cold as he met Dalinar</w:t>
      </w:r>
      <w:r w:rsidR="00766B15">
        <w:t>’</w:t>
      </w:r>
      <w:r>
        <w:t>s eyes.</w:t>
      </w:r>
      <w:r w:rsidR="0004281A">
        <w:t xml:space="preserve"> </w:t>
      </w:r>
      <w:r>
        <w:t>So.</w:t>
      </w:r>
      <w:r w:rsidR="0004281A">
        <w:t xml:space="preserve"> </w:t>
      </w:r>
      <w:r>
        <w:t xml:space="preserve">This conversation </w:t>
      </w:r>
      <w:r w:rsidRPr="00CC5738">
        <w:rPr>
          <w:rStyle w:val="itali"/>
        </w:rPr>
        <w:t>was</w:t>
      </w:r>
      <w:r>
        <w:t xml:space="preserve"> about Kaladin after </w:t>
      </w:r>
      <w:r>
        <w:lastRenderedPageBreak/>
        <w:t>all.</w:t>
      </w:r>
      <w:r w:rsidR="0004281A">
        <w:t xml:space="preserve"> </w:t>
      </w:r>
      <w:r>
        <w:t>What had happened to him.</w:t>
      </w:r>
    </w:p>
    <w:p w14:paraId="1234BF31" w14:textId="77777777" w:rsidR="00D10B5B" w:rsidRDefault="0059432C" w:rsidP="00684D30">
      <w:pPr>
        <w:pStyle w:val="Body-TextTx"/>
      </w:pPr>
      <w:r>
        <w:t>Again.</w:t>
      </w:r>
    </w:p>
    <w:p w14:paraId="0C977C5E" w14:textId="424454CD" w:rsidR="00D10B5B" w:rsidRDefault="00766B15" w:rsidP="00684D30">
      <w:pPr>
        <w:pStyle w:val="Body-TextTx"/>
      </w:pPr>
      <w:r>
        <w:t>“</w:t>
      </w:r>
      <w:r w:rsidR="0059432C">
        <w:t>Kaladin,</w:t>
      </w:r>
      <w:r>
        <w:t>”</w:t>
      </w:r>
      <w:r w:rsidR="0059432C">
        <w:t xml:space="preserve"> Dalinar said.</w:t>
      </w:r>
      <w:r w:rsidR="0004281A">
        <w:t xml:space="preserve"> </w:t>
      </w:r>
      <w:r>
        <w:t>“</w:t>
      </w:r>
      <w:r w:rsidR="0059432C">
        <w:t>You</w:t>
      </w:r>
      <w:r>
        <w:t>’</w:t>
      </w:r>
      <w:r w:rsidR="0059432C">
        <w:t>re one of the best soldiers I</w:t>
      </w:r>
      <w:r>
        <w:t>’</w:t>
      </w:r>
      <w:r w:rsidR="0059432C">
        <w:t>ve ever had the privilege of leading.</w:t>
      </w:r>
      <w:r w:rsidR="0004281A">
        <w:t xml:space="preserve"> </w:t>
      </w:r>
      <w:r w:rsidR="0059432C">
        <w:t>You fight with passion and dedication.</w:t>
      </w:r>
      <w:r w:rsidR="0004281A">
        <w:t xml:space="preserve"> </w:t>
      </w:r>
      <w:r w:rsidR="0059432C">
        <w:t>You single-handedly built up what has become the most important wing of my military</w:t>
      </w:r>
      <w:r w:rsidR="00483B1D">
        <w:t>—</w:t>
      </w:r>
      <w:r w:rsidR="0059432C">
        <w:t>and did all this while living through the worst nightmare I could imagine.</w:t>
      </w:r>
      <w:r w:rsidR="0004281A">
        <w:t xml:space="preserve"> </w:t>
      </w:r>
      <w:r w:rsidR="0059432C">
        <w:t>You are an inspiration to everyone who meets you.</w:t>
      </w:r>
      <w:r>
        <w:t>”</w:t>
      </w:r>
    </w:p>
    <w:p w14:paraId="2A8AD327" w14:textId="4DC66693" w:rsidR="00D10B5B" w:rsidRDefault="00766B15" w:rsidP="00684D30">
      <w:pPr>
        <w:pStyle w:val="Body-TextTx"/>
      </w:pPr>
      <w:r>
        <w:t>“</w:t>
      </w:r>
      <w:r w:rsidR="0059432C">
        <w:t>Thank you, sir.</w:t>
      </w:r>
      <w:r>
        <w:t>”</w:t>
      </w:r>
    </w:p>
    <w:p w14:paraId="2AD35111" w14:textId="5904DCF3" w:rsidR="00D10B5B" w:rsidRDefault="0059432C" w:rsidP="00684D30">
      <w:pPr>
        <w:pStyle w:val="Body-TextTx"/>
      </w:pPr>
      <w:r>
        <w:t>Dalinar nodded, then put his hand on Kaladin</w:t>
      </w:r>
      <w:r w:rsidR="00766B15">
        <w:t>’</w:t>
      </w:r>
      <w:r>
        <w:t>s shoulder.</w:t>
      </w:r>
      <w:r w:rsidR="0004281A">
        <w:t xml:space="preserve"> </w:t>
      </w:r>
      <w:r w:rsidR="00766B15">
        <w:t>“</w:t>
      </w:r>
      <w:r>
        <w:t>It</w:t>
      </w:r>
      <w:r w:rsidR="00766B15">
        <w:t>’</w:t>
      </w:r>
      <w:r>
        <w:t>s time that I relieved you of duty, son.</w:t>
      </w:r>
      <w:r w:rsidR="0004281A">
        <w:t xml:space="preserve"> </w:t>
      </w:r>
      <w:r>
        <w:t>I</w:t>
      </w:r>
      <w:r w:rsidR="00766B15">
        <w:t>’</w:t>
      </w:r>
      <w:r>
        <w:t>m sorry.</w:t>
      </w:r>
      <w:r w:rsidR="00766B15">
        <w:t>”</w:t>
      </w:r>
    </w:p>
    <w:p w14:paraId="07D9C11C" w14:textId="49BDBAA3" w:rsidR="00D10B5B" w:rsidRDefault="0059432C" w:rsidP="00684D30">
      <w:pPr>
        <w:pStyle w:val="Body-TextTx"/>
      </w:pPr>
      <w:r>
        <w:t>A jolt went through Kaladin.</w:t>
      </w:r>
      <w:r w:rsidR="0004281A">
        <w:t xml:space="preserve"> </w:t>
      </w:r>
      <w:r>
        <w:t>Like the shock of being stabbed</w:t>
      </w:r>
      <w:r w:rsidR="00483B1D">
        <w:t>—</w:t>
      </w:r>
      <w:r>
        <w:t>or the feeling of suddenly coming awake in an unfamiliar place, frightened by a sudden noise.</w:t>
      </w:r>
      <w:r w:rsidR="0004281A">
        <w:t xml:space="preserve"> </w:t>
      </w:r>
      <w:r>
        <w:t>A visceral clenching of the stomach.</w:t>
      </w:r>
      <w:r w:rsidR="0004281A">
        <w:t xml:space="preserve"> </w:t>
      </w:r>
      <w:r>
        <w:t>A sudden racing of the heart.</w:t>
      </w:r>
      <w:r w:rsidR="0004281A">
        <w:t xml:space="preserve"> </w:t>
      </w:r>
      <w:r>
        <w:t>Every piece of you alert, looking for the fight.</w:t>
      </w:r>
    </w:p>
    <w:p w14:paraId="47D21109" w14:textId="7DFBC2BA" w:rsidR="00D10B5B" w:rsidRDefault="00766B15" w:rsidP="00684D30">
      <w:pPr>
        <w:pStyle w:val="Body-TextTx"/>
      </w:pPr>
      <w:r>
        <w:t>“</w:t>
      </w:r>
      <w:r w:rsidR="0059432C">
        <w:t>No,</w:t>
      </w:r>
      <w:r>
        <w:t>”</w:t>
      </w:r>
      <w:r w:rsidR="0059432C">
        <w:t xml:space="preserve"> he whispered.</w:t>
      </w:r>
      <w:r w:rsidR="0004281A">
        <w:t xml:space="preserve"> </w:t>
      </w:r>
      <w:r>
        <w:t>“</w:t>
      </w:r>
      <w:r w:rsidR="0059432C">
        <w:t>Sir, I know how it seems.</w:t>
      </w:r>
      <w:r>
        <w:t>”</w:t>
      </w:r>
    </w:p>
    <w:p w14:paraId="60E45325" w14:textId="242E582F" w:rsidR="00D10B5B" w:rsidRDefault="00766B15" w:rsidP="00684D30">
      <w:pPr>
        <w:pStyle w:val="Body-TextTx"/>
      </w:pPr>
      <w:r>
        <w:t>“</w:t>
      </w:r>
      <w:r w:rsidR="0059432C">
        <w:t>How does it seem?</w:t>
      </w:r>
      <w:r>
        <w:t>”</w:t>
      </w:r>
      <w:r w:rsidR="0059432C">
        <w:t xml:space="preserve"> Dalinar asked.</w:t>
      </w:r>
      <w:r w:rsidR="0004281A">
        <w:t xml:space="preserve"> </w:t>
      </w:r>
      <w:r>
        <w:t>“</w:t>
      </w:r>
      <w:r w:rsidR="0059432C">
        <w:t>Diagnose yourself, Kaladin.</w:t>
      </w:r>
      <w:r w:rsidR="0004281A">
        <w:t xml:space="preserve"> </w:t>
      </w:r>
      <w:r w:rsidR="0059432C">
        <w:t>Tell me what you see.</w:t>
      </w:r>
      <w:r>
        <w:t>”</w:t>
      </w:r>
    </w:p>
    <w:p w14:paraId="32569A38" w14:textId="5C9C8640" w:rsidR="00D10B5B" w:rsidRDefault="0059432C" w:rsidP="00684D30">
      <w:pPr>
        <w:pStyle w:val="Body-TextTx"/>
      </w:pPr>
      <w:r>
        <w:t>Kaladin closed his eyes.</w:t>
      </w:r>
      <w:r w:rsidR="0004281A">
        <w:t xml:space="preserve"> </w:t>
      </w:r>
      <w:r w:rsidRPr="00CC5738">
        <w:rPr>
          <w:rStyle w:val="itali"/>
        </w:rPr>
        <w:t>No.</w:t>
      </w:r>
    </w:p>
    <w:p w14:paraId="3F671FC6" w14:textId="75917C80" w:rsidR="00D10B5B" w:rsidRDefault="0059432C" w:rsidP="00684D30">
      <w:pPr>
        <w:pStyle w:val="Body-TextTx"/>
      </w:pPr>
      <w:r>
        <w:t>Dalinar gripped his shoulder tighter.</w:t>
      </w:r>
      <w:r w:rsidR="0004281A">
        <w:t xml:space="preserve"> </w:t>
      </w:r>
      <w:r w:rsidR="00766B15">
        <w:t>“</w:t>
      </w:r>
      <w:r>
        <w:t>I</w:t>
      </w:r>
      <w:r w:rsidR="00766B15">
        <w:t>’</w:t>
      </w:r>
      <w:r>
        <w:t xml:space="preserve">m no surgeon, but I can tell you what </w:t>
      </w:r>
      <w:r w:rsidRPr="00CC5738">
        <w:rPr>
          <w:rStyle w:val="itali"/>
        </w:rPr>
        <w:t>I</w:t>
      </w:r>
      <w:r>
        <w:t xml:space="preserve"> see.</w:t>
      </w:r>
      <w:r w:rsidR="0004281A">
        <w:t xml:space="preserve"> </w:t>
      </w:r>
      <w:r>
        <w:t>A soldier who has been on the front lines for far, far too long.</w:t>
      </w:r>
      <w:r w:rsidR="0004281A">
        <w:t xml:space="preserve"> </w:t>
      </w:r>
      <w:r>
        <w:t>A man who has survived so many horrors, he now finds himself staring at nothing, his mind going numb so he doesn</w:t>
      </w:r>
      <w:r w:rsidR="00766B15">
        <w:t>’</w:t>
      </w:r>
      <w:r>
        <w:t>t have to remember.</w:t>
      </w:r>
      <w:r w:rsidR="0004281A">
        <w:t xml:space="preserve"> </w:t>
      </w:r>
      <w:r>
        <w:t>I see a soldier who can</w:t>
      </w:r>
      <w:r w:rsidR="00766B15">
        <w:t>’</w:t>
      </w:r>
      <w:r>
        <w:t>t sleep, who snaps at those who love him.</w:t>
      </w:r>
      <w:r w:rsidR="0004281A">
        <w:t xml:space="preserve"> </w:t>
      </w:r>
      <w:r>
        <w:t>He</w:t>
      </w:r>
      <w:r w:rsidR="00766B15">
        <w:t>’</w:t>
      </w:r>
      <w:r>
        <w:t>s a soldier who pretends he can still function.</w:t>
      </w:r>
      <w:r w:rsidR="0004281A">
        <w:t xml:space="preserve"> </w:t>
      </w:r>
      <w:r>
        <w:t>But he can</w:t>
      </w:r>
      <w:r w:rsidR="00766B15">
        <w:t>’</w:t>
      </w:r>
      <w:r>
        <w:t>t.</w:t>
      </w:r>
      <w:r w:rsidR="0004281A">
        <w:t xml:space="preserve"> </w:t>
      </w:r>
      <w:r>
        <w:t>He knows it.</w:t>
      </w:r>
      <w:r w:rsidR="00766B15">
        <w:t>”</w:t>
      </w:r>
    </w:p>
    <w:p w14:paraId="723AC911" w14:textId="58C2DF3D" w:rsidR="00D10B5B" w:rsidRDefault="0059432C" w:rsidP="00684D30">
      <w:pPr>
        <w:pStyle w:val="Body-TextTx"/>
      </w:pPr>
      <w:r>
        <w:t>Kaladin knocked Dalinar</w:t>
      </w:r>
      <w:r w:rsidR="00766B15">
        <w:t>’</w:t>
      </w:r>
      <w:r>
        <w:t>s hand away, snapping open his eyes.</w:t>
      </w:r>
      <w:r w:rsidR="0004281A">
        <w:t xml:space="preserve"> </w:t>
      </w:r>
      <w:r w:rsidR="00766B15">
        <w:t>“</w:t>
      </w:r>
      <w:r>
        <w:t>You can</w:t>
      </w:r>
      <w:r w:rsidR="00766B15">
        <w:t>’</w:t>
      </w:r>
      <w:r>
        <w:t>t do this.</w:t>
      </w:r>
      <w:r w:rsidR="0004281A">
        <w:t xml:space="preserve"> </w:t>
      </w:r>
      <w:r w:rsidRPr="00CC5738">
        <w:rPr>
          <w:rStyle w:val="itali"/>
        </w:rPr>
        <w:t>I</w:t>
      </w:r>
      <w:r>
        <w:t xml:space="preserve"> built the Windrunners.</w:t>
      </w:r>
      <w:r w:rsidR="0004281A">
        <w:t xml:space="preserve"> </w:t>
      </w:r>
      <w:r>
        <w:t>They</w:t>
      </w:r>
      <w:r w:rsidR="00766B15">
        <w:t>’</w:t>
      </w:r>
      <w:r>
        <w:t xml:space="preserve">re </w:t>
      </w:r>
      <w:r w:rsidRPr="00CC5738">
        <w:rPr>
          <w:rStyle w:val="itali"/>
        </w:rPr>
        <w:t>my</w:t>
      </w:r>
      <w:r>
        <w:t xml:space="preserve"> team.</w:t>
      </w:r>
      <w:r w:rsidR="0004281A">
        <w:t xml:space="preserve"> </w:t>
      </w:r>
      <w:r>
        <w:t>You can</w:t>
      </w:r>
      <w:r w:rsidR="00766B15">
        <w:t>’</w:t>
      </w:r>
      <w:r>
        <w:t>t take that from me.</w:t>
      </w:r>
      <w:r w:rsidR="00766B15">
        <w:t>”</w:t>
      </w:r>
    </w:p>
    <w:p w14:paraId="54407EB8" w14:textId="1ACC1755" w:rsidR="00D10B5B" w:rsidRDefault="00766B15" w:rsidP="00684D30">
      <w:pPr>
        <w:pStyle w:val="Body-TextTx"/>
      </w:pPr>
      <w:r>
        <w:t>“</w:t>
      </w:r>
      <w:r w:rsidR="0059432C">
        <w:t>I will because I have to,</w:t>
      </w:r>
      <w:r>
        <w:t>”</w:t>
      </w:r>
      <w:r w:rsidR="0059432C">
        <w:t xml:space="preserve"> Dalinar said.</w:t>
      </w:r>
      <w:r w:rsidR="0004281A">
        <w:t xml:space="preserve"> </w:t>
      </w:r>
      <w:r>
        <w:t>“</w:t>
      </w:r>
      <w:r w:rsidR="0059432C">
        <w:t>Kaladin, if you were anyone else, I</w:t>
      </w:r>
      <w:r>
        <w:t>’</w:t>
      </w:r>
      <w:r w:rsidR="0059432C">
        <w:t xml:space="preserve">d have </w:t>
      </w:r>
      <w:r w:rsidR="0059432C">
        <w:lastRenderedPageBreak/>
        <w:t>pulled you from active duty months ago.</w:t>
      </w:r>
      <w:r w:rsidR="0004281A">
        <w:t xml:space="preserve"> </w:t>
      </w:r>
      <w:r w:rsidR="0059432C">
        <w:t>But you</w:t>
      </w:r>
      <w:r>
        <w:t>’</w:t>
      </w:r>
      <w:r w:rsidR="0059432C">
        <w:t>re you, and I kept telling myself we needed every Windrunner.</w:t>
      </w:r>
      <w:r>
        <w:t>”</w:t>
      </w:r>
    </w:p>
    <w:p w14:paraId="494A4843" w14:textId="1AC3CD23" w:rsidR="00D10B5B" w:rsidRDefault="00766B15" w:rsidP="00684D30">
      <w:pPr>
        <w:pStyle w:val="Body-TextTx"/>
      </w:pPr>
      <w:r>
        <w:t>“</w:t>
      </w:r>
      <w:r w:rsidR="0059432C">
        <w:t>That</w:t>
      </w:r>
      <w:r>
        <w:t>’</w:t>
      </w:r>
      <w:r w:rsidR="0059432C">
        <w:t>s true!</w:t>
      </w:r>
      <w:r>
        <w:t>”</w:t>
      </w:r>
    </w:p>
    <w:p w14:paraId="41C31000" w14:textId="63BD645A" w:rsidR="00D10B5B" w:rsidRDefault="00766B15" w:rsidP="00684D30">
      <w:pPr>
        <w:pStyle w:val="Body-TextTx"/>
      </w:pPr>
      <w:r>
        <w:t>“</w:t>
      </w:r>
      <w:r w:rsidR="0059432C">
        <w:t xml:space="preserve">We need every </w:t>
      </w:r>
      <w:r w:rsidR="0059432C" w:rsidRPr="00CC5738">
        <w:rPr>
          <w:rStyle w:val="itali"/>
        </w:rPr>
        <w:t>functional</w:t>
      </w:r>
      <w:r w:rsidR="0059432C">
        <w:t xml:space="preserve"> Windrunner.</w:t>
      </w:r>
      <w:r w:rsidR="0004281A">
        <w:t xml:space="preserve"> </w:t>
      </w:r>
      <w:r w:rsidR="0059432C">
        <w:t>I</w:t>
      </w:r>
      <w:r>
        <w:t>’</w:t>
      </w:r>
      <w:r w:rsidR="0059432C">
        <w:t>m sorry.</w:t>
      </w:r>
      <w:r w:rsidR="0004281A">
        <w:t xml:space="preserve"> </w:t>
      </w:r>
      <w:r w:rsidR="0059432C">
        <w:t>There was a point where if I</w:t>
      </w:r>
      <w:r>
        <w:t>’</w:t>
      </w:r>
      <w:r w:rsidR="0059432C">
        <w:t>d removed you from command, it would have destroyed the momentum of the entire team.</w:t>
      </w:r>
      <w:r w:rsidR="0004281A">
        <w:t xml:space="preserve"> </w:t>
      </w:r>
      <w:r w:rsidR="0059432C">
        <w:t>We</w:t>
      </w:r>
      <w:r>
        <w:t>’</w:t>
      </w:r>
      <w:r w:rsidR="0059432C">
        <w:t>re safely past that now.</w:t>
      </w:r>
      <w:r w:rsidR="0004281A">
        <w:t xml:space="preserve"> </w:t>
      </w:r>
      <w:r w:rsidR="0059432C">
        <w:t>You will still be with us</w:t>
      </w:r>
      <w:r>
        <w:t> . . .</w:t>
      </w:r>
      <w:r w:rsidR="00483B1D">
        <w:t xml:space="preserve"> </w:t>
      </w:r>
      <w:r w:rsidR="0059432C">
        <w:t>but you won</w:t>
      </w:r>
      <w:r>
        <w:t>’</w:t>
      </w:r>
      <w:r w:rsidR="0059432C">
        <w:t>t be going on any more missions.</w:t>
      </w:r>
      <w:r>
        <w:t>”</w:t>
      </w:r>
    </w:p>
    <w:p w14:paraId="7349ABC9" w14:textId="20873BB0" w:rsidR="00D10B5B" w:rsidRDefault="0059432C" w:rsidP="00684D30">
      <w:pPr>
        <w:pStyle w:val="Body-TextTx"/>
      </w:pPr>
      <w:r>
        <w:t>A growling sound escaped Kaladin</w:t>
      </w:r>
      <w:r w:rsidR="00766B15">
        <w:t>’</w:t>
      </w:r>
      <w:r>
        <w:t>s throat, one a piece of him refused to believe he was making.</w:t>
      </w:r>
      <w:r w:rsidR="0004281A">
        <w:t xml:space="preserve"> </w:t>
      </w:r>
      <w:r>
        <w:t>He sucked in Stormlight.</w:t>
      </w:r>
    </w:p>
    <w:p w14:paraId="6C502B6A" w14:textId="2B0AEC1D" w:rsidR="00D10B5B" w:rsidRDefault="0059432C" w:rsidP="00684D30">
      <w:pPr>
        <w:pStyle w:val="Body-TextTx"/>
      </w:pPr>
      <w:r>
        <w:t xml:space="preserve">He would </w:t>
      </w:r>
      <w:r w:rsidRPr="00CC5738">
        <w:rPr>
          <w:rStyle w:val="itali"/>
        </w:rPr>
        <w:t>not</w:t>
      </w:r>
      <w:r>
        <w:t xml:space="preserve"> be beaten down again.</w:t>
      </w:r>
      <w:r w:rsidR="0004281A">
        <w:t xml:space="preserve"> </w:t>
      </w:r>
      <w:r>
        <w:t xml:space="preserve">He would </w:t>
      </w:r>
      <w:r w:rsidRPr="00CC5738">
        <w:rPr>
          <w:rStyle w:val="itali"/>
        </w:rPr>
        <w:t>not</w:t>
      </w:r>
      <w:r>
        <w:t xml:space="preserve"> let some lighteyed blowhard take everything from him again.</w:t>
      </w:r>
      <w:r w:rsidR="0004281A">
        <w:t xml:space="preserve"> </w:t>
      </w:r>
      <w:r w:rsidR="00766B15">
        <w:t>“</w:t>
      </w:r>
      <w:r>
        <w:t>I can</w:t>
      </w:r>
      <w:r w:rsidR="00766B15">
        <w:t>’</w:t>
      </w:r>
      <w:r>
        <w:t>t believe this!</w:t>
      </w:r>
      <w:r w:rsidR="00766B15">
        <w:t>”</w:t>
      </w:r>
      <w:r>
        <w:t xml:space="preserve"> Kaladin said, angerspren pooling underneath him.</w:t>
      </w:r>
      <w:r w:rsidR="0004281A">
        <w:t xml:space="preserve"> </w:t>
      </w:r>
      <w:r w:rsidR="00766B15">
        <w:t>“</w:t>
      </w:r>
      <w:r>
        <w:t xml:space="preserve">You were supposed to be </w:t>
      </w:r>
      <w:r w:rsidRPr="00CC5738">
        <w:rPr>
          <w:rStyle w:val="itali"/>
        </w:rPr>
        <w:t>different</w:t>
      </w:r>
      <w:r w:rsidRPr="00916B40">
        <w:rPr>
          <w:rStyle w:val="itali"/>
        </w:rPr>
        <w:t>.</w:t>
      </w:r>
      <w:r w:rsidR="0004281A">
        <w:t xml:space="preserve"> </w:t>
      </w:r>
      <w:r>
        <w:t>You</w:t>
      </w:r>
      <w:r w:rsidR="00483B1D">
        <w:t>—</w:t>
      </w:r>
      <w:r w:rsidR="00766B15">
        <w:t>”</w:t>
      </w:r>
    </w:p>
    <w:p w14:paraId="5A9E62D7" w14:textId="158D8F2F" w:rsidR="00D10B5B" w:rsidRDefault="0059432C" w:rsidP="00684D30">
      <w:pPr>
        <w:pStyle w:val="Body-TextTx"/>
      </w:pPr>
      <w:r>
        <w:t>“Why?</w:t>
      </w:r>
      <w:r w:rsidR="00766B15">
        <w:t>”</w:t>
      </w:r>
      <w:r>
        <w:t xml:space="preserve"> Dalinar asked, standing calmly.</w:t>
      </w:r>
    </w:p>
    <w:p w14:paraId="0942AA26" w14:textId="36E2A8AA" w:rsidR="00D10B5B" w:rsidRDefault="00766B15" w:rsidP="00684D30">
      <w:pPr>
        <w:pStyle w:val="Body-TextTx"/>
      </w:pPr>
      <w:r>
        <w:t>“</w:t>
      </w:r>
      <w:r w:rsidR="0059432C">
        <w:t xml:space="preserve">Why </w:t>
      </w:r>
      <w:r w:rsidR="0059432C" w:rsidRPr="00CC5738">
        <w:rPr>
          <w:rStyle w:val="itali"/>
        </w:rPr>
        <w:t>what</w:t>
      </w:r>
      <w:r w:rsidR="0059432C">
        <w:t>?</w:t>
      </w:r>
      <w:r>
        <w:t>”</w:t>
      </w:r>
      <w:r w:rsidR="0059432C">
        <w:t xml:space="preserve"> Kaladin snapped.</w:t>
      </w:r>
    </w:p>
    <w:p w14:paraId="5D8637B0" w14:textId="3AC69366" w:rsidR="00D10B5B" w:rsidRDefault="00766B15" w:rsidP="00684D30">
      <w:pPr>
        <w:pStyle w:val="Body-TextTx"/>
      </w:pPr>
      <w:r>
        <w:t>“</w:t>
      </w:r>
      <w:r w:rsidR="0059432C">
        <w:t>Why am I different?</w:t>
      </w:r>
      <w:r>
        <w:t>”</w:t>
      </w:r>
    </w:p>
    <w:p w14:paraId="01134A83" w14:textId="69685AA7" w:rsidR="00D10B5B" w:rsidRDefault="00766B15" w:rsidP="00684D30">
      <w:pPr>
        <w:pStyle w:val="Body-TextTx"/>
      </w:pPr>
      <w:r>
        <w:t>“</w:t>
      </w:r>
      <w:r w:rsidR="0059432C">
        <w:t>Because you don</w:t>
      </w:r>
      <w:r>
        <w:t>’</w:t>
      </w:r>
      <w:r w:rsidR="0059432C">
        <w:t>t throw us away!</w:t>
      </w:r>
      <w:r>
        <w:t>”</w:t>
      </w:r>
      <w:r w:rsidR="0059432C">
        <w:t xml:space="preserve"> Kaladin shouted.</w:t>
      </w:r>
      <w:r w:rsidR="0004281A">
        <w:t xml:space="preserve"> </w:t>
      </w:r>
      <w:r>
        <w:t>“</w:t>
      </w:r>
      <w:r w:rsidR="0059432C">
        <w:t>Because you</w:t>
      </w:r>
      <w:r>
        <w:t> . . .</w:t>
      </w:r>
      <w:r w:rsidR="0059432C">
        <w:t xml:space="preserve"> Because</w:t>
      </w:r>
      <w:r>
        <w:t> . . .”</w:t>
      </w:r>
    </w:p>
    <w:p w14:paraId="5C1E2275" w14:textId="77777777" w:rsidR="00D10B5B" w:rsidRDefault="0059432C" w:rsidP="00684D30">
      <w:pPr>
        <w:pStyle w:val="Body-TextTx"/>
      </w:pPr>
      <w:r w:rsidRPr="00CC5738">
        <w:rPr>
          <w:rStyle w:val="itali"/>
        </w:rPr>
        <w:t>Because you care about your men.</w:t>
      </w:r>
    </w:p>
    <w:p w14:paraId="0B1CDC6B" w14:textId="25BDEAB0" w:rsidR="00D10B5B" w:rsidRDefault="0059432C" w:rsidP="00684D30">
      <w:pPr>
        <w:pStyle w:val="Body-TextTx"/>
      </w:pPr>
      <w:r>
        <w:t>Kaladin deflated.</w:t>
      </w:r>
      <w:r w:rsidR="0004281A">
        <w:t xml:space="preserve"> </w:t>
      </w:r>
      <w:r>
        <w:t>He suddenly felt small.</w:t>
      </w:r>
      <w:r w:rsidR="0004281A">
        <w:t xml:space="preserve"> </w:t>
      </w:r>
      <w:r>
        <w:t>A child standing before a stern parent.</w:t>
      </w:r>
      <w:r w:rsidR="0004281A">
        <w:t xml:space="preserve"> </w:t>
      </w:r>
      <w:r>
        <w:t>He wavered, putting his back to the nearest building.</w:t>
      </w:r>
      <w:r w:rsidR="0004281A">
        <w:t xml:space="preserve"> </w:t>
      </w:r>
      <w:r>
        <w:t>Syl hung beside him, looking concerned, confused.</w:t>
      </w:r>
      <w:r w:rsidR="0004281A">
        <w:t xml:space="preserve"> </w:t>
      </w:r>
      <w:r>
        <w:t>She didn</w:t>
      </w:r>
      <w:r w:rsidR="00766B15">
        <w:t>’</w:t>
      </w:r>
      <w:r>
        <w:t>t speak up to contradict Dalinar.</w:t>
      </w:r>
      <w:r w:rsidR="0004281A">
        <w:t xml:space="preserve"> </w:t>
      </w:r>
      <w:r>
        <w:t>Why didn</w:t>
      </w:r>
      <w:r w:rsidR="00766B15">
        <w:t>’</w:t>
      </w:r>
      <w:r>
        <w:t>t she stick up for Kaladin?</w:t>
      </w:r>
    </w:p>
    <w:p w14:paraId="6D40A1C0" w14:textId="77A6AFB3" w:rsidR="00D10B5B" w:rsidRDefault="0059432C" w:rsidP="00684D30">
      <w:pPr>
        <w:pStyle w:val="Body-TextTx"/>
      </w:pPr>
      <w:r>
        <w:t>He glanced to the side.</w:t>
      </w:r>
      <w:r w:rsidR="0004281A">
        <w:t xml:space="preserve"> </w:t>
      </w:r>
      <w:r>
        <w:t>He</w:t>
      </w:r>
      <w:r w:rsidR="00766B15">
        <w:t>’</w:t>
      </w:r>
      <w:r>
        <w:t>d brought most of what had been Bridge Four with him; the Windrunners he</w:t>
      </w:r>
      <w:r w:rsidR="00766B15">
        <w:t>’</w:t>
      </w:r>
      <w:r>
        <w:t>d left to protect the airship had once been Bridge Thirteen and their squires.</w:t>
      </w:r>
    </w:p>
    <w:p w14:paraId="638A3B62" w14:textId="72C43BE6" w:rsidR="00D10B5B" w:rsidRDefault="0059432C" w:rsidP="00684D30">
      <w:pPr>
        <w:pStyle w:val="Body-TextTx"/>
      </w:pPr>
      <w:r>
        <w:t>So he saw a lot of friendly faces standing in the distant Narak courtyard.</w:t>
      </w:r>
      <w:r w:rsidR="0004281A">
        <w:t xml:space="preserve"> </w:t>
      </w:r>
      <w:r>
        <w:t>Rock and Teft.</w:t>
      </w:r>
      <w:r w:rsidR="0004281A">
        <w:t xml:space="preserve"> </w:t>
      </w:r>
      <w:r>
        <w:t>Renarin.</w:t>
      </w:r>
      <w:r w:rsidR="0004281A">
        <w:t xml:space="preserve"> </w:t>
      </w:r>
      <w:r>
        <w:t>Sigzil, Lyn, Lopen.</w:t>
      </w:r>
      <w:r w:rsidR="0004281A">
        <w:t xml:space="preserve"> </w:t>
      </w:r>
      <w:r>
        <w:t>Leyten and Peet, Skar and Drehy.</w:t>
      </w:r>
      <w:r w:rsidR="0004281A">
        <w:t xml:space="preserve"> </w:t>
      </w:r>
      <w:r>
        <w:t xml:space="preserve">Laran, newly forged as a full </w:t>
      </w:r>
      <w:r>
        <w:lastRenderedPageBreak/>
        <w:t>Radiant.</w:t>
      </w:r>
      <w:r w:rsidR="0004281A">
        <w:t xml:space="preserve"> </w:t>
      </w:r>
      <w:r>
        <w:t>None had yet spoken the Fourth Ideal.</w:t>
      </w:r>
      <w:r w:rsidR="0004281A">
        <w:t xml:space="preserve"> </w:t>
      </w:r>
      <w:r>
        <w:t>He liked to think that it was as hard for them as it was for him, and none had yet cracked it.</w:t>
      </w:r>
      <w:r w:rsidR="0004281A">
        <w:t xml:space="preserve"> </w:t>
      </w:r>
      <w:r>
        <w:t>But</w:t>
      </w:r>
      <w:r w:rsidR="00766B15">
        <w:t> . . .</w:t>
      </w:r>
      <w:r w:rsidR="00483B1D">
        <w:t xml:space="preserve"> </w:t>
      </w:r>
      <w:r>
        <w:t>but could they be restraining themselves because of him?</w:t>
      </w:r>
      <w:r w:rsidR="0004281A">
        <w:t xml:space="preserve"> </w:t>
      </w:r>
      <w:r>
        <w:t>Out of some misguided respect?</w:t>
      </w:r>
    </w:p>
    <w:p w14:paraId="49150986" w14:textId="2FCFF964" w:rsidR="00D10B5B" w:rsidRDefault="0059432C" w:rsidP="00684D30">
      <w:pPr>
        <w:pStyle w:val="Body-TextTx"/>
      </w:pPr>
      <w:r>
        <w:t>He turned back to Dalinar.</w:t>
      </w:r>
      <w:r w:rsidR="0004281A">
        <w:t xml:space="preserve"> </w:t>
      </w:r>
      <w:r w:rsidR="00766B15">
        <w:t>“</w:t>
      </w:r>
      <w:r>
        <w:t>What if I</w:t>
      </w:r>
      <w:r w:rsidR="00766B15">
        <w:t>’</w:t>
      </w:r>
      <w:r>
        <w:t>m not there?</w:t>
      </w:r>
      <w:r w:rsidR="00766B15">
        <w:t>”</w:t>
      </w:r>
      <w:r>
        <w:t xml:space="preserve"> he pled.</w:t>
      </w:r>
      <w:r w:rsidR="0004281A">
        <w:t xml:space="preserve"> </w:t>
      </w:r>
      <w:r>
        <w:t>One final complaint.</w:t>
      </w:r>
      <w:r w:rsidR="0004281A">
        <w:t xml:space="preserve"> </w:t>
      </w:r>
      <w:r w:rsidR="00766B15">
        <w:t>“</w:t>
      </w:r>
      <w:r>
        <w:t>What if something happens when they</w:t>
      </w:r>
      <w:r w:rsidR="00766B15">
        <w:t>’</w:t>
      </w:r>
      <w:r>
        <w:t>re out fighting?</w:t>
      </w:r>
      <w:r w:rsidR="0004281A">
        <w:t xml:space="preserve"> </w:t>
      </w:r>
      <w:r>
        <w:t xml:space="preserve">What if one of them dies because </w:t>
      </w:r>
      <w:r w:rsidRPr="00CC5738">
        <w:rPr>
          <w:rStyle w:val="itali"/>
        </w:rPr>
        <w:t>I couldn</w:t>
      </w:r>
      <w:r w:rsidR="00766B15">
        <w:rPr>
          <w:rStyle w:val="itali"/>
        </w:rPr>
        <w:t>’</w:t>
      </w:r>
      <w:r w:rsidRPr="00CC5738">
        <w:rPr>
          <w:rStyle w:val="itali"/>
        </w:rPr>
        <w:t>t protect them</w:t>
      </w:r>
      <w:r>
        <w:t>?</w:t>
      </w:r>
      <w:r w:rsidR="00766B15">
        <w:t>”</w:t>
      </w:r>
    </w:p>
    <w:p w14:paraId="471B3B3C" w14:textId="248E1D1E" w:rsidR="00D10B5B" w:rsidRDefault="00766B15" w:rsidP="00684D30">
      <w:pPr>
        <w:pStyle w:val="Body-TextTx"/>
      </w:pPr>
      <w:r>
        <w:t>“</w:t>
      </w:r>
      <w:r w:rsidR="0059432C">
        <w:t>Kaladin,</w:t>
      </w:r>
      <w:r>
        <w:t>”</w:t>
      </w:r>
      <w:r w:rsidR="0059432C">
        <w:t xml:space="preserve"> Dalinar said softly, </w:t>
      </w:r>
      <w:r>
        <w:t>“</w:t>
      </w:r>
      <w:r w:rsidR="0059432C">
        <w:t xml:space="preserve">what if something happens because you </w:t>
      </w:r>
      <w:r w:rsidR="0059432C" w:rsidRPr="00CC5738">
        <w:rPr>
          <w:rStyle w:val="itali"/>
        </w:rPr>
        <w:t>are</w:t>
      </w:r>
      <w:r w:rsidR="0059432C">
        <w:t xml:space="preserve"> with them?</w:t>
      </w:r>
      <w:r w:rsidR="0004281A">
        <w:t xml:space="preserve"> </w:t>
      </w:r>
      <w:r w:rsidR="0059432C">
        <w:t>What if one of them dies because they expect your help, but you freeze again?</w:t>
      </w:r>
      <w:r>
        <w:t>”</w:t>
      </w:r>
    </w:p>
    <w:p w14:paraId="7ABC59AA" w14:textId="03976190" w:rsidR="00D10B5B" w:rsidRDefault="0059432C" w:rsidP="00684D30">
      <w:pPr>
        <w:pStyle w:val="Body-TextTx"/>
      </w:pPr>
      <w:r>
        <w:t>Kaladin breathed in sharply.</w:t>
      </w:r>
      <w:r w:rsidR="0004281A">
        <w:t xml:space="preserve"> </w:t>
      </w:r>
      <w:r>
        <w:t>He turned aside and squeezed his eyes shut, feeling tears leak out.</w:t>
      </w:r>
      <w:r w:rsidR="0004281A">
        <w:t xml:space="preserve"> </w:t>
      </w:r>
      <w:r>
        <w:t>What if</w:t>
      </w:r>
      <w:r w:rsidR="00766B15">
        <w:t> . . .</w:t>
      </w:r>
    </w:p>
    <w:p w14:paraId="26C8CC0A" w14:textId="77777777" w:rsidR="00D10B5B" w:rsidRDefault="0059432C" w:rsidP="00684D30">
      <w:pPr>
        <w:pStyle w:val="Body-TextTx"/>
      </w:pPr>
      <w:r>
        <w:t>Storms, Dalinar was right.</w:t>
      </w:r>
    </w:p>
    <w:p w14:paraId="00486A16" w14:textId="77777777" w:rsidR="00D10B5B" w:rsidRDefault="0059432C" w:rsidP="00684D30">
      <w:pPr>
        <w:pStyle w:val="Body-TextTx"/>
      </w:pPr>
      <w:r>
        <w:t xml:space="preserve">He was </w:t>
      </w:r>
      <w:r w:rsidRPr="00CC5738">
        <w:rPr>
          <w:rStyle w:val="itali"/>
        </w:rPr>
        <w:t>right</w:t>
      </w:r>
      <w:r w:rsidRPr="00916B40">
        <w:rPr>
          <w:rStyle w:val="itali"/>
        </w:rPr>
        <w:t>.</w:t>
      </w:r>
    </w:p>
    <w:p w14:paraId="751A8849" w14:textId="576A8942" w:rsidR="00D10B5B" w:rsidRDefault="00766B15" w:rsidP="00684D30">
      <w:pPr>
        <w:pStyle w:val="Body-TextTx"/>
      </w:pPr>
      <w:r>
        <w:t>“</w:t>
      </w:r>
      <w:r w:rsidR="0059432C">
        <w:t>I</w:t>
      </w:r>
      <w:r>
        <w:t> . . .”</w:t>
      </w:r>
      <w:r w:rsidR="0059432C">
        <w:t xml:space="preserve"> he whispered.</w:t>
      </w:r>
      <w:r w:rsidR="0004281A">
        <w:t xml:space="preserve"> </w:t>
      </w:r>
      <w:r w:rsidR="0059432C">
        <w:t>What were the Words?</w:t>
      </w:r>
    </w:p>
    <w:p w14:paraId="15EB3E80" w14:textId="6D481983" w:rsidR="00D10B5B" w:rsidRDefault="0059432C" w:rsidP="00684D30">
      <w:pPr>
        <w:pStyle w:val="Body-TextTx"/>
      </w:pPr>
      <w:r w:rsidRPr="00CC5738">
        <w:rPr>
          <w:rStyle w:val="itali"/>
        </w:rPr>
        <w:t>You couldn</w:t>
      </w:r>
      <w:r w:rsidR="00766B15">
        <w:rPr>
          <w:rStyle w:val="itali"/>
        </w:rPr>
        <w:t>’</w:t>
      </w:r>
      <w:r w:rsidRPr="00CC5738">
        <w:rPr>
          <w:rStyle w:val="itali"/>
        </w:rPr>
        <w:t>t say the Words,</w:t>
      </w:r>
      <w:r>
        <w:t xml:space="preserve"> he thought.</w:t>
      </w:r>
      <w:r w:rsidR="0004281A">
        <w:t xml:space="preserve"> </w:t>
      </w:r>
      <w:r w:rsidRPr="00CC5738">
        <w:rPr>
          <w:rStyle w:val="itali"/>
        </w:rPr>
        <w:t>You needed to.</w:t>
      </w:r>
      <w:r w:rsidR="0004281A">
        <w:rPr>
          <w:rStyle w:val="itali"/>
        </w:rPr>
        <w:t xml:space="preserve"> </w:t>
      </w:r>
      <w:r w:rsidRPr="00CC5738">
        <w:rPr>
          <w:rStyle w:val="itali"/>
        </w:rPr>
        <w:t>A year ago, when Dalinar could have died.</w:t>
      </w:r>
      <w:r w:rsidR="0004281A">
        <w:rPr>
          <w:rStyle w:val="itali"/>
        </w:rPr>
        <w:t xml:space="preserve"> </w:t>
      </w:r>
      <w:r w:rsidRPr="00CC5738">
        <w:rPr>
          <w:rStyle w:val="itali"/>
        </w:rPr>
        <w:t>You needed to speak the Words.</w:t>
      </w:r>
      <w:r w:rsidR="0004281A">
        <w:rPr>
          <w:rStyle w:val="itali"/>
        </w:rPr>
        <w:t xml:space="preserve"> </w:t>
      </w:r>
      <w:r w:rsidRPr="00CC5738">
        <w:rPr>
          <w:rStyle w:val="itali"/>
        </w:rPr>
        <w:t>You crumpled instead.</w:t>
      </w:r>
    </w:p>
    <w:p w14:paraId="7CC97E9A" w14:textId="5FEF8E7E" w:rsidR="00D10B5B" w:rsidRDefault="0059432C" w:rsidP="00684D30">
      <w:pPr>
        <w:pStyle w:val="Body-TextTx"/>
      </w:pPr>
      <w:r>
        <w:t>Kaladin would never say them, would he?</w:t>
      </w:r>
      <w:r w:rsidR="0004281A">
        <w:t xml:space="preserve"> </w:t>
      </w:r>
      <w:r>
        <w:t>He was finished at the Third Ideal.</w:t>
      </w:r>
      <w:r w:rsidR="0004281A">
        <w:t xml:space="preserve"> </w:t>
      </w:r>
      <w:r>
        <w:t>Other spren had said</w:t>
      </w:r>
      <w:r w:rsidR="00766B15">
        <w:t> . . .</w:t>
      </w:r>
      <w:r w:rsidR="00483B1D">
        <w:t xml:space="preserve"> </w:t>
      </w:r>
      <w:r>
        <w:t>said that many Radiants never spoke the later oaths.</w:t>
      </w:r>
    </w:p>
    <w:p w14:paraId="590ACC6F" w14:textId="382E50E9" w:rsidR="00D10B5B" w:rsidRDefault="0059432C" w:rsidP="00684D30">
      <w:pPr>
        <w:pStyle w:val="Body-TextTx"/>
      </w:pPr>
      <w:r>
        <w:t>Kaladin took a deep breath and forced his eyes open.</w:t>
      </w:r>
      <w:r w:rsidR="0004281A">
        <w:t xml:space="preserve"> </w:t>
      </w:r>
      <w:r w:rsidR="00766B15">
        <w:t>“</w:t>
      </w:r>
      <w:r>
        <w:t>What</w:t>
      </w:r>
      <w:r w:rsidR="00766B15">
        <w:t> . . .</w:t>
      </w:r>
      <w:r w:rsidR="00483B1D">
        <w:t xml:space="preserve"> </w:t>
      </w:r>
      <w:r>
        <w:t>what do I do now?</w:t>
      </w:r>
      <w:r w:rsidR="00766B15">
        <w:t>”</w:t>
      </w:r>
    </w:p>
    <w:p w14:paraId="0E51AD26" w14:textId="468743D5" w:rsidR="00D10B5B" w:rsidRDefault="00766B15" w:rsidP="00684D30">
      <w:pPr>
        <w:pStyle w:val="Body-TextTx"/>
      </w:pPr>
      <w:r>
        <w:t>“</w:t>
      </w:r>
      <w:r w:rsidR="0059432C">
        <w:t>You aren</w:t>
      </w:r>
      <w:r>
        <w:t>’</w:t>
      </w:r>
      <w:r w:rsidR="0059432C">
        <w:t>t being demoted,</w:t>
      </w:r>
      <w:r>
        <w:t>”</w:t>
      </w:r>
      <w:r w:rsidR="0059432C">
        <w:t xml:space="preserve"> Dalinar said firmly.</w:t>
      </w:r>
      <w:r w:rsidR="0004281A">
        <w:t xml:space="preserve"> </w:t>
      </w:r>
      <w:r>
        <w:t>“</w:t>
      </w:r>
      <w:r w:rsidR="0059432C">
        <w:t>I want you training, teaching, and helping us fight this war.</w:t>
      </w:r>
      <w:r w:rsidR="0004281A">
        <w:t xml:space="preserve"> </w:t>
      </w:r>
      <w:r w:rsidR="0059432C">
        <w:t>Don</w:t>
      </w:r>
      <w:r>
        <w:t>’</w:t>
      </w:r>
      <w:r w:rsidR="0059432C">
        <w:t>t be ashamed, son.</w:t>
      </w:r>
      <w:r w:rsidR="0004281A">
        <w:t xml:space="preserve"> </w:t>
      </w:r>
      <w:r w:rsidR="0059432C">
        <w:t xml:space="preserve">You fought </w:t>
      </w:r>
      <w:r w:rsidR="0059432C" w:rsidRPr="00CC5738">
        <w:rPr>
          <w:rStyle w:val="itali"/>
        </w:rPr>
        <w:t>well</w:t>
      </w:r>
      <w:r w:rsidR="0059432C" w:rsidRPr="00916B40">
        <w:rPr>
          <w:rStyle w:val="itali"/>
        </w:rPr>
        <w:t>.</w:t>
      </w:r>
      <w:r w:rsidR="0004281A">
        <w:t xml:space="preserve"> </w:t>
      </w:r>
      <w:r w:rsidR="0059432C">
        <w:t>You survived things no man should have to.</w:t>
      </w:r>
      <w:r w:rsidR="0004281A">
        <w:t xml:space="preserve"> </w:t>
      </w:r>
      <w:r w:rsidR="0059432C">
        <w:t>That sort of experience leaves scars, same as any wound.</w:t>
      </w:r>
      <w:r w:rsidR="0004281A">
        <w:t xml:space="preserve"> </w:t>
      </w:r>
      <w:r w:rsidR="0059432C">
        <w:t>It</w:t>
      </w:r>
      <w:r>
        <w:t>’</w:t>
      </w:r>
      <w:r w:rsidR="0059432C">
        <w:t>s all right to admit to them.</w:t>
      </w:r>
      <w:r>
        <w:t>”</w:t>
      </w:r>
    </w:p>
    <w:p w14:paraId="6E6C30B7" w14:textId="58D706CD" w:rsidR="00D10B5B" w:rsidRDefault="0059432C" w:rsidP="00684D30">
      <w:pPr>
        <w:pStyle w:val="Body-TextTx"/>
      </w:pPr>
      <w:r>
        <w:t>Kaladin brushed his fingers at his forehead and the scars he still bore.</w:t>
      </w:r>
      <w:r w:rsidR="0004281A">
        <w:t xml:space="preserve"> </w:t>
      </w:r>
      <w:r>
        <w:t xml:space="preserve">Unhealed, despite </w:t>
      </w:r>
      <w:r>
        <w:lastRenderedPageBreak/>
        <w:t>all of his powers, years after he</w:t>
      </w:r>
      <w:r w:rsidR="00766B15">
        <w:t>’</w:t>
      </w:r>
      <w:r>
        <w:t>d been branded.</w:t>
      </w:r>
    </w:p>
    <w:p w14:paraId="4795D93C" w14:textId="4C918976" w:rsidR="00D10B5B" w:rsidRDefault="0059432C" w:rsidP="00684D30">
      <w:pPr>
        <w:pStyle w:val="Body-TextTx"/>
      </w:pPr>
      <w:r>
        <w:t>Dalinar cleared his throat, seeming uncomfortable.</w:t>
      </w:r>
      <w:r w:rsidR="0004281A">
        <w:t xml:space="preserve"> </w:t>
      </w:r>
      <w:r>
        <w:t>Perhaps, upon remembering Kaladin</w:t>
      </w:r>
      <w:r w:rsidR="00766B15">
        <w:t>’</w:t>
      </w:r>
      <w:r>
        <w:t>s wound, he thought the mention of scars to be in poor taste.</w:t>
      </w:r>
      <w:r w:rsidR="0004281A">
        <w:t xml:space="preserve"> </w:t>
      </w:r>
      <w:r>
        <w:t>It wasn</w:t>
      </w:r>
      <w:r w:rsidR="00766B15">
        <w:t>’</w:t>
      </w:r>
      <w:r>
        <w:t>t.</w:t>
      </w:r>
      <w:r w:rsidR="0004281A">
        <w:t xml:space="preserve"> </w:t>
      </w:r>
      <w:r>
        <w:t>The metaphor was particularly sound.</w:t>
      </w:r>
    </w:p>
    <w:p w14:paraId="5ABBBD45" w14:textId="18B0C3C8" w:rsidR="00D10B5B" w:rsidRDefault="00766B15" w:rsidP="00684D30">
      <w:pPr>
        <w:pStyle w:val="Body-TextTx"/>
      </w:pPr>
      <w:r>
        <w:t>“</w:t>
      </w:r>
      <w:r w:rsidR="0059432C">
        <w:t>Can</w:t>
      </w:r>
      <w:r>
        <w:t> . . .</w:t>
      </w:r>
      <w:r w:rsidR="00483B1D">
        <w:t xml:space="preserve"> </w:t>
      </w:r>
      <w:r w:rsidR="0059432C">
        <w:t>can I keep my oaths without fighting?</w:t>
      </w:r>
      <w:r>
        <w:t>”</w:t>
      </w:r>
      <w:r w:rsidR="0059432C">
        <w:t xml:space="preserve"> Kaladin asked.</w:t>
      </w:r>
      <w:r w:rsidR="0004281A">
        <w:t xml:space="preserve"> </w:t>
      </w:r>
      <w:r>
        <w:t>“</w:t>
      </w:r>
      <w:r w:rsidR="0059432C">
        <w:t>I need to protect.</w:t>
      </w:r>
      <w:r>
        <w:t>”</w:t>
      </w:r>
    </w:p>
    <w:p w14:paraId="6F58DE2C" w14:textId="50EE000B" w:rsidR="00D10B5B" w:rsidRDefault="00766B15" w:rsidP="00684D30">
      <w:pPr>
        <w:pStyle w:val="Body-TextTx"/>
      </w:pPr>
      <w:r>
        <w:t>“</w:t>
      </w:r>
      <w:r w:rsidR="0059432C">
        <w:t>There are many ways to protect,</w:t>
      </w:r>
      <w:r>
        <w:t>”</w:t>
      </w:r>
      <w:r w:rsidR="0059432C">
        <w:t xml:space="preserve"> Dalinar said.</w:t>
      </w:r>
      <w:r w:rsidR="0004281A">
        <w:t xml:space="preserve"> </w:t>
      </w:r>
      <w:r>
        <w:t>“</w:t>
      </w:r>
      <w:r w:rsidR="0059432C">
        <w:t>Not all Radiants went into battle in the old days.</w:t>
      </w:r>
      <w:r w:rsidR="0004281A">
        <w:t xml:space="preserve"> </w:t>
      </w:r>
      <w:r w:rsidR="0059432C">
        <w:t>I myself have found many ways to serve this war without swinging a Blade on the front lines.</w:t>
      </w:r>
      <w:r>
        <w:t>”</w:t>
      </w:r>
    </w:p>
    <w:p w14:paraId="3F504395" w14:textId="4F512456" w:rsidR="00D10B5B" w:rsidRDefault="0059432C" w:rsidP="00684D30">
      <w:pPr>
        <w:pStyle w:val="Body-TextTx"/>
      </w:pPr>
      <w:r>
        <w:t>Kaladin looked to Syl, who nodded.</w:t>
      </w:r>
      <w:r w:rsidR="0004281A">
        <w:t xml:space="preserve"> </w:t>
      </w:r>
      <w:r>
        <w:t>Yes, he could keep his oaths this way.</w:t>
      </w:r>
    </w:p>
    <w:p w14:paraId="053D7FE0" w14:textId="6C1B917A" w:rsidR="00D10B5B" w:rsidRDefault="00766B15" w:rsidP="00684D30">
      <w:pPr>
        <w:pStyle w:val="Body-TextTx"/>
      </w:pPr>
      <w:r>
        <w:t>“</w:t>
      </w:r>
      <w:r w:rsidR="0059432C">
        <w:t>You won</w:t>
      </w:r>
      <w:r>
        <w:t>’</w:t>
      </w:r>
      <w:r w:rsidR="0059432C">
        <w:t>t be the first celebrated soldier who has moved to a support position after seeing one too many friends die,</w:t>
      </w:r>
      <w:r>
        <w:t>”</w:t>
      </w:r>
      <w:r w:rsidR="0059432C">
        <w:t xml:space="preserve"> Dalinar said to Kaladin.</w:t>
      </w:r>
      <w:r w:rsidR="0004281A">
        <w:t xml:space="preserve"> </w:t>
      </w:r>
      <w:r>
        <w:t>“</w:t>
      </w:r>
      <w:r w:rsidR="0059432C">
        <w:t>God Beyond willing, we</w:t>
      </w:r>
      <w:r>
        <w:t>’</w:t>
      </w:r>
      <w:r w:rsidR="0059432C">
        <w:t>ll persuade the honorspren to work with us</w:t>
      </w:r>
      <w:r w:rsidR="00483B1D">
        <w:t>—</w:t>
      </w:r>
      <w:r w:rsidR="0059432C">
        <w:t>and then we</w:t>
      </w:r>
      <w:r>
        <w:t>’</w:t>
      </w:r>
      <w:r w:rsidR="0059432C">
        <w:t>ll need to train flocks of new Windrunners.</w:t>
      </w:r>
      <w:r w:rsidR="0004281A">
        <w:t xml:space="preserve"> </w:t>
      </w:r>
      <w:r w:rsidR="0059432C">
        <w:t>You</w:t>
      </w:r>
      <w:r>
        <w:t>’</w:t>
      </w:r>
      <w:r w:rsidR="0059432C">
        <w:t>ll be of great use overseeing Radiant training either way.</w:t>
      </w:r>
      <w:r>
        <w:t>”</w:t>
      </w:r>
    </w:p>
    <w:p w14:paraId="235F7890" w14:textId="26BB61F8" w:rsidR="00D10B5B" w:rsidRDefault="00766B15" w:rsidP="00684D30">
      <w:pPr>
        <w:pStyle w:val="Body-TextTx"/>
      </w:pPr>
      <w:r>
        <w:t>“</w:t>
      </w:r>
      <w:r w:rsidR="0059432C">
        <w:t>I just won</w:t>
      </w:r>
      <w:r>
        <w:t>’</w:t>
      </w:r>
      <w:r w:rsidR="0059432C">
        <w:t>t be anywhere I can cause harm,</w:t>
      </w:r>
      <w:r>
        <w:t>”</w:t>
      </w:r>
      <w:r w:rsidR="0059432C">
        <w:t xml:space="preserve"> Kaladin whispered.</w:t>
      </w:r>
      <w:r w:rsidR="0004281A">
        <w:t xml:space="preserve"> </w:t>
      </w:r>
      <w:r>
        <w:t>“</w:t>
      </w:r>
      <w:r w:rsidR="0059432C">
        <w:t>Because I</w:t>
      </w:r>
      <w:r>
        <w:t>’</w:t>
      </w:r>
      <w:r w:rsidR="0059432C">
        <w:t>m broken.</w:t>
      </w:r>
      <w:r>
        <w:t>”</w:t>
      </w:r>
    </w:p>
    <w:p w14:paraId="20A0EB08" w14:textId="5ADCC72A" w:rsidR="00D10B5B" w:rsidRDefault="0059432C" w:rsidP="00684D30">
      <w:pPr>
        <w:pStyle w:val="Body-TextTx"/>
      </w:pPr>
      <w:r>
        <w:t xml:space="preserve">Dalinar took him by the shoulder once more, then </w:t>
      </w:r>
      <w:r w:rsidR="006B7DFC">
        <w:t xml:space="preserve">raised </w:t>
      </w:r>
      <w:r>
        <w:t>his other hand, holding up a finger, as if to force Kaladin to focus on it.</w:t>
      </w:r>
    </w:p>
    <w:p w14:paraId="586546A8" w14:textId="1E4512ED" w:rsidR="00D10B5B" w:rsidRDefault="00766B15" w:rsidP="00684D30">
      <w:pPr>
        <w:pStyle w:val="Body-TextTx"/>
      </w:pPr>
      <w:r>
        <w:t>“</w:t>
      </w:r>
      <w:r w:rsidR="0059432C">
        <w:t>This,</w:t>
      </w:r>
      <w:r>
        <w:t>”</w:t>
      </w:r>
      <w:r w:rsidR="0059432C">
        <w:t xml:space="preserve"> Dalinar said, </w:t>
      </w:r>
      <w:r>
        <w:t>“</w:t>
      </w:r>
      <w:r w:rsidR="0059432C">
        <w:t>is what war does to all of us.</w:t>
      </w:r>
      <w:r w:rsidR="0004281A">
        <w:t xml:space="preserve"> </w:t>
      </w:r>
      <w:r w:rsidR="0059432C">
        <w:t>It chews us up and spits us out mangled.</w:t>
      </w:r>
      <w:r w:rsidR="0004281A">
        <w:t xml:space="preserve"> </w:t>
      </w:r>
      <w:r w:rsidR="0059432C">
        <w:t>There</w:t>
      </w:r>
      <w:r>
        <w:t>’</w:t>
      </w:r>
      <w:r w:rsidR="0059432C">
        <w:t>s no dishonor in taking a step away to recover.</w:t>
      </w:r>
      <w:r w:rsidR="0004281A">
        <w:t xml:space="preserve"> </w:t>
      </w:r>
      <w:r w:rsidR="0059432C">
        <w:t>No more than there</w:t>
      </w:r>
      <w:r>
        <w:t>’</w:t>
      </w:r>
      <w:r w:rsidR="0059432C">
        <w:t>s dishonor in giving yourself time to heal from a stab wound.</w:t>
      </w:r>
      <w:r>
        <w:t>”</w:t>
      </w:r>
    </w:p>
    <w:p w14:paraId="40547013" w14:textId="3118DEB7" w:rsidR="00D10B5B" w:rsidRDefault="00766B15" w:rsidP="00684D30">
      <w:pPr>
        <w:pStyle w:val="Body-TextTx"/>
      </w:pPr>
      <w:r>
        <w:t>“</w:t>
      </w:r>
      <w:r w:rsidR="0059432C">
        <w:t>So I</w:t>
      </w:r>
      <w:r>
        <w:t>’</w:t>
      </w:r>
      <w:r w:rsidR="0059432C">
        <w:t>ll come back to the battle?</w:t>
      </w:r>
      <w:r>
        <w:t>”</w:t>
      </w:r>
      <w:r w:rsidR="0059432C">
        <w:t xml:space="preserve"> Kaladin asked.</w:t>
      </w:r>
      <w:r w:rsidR="0004281A">
        <w:t xml:space="preserve"> </w:t>
      </w:r>
      <w:r>
        <w:t>“</w:t>
      </w:r>
      <w:r w:rsidR="0059432C">
        <w:t>I</w:t>
      </w:r>
      <w:r>
        <w:t>’</w:t>
      </w:r>
      <w:r w:rsidR="0059432C">
        <w:t>ll take a leave, then return?</w:t>
      </w:r>
      <w:r>
        <w:t>”</w:t>
      </w:r>
    </w:p>
    <w:p w14:paraId="025C68F7" w14:textId="0E263A50" w:rsidR="00D10B5B" w:rsidRDefault="00766B15" w:rsidP="00684D30">
      <w:pPr>
        <w:pStyle w:val="Body-TextTx"/>
      </w:pPr>
      <w:r>
        <w:t>“</w:t>
      </w:r>
      <w:r w:rsidR="0059432C">
        <w:t>If we feel it</w:t>
      </w:r>
      <w:r>
        <w:t>’</w:t>
      </w:r>
      <w:r w:rsidR="0059432C">
        <w:t>s right for you to do so.</w:t>
      </w:r>
      <w:r w:rsidR="0004281A">
        <w:t xml:space="preserve"> </w:t>
      </w:r>
      <w:r w:rsidR="0059432C">
        <w:t>Yes, that</w:t>
      </w:r>
      <w:r>
        <w:t>’</w:t>
      </w:r>
      <w:r w:rsidR="0059432C">
        <w:t>s possible.</w:t>
      </w:r>
      <w:r>
        <w:t>”</w:t>
      </w:r>
    </w:p>
    <w:p w14:paraId="2E3379F6" w14:textId="38A75E74" w:rsidR="00D10B5B" w:rsidRDefault="0059432C" w:rsidP="00684D30">
      <w:pPr>
        <w:pStyle w:val="Body-TextTx"/>
      </w:pPr>
      <w:r w:rsidRPr="00CC5738">
        <w:rPr>
          <w:rStyle w:val="itali"/>
        </w:rPr>
        <w:t>Possible,</w:t>
      </w:r>
      <w:r>
        <w:t xml:space="preserve"> Kaladin thought.</w:t>
      </w:r>
      <w:r w:rsidR="0004281A">
        <w:t xml:space="preserve"> </w:t>
      </w:r>
      <w:r w:rsidRPr="00CC5738">
        <w:rPr>
          <w:rStyle w:val="itali"/>
        </w:rPr>
        <w:t>But not likely.</w:t>
      </w:r>
      <w:r w:rsidR="0004281A">
        <w:t xml:space="preserve"> </w:t>
      </w:r>
      <w:r>
        <w:t>Dalinar had probably seen more men succumb to battle fatigue than Kaladin had</w:t>
      </w:r>
      <w:r w:rsidR="00483B1D">
        <w:t>—</w:t>
      </w:r>
      <w:r>
        <w:t xml:space="preserve">but in all his years of fighting, Kaladin had never seen </w:t>
      </w:r>
      <w:r>
        <w:lastRenderedPageBreak/>
        <w:t>someone recover.</w:t>
      </w:r>
      <w:r w:rsidR="0004281A">
        <w:t xml:space="preserve"> </w:t>
      </w:r>
      <w:r>
        <w:t>It didn</w:t>
      </w:r>
      <w:r w:rsidR="00766B15">
        <w:t>’</w:t>
      </w:r>
      <w:r>
        <w:t>t seem the kind of thing you got over.</w:t>
      </w:r>
    </w:p>
    <w:p w14:paraId="07DAAEFC" w14:textId="6B13DC3F" w:rsidR="00D10B5B" w:rsidRDefault="0059432C" w:rsidP="00684D30">
      <w:pPr>
        <w:pStyle w:val="Body-TextTx"/>
      </w:pPr>
      <w:r>
        <w:t>If only he</w:t>
      </w:r>
      <w:r w:rsidR="00766B15">
        <w:t>’</w:t>
      </w:r>
      <w:r>
        <w:t>d been stronger.</w:t>
      </w:r>
      <w:r w:rsidR="0004281A">
        <w:t xml:space="preserve"> </w:t>
      </w:r>
      <w:r>
        <w:t>Why hadn</w:t>
      </w:r>
      <w:r w:rsidR="00766B15">
        <w:t>’</w:t>
      </w:r>
      <w:r>
        <w:t>t he said the Words?</w:t>
      </w:r>
    </w:p>
    <w:p w14:paraId="6B77B124" w14:textId="59615DB6" w:rsidR="00D10B5B" w:rsidRDefault="00766B15" w:rsidP="00684D30">
      <w:pPr>
        <w:pStyle w:val="Body-TextTx"/>
      </w:pPr>
      <w:r>
        <w:t>“</w:t>
      </w:r>
      <w:r w:rsidR="0059432C">
        <w:t>We</w:t>
      </w:r>
      <w:r>
        <w:t>’</w:t>
      </w:r>
      <w:r w:rsidR="0059432C">
        <w:t>ll find a way to make this a smooth, natural transition,</w:t>
      </w:r>
      <w:r>
        <w:t>”</w:t>
      </w:r>
      <w:r w:rsidR="0059432C">
        <w:t xml:space="preserve"> Dalinar promised him.</w:t>
      </w:r>
      <w:r w:rsidR="0004281A">
        <w:t xml:space="preserve"> </w:t>
      </w:r>
      <w:r>
        <w:t>“</w:t>
      </w:r>
      <w:r w:rsidR="0059432C">
        <w:t>We can introduce it to the others in whatever way you</w:t>
      </w:r>
      <w:r>
        <w:t>’</w:t>
      </w:r>
      <w:r w:rsidR="0059432C">
        <w:t>d like.</w:t>
      </w:r>
      <w:r w:rsidR="0004281A">
        <w:t xml:space="preserve"> </w:t>
      </w:r>
      <w:r w:rsidR="0059432C">
        <w:t>That said, we</w:t>
      </w:r>
      <w:r>
        <w:t>’</w:t>
      </w:r>
      <w:r w:rsidR="0059432C">
        <w:t>re also not going to delay.</w:t>
      </w:r>
      <w:r w:rsidR="0004281A">
        <w:t xml:space="preserve"> </w:t>
      </w:r>
      <w:r w:rsidR="0059432C">
        <w:t>This isn</w:t>
      </w:r>
      <w:r>
        <w:t>’</w:t>
      </w:r>
      <w:r w:rsidR="0059432C">
        <w:t>t a request, Kaladin.</w:t>
      </w:r>
      <w:r w:rsidR="0004281A">
        <w:t xml:space="preserve"> </w:t>
      </w:r>
      <w:r w:rsidR="0059432C">
        <w:t>It</w:t>
      </w:r>
      <w:r>
        <w:t>’</w:t>
      </w:r>
      <w:r w:rsidR="0059432C">
        <w:t>s an order.</w:t>
      </w:r>
      <w:r w:rsidR="0004281A">
        <w:t xml:space="preserve"> </w:t>
      </w:r>
      <w:r w:rsidR="0059432C">
        <w:t>From now on, you stay out of battle.</w:t>
      </w:r>
      <w:r>
        <w:t>”</w:t>
      </w:r>
    </w:p>
    <w:p w14:paraId="69D3A9BD" w14:textId="26D814F6" w:rsidR="00D10B5B" w:rsidRDefault="00766B15" w:rsidP="00684D30">
      <w:pPr>
        <w:pStyle w:val="Body-TextTx"/>
      </w:pPr>
      <w:r>
        <w:t>“</w:t>
      </w:r>
      <w:r w:rsidR="0059432C">
        <w:t>Yes, sir,</w:t>
      </w:r>
      <w:r>
        <w:t>”</w:t>
      </w:r>
      <w:r w:rsidR="0059432C">
        <w:t xml:space="preserve"> Kaladin said.</w:t>
      </w:r>
    </w:p>
    <w:p w14:paraId="782394A5" w14:textId="3DDF42F0" w:rsidR="00D10B5B" w:rsidRDefault="0059432C" w:rsidP="00684D30">
      <w:pPr>
        <w:pStyle w:val="Body-TextTx"/>
      </w:pPr>
      <w:r>
        <w:t>Dalinar squeezed his shoulder.</w:t>
      </w:r>
      <w:r w:rsidR="0004281A">
        <w:t xml:space="preserve"> </w:t>
      </w:r>
      <w:r w:rsidR="00766B15">
        <w:t>“</w:t>
      </w:r>
      <w:r>
        <w:t>You</w:t>
      </w:r>
      <w:r w:rsidR="00766B15">
        <w:t>’</w:t>
      </w:r>
      <w:r>
        <w:t>re not valuable to me because of how many enemies you can kill.</w:t>
      </w:r>
      <w:r w:rsidR="0004281A">
        <w:t xml:space="preserve"> </w:t>
      </w:r>
      <w:r>
        <w:t>It</w:t>
      </w:r>
      <w:r w:rsidR="00766B15">
        <w:t>’</w:t>
      </w:r>
      <w:r>
        <w:t>s because you</w:t>
      </w:r>
      <w:r w:rsidR="00766B15">
        <w:t>’</w:t>
      </w:r>
      <w:r>
        <w:t>re man enough to understand, and to say words like those.</w:t>
      </w:r>
      <w:r w:rsidR="00766B15">
        <w:t>”</w:t>
      </w:r>
      <w:r w:rsidR="0004281A">
        <w:t xml:space="preserve"> </w:t>
      </w:r>
      <w:r>
        <w:t>He nodded, letting go.</w:t>
      </w:r>
      <w:r w:rsidR="0004281A">
        <w:t xml:space="preserve"> </w:t>
      </w:r>
      <w:r w:rsidR="00766B15">
        <w:t>“</w:t>
      </w:r>
      <w:r>
        <w:t xml:space="preserve">This is </w:t>
      </w:r>
      <w:r w:rsidRPr="00CC5738">
        <w:rPr>
          <w:rStyle w:val="itali"/>
        </w:rPr>
        <w:t>not</w:t>
      </w:r>
      <w:r>
        <w:t xml:space="preserve"> a disciplinary action, Kaladin.</w:t>
      </w:r>
      <w:r w:rsidR="0004281A">
        <w:t xml:space="preserve"> </w:t>
      </w:r>
      <w:r>
        <w:t>I</w:t>
      </w:r>
      <w:r w:rsidR="00766B15">
        <w:t>’</w:t>
      </w:r>
      <w:r>
        <w:t>ll have new orders for you tomorrow.</w:t>
      </w:r>
      <w:r w:rsidR="0004281A">
        <w:t xml:space="preserve"> </w:t>
      </w:r>
      <w:r>
        <w:t xml:space="preserve">You can trust that I </w:t>
      </w:r>
      <w:r w:rsidRPr="00CC5738">
        <w:rPr>
          <w:rStyle w:val="itali"/>
        </w:rPr>
        <w:t>will</w:t>
      </w:r>
      <w:r>
        <w:t xml:space="preserve"> put you to work.</w:t>
      </w:r>
      <w:r w:rsidR="0004281A">
        <w:t xml:space="preserve"> </w:t>
      </w:r>
      <w:r>
        <w:t>We will explain to everyone else that it</w:t>
      </w:r>
      <w:r w:rsidR="00766B15">
        <w:t>’</w:t>
      </w:r>
      <w:r>
        <w:t>s a promotion.</w:t>
      </w:r>
      <w:r w:rsidR="00766B15">
        <w:t>”</w:t>
      </w:r>
    </w:p>
    <w:p w14:paraId="080A67BE" w14:textId="76B9C03D" w:rsidR="00D10B5B" w:rsidRDefault="0059432C" w:rsidP="00684D30">
      <w:pPr>
        <w:pStyle w:val="Body-TextTx"/>
      </w:pPr>
      <w:r>
        <w:t>Kaladin forced out a smile, and that seemed to relieve Dalinar.</w:t>
      </w:r>
      <w:r w:rsidR="0004281A">
        <w:t xml:space="preserve"> </w:t>
      </w:r>
      <w:r>
        <w:t>Had to keep on a good face.</w:t>
      </w:r>
      <w:r w:rsidR="0004281A">
        <w:t xml:space="preserve"> </w:t>
      </w:r>
      <w:r>
        <w:t>Had to look strong.</w:t>
      </w:r>
    </w:p>
    <w:p w14:paraId="123AA9C9" w14:textId="6075C17B" w:rsidR="00D10B5B" w:rsidRDefault="0059432C" w:rsidP="00684D30">
      <w:pPr>
        <w:pStyle w:val="Body-TextTx"/>
      </w:pPr>
      <w:r w:rsidRPr="00CC5738">
        <w:rPr>
          <w:rStyle w:val="itali"/>
        </w:rPr>
        <w:t>Don</w:t>
      </w:r>
      <w:r w:rsidR="00766B15">
        <w:rPr>
          <w:rStyle w:val="itali"/>
        </w:rPr>
        <w:t>’</w:t>
      </w:r>
      <w:r w:rsidRPr="00CC5738">
        <w:rPr>
          <w:rStyle w:val="itali"/>
        </w:rPr>
        <w:t>t let him know.</w:t>
      </w:r>
    </w:p>
    <w:p w14:paraId="6F903B9D" w14:textId="5605BF05" w:rsidR="00D10B5B" w:rsidRDefault="00766B15" w:rsidP="00684D30">
      <w:pPr>
        <w:pStyle w:val="Body-TextTx"/>
      </w:pPr>
      <w:r>
        <w:t>“</w:t>
      </w:r>
      <w:r w:rsidR="0059432C">
        <w:t>Sir,</w:t>
      </w:r>
      <w:r>
        <w:t>”</w:t>
      </w:r>
      <w:r w:rsidR="0059432C">
        <w:t xml:space="preserve"> Kaladin said.</w:t>
      </w:r>
      <w:r w:rsidR="0004281A">
        <w:t xml:space="preserve"> </w:t>
      </w:r>
      <w:r>
        <w:t>“</w:t>
      </w:r>
      <w:r w:rsidR="0059432C">
        <w:t>I</w:t>
      </w:r>
      <w:r>
        <w:t>’</w:t>
      </w:r>
      <w:r w:rsidR="0059432C">
        <w:t>m not sure I</w:t>
      </w:r>
      <w:r>
        <w:t>’</w:t>
      </w:r>
      <w:r w:rsidR="0059432C">
        <w:t>ll be able to take a post training other Radiants.</w:t>
      </w:r>
      <w:r w:rsidR="0004281A">
        <w:t xml:space="preserve"> </w:t>
      </w:r>
      <w:r w:rsidR="0059432C">
        <w:t>Being with the Windrunners, sending them off to die without me</w:t>
      </w:r>
      <w:r>
        <w:t> . . .</w:t>
      </w:r>
      <w:r w:rsidR="00483B1D">
        <w:t xml:space="preserve"> </w:t>
      </w:r>
      <w:r w:rsidR="0059432C">
        <w:t>well, sir, it would rip me apart.</w:t>
      </w:r>
      <w:r w:rsidR="0004281A">
        <w:t xml:space="preserve"> </w:t>
      </w:r>
      <w:r w:rsidR="0059432C">
        <w:t>I don</w:t>
      </w:r>
      <w:r>
        <w:t>’</w:t>
      </w:r>
      <w:r w:rsidR="0059432C">
        <w:t>t think I could see them fly, and not join them.</w:t>
      </w:r>
      <w:r>
        <w:t>”</w:t>
      </w:r>
    </w:p>
    <w:p w14:paraId="0B4BEDB3" w14:textId="4FFEF243" w:rsidR="00D10B5B" w:rsidRDefault="00766B15" w:rsidP="00684D30">
      <w:pPr>
        <w:pStyle w:val="Body-TextTx"/>
      </w:pPr>
      <w:r>
        <w:t>“</w:t>
      </w:r>
      <w:r w:rsidR="0059432C">
        <w:t>I hadn</w:t>
      </w:r>
      <w:r>
        <w:t>’</w:t>
      </w:r>
      <w:r w:rsidR="0059432C">
        <w:t>t considered that.</w:t>
      </w:r>
      <w:r>
        <w:t>”</w:t>
      </w:r>
      <w:r w:rsidR="0004281A">
        <w:t xml:space="preserve"> </w:t>
      </w:r>
      <w:r w:rsidR="0059432C">
        <w:t>Dalinar frowned.</w:t>
      </w:r>
      <w:r w:rsidR="0004281A">
        <w:t xml:space="preserve"> </w:t>
      </w:r>
      <w:r>
        <w:t>“</w:t>
      </w:r>
      <w:r w:rsidR="0059432C">
        <w:t>If you</w:t>
      </w:r>
      <w:r>
        <w:t>’</w:t>
      </w:r>
      <w:r w:rsidR="0059432C">
        <w:t>d rather request another duty, I will allow it.</w:t>
      </w:r>
      <w:r w:rsidR="0004281A">
        <w:t xml:space="preserve"> </w:t>
      </w:r>
      <w:r w:rsidR="0059432C">
        <w:t>Perhaps in logistics or battle planning?</w:t>
      </w:r>
      <w:r w:rsidR="0004281A">
        <w:t xml:space="preserve"> </w:t>
      </w:r>
      <w:r w:rsidR="0059432C">
        <w:t>Or maybe as an ambassador to Thaylenah or Azir.</w:t>
      </w:r>
      <w:r w:rsidR="0004281A">
        <w:t xml:space="preserve"> </w:t>
      </w:r>
      <w:r w:rsidR="0059432C">
        <w:t>Your reputation would put you in high esteem there.</w:t>
      </w:r>
      <w:r w:rsidR="0004281A">
        <w:t xml:space="preserve"> </w:t>
      </w:r>
      <w:r w:rsidR="0059432C">
        <w:t>At any rate, I won</w:t>
      </w:r>
      <w:r>
        <w:t>’</w:t>
      </w:r>
      <w:r w:rsidR="0059432C">
        <w:t>t have someone like you sitting around growing crem.</w:t>
      </w:r>
      <w:r w:rsidR="0004281A">
        <w:t xml:space="preserve"> </w:t>
      </w:r>
      <w:r w:rsidR="0059432C">
        <w:t>You</w:t>
      </w:r>
      <w:r>
        <w:t>’</w:t>
      </w:r>
      <w:r w:rsidR="0059432C">
        <w:t>re too valuable.</w:t>
      </w:r>
      <w:r>
        <w:t>”</w:t>
      </w:r>
    </w:p>
    <w:p w14:paraId="7AEAA2A6" w14:textId="179750E6" w:rsidR="00D10B5B" w:rsidRDefault="0059432C" w:rsidP="00684D30">
      <w:pPr>
        <w:pStyle w:val="Body-TextTx"/>
      </w:pPr>
      <w:r w:rsidRPr="00CC5738">
        <w:rPr>
          <w:rStyle w:val="itali"/>
        </w:rPr>
        <w:t>Sure.</w:t>
      </w:r>
      <w:r w:rsidR="0004281A">
        <w:rPr>
          <w:rStyle w:val="itali"/>
        </w:rPr>
        <w:t xml:space="preserve"> </w:t>
      </w:r>
      <w:r w:rsidRPr="00CC5738">
        <w:rPr>
          <w:rStyle w:val="itali"/>
        </w:rPr>
        <w:t>Of course.</w:t>
      </w:r>
      <w:r w:rsidR="0004281A">
        <w:rPr>
          <w:rStyle w:val="itali"/>
        </w:rPr>
        <w:t xml:space="preserve"> </w:t>
      </w:r>
      <w:r w:rsidRPr="00CC5738">
        <w:rPr>
          <w:rStyle w:val="itali"/>
        </w:rPr>
        <w:t>Take from me the one thing that matters, then tell me I</w:t>
      </w:r>
      <w:r w:rsidR="00766B15">
        <w:rPr>
          <w:rStyle w:val="itali"/>
        </w:rPr>
        <w:t>’</w:t>
      </w:r>
      <w:r w:rsidRPr="00CC5738">
        <w:rPr>
          <w:rStyle w:val="itali"/>
        </w:rPr>
        <w:t>m valuable.</w:t>
      </w:r>
      <w:r w:rsidR="0004281A">
        <w:rPr>
          <w:rStyle w:val="itali"/>
        </w:rPr>
        <w:t xml:space="preserve"> </w:t>
      </w:r>
      <w:r w:rsidRPr="00CC5738">
        <w:rPr>
          <w:rStyle w:val="itali"/>
        </w:rPr>
        <w:t>We both know I</w:t>
      </w:r>
      <w:r w:rsidR="00766B15">
        <w:rPr>
          <w:rStyle w:val="itali"/>
        </w:rPr>
        <w:t>’</w:t>
      </w:r>
      <w:r w:rsidRPr="00CC5738">
        <w:rPr>
          <w:rStyle w:val="itali"/>
        </w:rPr>
        <w:t>m nothing.</w:t>
      </w:r>
    </w:p>
    <w:p w14:paraId="166EA41B" w14:textId="67901227" w:rsidR="00D10B5B" w:rsidRDefault="0059432C" w:rsidP="00684D30">
      <w:pPr>
        <w:pStyle w:val="Body-TextTx"/>
      </w:pPr>
      <w:r>
        <w:lastRenderedPageBreak/>
        <w:t>Kaladin fought against those thoughts, and forced out another smile.</w:t>
      </w:r>
      <w:r w:rsidR="0004281A">
        <w:t xml:space="preserve"> </w:t>
      </w:r>
      <w:r w:rsidR="00766B15">
        <w:t>“</w:t>
      </w:r>
      <w:r>
        <w:t>I</w:t>
      </w:r>
      <w:r w:rsidR="00766B15">
        <w:t>’</w:t>
      </w:r>
      <w:r>
        <w:t>ll think about it, sir.</w:t>
      </w:r>
      <w:r w:rsidR="0004281A">
        <w:t xml:space="preserve"> </w:t>
      </w:r>
      <w:r>
        <w:t>I might need time to decide what I want, though.</w:t>
      </w:r>
      <w:r w:rsidR="00766B15">
        <w:t>”</w:t>
      </w:r>
    </w:p>
    <w:p w14:paraId="2D9A6591" w14:textId="552C9FC9" w:rsidR="00D10B5B" w:rsidRDefault="00766B15" w:rsidP="00684D30">
      <w:pPr>
        <w:pStyle w:val="Body-TextTx"/>
      </w:pPr>
      <w:r>
        <w:t>“</w:t>
      </w:r>
      <w:r w:rsidR="0059432C">
        <w:t>Very well,</w:t>
      </w:r>
      <w:r>
        <w:t>”</w:t>
      </w:r>
      <w:r w:rsidR="0059432C">
        <w:t xml:space="preserve"> Dalinar said.</w:t>
      </w:r>
      <w:r w:rsidR="0004281A">
        <w:t xml:space="preserve"> </w:t>
      </w:r>
      <w:r>
        <w:t>“</w:t>
      </w:r>
      <w:r w:rsidR="0059432C">
        <w:t>You have ten days.</w:t>
      </w:r>
      <w:r w:rsidR="0004281A">
        <w:t xml:space="preserve"> </w:t>
      </w:r>
      <w:r w:rsidR="0059432C">
        <w:t>Before then, I want you to report to me your decision.</w:t>
      </w:r>
      <w:r>
        <w:t>”</w:t>
      </w:r>
    </w:p>
    <w:p w14:paraId="173749A4" w14:textId="2731ED19" w:rsidR="00D10B5B" w:rsidRDefault="0059432C" w:rsidP="00684D30">
      <w:pPr>
        <w:pStyle w:val="Body-TextTx"/>
      </w:pPr>
      <w:r>
        <w:t>Kaladin nodded.</w:t>
      </w:r>
      <w:r w:rsidR="0004281A">
        <w:t xml:space="preserve"> </w:t>
      </w:r>
      <w:r>
        <w:t>He put on another smile, which had the intended effect of convincing Dalinar not to worry.</w:t>
      </w:r>
      <w:r w:rsidR="0004281A">
        <w:t xml:space="preserve"> </w:t>
      </w:r>
      <w:r>
        <w:t>The man walked over to the other Windrunners.</w:t>
      </w:r>
    </w:p>
    <w:p w14:paraId="3F10C383" w14:textId="574F14FC" w:rsidR="00D10B5B" w:rsidRDefault="0059432C" w:rsidP="00684D30">
      <w:pPr>
        <w:pStyle w:val="Body-TextTx"/>
      </w:pPr>
      <w:r>
        <w:t>Kaladin looked away, feeling his stomach twist.</w:t>
      </w:r>
      <w:r w:rsidR="0004281A">
        <w:t xml:space="preserve"> </w:t>
      </w:r>
      <w:r>
        <w:t>His friends laughed and joked with one another, in high spirits.</w:t>
      </w:r>
      <w:r w:rsidR="0004281A">
        <w:t xml:space="preserve"> </w:t>
      </w:r>
      <w:r>
        <w:t>So far as they knew, the Windrunners hadn</w:t>
      </w:r>
      <w:r w:rsidR="00766B15">
        <w:t>’</w:t>
      </w:r>
      <w:r>
        <w:t>t lost any members today.</w:t>
      </w:r>
    </w:p>
    <w:p w14:paraId="01295581" w14:textId="7A6BEB37" w:rsidR="00483B1D" w:rsidRDefault="0059432C" w:rsidP="00684D30">
      <w:pPr>
        <w:pStyle w:val="Body-TextTx"/>
      </w:pPr>
      <w:r>
        <w:t>They didn</w:t>
      </w:r>
      <w:r w:rsidR="00766B15">
        <w:t>’</w:t>
      </w:r>
      <w:r>
        <w:t>t know the truth</w:t>
      </w:r>
      <w:r w:rsidR="00483B1D">
        <w:t>—</w:t>
      </w:r>
      <w:r>
        <w:t>that they</w:t>
      </w:r>
      <w:r w:rsidR="00766B15">
        <w:t>’</w:t>
      </w:r>
      <w:r>
        <w:t>d taken a single profound casualty.</w:t>
      </w:r>
      <w:r w:rsidR="0004281A">
        <w:t xml:space="preserve"> </w:t>
      </w:r>
      <w:r>
        <w:t>His name had been Kaladin Stormblessed.</w:t>
      </w:r>
    </w:p>
    <w:p w14:paraId="29C1F255" w14:textId="77777777" w:rsidR="00AD4902" w:rsidRPr="00AD4902" w:rsidRDefault="00684D30" w:rsidP="00AD4902">
      <w:pPr>
        <w:pStyle w:val="Section-ChapterSCP"/>
      </w:pPr>
      <w:r>
        <w:lastRenderedPageBreak/>
        <w:t xml:space="preserve">Chapter </w:t>
      </w:r>
      <w:r w:rsidR="004633BE">
        <w:t>11</w:t>
      </w:r>
    </w:p>
    <w:p w14:paraId="107A70C3" w14:textId="32DFE788" w:rsidR="00D10B5B" w:rsidRDefault="00766B15" w:rsidP="000660DD">
      <w:pPr>
        <w:pStyle w:val="TitleTtl"/>
      </w:pPr>
      <w:r>
        <w:t>11: Passion and Courage</w:t>
      </w:r>
    </w:p>
    <w:p w14:paraId="4444AB90" w14:textId="11AB96AE" w:rsidR="00D10B5B" w:rsidRPr="00A40C8C" w:rsidRDefault="0059432C" w:rsidP="00C64968">
      <w:pPr>
        <w:pStyle w:val="Epigraph-Non-VerseEpi"/>
      </w:pPr>
      <w:r w:rsidRPr="00A40C8C">
        <w:t>An iron cage will create an attractor</w:t>
      </w:r>
      <w:r w:rsidR="00483B1D" w:rsidRPr="00A40C8C">
        <w:t>—</w:t>
      </w:r>
      <w:r w:rsidRPr="00A40C8C">
        <w:t>a fabrial that draws specific elements to itself.</w:t>
      </w:r>
      <w:r w:rsidR="0004281A">
        <w:t xml:space="preserve"> </w:t>
      </w:r>
      <w:r w:rsidRPr="00A40C8C">
        <w:t>A properly created smoke fabrial, for example, can gather the smoke of a fire and hold it close.</w:t>
      </w:r>
    </w:p>
    <w:p w14:paraId="197696C8" w14:textId="357CB0F6" w:rsidR="00D10B5B" w:rsidRPr="00A40C8C" w:rsidRDefault="0059432C" w:rsidP="00C64968">
      <w:pPr>
        <w:pStyle w:val="Epigraph-Non-VerseEpi"/>
      </w:pPr>
      <w:r w:rsidRPr="00A40C8C">
        <w:t>New discoveries lead us to believe it is possible to create a repeller fabrial, but we don</w:t>
      </w:r>
      <w:r w:rsidR="00766B15">
        <w:t>’</w:t>
      </w:r>
      <w:r w:rsidRPr="00A40C8C">
        <w:t>t yet know the metal to use to achieve this feat.</w:t>
      </w:r>
    </w:p>
    <w:p w14:paraId="4836A3AC" w14:textId="295C6899" w:rsidR="00C1462B" w:rsidRDefault="00483B1D" w:rsidP="00C64968">
      <w:pPr>
        <w:pStyle w:val="Epigraph-SourceEpisrc"/>
      </w:pPr>
      <w:r>
        <w:t>—</w:t>
      </w:r>
      <w:r w:rsidR="0059432C">
        <w:t xml:space="preserve">Lecture on </w:t>
      </w:r>
      <w:r w:rsidR="00C1462B">
        <w:t>f</w:t>
      </w:r>
      <w:r w:rsidR="0059432C">
        <w:t xml:space="preserve">abrial </w:t>
      </w:r>
      <w:r w:rsidR="00C1462B">
        <w:t>m</w:t>
      </w:r>
      <w:r w:rsidR="0059432C">
        <w:t>echanics presented</w:t>
      </w:r>
      <w:r w:rsidR="00C1462B">
        <w:t xml:space="preserve"> </w:t>
      </w:r>
      <w:r w:rsidR="0059432C">
        <w:t>by Navani Kholin</w:t>
      </w:r>
    </w:p>
    <w:p w14:paraId="4F94828C" w14:textId="73ED7752" w:rsidR="00D10B5B" w:rsidRDefault="0059432C" w:rsidP="00C1462B">
      <w:pPr>
        <w:pStyle w:val="Epigraph-SourceEpisrc"/>
      </w:pPr>
      <w:r>
        <w:t xml:space="preserve">to the </w:t>
      </w:r>
      <w:r w:rsidR="00C1462B">
        <w:t>c</w:t>
      </w:r>
      <w:r>
        <w:t>oalition of</w:t>
      </w:r>
      <w:r w:rsidR="00C1462B">
        <w:t xml:space="preserve"> m</w:t>
      </w:r>
      <w:r>
        <w:t>onarchs, Urithiru, Jesevan, 1175</w:t>
      </w:r>
    </w:p>
    <w:p w14:paraId="0F610F3A" w14:textId="104E4900" w:rsidR="00D10B5B" w:rsidRDefault="00766B15" w:rsidP="00684D30">
      <w:pPr>
        <w:pStyle w:val="Body-TextTx"/>
      </w:pPr>
      <w:r>
        <w:t>“</w:t>
      </w:r>
      <w:r w:rsidR="0059432C">
        <w:t>Quickly, up the stairs!</w:t>
      </w:r>
      <w:r>
        <w:t>”</w:t>
      </w:r>
      <w:r w:rsidR="0059432C">
        <w:t xml:space="preserve"> Venli shouted the words to the Rhythm of Command.</w:t>
      </w:r>
      <w:r w:rsidR="0004281A">
        <w:t xml:space="preserve"> </w:t>
      </w:r>
      <w:r>
        <w:t>“</w:t>
      </w:r>
      <w:r w:rsidR="0059432C">
        <w:t>The lady returns!</w:t>
      </w:r>
      <w:r>
        <w:t>”</w:t>
      </w:r>
    </w:p>
    <w:p w14:paraId="1991D9CC" w14:textId="514B242D" w:rsidR="00D10B5B" w:rsidRDefault="0059432C" w:rsidP="00684D30">
      <w:pPr>
        <w:pStyle w:val="Body-TextTx"/>
      </w:pPr>
      <w:r>
        <w:t>The servants scrambled up the tower steps.</w:t>
      </w:r>
      <w:r w:rsidR="0004281A">
        <w:t xml:space="preserve"> </w:t>
      </w:r>
      <w:r>
        <w:t>They didn</w:t>
      </w:r>
      <w:r w:rsidR="00766B15">
        <w:t>’</w:t>
      </w:r>
      <w:r>
        <w:t>t need Venli to order them about, but it was expected of her, and she</w:t>
      </w:r>
      <w:r w:rsidR="00766B15">
        <w:t>’</w:t>
      </w:r>
      <w:r>
        <w:t>d gotten very good at playing the role.</w:t>
      </w:r>
      <w:r w:rsidR="0004281A">
        <w:t xml:space="preserve"> </w:t>
      </w:r>
      <w:r>
        <w:t>She didn</w:t>
      </w:r>
      <w:r w:rsidR="00766B15">
        <w:t>’</w:t>
      </w:r>
      <w:r>
        <w:t>t whip them as some might</w:t>
      </w:r>
      <w:r w:rsidR="00483B1D">
        <w:t>—</w:t>
      </w:r>
      <w:r>
        <w:t xml:space="preserve">most of the </w:t>
      </w:r>
      <w:r w:rsidRPr="00CC5738">
        <w:rPr>
          <w:rStyle w:val="itali"/>
        </w:rPr>
        <w:t>shanay-im</w:t>
      </w:r>
      <w:r>
        <w:t xml:space="preserve"> disliked such physical punishments, fortunately</w:t>
      </w:r>
      <w:r w:rsidR="00483B1D">
        <w:t>—</w:t>
      </w:r>
      <w:r>
        <w:t>but she did grab Vod out of line and straighten his shirt and sash.</w:t>
      </w:r>
      <w:r w:rsidR="0004281A">
        <w:t xml:space="preserve"> </w:t>
      </w:r>
      <w:r>
        <w:t>He hummed to Appreciation in thanks as she shoved him after the rest.</w:t>
      </w:r>
    </w:p>
    <w:p w14:paraId="0B5D23A8" w14:textId="09CAC61B" w:rsidR="00D10B5B" w:rsidRDefault="0059432C" w:rsidP="00684D30">
      <w:pPr>
        <w:pStyle w:val="Body-TextTx"/>
      </w:pPr>
      <w:r>
        <w:t>Last in line, Venli grabbed her scepter and hurried up the steps.</w:t>
      </w:r>
      <w:r w:rsidR="0004281A">
        <w:t xml:space="preserve"> </w:t>
      </w:r>
      <w:r>
        <w:t>The others ahead of her wore workform or nimbleform, so she towered over them in envoyform.</w:t>
      </w:r>
    </w:p>
    <w:p w14:paraId="0F2D8E85" w14:textId="04D3CDEA" w:rsidR="00D10B5B" w:rsidRDefault="0059432C" w:rsidP="00684D30">
      <w:pPr>
        <w:pStyle w:val="Body-TextTx"/>
      </w:pPr>
      <w:r>
        <w:t>There were a variety of different levels a person could have in the singer culture.</w:t>
      </w:r>
      <w:r w:rsidR="0004281A">
        <w:t xml:space="preserve"> </w:t>
      </w:r>
      <w:r>
        <w:t>Normal people</w:t>
      </w:r>
      <w:r w:rsidR="00E93159">
        <w:t>—simply called singers, or common singers—</w:t>
      </w:r>
      <w:r>
        <w:t xml:space="preserve">had ordinary forms </w:t>
      </w:r>
      <w:r w:rsidR="00E93159">
        <w:t>such as</w:t>
      </w:r>
      <w:r>
        <w:t xml:space="preserve"> workform or warform.</w:t>
      </w:r>
      <w:r w:rsidR="0004281A">
        <w:t xml:space="preserve"> </w:t>
      </w:r>
      <w:r>
        <w:t>Then there were forms of power</w:t>
      </w:r>
      <w:r w:rsidR="00E93159">
        <w:t xml:space="preserve">, </w:t>
      </w:r>
      <w:r>
        <w:t>like Venli</w:t>
      </w:r>
      <w:r w:rsidR="00766B15">
        <w:t>’</w:t>
      </w:r>
      <w:r>
        <w:t>s envoyform.</w:t>
      </w:r>
      <w:r w:rsidR="0004281A">
        <w:t xml:space="preserve"> </w:t>
      </w:r>
      <w:r>
        <w:t>This was a level higher in authority and strength, and required taking a Voidspren into your gemheart.</w:t>
      </w:r>
      <w:r w:rsidR="0004281A">
        <w:t xml:space="preserve"> </w:t>
      </w:r>
      <w:r>
        <w:t xml:space="preserve">That influenced your </w:t>
      </w:r>
      <w:r>
        <w:lastRenderedPageBreak/>
        <w:t>mind, changed how you perceived the world.</w:t>
      </w:r>
      <w:r w:rsidR="0004281A">
        <w:t xml:space="preserve"> </w:t>
      </w:r>
      <w:r>
        <w:t>These singers were called Regals.</w:t>
      </w:r>
    </w:p>
    <w:p w14:paraId="61C1376A" w14:textId="2C7EC382" w:rsidR="00D10B5B" w:rsidRDefault="0059432C" w:rsidP="00684D30">
      <w:pPr>
        <w:pStyle w:val="Body-TextTx"/>
      </w:pPr>
      <w:r>
        <w:t>Further up the hierarchy were the Fused.</w:t>
      </w:r>
      <w:r w:rsidR="0004281A">
        <w:t xml:space="preserve"> </w:t>
      </w:r>
      <w:r>
        <w:t>Ancient souls put into a modern body</w:t>
      </w:r>
      <w:r w:rsidR="00FD199F">
        <w:t>, which</w:t>
      </w:r>
      <w:r>
        <w:t xml:space="preserve"> extinguished the soul of the host completely.</w:t>
      </w:r>
      <w:r w:rsidR="0004281A">
        <w:t xml:space="preserve"> </w:t>
      </w:r>
      <w:r>
        <w:t>And above them?</w:t>
      </w:r>
      <w:r w:rsidR="0004281A">
        <w:t xml:space="preserve"> </w:t>
      </w:r>
      <w:r>
        <w:t>Mysterious creatures like the thunderclasts and the Unmade.</w:t>
      </w:r>
      <w:r w:rsidR="0004281A">
        <w:t xml:space="preserve"> </w:t>
      </w:r>
      <w:r>
        <w:t>Souls more like spren than people.</w:t>
      </w:r>
      <w:r w:rsidR="0004281A">
        <w:t xml:space="preserve"> </w:t>
      </w:r>
      <w:r>
        <w:t>Venli still didn</w:t>
      </w:r>
      <w:r w:rsidR="00766B15">
        <w:t>’</w:t>
      </w:r>
      <w:r>
        <w:t xml:space="preserve">t know much </w:t>
      </w:r>
      <w:r w:rsidR="00D9759E">
        <w:t>about</w:t>
      </w:r>
      <w:r>
        <w:t xml:space="preserve"> them.</w:t>
      </w:r>
    </w:p>
    <w:p w14:paraId="4C77D910" w14:textId="419A6000" w:rsidR="00D10B5B" w:rsidRDefault="0059432C" w:rsidP="00684D30">
      <w:pPr>
        <w:pStyle w:val="Body-TextTx"/>
      </w:pPr>
      <w:r>
        <w:t>Serving one of the Fused was difficult enough.</w:t>
      </w:r>
      <w:r w:rsidR="0004281A">
        <w:t xml:space="preserve"> </w:t>
      </w:r>
      <w:r>
        <w:t>She hurried up the steps, which wound dizzily around the spire.</w:t>
      </w:r>
      <w:r w:rsidR="0004281A">
        <w:t xml:space="preserve"> </w:t>
      </w:r>
      <w:r>
        <w:t>This wasn</w:t>
      </w:r>
      <w:r w:rsidR="00766B15">
        <w:t>’</w:t>
      </w:r>
      <w:r>
        <w:t>t a proper fortification; it was no more than a column of stone with wooden steps</w:t>
      </w:r>
      <w:r w:rsidR="00395162">
        <w:t>—</w:t>
      </w:r>
      <w:r>
        <w:t>basically a staircase into the sky.</w:t>
      </w:r>
      <w:r w:rsidR="0004281A">
        <w:t xml:space="preserve"> </w:t>
      </w:r>
      <w:r>
        <w:t>The design reminded her of the tall stone pillar in Narak.</w:t>
      </w:r>
    </w:p>
    <w:p w14:paraId="2CCF28CF" w14:textId="7048F41D" w:rsidR="00D10B5B" w:rsidRDefault="0059432C" w:rsidP="00684D30">
      <w:pPr>
        <w:pStyle w:val="Body-TextTx"/>
      </w:pPr>
      <w:r>
        <w:t>At the top of the spire, she entered a room that gave her vertigo.</w:t>
      </w:r>
      <w:r w:rsidR="0004281A">
        <w:t xml:space="preserve"> </w:t>
      </w:r>
      <w:r>
        <w:t>Open on two sides, the room looked out over the grand city of Kholinar</w:t>
      </w:r>
      <w:r w:rsidR="00483B1D">
        <w:t>—</w:t>
      </w:r>
      <w:r>
        <w:t>and there were no railings to prevent a careless worker from toppling a hundred feet to the city streets below.</w:t>
      </w:r>
      <w:r w:rsidR="0004281A">
        <w:t xml:space="preserve"> </w:t>
      </w:r>
      <w:r>
        <w:t>Though the footing was sound, it felt unstable, like a tower of blocks with a too-large capstone, awaiting the inevitable child</w:t>
      </w:r>
      <w:r w:rsidR="00766B15">
        <w:t>’</w:t>
      </w:r>
      <w:r>
        <w:t>s foot.</w:t>
      </w:r>
    </w:p>
    <w:p w14:paraId="225D598E" w14:textId="63C6C2E4" w:rsidR="00D10B5B" w:rsidRDefault="0059432C" w:rsidP="00684D30">
      <w:pPr>
        <w:pStyle w:val="Body-TextTx"/>
      </w:pPr>
      <w:r>
        <w:t>The storms should have destroyed these tower rooms on first blow.</w:t>
      </w:r>
      <w:r w:rsidR="0004281A">
        <w:t xml:space="preserve"> </w:t>
      </w:r>
      <w:r>
        <w:t>But the Fused had overseen their construction, and so far only one in the line of twenty had been felled by a highstorm and needed to be rebuilt.</w:t>
      </w:r>
      <w:r w:rsidR="0004281A">
        <w:t xml:space="preserve"> </w:t>
      </w:r>
      <w:r>
        <w:t>That one had caused heavy damage to the homes below, of course</w:t>
      </w:r>
      <w:r w:rsidR="00483B1D">
        <w:t>—</w:t>
      </w:r>
      <w:r>
        <w:t>but there was little use seeking logic in the ways of the Fused.</w:t>
      </w:r>
    </w:p>
    <w:p w14:paraId="72415395" w14:textId="134B2359" w:rsidR="00D10B5B" w:rsidRDefault="0059432C" w:rsidP="00684D30">
      <w:pPr>
        <w:pStyle w:val="Body-TextTx"/>
      </w:pPr>
      <w:r>
        <w:t>Venli stepped to the front of the group of servants, sweating from the protracted climb.</w:t>
      </w:r>
      <w:r w:rsidR="0004281A">
        <w:t xml:space="preserve"> </w:t>
      </w:r>
      <w:r>
        <w:t>Her form of power</w:t>
      </w:r>
      <w:r w:rsidR="00C073D3">
        <w:t xml:space="preserve"> was </w:t>
      </w:r>
      <w:r>
        <w:t>slender and tall, with long orange-red hair</w:t>
      </w:r>
      <w:r w:rsidR="00780851">
        <w:t>strands</w:t>
      </w:r>
      <w:r>
        <w:t xml:space="preserve"> and delicate carapace along the cheeks and in ridges on the backs of the hands.</w:t>
      </w:r>
      <w:r w:rsidR="0004281A">
        <w:t xml:space="preserve"> </w:t>
      </w:r>
      <w:r>
        <w:t>Not armor; more like ornamentation.</w:t>
      </w:r>
      <w:r w:rsidR="0004281A">
        <w:t xml:space="preserve"> </w:t>
      </w:r>
      <w:r>
        <w:t>It wasn</w:t>
      </w:r>
      <w:r w:rsidR="00766B15">
        <w:t>’</w:t>
      </w:r>
      <w:r>
        <w:t>t a fighting form, more intended to inspire awe</w:t>
      </w:r>
      <w:r w:rsidR="00483B1D">
        <w:t>—</w:t>
      </w:r>
      <w:r>
        <w:t>and give her powers to translate text and languages.</w:t>
      </w:r>
    </w:p>
    <w:p w14:paraId="4F306168" w14:textId="0B87C57D" w:rsidR="00D10B5B" w:rsidRDefault="0059432C" w:rsidP="00684D30">
      <w:pPr>
        <w:pStyle w:val="Body-TextTx"/>
      </w:pPr>
      <w:r>
        <w:lastRenderedPageBreak/>
        <w:t>Though she was</w:t>
      </w:r>
      <w:r w:rsidR="00751405">
        <w:t xml:space="preserve"> a</w:t>
      </w:r>
      <w:r>
        <w:t xml:space="preserve"> </w:t>
      </w:r>
      <w:r w:rsidR="00E728A7">
        <w:t>R</w:t>
      </w:r>
      <w:r>
        <w:t>egal, she held a secret deep within her gemheart, a friend who protected her from the Voidspren</w:t>
      </w:r>
      <w:r w:rsidR="00766B15">
        <w:t>’</w:t>
      </w:r>
      <w:r>
        <w:t>s influence.</w:t>
      </w:r>
      <w:r w:rsidR="0004281A">
        <w:t xml:space="preserve"> </w:t>
      </w:r>
      <w:r>
        <w:t>Her Radiant spren</w:t>
      </w:r>
      <w:r w:rsidR="00483B1D">
        <w:t>—</w:t>
      </w:r>
      <w:r>
        <w:t>Timbre</w:t>
      </w:r>
      <w:r w:rsidR="00483B1D">
        <w:t>—</w:t>
      </w:r>
      <w:r>
        <w:t>buzzed softly, comforting her.</w:t>
      </w:r>
    </w:p>
    <w:p w14:paraId="0E15AA60" w14:textId="7602D015" w:rsidR="00D10B5B" w:rsidRDefault="0059432C" w:rsidP="00684D30">
      <w:pPr>
        <w:pStyle w:val="Body-TextTx"/>
      </w:pPr>
      <w:r>
        <w:t>Venli scanned the horizon and finally picked out figures approaching as dots in the sky.</w:t>
      </w:r>
      <w:r w:rsidR="0004281A">
        <w:t xml:space="preserve"> </w:t>
      </w:r>
      <w:r>
        <w:t>Though Venli had rushed the others, none would complain.</w:t>
      </w:r>
      <w:r w:rsidR="0004281A">
        <w:t xml:space="preserve"> </w:t>
      </w:r>
      <w:r>
        <w:t>You didn</w:t>
      </w:r>
      <w:r w:rsidR="00766B15">
        <w:t>’</w:t>
      </w:r>
      <w:r>
        <w:t>t question a Regal</w:t>
      </w:r>
      <w:r w:rsidR="00483B1D">
        <w:t>—</w:t>
      </w:r>
      <w:r>
        <w:t>and besides, they</w:t>
      </w:r>
      <w:r w:rsidR="00766B15">
        <w:t>’</w:t>
      </w:r>
      <w:r>
        <w:t>d rather be shouted at by Venli than suffer punishment from a Fused.</w:t>
      </w:r>
      <w:r w:rsidR="0004281A">
        <w:t xml:space="preserve"> </w:t>
      </w:r>
      <w:r>
        <w:t>Leshwi was fair, but that did not mean her anger was tame.</w:t>
      </w:r>
    </w:p>
    <w:p w14:paraId="7035E550" w14:textId="247ECCD4" w:rsidR="00D10B5B" w:rsidRDefault="0059432C" w:rsidP="00684D30">
      <w:pPr>
        <w:pStyle w:val="Body-TextTx"/>
      </w:pPr>
      <w:r>
        <w:t xml:space="preserve">Soon the </w:t>
      </w:r>
      <w:r w:rsidRPr="00CC5738">
        <w:rPr>
          <w:rStyle w:val="itali"/>
        </w:rPr>
        <w:t>shanay-im</w:t>
      </w:r>
      <w:r w:rsidR="00483B1D">
        <w:t>—</w:t>
      </w:r>
      <w:r>
        <w:t>Those Ones of the Heavens</w:t>
      </w:r>
      <w:r w:rsidR="00483B1D">
        <w:t>—</w:t>
      </w:r>
      <w:r>
        <w:t>came streaking into the city.</w:t>
      </w:r>
      <w:r w:rsidR="0004281A">
        <w:t xml:space="preserve"> </w:t>
      </w:r>
      <w:r>
        <w:t xml:space="preserve">Only the most important </w:t>
      </w:r>
      <w:r w:rsidR="00B931AB">
        <w:t>of</w:t>
      </w:r>
      <w:r>
        <w:t xml:space="preserve"> them merited tower rooms like this one, and so the majority swooped down toward more conventional housing in the city proper.</w:t>
      </w:r>
      <w:r w:rsidR="0004281A">
        <w:t xml:space="preserve"> </w:t>
      </w:r>
      <w:r>
        <w:t>Leshwi, however, was among Odium</w:t>
      </w:r>
      <w:r w:rsidR="00766B15">
        <w:t>’</w:t>
      </w:r>
      <w:r>
        <w:t>s elite.</w:t>
      </w:r>
      <w:r w:rsidR="0004281A">
        <w:t xml:space="preserve"> </w:t>
      </w:r>
      <w:r>
        <w:t>She wasn</w:t>
      </w:r>
      <w:r w:rsidR="00766B15">
        <w:t>’</w:t>
      </w:r>
      <w:r>
        <w:t>t the most powerful, but was lofty compared even to most Fused.</w:t>
      </w:r>
    </w:p>
    <w:p w14:paraId="5EAB0FFE" w14:textId="373F3A9D" w:rsidR="00D10B5B" w:rsidRDefault="0059432C" w:rsidP="00684D30">
      <w:pPr>
        <w:pStyle w:val="Body-TextTx"/>
      </w:pPr>
      <w:r>
        <w:t>Part of Leshwi</w:t>
      </w:r>
      <w:r w:rsidR="00766B15">
        <w:t>’</w:t>
      </w:r>
      <w:r>
        <w:t>s favor had to do with her prowess in battle, but Venli suspected an equal measure came because she</w:t>
      </w:r>
      <w:r w:rsidR="00766B15">
        <w:t>’</w:t>
      </w:r>
      <w:r>
        <w:t>d maintained her sanity over the centuries.</w:t>
      </w:r>
      <w:r w:rsidR="0004281A">
        <w:t xml:space="preserve"> </w:t>
      </w:r>
      <w:r>
        <w:t>The same could not be said for many, though the Heavenly Ones had fared better than other kinds of Fused.</w:t>
      </w:r>
      <w:r w:rsidR="0004281A">
        <w:t xml:space="preserve"> </w:t>
      </w:r>
      <w:r>
        <w:t xml:space="preserve">The nine varieties were called </w:t>
      </w:r>
      <w:r w:rsidR="00766B15">
        <w:t>“</w:t>
      </w:r>
      <w:r>
        <w:t>brands</w:t>
      </w:r>
      <w:r w:rsidR="00766B15">
        <w:t>”</w:t>
      </w:r>
      <w:r>
        <w:t xml:space="preserve"> in their own language, a word evoking the heat of a branding iron, though Venli had seen no such mark on their skin.</w:t>
      </w:r>
    </w:p>
    <w:p w14:paraId="63916CB2" w14:textId="798FCE0F" w:rsidR="00D10B5B" w:rsidRDefault="0059432C" w:rsidP="00684D30">
      <w:pPr>
        <w:pStyle w:val="Body-TextTx"/>
      </w:pPr>
      <w:r>
        <w:t>Leshwi slowed as she approached, her traveling garb</w:t>
      </w:r>
      <w:r w:rsidR="00483B1D">
        <w:t>—</w:t>
      </w:r>
      <w:r>
        <w:t>bright white and red this time</w:t>
      </w:r>
      <w:r w:rsidR="00483B1D">
        <w:t>—</w:t>
      </w:r>
      <w:r>
        <w:t>rippling in the wind.</w:t>
      </w:r>
      <w:r w:rsidR="0004281A">
        <w:t xml:space="preserve"> </w:t>
      </w:r>
      <w:r>
        <w:t>It trailed a good thirty feet below and behind her, and she wore her hair loose.</w:t>
      </w:r>
      <w:r w:rsidR="0004281A">
        <w:t xml:space="preserve"> </w:t>
      </w:r>
      <w:r>
        <w:t>She reached her hands to the sides as she landed, and servants immediately came forward to unhook clasps and remove the longer parts of the train.</w:t>
      </w:r>
      <w:r w:rsidR="0004281A">
        <w:t xml:space="preserve"> </w:t>
      </w:r>
      <w:r>
        <w:t>Others brought water and fruit, bowing as they held the bowls toward her.</w:t>
      </w:r>
    </w:p>
    <w:p w14:paraId="5D03D84E" w14:textId="33AE3AF1" w:rsidR="00D10B5B" w:rsidRDefault="0059432C" w:rsidP="00684D30">
      <w:pPr>
        <w:pStyle w:val="Body-TextTx"/>
      </w:pPr>
      <w:r>
        <w:t>Leshwi waited for her garments to be unhooked before taking refreshment.</w:t>
      </w:r>
      <w:r w:rsidR="0004281A">
        <w:t xml:space="preserve"> </w:t>
      </w:r>
      <w:r>
        <w:t>She glanced at Venli, but made no sound, so Venli remained where she was</w:t>
      </w:r>
      <w:r w:rsidR="00483B1D">
        <w:t>—</w:t>
      </w:r>
      <w:r>
        <w:t xml:space="preserve">standing tall, holding her </w:t>
      </w:r>
      <w:r>
        <w:lastRenderedPageBreak/>
        <w:t>scepter.</w:t>
      </w:r>
      <w:r w:rsidR="0004281A">
        <w:t xml:space="preserve"> </w:t>
      </w:r>
      <w:r>
        <w:t>She had long since overcome her initial fears that she</w:t>
      </w:r>
      <w:r w:rsidR="00766B15">
        <w:t>’</w:t>
      </w:r>
      <w:r>
        <w:t>d be found out for the fraud she was.</w:t>
      </w:r>
    </w:p>
    <w:p w14:paraId="778E1AE6" w14:textId="6BA76547" w:rsidR="00D10B5B" w:rsidRDefault="0059432C" w:rsidP="00684D30">
      <w:pPr>
        <w:pStyle w:val="Body-TextTx"/>
      </w:pPr>
      <w:r>
        <w:t>Once the long train was removed, other servants helped Leshwi out of the robes.</w:t>
      </w:r>
      <w:r w:rsidR="0004281A">
        <w:t xml:space="preserve"> </w:t>
      </w:r>
      <w:r>
        <w:t>A few servants averted their eyes to see her in her flowing undergarments</w:t>
      </w:r>
      <w:r w:rsidR="00483B1D">
        <w:t>—</w:t>
      </w:r>
      <w:r>
        <w:t>but Leshwi didn</w:t>
      </w:r>
      <w:r w:rsidR="00766B15">
        <w:t>’</w:t>
      </w:r>
      <w:r>
        <w:t>t care about mortal feelings of propriety.</w:t>
      </w:r>
      <w:r w:rsidR="0004281A">
        <w:t xml:space="preserve"> </w:t>
      </w:r>
      <w:r>
        <w:t>She didn</w:t>
      </w:r>
      <w:r w:rsidR="00766B15">
        <w:t>’</w:t>
      </w:r>
      <w:r>
        <w:t xml:space="preserve">t so much as hum a note of </w:t>
      </w:r>
      <w:r w:rsidR="001514D8">
        <w:t>E</w:t>
      </w:r>
      <w:r>
        <w:t xml:space="preserve">mbarrassment, though in this incarnation, the body that had been offered to her </w:t>
      </w:r>
      <w:r w:rsidR="00736120">
        <w:t>was</w:t>
      </w:r>
      <w:r>
        <w:t xml:space="preserve"> malen.</w:t>
      </w:r>
    </w:p>
    <w:p w14:paraId="21AADF58" w14:textId="09874265" w:rsidR="00D10B5B" w:rsidRDefault="0059432C" w:rsidP="00684D30">
      <w:pPr>
        <w:pStyle w:val="Body-TextTx"/>
      </w:pPr>
      <w:r>
        <w:t>Indeed, after drinking and being wrapped in her robes of luxury, she sat down to be seen by the barber, who shaved her face after the manner of humans.</w:t>
      </w:r>
      <w:r w:rsidR="0004281A">
        <w:t xml:space="preserve"> </w:t>
      </w:r>
      <w:r>
        <w:t>She hated whiskers, even if the ones she grew when inhabiting a malen body were soft and faint.</w:t>
      </w:r>
      <w:r w:rsidR="0004281A">
        <w:t xml:space="preserve"> </w:t>
      </w:r>
      <w:r>
        <w:t>The Fused exerted some measure of will upon their forms</w:t>
      </w:r>
      <w:r w:rsidR="00483B1D">
        <w:t>—</w:t>
      </w:r>
      <w:r>
        <w:t>skin patterns persisted, for example, and some grew carapace in individual patterns.</w:t>
      </w:r>
      <w:r w:rsidR="0004281A">
        <w:t xml:space="preserve"> </w:t>
      </w:r>
      <w:r>
        <w:t>Knowing that, you could easily distinguish the same Fused across multiple incarnations.</w:t>
      </w:r>
    </w:p>
    <w:p w14:paraId="3346FB20" w14:textId="424A16B0" w:rsidR="00D10B5B" w:rsidRDefault="0059432C" w:rsidP="00684D30">
      <w:pPr>
        <w:pStyle w:val="Body-TextTx"/>
      </w:pPr>
      <w:r>
        <w:t>Of course, Venli had the advantage of her ability to look into Shadesmar</w:t>
      </w:r>
      <w:r w:rsidR="00483B1D">
        <w:t>—</w:t>
      </w:r>
      <w:r>
        <w:t>which immediately told her if someone was Fused, Regal, or ordinary singer.</w:t>
      </w:r>
      <w:r w:rsidR="0004281A">
        <w:t xml:space="preserve"> </w:t>
      </w:r>
      <w:r>
        <w:t>She tried very hard not to use that ability except in the most secret of locations.</w:t>
      </w:r>
      <w:r w:rsidR="0004281A">
        <w:t xml:space="preserve"> </w:t>
      </w:r>
      <w:r>
        <w:t>It would be a disaster of incredible proportions if anyone figured out that Venli</w:t>
      </w:r>
      <w:r w:rsidR="00483B1D">
        <w:t>—</w:t>
      </w:r>
      <w:r>
        <w:t>Last Listener, envoyform Regal, Voice of Lady Leshwi</w:t>
      </w:r>
      <w:r w:rsidR="00483B1D">
        <w:t>—</w:t>
      </w:r>
      <w:r>
        <w:t>was a Knight Radiant.</w:t>
      </w:r>
    </w:p>
    <w:p w14:paraId="451CD164" w14:textId="617DA87F" w:rsidR="00D10B5B" w:rsidRDefault="0059432C" w:rsidP="00684D30">
      <w:pPr>
        <w:pStyle w:val="Body-TextTx"/>
      </w:pPr>
      <w:r>
        <w:t>Sound thrummed through her.</w:t>
      </w:r>
      <w:r w:rsidR="0004281A">
        <w:t xml:space="preserve"> </w:t>
      </w:r>
      <w:r>
        <w:t>Timbre could read her thoughts</w:t>
      </w:r>
      <w:r w:rsidR="00483B1D">
        <w:t>—</w:t>
      </w:r>
      <w:r>
        <w:t>and Venli could read the little spren</w:t>
      </w:r>
      <w:r w:rsidR="00766B15">
        <w:t>’</w:t>
      </w:r>
      <w:r>
        <w:t>s words and intents through the pulsing of her rhythms.</w:t>
      </w:r>
      <w:r w:rsidR="0004281A">
        <w:t xml:space="preserve"> </w:t>
      </w:r>
      <w:r>
        <w:t xml:space="preserve">In this case, Timbre wanted Venli to acknowledge she was </w:t>
      </w:r>
      <w:r w:rsidRPr="00CC5738">
        <w:rPr>
          <w:rStyle w:val="itali"/>
        </w:rPr>
        <w:t>not</w:t>
      </w:r>
      <w:r>
        <w:t xml:space="preserve"> a Knight Radiant.</w:t>
      </w:r>
      <w:r w:rsidR="0004281A">
        <w:t xml:space="preserve"> </w:t>
      </w:r>
      <w:r>
        <w:t>Not yet, as she</w:t>
      </w:r>
      <w:r w:rsidR="00766B15">
        <w:t>’</w:t>
      </w:r>
      <w:r>
        <w:t>d only said the First Ideal.</w:t>
      </w:r>
      <w:r w:rsidR="0004281A">
        <w:t xml:space="preserve"> </w:t>
      </w:r>
      <w:r>
        <w:t>She had work to do if she wanted to progress.</w:t>
      </w:r>
    </w:p>
    <w:p w14:paraId="7D99D034" w14:textId="09288B88" w:rsidR="00D10B5B" w:rsidRDefault="0059432C" w:rsidP="00684D30">
      <w:pPr>
        <w:pStyle w:val="Body-TextTx"/>
      </w:pPr>
      <w:r>
        <w:t>She acknowledged this quietly; she grew uncomfortable if Timbre pulsed when a Fused was near.</w:t>
      </w:r>
      <w:r w:rsidR="0004281A">
        <w:t xml:space="preserve"> </w:t>
      </w:r>
      <w:r>
        <w:t>There was no telling what might give her away.</w:t>
      </w:r>
    </w:p>
    <w:p w14:paraId="10D543CB" w14:textId="5E085D83" w:rsidR="00D10B5B" w:rsidRDefault="0059432C" w:rsidP="00684D30">
      <w:pPr>
        <w:pStyle w:val="Body-TextTx"/>
      </w:pPr>
      <w:r>
        <w:lastRenderedPageBreak/>
        <w:t xml:space="preserve">Considering that, she pointedly did </w:t>
      </w:r>
      <w:r w:rsidRPr="00CC5738">
        <w:rPr>
          <w:rStyle w:val="itali"/>
        </w:rPr>
        <w:t>not</w:t>
      </w:r>
      <w:r>
        <w:t xml:space="preserve"> look at Dul and Mazish among the servants.</w:t>
      </w:r>
      <w:r w:rsidR="0004281A">
        <w:t xml:space="preserve"> </w:t>
      </w:r>
      <w:r>
        <w:t>At least not until they brought the new recruit forward</w:t>
      </w:r>
      <w:r w:rsidR="00483B1D">
        <w:t>—</w:t>
      </w:r>
      <w:r>
        <w:t>a young femalen in workform, bright lines of red marbling her otherwise black skin.</w:t>
      </w:r>
      <w:r w:rsidR="0004281A">
        <w:t xml:space="preserve"> </w:t>
      </w:r>
      <w:r>
        <w:t>Venli hummed to Indifference, pretending to inspect the newcomer</w:t>
      </w:r>
      <w:r w:rsidR="00483B1D">
        <w:t>—</w:t>
      </w:r>
      <w:r>
        <w:t>whose name was Shumin</w:t>
      </w:r>
      <w:r w:rsidR="00483B1D">
        <w:t>—</w:t>
      </w:r>
      <w:r>
        <w:t>though they</w:t>
      </w:r>
      <w:r w:rsidR="00766B15">
        <w:t>’</w:t>
      </w:r>
      <w:r>
        <w:t>d met several times in secret.</w:t>
      </w:r>
    </w:p>
    <w:p w14:paraId="6096819C" w14:textId="6C4FC348" w:rsidR="00D10B5B" w:rsidRDefault="0059432C" w:rsidP="00684D30">
      <w:pPr>
        <w:pStyle w:val="Body-TextTx"/>
      </w:pPr>
      <w:r>
        <w:t>Finally, Venli stepped up to Leshwi, who was still being shaved.</w:t>
      </w:r>
      <w:r w:rsidR="0004281A">
        <w:t xml:space="preserve"> </w:t>
      </w:r>
      <w:r>
        <w:t>Venli waited to be acknowledged</w:t>
      </w:r>
      <w:r w:rsidR="00483B1D">
        <w:t>—</w:t>
      </w:r>
      <w:r>
        <w:t>a sign given her when Leshwi hummed to Satisfaction.</w:t>
      </w:r>
    </w:p>
    <w:p w14:paraId="08F726BA" w14:textId="2D2C58B6" w:rsidR="00D10B5B" w:rsidRDefault="00766B15" w:rsidP="00684D30">
      <w:pPr>
        <w:pStyle w:val="Body-TextTx"/>
      </w:pPr>
      <w:r>
        <w:t>“</w:t>
      </w:r>
      <w:r w:rsidR="0059432C">
        <w:t>This one,</w:t>
      </w:r>
      <w:r>
        <w:t>”</w:t>
      </w:r>
      <w:r w:rsidR="0059432C">
        <w:t xml:space="preserve"> Venli said, waving to Shumin, </w:t>
      </w:r>
      <w:r>
        <w:t>“</w:t>
      </w:r>
      <w:r w:rsidR="0059432C">
        <w:t>has been determined worthy of service.</w:t>
      </w:r>
      <w:r w:rsidR="0004281A">
        <w:t xml:space="preserve"> </w:t>
      </w:r>
      <w:r w:rsidR="0059432C">
        <w:t>Your stormsetter needs a new assistant.</w:t>
      </w:r>
      <w:r>
        <w:t>”</w:t>
      </w:r>
      <w:r w:rsidR="0004281A">
        <w:t xml:space="preserve"> </w:t>
      </w:r>
      <w:r w:rsidR="0059432C">
        <w:t>The stormsetter made certain Leshwi</w:t>
      </w:r>
      <w:r>
        <w:t>’</w:t>
      </w:r>
      <w:r w:rsidR="0059432C">
        <w:t xml:space="preserve">s possessions in the </w:t>
      </w:r>
      <w:r w:rsidR="00EE5034">
        <w:t>H</w:t>
      </w:r>
      <w:r w:rsidR="0059432C">
        <w:t xml:space="preserve">igh </w:t>
      </w:r>
      <w:r w:rsidR="00EE5034">
        <w:t>C</w:t>
      </w:r>
      <w:r w:rsidR="0059432C">
        <w:t>hamber were packed before each storm, then reset afterward.</w:t>
      </w:r>
    </w:p>
    <w:p w14:paraId="0C955403" w14:textId="35391BD2" w:rsidR="00D10B5B" w:rsidRDefault="0059432C" w:rsidP="00684D30">
      <w:pPr>
        <w:pStyle w:val="Body-TextTx"/>
      </w:pPr>
      <w:r>
        <w:t>Leshwi hummed.</w:t>
      </w:r>
      <w:r w:rsidR="0004281A">
        <w:t xml:space="preserve"> </w:t>
      </w:r>
      <w:r>
        <w:t>Though it was a short beat done to Craving, it meant so much more to Venli.</w:t>
      </w:r>
      <w:r w:rsidR="0004281A">
        <w:t xml:space="preserve"> </w:t>
      </w:r>
      <w:r>
        <w:t>The longer she</w:t>
      </w:r>
      <w:r w:rsidR="00766B15">
        <w:t>’</w:t>
      </w:r>
      <w:r>
        <w:t>d held envoyform, the more remarkable its abilities had become.</w:t>
      </w:r>
      <w:r w:rsidR="0004281A">
        <w:t xml:space="preserve"> </w:t>
      </w:r>
      <w:r>
        <w:t>She could not only speak all languages, she instinctively understood what her mistress said to her through simple humming.</w:t>
      </w:r>
      <w:r w:rsidR="0004281A">
        <w:t xml:space="preserve"> </w:t>
      </w:r>
      <w:r>
        <w:t>In fact, the experience was eerily familiar to the way she understood Timbre</w:t>
      </w:r>
      <w:r w:rsidR="00483B1D">
        <w:t>—</w:t>
      </w:r>
      <w:r>
        <w:t>yet she was certain that ability wasn</w:t>
      </w:r>
      <w:r w:rsidR="00766B15">
        <w:t>’</w:t>
      </w:r>
      <w:r>
        <w:t>t related to her form.</w:t>
      </w:r>
    </w:p>
    <w:p w14:paraId="57C4B188" w14:textId="13DD0B52" w:rsidR="00D10B5B" w:rsidRDefault="0059432C" w:rsidP="00684D30">
      <w:pPr>
        <w:pStyle w:val="Body-TextTx"/>
      </w:pPr>
      <w:r>
        <w:t>Regardless, as Leshwi</w:t>
      </w:r>
      <w:r w:rsidR="00766B15">
        <w:t>’</w:t>
      </w:r>
      <w:r>
        <w:t>s Voice, Venli</w:t>
      </w:r>
      <w:r w:rsidR="00766B15">
        <w:t>’</w:t>
      </w:r>
      <w:r>
        <w:t>s duty was to express the lady</w:t>
      </w:r>
      <w:r w:rsidR="00766B15">
        <w:t>’</w:t>
      </w:r>
      <w:r>
        <w:t>s desires to others.</w:t>
      </w:r>
    </w:p>
    <w:p w14:paraId="2FDBA252" w14:textId="4A404891" w:rsidR="00D10B5B" w:rsidRDefault="00766B15" w:rsidP="00684D30">
      <w:pPr>
        <w:pStyle w:val="Body-TextTx"/>
      </w:pPr>
      <w:r>
        <w:t>“</w:t>
      </w:r>
      <w:r w:rsidR="0059432C">
        <w:t>The lady wishes to know,</w:t>
      </w:r>
      <w:r>
        <w:t>”</w:t>
      </w:r>
      <w:r w:rsidR="0059432C">
        <w:t xml:space="preserve"> Venli said to Derision, </w:t>
      </w:r>
      <w:r>
        <w:t>“</w:t>
      </w:r>
      <w:r w:rsidR="0059432C">
        <w:t>if this newcomer can embrace the height of the chamber.</w:t>
      </w:r>
      <w:r>
        <w:t>”</w:t>
      </w:r>
    </w:p>
    <w:p w14:paraId="17EEFD8E" w14:textId="272C10F7" w:rsidR="00D10B5B" w:rsidRDefault="0059432C" w:rsidP="00684D30">
      <w:pPr>
        <w:pStyle w:val="Body-TextTx"/>
      </w:pPr>
      <w:r>
        <w:t>She pointed, and Shumin stepped nervously to the edge of the room, beside the drop-off.</w:t>
      </w:r>
      <w:r w:rsidR="0004281A">
        <w:t xml:space="preserve"> </w:t>
      </w:r>
      <w:r>
        <w:t>The chamber was large enough that, standing among the lady</w:t>
      </w:r>
      <w:r w:rsidR="00766B15">
        <w:t>’</w:t>
      </w:r>
      <w:r>
        <w:t>s furniture at the center, one might be able to ignore how high they were.</w:t>
      </w:r>
    </w:p>
    <w:p w14:paraId="4681FB4A" w14:textId="0CD4DF6D" w:rsidR="00D10B5B" w:rsidRDefault="0059432C" w:rsidP="00684D30">
      <w:pPr>
        <w:pStyle w:val="Body-TextTx"/>
      </w:pPr>
      <w:r>
        <w:t>Venli strode over and joined Shumin.</w:t>
      </w:r>
      <w:r w:rsidR="0004281A">
        <w:t xml:space="preserve"> </w:t>
      </w:r>
      <w:r>
        <w:t>Here at the edge, there was no pretending or denying.</w:t>
      </w:r>
      <w:r w:rsidR="0004281A">
        <w:t xml:space="preserve"> </w:t>
      </w:r>
      <w:r>
        <w:t>With your toes to the rim, feeling the wind press you from behind as if to shove you off into the sky above the sunlit streets</w:t>
      </w:r>
      <w:r w:rsidR="00766B15">
        <w:t> . . .</w:t>
      </w:r>
      <w:r>
        <w:t xml:space="preserve"> Venli was not particularly afraid of heights, but part of </w:t>
      </w:r>
      <w:r>
        <w:lastRenderedPageBreak/>
        <w:t>her wanted to run to the center of the room and hug the floor.</w:t>
      </w:r>
      <w:r w:rsidR="0004281A">
        <w:t xml:space="preserve"> </w:t>
      </w:r>
      <w:r>
        <w:t>People were not meant to be this high.</w:t>
      </w:r>
      <w:r w:rsidR="0004281A">
        <w:t xml:space="preserve"> </w:t>
      </w:r>
      <w:r>
        <w:t>This was the domain of stormclouds and thunder, not singers.</w:t>
      </w:r>
    </w:p>
    <w:p w14:paraId="03922366" w14:textId="4CA076FE" w:rsidR="00D10B5B" w:rsidRDefault="0059432C" w:rsidP="00684D30">
      <w:pPr>
        <w:pStyle w:val="Body-TextTx"/>
      </w:pPr>
      <w:r>
        <w:t>Shumin quaked, drawing some fearspren, but she stood firm.</w:t>
      </w:r>
      <w:r w:rsidR="0004281A">
        <w:t xml:space="preserve"> </w:t>
      </w:r>
      <w:r>
        <w:t>She stared outward, however, and did not look down.</w:t>
      </w:r>
    </w:p>
    <w:p w14:paraId="1864A78B" w14:textId="23D83FA0" w:rsidR="00D10B5B" w:rsidRDefault="00766B15" w:rsidP="00684D30">
      <w:pPr>
        <w:pStyle w:val="Body-TextTx"/>
      </w:pPr>
      <w:r>
        <w:t>“</w:t>
      </w:r>
      <w:r w:rsidR="0059432C">
        <w:t>Passion,</w:t>
      </w:r>
      <w:r>
        <w:t>”</w:t>
      </w:r>
      <w:r w:rsidR="0059432C">
        <w:t xml:space="preserve"> Venli said softly, to Determination</w:t>
      </w:r>
      <w:r w:rsidR="00483B1D">
        <w:t>—</w:t>
      </w:r>
      <w:r w:rsidR="0059432C">
        <w:t>one of the old rhythms.</w:t>
      </w:r>
      <w:r w:rsidR="0004281A">
        <w:t xml:space="preserve"> </w:t>
      </w:r>
      <w:r w:rsidR="0059432C">
        <w:t>The pure rhythms of Roshar.</w:t>
      </w:r>
      <w:r w:rsidR="0004281A">
        <w:t xml:space="preserve"> </w:t>
      </w:r>
      <w:r>
        <w:t>“</w:t>
      </w:r>
      <w:r w:rsidR="0059432C">
        <w:t xml:space="preserve">Remember that with the Fused, your </w:t>
      </w:r>
      <w:r w:rsidR="005E11CE">
        <w:t>P</w:t>
      </w:r>
      <w:r w:rsidR="0059432C">
        <w:t>assion will do you credit.</w:t>
      </w:r>
      <w:r w:rsidR="0004281A">
        <w:t xml:space="preserve"> </w:t>
      </w:r>
      <w:r w:rsidR="0059432C">
        <w:t>To hold this post, you must match fear with determination.</w:t>
      </w:r>
      <w:r>
        <w:t>”</w:t>
      </w:r>
    </w:p>
    <w:p w14:paraId="687C4EC5" w14:textId="26F6CB4D" w:rsidR="00D10B5B" w:rsidRDefault="0059432C" w:rsidP="00684D30">
      <w:pPr>
        <w:pStyle w:val="Body-TextTx"/>
      </w:pPr>
      <w:r>
        <w:t>It was the great contradiction of serving the Fused.</w:t>
      </w:r>
      <w:r w:rsidR="0004281A">
        <w:t xml:space="preserve"> </w:t>
      </w:r>
      <w:r>
        <w:t xml:space="preserve">They did not want simpering children who were too quick to obey, but they </w:t>
      </w:r>
      <w:r w:rsidRPr="00CC5738">
        <w:rPr>
          <w:rStyle w:val="itali"/>
        </w:rPr>
        <w:t>also</w:t>
      </w:r>
      <w:r>
        <w:t xml:space="preserve"> expected exactness in service.</w:t>
      </w:r>
      <w:r w:rsidR="0004281A">
        <w:t xml:space="preserve"> </w:t>
      </w:r>
      <w:r>
        <w:t>They wanted only the strongest of wills among their followers</w:t>
      </w:r>
      <w:r w:rsidR="00483B1D">
        <w:t>—</w:t>
      </w:r>
      <w:r>
        <w:t>but wished to control and dominate them.</w:t>
      </w:r>
    </w:p>
    <w:p w14:paraId="03E6BC27" w14:textId="3C68FAA3" w:rsidR="00D10B5B" w:rsidRDefault="0059432C" w:rsidP="00684D30">
      <w:pPr>
        <w:pStyle w:val="Body-TextTx"/>
      </w:pPr>
      <w:r>
        <w:t>Shumin hummed to the Rhythm of Winds, then looked down at the city.</w:t>
      </w:r>
      <w:r w:rsidR="0004281A">
        <w:t xml:space="preserve"> </w:t>
      </w:r>
      <w:r>
        <w:t>Venli made her stand an uncomfortable minute, then hummed and turned, walking back.</w:t>
      </w:r>
      <w:r w:rsidR="0004281A">
        <w:t xml:space="preserve"> </w:t>
      </w:r>
      <w:r>
        <w:t>Shumin followed with hasty steps, sweating visibly.</w:t>
      </w:r>
    </w:p>
    <w:p w14:paraId="45CCDCD0" w14:textId="1C9ED0D7" w:rsidR="00D10B5B" w:rsidRDefault="00766B15" w:rsidP="00684D30">
      <w:pPr>
        <w:pStyle w:val="Body-TextTx"/>
      </w:pPr>
      <w:r>
        <w:t>“</w:t>
      </w:r>
      <w:r w:rsidR="0059432C">
        <w:t>She seems timid,</w:t>
      </w:r>
      <w:r>
        <w:t>”</w:t>
      </w:r>
      <w:r w:rsidR="0059432C">
        <w:t xml:space="preserve"> Leshwi said to Venli, speaking in their ancient language.</w:t>
      </w:r>
    </w:p>
    <w:p w14:paraId="5F3FFDB0" w14:textId="624E8031" w:rsidR="00D10B5B" w:rsidRDefault="00766B15" w:rsidP="00684D30">
      <w:pPr>
        <w:pStyle w:val="Body-TextTx"/>
      </w:pPr>
      <w:r>
        <w:t>“</w:t>
      </w:r>
      <w:r w:rsidR="0059432C">
        <w:t>We are all timid when we begin,</w:t>
      </w:r>
      <w:r>
        <w:t>”</w:t>
      </w:r>
      <w:r w:rsidR="0059432C">
        <w:t xml:space="preserve"> Venli replied.</w:t>
      </w:r>
      <w:r w:rsidR="0004281A">
        <w:t xml:space="preserve"> </w:t>
      </w:r>
      <w:r>
        <w:t>“</w:t>
      </w:r>
      <w:r w:rsidR="0059432C">
        <w:t>She will serve well.</w:t>
      </w:r>
      <w:r w:rsidR="0004281A">
        <w:t xml:space="preserve"> </w:t>
      </w:r>
      <w:r w:rsidR="0059432C">
        <w:t xml:space="preserve">How can one sing with </w:t>
      </w:r>
      <w:r w:rsidR="005E11CE">
        <w:t>P</w:t>
      </w:r>
      <w:r w:rsidR="0059432C">
        <w:t>assion if never given a chance to learn the proper songs?</w:t>
      </w:r>
      <w:r>
        <w:t>”</w:t>
      </w:r>
    </w:p>
    <w:p w14:paraId="34F438E2" w14:textId="5F4ED00B" w:rsidR="00D10B5B" w:rsidRDefault="0059432C" w:rsidP="00684D30">
      <w:pPr>
        <w:pStyle w:val="Body-TextTx"/>
      </w:pPr>
      <w:r>
        <w:t>Leshwi took the towel from her barber and wiped her face, then selected a fruit from the bowl offered nearby.</w:t>
      </w:r>
      <w:r w:rsidR="0004281A">
        <w:t xml:space="preserve"> </w:t>
      </w:r>
      <w:r>
        <w:t>She inspected it for flaws.</w:t>
      </w:r>
      <w:r w:rsidR="0004281A">
        <w:t xml:space="preserve"> </w:t>
      </w:r>
      <w:r w:rsidR="00766B15">
        <w:t>“</w:t>
      </w:r>
      <w:r>
        <w:t>You are compassionate to them, despite your attempts to appear stiff and stern.</w:t>
      </w:r>
      <w:r w:rsidR="0004281A">
        <w:t xml:space="preserve"> </w:t>
      </w:r>
      <w:r>
        <w:t>I can see the truth in you, Venli, Last Listener.</w:t>
      </w:r>
      <w:r w:rsidR="00766B15">
        <w:t>”</w:t>
      </w:r>
    </w:p>
    <w:p w14:paraId="1836F7D1" w14:textId="77777777" w:rsidR="00D10B5B" w:rsidRDefault="0059432C" w:rsidP="00684D30">
      <w:pPr>
        <w:pStyle w:val="Body-TextTx"/>
      </w:pPr>
      <w:r w:rsidRPr="00CC5738">
        <w:rPr>
          <w:rStyle w:val="itali"/>
        </w:rPr>
        <w:t>If that were so,</w:t>
      </w:r>
      <w:r>
        <w:t xml:space="preserve"> Venli thought, </w:t>
      </w:r>
      <w:r w:rsidRPr="00CC5738">
        <w:rPr>
          <w:rStyle w:val="itali"/>
        </w:rPr>
        <w:t>I would undoubtedly be dead by now.</w:t>
      </w:r>
    </w:p>
    <w:p w14:paraId="0FCDCBDE" w14:textId="5850EFE2" w:rsidR="00D10B5B" w:rsidRDefault="00766B15" w:rsidP="00684D30">
      <w:pPr>
        <w:pStyle w:val="Body-TextTx"/>
      </w:pPr>
      <w:r>
        <w:t>“</w:t>
      </w:r>
      <w:r w:rsidR="0059432C">
        <w:t>I favor compassion,</w:t>
      </w:r>
      <w:r>
        <w:t>”</w:t>
      </w:r>
      <w:r w:rsidR="0059432C">
        <w:t xml:space="preserve"> Leshwi said, </w:t>
      </w:r>
      <w:r>
        <w:t>“</w:t>
      </w:r>
      <w:r w:rsidR="0059432C">
        <w:t xml:space="preserve">so long as it does not override worthier </w:t>
      </w:r>
      <w:r w:rsidR="00420186">
        <w:t>P</w:t>
      </w:r>
      <w:r w:rsidR="0059432C">
        <w:t>assions.</w:t>
      </w:r>
      <w:r>
        <w:t>”</w:t>
      </w:r>
      <w:r w:rsidR="0004281A">
        <w:t xml:space="preserve"> </w:t>
      </w:r>
      <w:r w:rsidR="0059432C">
        <w:t>She began eating her fruit, giving instruction in a quick hum.</w:t>
      </w:r>
    </w:p>
    <w:p w14:paraId="6512CD4D" w14:textId="55B1CB6A" w:rsidR="00D10B5B" w:rsidRDefault="00766B15" w:rsidP="00684D30">
      <w:pPr>
        <w:pStyle w:val="Body-TextTx"/>
      </w:pPr>
      <w:r>
        <w:t>“</w:t>
      </w:r>
      <w:r w:rsidR="0059432C">
        <w:t>You are accepted,</w:t>
      </w:r>
      <w:r>
        <w:t>”</w:t>
      </w:r>
      <w:r w:rsidR="0059432C">
        <w:t xml:space="preserve"> Venli said to Shumin.</w:t>
      </w:r>
      <w:r w:rsidR="0004281A">
        <w:t xml:space="preserve"> </w:t>
      </w:r>
      <w:r>
        <w:t>“</w:t>
      </w:r>
      <w:r w:rsidR="0059432C">
        <w:t xml:space="preserve">Serve with devotion, and you will be taught </w:t>
      </w:r>
      <w:r w:rsidR="0059432C">
        <w:lastRenderedPageBreak/>
        <w:t>to speak the words of the gods and sing the rhythms of lost peoples.</w:t>
      </w:r>
      <w:r>
        <w:t>”</w:t>
      </w:r>
    </w:p>
    <w:p w14:paraId="1D5AF205" w14:textId="70F8B4EF" w:rsidR="00D10B5B" w:rsidRDefault="0059432C" w:rsidP="00684D30">
      <w:pPr>
        <w:pStyle w:val="Body-TextTx"/>
      </w:pPr>
      <w:r>
        <w:t>Shumin hummed her pleasure, backing away to join the others.</w:t>
      </w:r>
      <w:r w:rsidR="0004281A">
        <w:t xml:space="preserve"> </w:t>
      </w:r>
      <w:r>
        <w:t>Venli caught the eye of Dul, the stormsetter, and he nodded before fetching the next item of business.</w:t>
      </w:r>
    </w:p>
    <w:p w14:paraId="450364A3" w14:textId="21CFEFA3" w:rsidR="00D10B5B" w:rsidRDefault="00766B15" w:rsidP="00684D30">
      <w:pPr>
        <w:pStyle w:val="Body-TextTx"/>
      </w:pPr>
      <w:r>
        <w:t>“</w:t>
      </w:r>
      <w:r w:rsidR="0059432C">
        <w:t>If I may,</w:t>
      </w:r>
      <w:r>
        <w:t>”</w:t>
      </w:r>
      <w:r w:rsidR="0059432C">
        <w:t xml:space="preserve"> Venli said, turning to Leshwi.</w:t>
      </w:r>
      <w:r w:rsidR="0004281A">
        <w:t xml:space="preserve"> </w:t>
      </w:r>
      <w:r>
        <w:t>“</w:t>
      </w:r>
      <w:r w:rsidR="0059432C">
        <w:t>Did you kill him on this excursion?</w:t>
      </w:r>
      <w:r>
        <w:t>”</w:t>
      </w:r>
    </w:p>
    <w:p w14:paraId="2E388B3F" w14:textId="498D5586" w:rsidR="00D10B5B" w:rsidRDefault="0059432C" w:rsidP="00684D30">
      <w:pPr>
        <w:pStyle w:val="Body-TextTx"/>
      </w:pPr>
      <w:r>
        <w:t xml:space="preserve">There was no need to explain </w:t>
      </w:r>
      <w:r w:rsidR="00766B15">
        <w:t>“</w:t>
      </w:r>
      <w:r w:rsidRPr="00916B40">
        <w:t>him.</w:t>
      </w:r>
      <w:r w:rsidR="00766B15">
        <w:t>”</w:t>
      </w:r>
      <w:r w:rsidR="0004281A">
        <w:t xml:space="preserve"> </w:t>
      </w:r>
      <w:r>
        <w:t>Leshwi was fascinated by the Windrunners, and in particular their leader</w:t>
      </w:r>
      <w:r w:rsidR="00483B1D">
        <w:t>—</w:t>
      </w:r>
      <w:r>
        <w:t>the young man who had forged a group of Radiants without the guidance of god or Herald.</w:t>
      </w:r>
    </w:p>
    <w:p w14:paraId="4A42B50C" w14:textId="6A861B70" w:rsidR="00D10B5B" w:rsidRDefault="0059432C" w:rsidP="00684D30">
      <w:pPr>
        <w:pStyle w:val="Body-TextTx"/>
      </w:pPr>
      <w:r>
        <w:t>Leshwi finished her fruit before giving a reply.</w:t>
      </w:r>
      <w:r w:rsidR="0004281A">
        <w:t xml:space="preserve"> </w:t>
      </w:r>
      <w:r w:rsidR="00766B15">
        <w:t>“</w:t>
      </w:r>
      <w:r>
        <w:t>He was there,</w:t>
      </w:r>
      <w:r w:rsidR="00766B15">
        <w:t>”</w:t>
      </w:r>
      <w:r>
        <w:t xml:space="preserve"> Leshwi said.</w:t>
      </w:r>
      <w:r w:rsidR="0004281A">
        <w:t xml:space="preserve"> </w:t>
      </w:r>
      <w:r w:rsidR="00766B15">
        <w:t>“</w:t>
      </w:r>
      <w:r>
        <w:t>And so was his spren, though she did not appear to me.</w:t>
      </w:r>
      <w:r w:rsidR="0004281A">
        <w:t xml:space="preserve"> </w:t>
      </w:r>
      <w:r>
        <w:t>We fought.</w:t>
      </w:r>
      <w:r w:rsidR="0004281A">
        <w:t xml:space="preserve"> </w:t>
      </w:r>
      <w:r>
        <w:t>No conclusion.</w:t>
      </w:r>
      <w:r w:rsidR="0004281A">
        <w:t xml:space="preserve"> </w:t>
      </w:r>
      <w:r>
        <w:t>Though I fear I might not have a chance to face him again.</w:t>
      </w:r>
      <w:r w:rsidR="00766B15">
        <w:t>”</w:t>
      </w:r>
    </w:p>
    <w:p w14:paraId="7C2859EF" w14:textId="77777777" w:rsidR="00D10B5B" w:rsidRDefault="0059432C" w:rsidP="00684D30">
      <w:pPr>
        <w:pStyle w:val="Body-TextTx"/>
      </w:pPr>
      <w:r>
        <w:t>Venli hummed to Craving, to indicate her curiosity.</w:t>
      </w:r>
    </w:p>
    <w:p w14:paraId="330F1817" w14:textId="209B1A51" w:rsidR="00D10B5B" w:rsidRDefault="00766B15" w:rsidP="00684D30">
      <w:pPr>
        <w:pStyle w:val="Body-TextTx"/>
      </w:pPr>
      <w:r>
        <w:t>“</w:t>
      </w:r>
      <w:r w:rsidR="0059432C">
        <w:t>He killed Lezian, the Pursuer.</w:t>
      </w:r>
      <w:r>
        <w:t>”</w:t>
      </w:r>
    </w:p>
    <w:p w14:paraId="651C0458" w14:textId="1C4084A5" w:rsidR="00D10B5B" w:rsidRDefault="00766B15" w:rsidP="00684D30">
      <w:pPr>
        <w:pStyle w:val="Body-TextTx"/>
      </w:pPr>
      <w:r>
        <w:t>“</w:t>
      </w:r>
      <w:r w:rsidR="0059432C">
        <w:t>I do not know that name,</w:t>
      </w:r>
      <w:r>
        <w:t>”</w:t>
      </w:r>
      <w:r w:rsidR="0059432C">
        <w:t xml:space="preserve"> Venli said.</w:t>
      </w:r>
      <w:r w:rsidR="0004281A">
        <w:t xml:space="preserve"> </w:t>
      </w:r>
      <w:r w:rsidR="0059432C">
        <w:t>With that title, the creature must be one of the Fused.</w:t>
      </w:r>
      <w:r w:rsidR="0004281A">
        <w:t xml:space="preserve"> </w:t>
      </w:r>
      <w:r w:rsidR="0059432C">
        <w:t>As beings thousands of years old, each one had a lore and history long enough to fill books.</w:t>
      </w:r>
      <w:r w:rsidR="0004281A">
        <w:t xml:space="preserve"> </w:t>
      </w:r>
      <w:r w:rsidR="0059432C">
        <w:t>It angered them that no one knew them individually this time around.</w:t>
      </w:r>
    </w:p>
    <w:p w14:paraId="7EDF8393" w14:textId="72808BC2" w:rsidR="00D10B5B" w:rsidRDefault="0059432C" w:rsidP="00684D30">
      <w:pPr>
        <w:pStyle w:val="Body-TextTx"/>
      </w:pPr>
      <w:r>
        <w:t xml:space="preserve">Indeed, Leshwi spoke to Derision when she replied, </w:t>
      </w:r>
      <w:r w:rsidR="00766B15">
        <w:t>“</w:t>
      </w:r>
      <w:r>
        <w:t>You will.</w:t>
      </w:r>
      <w:r w:rsidR="0004281A">
        <w:t xml:space="preserve"> </w:t>
      </w:r>
      <w:r>
        <w:t>He is newly reawakened, but always worms his way into the stories and minds of mortals.</w:t>
      </w:r>
      <w:r w:rsidR="0004281A">
        <w:t xml:space="preserve"> </w:t>
      </w:r>
      <w:r>
        <w:t>He takes great pride in it.</w:t>
      </w:r>
      <w:r w:rsidR="00766B15">
        <w:t>”</w:t>
      </w:r>
    </w:p>
    <w:p w14:paraId="5FC795E9" w14:textId="178004E0" w:rsidR="00D10B5B" w:rsidRDefault="0059432C" w:rsidP="00684D30">
      <w:pPr>
        <w:pStyle w:val="Body-TextTx"/>
      </w:pPr>
      <w:r w:rsidRPr="00CC5738">
        <w:rPr>
          <w:rStyle w:val="itali"/>
        </w:rPr>
        <w:t>And the rest of you don</w:t>
      </w:r>
      <w:r w:rsidR="00766B15">
        <w:rPr>
          <w:rStyle w:val="itali"/>
        </w:rPr>
        <w:t>’</w:t>
      </w:r>
      <w:r w:rsidRPr="00CC5738">
        <w:rPr>
          <w:rStyle w:val="itali"/>
        </w:rPr>
        <w:t>t?</w:t>
      </w:r>
      <w:r w:rsidR="0004281A">
        <w:t xml:space="preserve"> </w:t>
      </w:r>
      <w:r>
        <w:t>Venli kept the comment in.</w:t>
      </w:r>
      <w:r w:rsidR="0004281A">
        <w:t xml:space="preserve"> </w:t>
      </w:r>
      <w:r>
        <w:t xml:space="preserve">Leshwi appreciated </w:t>
      </w:r>
      <w:r w:rsidR="005D1A16">
        <w:t>P</w:t>
      </w:r>
      <w:r>
        <w:t>assion</w:t>
      </w:r>
      <w:r w:rsidR="00483B1D">
        <w:t>—</w:t>
      </w:r>
      <w:r>
        <w:t>but wry comments were entirely different.</w:t>
      </w:r>
    </w:p>
    <w:p w14:paraId="06CF0110" w14:textId="4AACC4A0" w:rsidR="00D10B5B" w:rsidRDefault="00766B15" w:rsidP="00684D30">
      <w:pPr>
        <w:pStyle w:val="Body-TextTx"/>
      </w:pPr>
      <w:r>
        <w:t>“</w:t>
      </w:r>
      <w:r w:rsidR="0059432C">
        <w:t>Is there other business for me?</w:t>
      </w:r>
      <w:r>
        <w:t>”</w:t>
      </w:r>
      <w:r w:rsidR="0059432C">
        <w:t xml:space="preserve"> Leshwi asked.</w:t>
      </w:r>
    </w:p>
    <w:p w14:paraId="4E686820" w14:textId="084AF43D" w:rsidR="00D10B5B" w:rsidRDefault="00766B15" w:rsidP="00684D30">
      <w:pPr>
        <w:pStyle w:val="Body-TextTx"/>
      </w:pPr>
      <w:r>
        <w:t>“</w:t>
      </w:r>
      <w:r w:rsidR="0059432C">
        <w:t>One other matter,</w:t>
      </w:r>
      <w:r>
        <w:t>”</w:t>
      </w:r>
      <w:r w:rsidR="0059432C">
        <w:t xml:space="preserve"> Venli said, gesturing as Dul arrived with a very frightened woman in tow.</w:t>
      </w:r>
      <w:r w:rsidR="0004281A">
        <w:t xml:space="preserve"> </w:t>
      </w:r>
      <w:r w:rsidR="0059432C">
        <w:t>A human woman, thin and somewhat scrawny, with long curling eyebrows.</w:t>
      </w:r>
      <w:r w:rsidR="0004281A">
        <w:t xml:space="preserve"> </w:t>
      </w:r>
      <w:r w:rsidR="0059432C">
        <w:t>She was dressed in the humble clothing of a worker.</w:t>
      </w:r>
      <w:r w:rsidR="0004281A">
        <w:t xml:space="preserve"> </w:t>
      </w:r>
      <w:r>
        <w:t>“</w:t>
      </w:r>
      <w:r w:rsidR="0059432C">
        <w:t xml:space="preserve">You asked me to find a tailor who could experiment </w:t>
      </w:r>
      <w:r w:rsidR="0059432C">
        <w:lastRenderedPageBreak/>
        <w:t>with new designs.</w:t>
      </w:r>
      <w:r w:rsidR="0004281A">
        <w:t xml:space="preserve"> </w:t>
      </w:r>
      <w:r w:rsidR="0059432C">
        <w:t>This one was of that profession once.</w:t>
      </w:r>
      <w:r>
        <w:t>”</w:t>
      </w:r>
    </w:p>
    <w:p w14:paraId="166F7F00" w14:textId="64AAA0FA" w:rsidR="00D10B5B" w:rsidRDefault="00766B15" w:rsidP="00684D30">
      <w:pPr>
        <w:pStyle w:val="Body-TextTx"/>
      </w:pPr>
      <w:r>
        <w:t>“</w:t>
      </w:r>
      <w:r w:rsidR="0059432C">
        <w:t>A human,</w:t>
      </w:r>
      <w:r>
        <w:t>”</w:t>
      </w:r>
      <w:r w:rsidR="0059432C">
        <w:t xml:space="preserve"> Leshwi said.</w:t>
      </w:r>
      <w:r w:rsidR="0004281A">
        <w:t xml:space="preserve"> </w:t>
      </w:r>
      <w:r>
        <w:t>“</w:t>
      </w:r>
      <w:r w:rsidR="0059432C">
        <w:t>Curious.</w:t>
      </w:r>
      <w:r>
        <w:t>”</w:t>
      </w:r>
    </w:p>
    <w:p w14:paraId="4E67E1A4" w14:textId="4E3D35D4" w:rsidR="00D10B5B" w:rsidRDefault="00766B15" w:rsidP="00684D30">
      <w:pPr>
        <w:pStyle w:val="Body-TextTx"/>
      </w:pPr>
      <w:r>
        <w:t>“</w:t>
      </w:r>
      <w:r w:rsidR="0059432C">
        <w:t>You wished for the best,</w:t>
      </w:r>
      <w:r>
        <w:t>”</w:t>
      </w:r>
      <w:r w:rsidR="0059432C">
        <w:t xml:space="preserve"> Venli said.</w:t>
      </w:r>
      <w:r w:rsidR="0004281A">
        <w:t xml:space="preserve"> </w:t>
      </w:r>
      <w:r>
        <w:t>“</w:t>
      </w:r>
      <w:r w:rsidR="0059432C">
        <w:t>Our people are learning to excel in many areas, but mastering some professions requires much longer than the year we</w:t>
      </w:r>
      <w:r>
        <w:t>’</w:t>
      </w:r>
      <w:r w:rsidR="0059432C">
        <w:t>ve had.</w:t>
      </w:r>
      <w:r w:rsidR="0004281A">
        <w:t xml:space="preserve"> </w:t>
      </w:r>
      <w:r w:rsidR="0059432C">
        <w:t>If you wish for an expert tailor, you will need a human.</w:t>
      </w:r>
      <w:r>
        <w:t>”</w:t>
      </w:r>
    </w:p>
    <w:p w14:paraId="024824BA" w14:textId="306F98FA" w:rsidR="00D10B5B" w:rsidRDefault="0059432C" w:rsidP="00684D30">
      <w:pPr>
        <w:pStyle w:val="Body-TextTx"/>
      </w:pPr>
      <w:r>
        <w:t>Leshwi stood, then rose into the air, her robes of luxury</w:t>
      </w:r>
      <w:r w:rsidR="00483B1D">
        <w:t>—</w:t>
      </w:r>
      <w:r>
        <w:t>gold and stark black</w:t>
      </w:r>
      <w:r w:rsidR="00483B1D">
        <w:t>—</w:t>
      </w:r>
      <w:r>
        <w:t>trailing beneath her.</w:t>
      </w:r>
      <w:r w:rsidR="0004281A">
        <w:t xml:space="preserve"> </w:t>
      </w:r>
      <w:r>
        <w:t>She hummed a message to Venli.</w:t>
      </w:r>
    </w:p>
    <w:p w14:paraId="24B5A660" w14:textId="44447E5C" w:rsidR="00D10B5B" w:rsidRDefault="00766B15" w:rsidP="00684D30">
      <w:pPr>
        <w:pStyle w:val="Body-TextTx"/>
      </w:pPr>
      <w:r>
        <w:t>“</w:t>
      </w:r>
      <w:r w:rsidR="0059432C">
        <w:t>The great lady wishes to know your name,</w:t>
      </w:r>
      <w:r>
        <w:t>”</w:t>
      </w:r>
      <w:r w:rsidR="0059432C">
        <w:t xml:space="preserve"> Venli said.</w:t>
      </w:r>
    </w:p>
    <w:p w14:paraId="67BC6A32" w14:textId="76979510" w:rsidR="00D10B5B" w:rsidRDefault="00766B15" w:rsidP="00684D30">
      <w:pPr>
        <w:pStyle w:val="Body-TextTx"/>
      </w:pPr>
      <w:r>
        <w:t>“</w:t>
      </w:r>
      <w:r w:rsidR="0059432C">
        <w:t>Yokska, great one,</w:t>
      </w:r>
      <w:r>
        <w:t>”</w:t>
      </w:r>
      <w:r w:rsidR="0059432C">
        <w:t xml:space="preserve"> said the cowering woman.</w:t>
      </w:r>
    </w:p>
    <w:p w14:paraId="4242EF48" w14:textId="45A85D2D" w:rsidR="00D10B5B" w:rsidRDefault="00766B15" w:rsidP="00684D30">
      <w:pPr>
        <w:pStyle w:val="Body-TextTx"/>
      </w:pPr>
      <w:r>
        <w:t>“</w:t>
      </w:r>
      <w:r w:rsidR="0059432C">
        <w:t>You were a tailor?</w:t>
      </w:r>
      <w:r>
        <w:t>”</w:t>
      </w:r>
      <w:r w:rsidR="0059432C">
        <w:t xml:space="preserve"> Venli said, Voicing for Leshwi.</w:t>
      </w:r>
    </w:p>
    <w:p w14:paraId="1CE2854F" w14:textId="3B26ABC7" w:rsidR="00D10B5B" w:rsidRDefault="00766B15" w:rsidP="00684D30">
      <w:pPr>
        <w:pStyle w:val="Body-TextTx"/>
      </w:pPr>
      <w:r>
        <w:t>“</w:t>
      </w:r>
      <w:r w:rsidR="0059432C">
        <w:t>Yes, once I dressed princes and lighteyes.</w:t>
      </w:r>
      <w:r w:rsidR="0004281A">
        <w:t xml:space="preserve"> </w:t>
      </w:r>
      <w:r w:rsidR="0059432C">
        <w:t>I know</w:t>
      </w:r>
      <w:r>
        <w:t> . . .</w:t>
      </w:r>
      <w:r w:rsidR="00483B1D">
        <w:t xml:space="preserve"> </w:t>
      </w:r>
      <w:r w:rsidR="0059432C">
        <w:t>I know the most current of fashions.</w:t>
      </w:r>
      <w:r>
        <w:t>”</w:t>
      </w:r>
    </w:p>
    <w:p w14:paraId="3920ED9C" w14:textId="2596B767" w:rsidR="00D10B5B" w:rsidRDefault="00766B15" w:rsidP="00684D30">
      <w:pPr>
        <w:pStyle w:val="Body-TextTx"/>
      </w:pPr>
      <w:r>
        <w:t>“</w:t>
      </w:r>
      <w:r w:rsidR="0059432C">
        <w:t>Your fashions and clothing will not suit a Fused,</w:t>
      </w:r>
      <w:r>
        <w:t>”</w:t>
      </w:r>
      <w:r w:rsidR="0059432C">
        <w:t xml:space="preserve"> Venli Voiced.</w:t>
      </w:r>
      <w:r w:rsidR="0004281A">
        <w:t xml:space="preserve"> </w:t>
      </w:r>
      <w:r>
        <w:t>“</w:t>
      </w:r>
      <w:r w:rsidR="0059432C">
        <w:t>The designs will be unfamiliar to you.</w:t>
      </w:r>
      <w:r>
        <w:t>”</w:t>
      </w:r>
    </w:p>
    <w:p w14:paraId="3F483F35" w14:textId="284B9A67" w:rsidR="00D10B5B" w:rsidRDefault="00766B15" w:rsidP="00684D30">
      <w:pPr>
        <w:pStyle w:val="Body-TextTx"/>
      </w:pPr>
      <w:r>
        <w:t>“</w:t>
      </w:r>
      <w:r w:rsidR="0059432C">
        <w:t>I</w:t>
      </w:r>
      <w:r>
        <w:t> . . .</w:t>
      </w:r>
      <w:r w:rsidR="0059432C">
        <w:t xml:space="preserve"> I live to serve</w:t>
      </w:r>
      <w:r>
        <w:t>. . . .”</w:t>
      </w:r>
      <w:r w:rsidR="0059432C">
        <w:t xml:space="preserve"> Yokska said.</w:t>
      </w:r>
    </w:p>
    <w:p w14:paraId="51AD9D4F" w14:textId="408FBAD5" w:rsidR="00D10B5B" w:rsidRDefault="0059432C" w:rsidP="00684D30">
      <w:pPr>
        <w:pStyle w:val="Body-TextTx"/>
      </w:pPr>
      <w:r>
        <w:t>Venli glanced at Leshwi and knew immediately from the lady</w:t>
      </w:r>
      <w:r w:rsidR="00766B15">
        <w:t>’</w:t>
      </w:r>
      <w:r>
        <w:t>s hummed tone that this servant would be rejected.</w:t>
      </w:r>
      <w:r w:rsidR="0004281A">
        <w:t xml:space="preserve"> </w:t>
      </w:r>
      <w:r>
        <w:t>Was it the woman</w:t>
      </w:r>
      <w:r w:rsidR="00766B15">
        <w:t>’</w:t>
      </w:r>
      <w:r>
        <w:t>s mannerisms?</w:t>
      </w:r>
      <w:r w:rsidR="0004281A">
        <w:t xml:space="preserve"> </w:t>
      </w:r>
      <w:r>
        <w:t>Too cowering?</w:t>
      </w:r>
      <w:r w:rsidR="0004281A">
        <w:t xml:space="preserve"> </w:t>
      </w:r>
      <w:r>
        <w:t>Perhaps she didn</w:t>
      </w:r>
      <w:r w:rsidR="00766B15">
        <w:t>’</w:t>
      </w:r>
      <w:r>
        <w:t>t look presentable enough</w:t>
      </w:r>
      <w:r w:rsidR="00483B1D">
        <w:t>—</w:t>
      </w:r>
      <w:r>
        <w:t>though Venli had decided against dressing Yokska well, as that could offend the Fused.</w:t>
      </w:r>
    </w:p>
    <w:p w14:paraId="0C78BD5D" w14:textId="47654056" w:rsidR="00D10B5B" w:rsidRDefault="00766B15" w:rsidP="00684D30">
      <w:pPr>
        <w:pStyle w:val="Body-TextTx"/>
      </w:pPr>
      <w:r>
        <w:t>“</w:t>
      </w:r>
      <w:r w:rsidR="0059432C">
        <w:t>A human will not do,</w:t>
      </w:r>
      <w:r>
        <w:t>”</w:t>
      </w:r>
      <w:r w:rsidR="0059432C">
        <w:t xml:space="preserve"> Leshwi said.</w:t>
      </w:r>
      <w:r w:rsidR="0004281A">
        <w:t xml:space="preserve"> </w:t>
      </w:r>
      <w:r>
        <w:t>“</w:t>
      </w:r>
      <w:r w:rsidR="0059432C">
        <w:t>To elevate this one would be to say our people are not good enough.</w:t>
      </w:r>
      <w:r w:rsidR="0004281A">
        <w:t xml:space="preserve"> </w:t>
      </w:r>
      <w:r w:rsidR="0059432C">
        <w:t>In any case, tell her to stand up and meet my eyes.</w:t>
      </w:r>
      <w:r w:rsidR="0004281A">
        <w:t xml:space="preserve"> </w:t>
      </w:r>
      <w:r w:rsidR="0059432C">
        <w:t>So many of these are cremlings.</w:t>
      </w:r>
      <w:r>
        <w:t>”</w:t>
      </w:r>
    </w:p>
    <w:p w14:paraId="0F054E36" w14:textId="275DDAA7" w:rsidR="00D10B5B" w:rsidRDefault="00766B15" w:rsidP="00684D30">
      <w:pPr>
        <w:pStyle w:val="Body-TextTx"/>
      </w:pPr>
      <w:r>
        <w:t>“</w:t>
      </w:r>
      <w:r w:rsidR="0059432C">
        <w:t>Can they be blamed?</w:t>
      </w:r>
      <w:r w:rsidR="0004281A">
        <w:t xml:space="preserve"> </w:t>
      </w:r>
      <w:r w:rsidR="0059432C">
        <w:t>Other Fused beat humans who meet their eyes.</w:t>
      </w:r>
      <w:r>
        <w:t>”</w:t>
      </w:r>
    </w:p>
    <w:p w14:paraId="599634A6" w14:textId="0252B284" w:rsidR="00D10B5B" w:rsidRDefault="0059432C" w:rsidP="00684D30">
      <w:pPr>
        <w:pStyle w:val="Body-TextTx"/>
      </w:pPr>
      <w:r>
        <w:lastRenderedPageBreak/>
        <w:t>Leshwi hummed to Fury, and Venli met the tone with her own.</w:t>
      </w:r>
      <w:r w:rsidR="0004281A">
        <w:t xml:space="preserve"> </w:t>
      </w:r>
      <w:r>
        <w:t>At this, Leshwi smiled.</w:t>
      </w:r>
      <w:r w:rsidR="0004281A">
        <w:t xml:space="preserve"> </w:t>
      </w:r>
      <w:r w:rsidR="00766B15">
        <w:t>“</w:t>
      </w:r>
      <w:r>
        <w:t>It is a problem among my kind,</w:t>
      </w:r>
      <w:r w:rsidR="00766B15">
        <w:t>”</w:t>
      </w:r>
      <w:r>
        <w:t xml:space="preserve"> Leshwi admitted.</w:t>
      </w:r>
      <w:r w:rsidR="0004281A">
        <w:t xml:space="preserve"> </w:t>
      </w:r>
      <w:r w:rsidR="00766B15">
        <w:t>“</w:t>
      </w:r>
      <w:r>
        <w:t>The nine brands do not present uniform expectations of the humans.</w:t>
      </w:r>
      <w:r w:rsidR="0004281A">
        <w:t xml:space="preserve"> </w:t>
      </w:r>
      <w:r>
        <w:t>But still, this one cannot be my tailor.</w:t>
      </w:r>
      <w:r w:rsidR="0004281A">
        <w:t xml:space="preserve"> </w:t>
      </w:r>
      <w:r>
        <w:t xml:space="preserve">Already there are comments and questions about the raising of a human to the title of He </w:t>
      </w:r>
      <w:r w:rsidR="00A05DEE">
        <w:t>W</w:t>
      </w:r>
      <w:r>
        <w:t xml:space="preserve">ho </w:t>
      </w:r>
      <w:r w:rsidR="005D1A16">
        <w:t>Quiet</w:t>
      </w:r>
      <w:r>
        <w:t>s.</w:t>
      </w:r>
      <w:r w:rsidR="0004281A">
        <w:t xml:space="preserve"> </w:t>
      </w:r>
      <w:r>
        <w:t>I would not heap up fuel for those seeking to prove we are soft.</w:t>
      </w:r>
      <w:r w:rsidR="0004281A">
        <w:t xml:space="preserve"> </w:t>
      </w:r>
      <w:r>
        <w:t>Save your hidden compassion for your own, Voice.</w:t>
      </w:r>
      <w:r w:rsidR="0004281A">
        <w:t xml:space="preserve"> </w:t>
      </w:r>
      <w:r>
        <w:t>But perhaps allow this one to teach a singer wearing artform, so they may learn her skill.</w:t>
      </w:r>
      <w:r w:rsidR="00766B15">
        <w:t>”</w:t>
      </w:r>
    </w:p>
    <w:p w14:paraId="726EA5A2" w14:textId="020D7605" w:rsidR="00D10B5B" w:rsidRDefault="0059432C" w:rsidP="00684D30">
      <w:pPr>
        <w:pStyle w:val="Body-TextTx"/>
      </w:pPr>
      <w:r>
        <w:t>Venli bowed her head, humming to Subservience.</w:t>
      </w:r>
      <w:r w:rsidR="0004281A">
        <w:t xml:space="preserve"> </w:t>
      </w:r>
      <w:r>
        <w:t>She would have been pleased regardless of the outcome</w:t>
      </w:r>
      <w:r w:rsidR="00483B1D">
        <w:t>—</w:t>
      </w:r>
      <w:r>
        <w:t>this was mostly a test to see what her lady thought of the humans.</w:t>
      </w:r>
      <w:r w:rsidR="0004281A">
        <w:t xml:space="preserve"> </w:t>
      </w:r>
      <w:r>
        <w:t>Leshwi spoke so often of the Windrunners, Venli was curious whether she would sympathize with a human of lower station.</w:t>
      </w:r>
    </w:p>
    <w:p w14:paraId="19D5362F" w14:textId="14E1E1FF" w:rsidR="00D10B5B" w:rsidRDefault="00766B15" w:rsidP="00684D30">
      <w:pPr>
        <w:pStyle w:val="Body-TextTx"/>
      </w:pPr>
      <w:r>
        <w:t>“</w:t>
      </w:r>
      <w:r w:rsidR="0059432C">
        <w:t>My tasks are done,</w:t>
      </w:r>
      <w:r>
        <w:t>”</w:t>
      </w:r>
      <w:r w:rsidR="0059432C">
        <w:t xml:space="preserve"> Leshwi said.</w:t>
      </w:r>
      <w:r w:rsidR="0004281A">
        <w:t xml:space="preserve"> </w:t>
      </w:r>
      <w:r>
        <w:t>“</w:t>
      </w:r>
      <w:r w:rsidR="0059432C">
        <w:t>I will meditate.</w:t>
      </w:r>
      <w:r w:rsidR="0004281A">
        <w:t xml:space="preserve"> </w:t>
      </w:r>
      <w:r w:rsidR="0059432C">
        <w:t>Empty the High Chamber and see that the new servant is properly trained.</w:t>
      </w:r>
      <w:r>
        <w:t>”</w:t>
      </w:r>
      <w:r w:rsidR="0004281A">
        <w:t xml:space="preserve"> </w:t>
      </w:r>
      <w:r w:rsidR="0059432C">
        <w:t>She rose through a hole in the roof, seeking the clouds.</w:t>
      </w:r>
    </w:p>
    <w:p w14:paraId="238C6625" w14:textId="7C456EC1" w:rsidR="00D10B5B" w:rsidRDefault="0059432C" w:rsidP="00684D30">
      <w:pPr>
        <w:pStyle w:val="Body-TextTx"/>
      </w:pPr>
      <w:r>
        <w:t>Venli thumped her scepter against the wooden floor, and the other servants began to disperse down the steps.</w:t>
      </w:r>
      <w:r w:rsidR="0004281A">
        <w:t xml:space="preserve"> </w:t>
      </w:r>
      <w:r>
        <w:t>Several helped the human woman.</w:t>
      </w:r>
    </w:p>
    <w:p w14:paraId="5C374E57" w14:textId="34D2B938" w:rsidR="00D10B5B" w:rsidRDefault="0059432C" w:rsidP="00684D30">
      <w:pPr>
        <w:pStyle w:val="Body-TextTx"/>
      </w:pPr>
      <w:r>
        <w:t>Venli made Shumin wait.</w:t>
      </w:r>
      <w:r w:rsidR="0004281A">
        <w:t xml:space="preserve"> </w:t>
      </w:r>
      <w:r>
        <w:t xml:space="preserve">Once everyone was safely on their way, she led the newcomer down the long winding steps to </w:t>
      </w:r>
      <w:r w:rsidR="00392916">
        <w:t>her own</w:t>
      </w:r>
      <w:r>
        <w:t xml:space="preserve"> room: the guardhouse that one needed to pass through to reach the steps.</w:t>
      </w:r>
      <w:r w:rsidR="0004281A">
        <w:t xml:space="preserve"> </w:t>
      </w:r>
      <w:r>
        <w:t>Venli</w:t>
      </w:r>
      <w:r w:rsidR="00766B15">
        <w:t>’</w:t>
      </w:r>
      <w:r w:rsidR="00EE5034">
        <w:t>s</w:t>
      </w:r>
      <w:r>
        <w:t xml:space="preserve"> position was, quite literally, the gate one needed to pass in order to approach Leshwi.</w:t>
      </w:r>
    </w:p>
    <w:p w14:paraId="50C54296" w14:textId="2D4F5501" w:rsidR="00D10B5B" w:rsidRDefault="0059432C" w:rsidP="00684D30">
      <w:pPr>
        <w:pStyle w:val="Body-TextTx"/>
      </w:pPr>
      <w:r>
        <w:t>Dul waited beside the hatch that closed off access to the steps above.</w:t>
      </w:r>
      <w:r w:rsidR="0004281A">
        <w:t xml:space="preserve"> </w:t>
      </w:r>
      <w:r>
        <w:t>Shumin made as if to speak, but Venli quieted her, waiting until Dul closed the hatch and the window shades.</w:t>
      </w:r>
      <w:r w:rsidR="0004281A">
        <w:t xml:space="preserve"> </w:t>
      </w:r>
      <w:r>
        <w:t>Mazish returned from checking outside, then closed the door behind her.</w:t>
      </w:r>
      <w:r w:rsidR="0004281A">
        <w:t xml:space="preserve"> </w:t>
      </w:r>
      <w:r>
        <w:t>Dul and Mazish were married.</w:t>
      </w:r>
      <w:r w:rsidR="0004281A">
        <w:t xml:space="preserve"> </w:t>
      </w:r>
      <w:r>
        <w:t>Not once-mates, as the listeners would have called it, but married.</w:t>
      </w:r>
      <w:r w:rsidR="0004281A">
        <w:t xml:space="preserve"> </w:t>
      </w:r>
      <w:r>
        <w:t>They had insisted after having their minds restored; they</w:t>
      </w:r>
      <w:r w:rsidR="00766B15">
        <w:t>’</w:t>
      </w:r>
      <w:r>
        <w:t xml:space="preserve">d been mates while enslaved by the humans, and had </w:t>
      </w:r>
      <w:r>
        <w:lastRenderedPageBreak/>
        <w:t>adopted Alethi ways.</w:t>
      </w:r>
    </w:p>
    <w:p w14:paraId="3A984C4F" w14:textId="3DC6ADF6" w:rsidR="00D10B5B" w:rsidRDefault="0059432C" w:rsidP="00684D30">
      <w:pPr>
        <w:pStyle w:val="Body-TextTx"/>
      </w:pPr>
      <w:r>
        <w:t>Venli had a great deal of work to do.</w:t>
      </w:r>
      <w:r w:rsidR="0004281A">
        <w:t xml:space="preserve"> </w:t>
      </w:r>
      <w:r>
        <w:t xml:space="preserve">She needed to counteract the indoctrination of the Fused </w:t>
      </w:r>
      <w:r w:rsidRPr="00CC5738">
        <w:rPr>
          <w:rStyle w:val="itali"/>
        </w:rPr>
        <w:t>and</w:t>
      </w:r>
      <w:r>
        <w:t xml:space="preserve"> help the singers cast off the traditions of those who had enslaved them.</w:t>
      </w:r>
      <w:r w:rsidR="0004281A">
        <w:t xml:space="preserve"> </w:t>
      </w:r>
      <w:r>
        <w:t>But a cremling did not shed its shell until it had grown too large for it; she hoped her guidance would eventually encourage them to shed</w:t>
      </w:r>
      <w:r w:rsidR="00483B1D">
        <w:t>—</w:t>
      </w:r>
      <w:r>
        <w:t>of their own choice</w:t>
      </w:r>
      <w:r w:rsidR="00483B1D">
        <w:t>—</w:t>
      </w:r>
      <w:r>
        <w:t>the burdens of both Fused and human society.</w:t>
      </w:r>
    </w:p>
    <w:p w14:paraId="7FB4480A" w14:textId="05895F14" w:rsidR="00D10B5B" w:rsidRDefault="00766B15" w:rsidP="00684D30">
      <w:pPr>
        <w:pStyle w:val="Body-TextTx"/>
      </w:pPr>
      <w:r>
        <w:t>“</w:t>
      </w:r>
      <w:r w:rsidR="0059432C">
        <w:t>You may speak now,</w:t>
      </w:r>
      <w:r>
        <w:t>”</w:t>
      </w:r>
      <w:r w:rsidR="0059432C">
        <w:t xml:space="preserve"> Venli said to Shumin.</w:t>
      </w:r>
      <w:r w:rsidR="0004281A">
        <w:t xml:space="preserve"> </w:t>
      </w:r>
      <w:r w:rsidR="0059432C">
        <w:t>Venli changed her rhythm to that of Confidence</w:t>
      </w:r>
      <w:r w:rsidR="00483B1D">
        <w:t>—</w:t>
      </w:r>
      <w:r w:rsidR="0059432C">
        <w:t>one of the old rhythms.</w:t>
      </w:r>
      <w:r w:rsidR="0004281A">
        <w:t xml:space="preserve"> </w:t>
      </w:r>
      <w:r w:rsidR="0059432C">
        <w:t>The true rhythms, uncorrupted by the touch of Odium.</w:t>
      </w:r>
    </w:p>
    <w:p w14:paraId="423CA390" w14:textId="6B5CEAA2" w:rsidR="00D10B5B" w:rsidRDefault="00766B15" w:rsidP="00684D30">
      <w:pPr>
        <w:pStyle w:val="Body-TextTx"/>
      </w:pPr>
      <w:r>
        <w:t>“</w:t>
      </w:r>
      <w:r w:rsidR="0059432C">
        <w:t>Stormfather!</w:t>
      </w:r>
      <w:r>
        <w:t>”</w:t>
      </w:r>
      <w:r w:rsidR="0059432C">
        <w:t xml:space="preserve"> Shumin said, turning to Dul and Mazish.</w:t>
      </w:r>
      <w:r w:rsidR="0004281A">
        <w:t xml:space="preserve"> </w:t>
      </w:r>
      <w:r>
        <w:t>“</w:t>
      </w:r>
      <w:r w:rsidR="0059432C">
        <w:t>That was difficult.</w:t>
      </w:r>
      <w:r w:rsidR="0004281A">
        <w:t xml:space="preserve"> </w:t>
      </w:r>
      <w:r w:rsidR="0059432C">
        <w:t>You didn</w:t>
      </w:r>
      <w:r>
        <w:t>’</w:t>
      </w:r>
      <w:r w:rsidR="0059432C">
        <w:t>t tell me she was going to practically dangle me off the edge!</w:t>
      </w:r>
      <w:r>
        <w:t>”</w:t>
      </w:r>
    </w:p>
    <w:p w14:paraId="2B5BB5F0" w14:textId="02C12335" w:rsidR="00D10B5B" w:rsidRDefault="00766B15" w:rsidP="00684D30">
      <w:pPr>
        <w:pStyle w:val="Body-TextTx"/>
      </w:pPr>
      <w:r>
        <w:t>“</w:t>
      </w:r>
      <w:r w:rsidR="0059432C">
        <w:t>We warned you it would be hard,</w:t>
      </w:r>
      <w:r>
        <w:t>”</w:t>
      </w:r>
      <w:r w:rsidR="0059432C">
        <w:t xml:space="preserve"> Dul said to Reprimand.</w:t>
      </w:r>
    </w:p>
    <w:p w14:paraId="785F7DDE" w14:textId="36579539" w:rsidR="00D10B5B" w:rsidRDefault="00766B15" w:rsidP="00684D30">
      <w:pPr>
        <w:pStyle w:val="Body-TextTx"/>
      </w:pPr>
      <w:r>
        <w:t>“</w:t>
      </w:r>
      <w:r w:rsidR="0059432C">
        <w:t>Well, I think I did pretty well otherwise,</w:t>
      </w:r>
      <w:r>
        <w:t>”</w:t>
      </w:r>
      <w:r w:rsidR="0059432C">
        <w:t xml:space="preserve"> Shumin said, looking to Venli.</w:t>
      </w:r>
      <w:r w:rsidR="0004281A">
        <w:t xml:space="preserve"> </w:t>
      </w:r>
      <w:r>
        <w:t>“</w:t>
      </w:r>
      <w:r w:rsidR="0059432C">
        <w:t>Right?</w:t>
      </w:r>
      <w:r w:rsidR="0004281A">
        <w:t xml:space="preserve"> </w:t>
      </w:r>
      <w:r w:rsidR="0059432C">
        <w:t>Brightness, what did you think?</w:t>
      </w:r>
      <w:r>
        <w:t>”</w:t>
      </w:r>
    </w:p>
    <w:p w14:paraId="026CAB02" w14:textId="7610E6EC" w:rsidR="00D10B5B" w:rsidRDefault="0059432C" w:rsidP="00684D30">
      <w:pPr>
        <w:pStyle w:val="Body-TextTx"/>
      </w:pPr>
      <w:r>
        <w:t>The change in the femalen</w:t>
      </w:r>
      <w:r w:rsidR="00766B15">
        <w:t>’</w:t>
      </w:r>
      <w:r>
        <w:t>s attitude made Venli sick.</w:t>
      </w:r>
      <w:r w:rsidR="0004281A">
        <w:t xml:space="preserve"> </w:t>
      </w:r>
      <w:r>
        <w:t>She was so</w:t>
      </w:r>
      <w:r w:rsidR="00766B15">
        <w:t> . . .</w:t>
      </w:r>
      <w:r w:rsidR="00483B1D">
        <w:t xml:space="preserve"> </w:t>
      </w:r>
      <w:r>
        <w:t>human.</w:t>
      </w:r>
      <w:r w:rsidR="0004281A">
        <w:t xml:space="preserve"> </w:t>
      </w:r>
      <w:r>
        <w:t>From her curses to her way of gesturing when she spoke.</w:t>
      </w:r>
      <w:r w:rsidR="0004281A">
        <w:t xml:space="preserve"> </w:t>
      </w:r>
      <w:r>
        <w:t>But then, those who were most loyal to the Fused were unlikely to join Venli.</w:t>
      </w:r>
      <w:r w:rsidR="0004281A">
        <w:t xml:space="preserve"> </w:t>
      </w:r>
      <w:r>
        <w:t>She would work with what she had.</w:t>
      </w:r>
    </w:p>
    <w:p w14:paraId="1DE91ADC" w14:textId="4C77E263" w:rsidR="00D10B5B" w:rsidRDefault="00766B15" w:rsidP="00684D30">
      <w:pPr>
        <w:pStyle w:val="Body-TextTx"/>
      </w:pPr>
      <w:r>
        <w:t>“</w:t>
      </w:r>
      <w:r w:rsidR="0059432C">
        <w:t>I worry you were overly timid,</w:t>
      </w:r>
      <w:r>
        <w:t>”</w:t>
      </w:r>
      <w:r w:rsidR="0059432C">
        <w:t xml:space="preserve"> Venli said.</w:t>
      </w:r>
      <w:r w:rsidR="0004281A">
        <w:t xml:space="preserve"> </w:t>
      </w:r>
      <w:r>
        <w:t>“</w:t>
      </w:r>
      <w:r w:rsidR="0059432C">
        <w:t>The Fused do not want weakness, and neither do I.</w:t>
      </w:r>
      <w:r w:rsidR="0004281A">
        <w:t xml:space="preserve"> </w:t>
      </w:r>
      <w:r w:rsidR="0059432C">
        <w:t>Our organization is formed from those who are strong enough to resist, and eventually break free of, all chains.</w:t>
      </w:r>
      <w:r>
        <w:t>”</w:t>
      </w:r>
    </w:p>
    <w:p w14:paraId="12B82712" w14:textId="51396BBB" w:rsidR="00D10B5B" w:rsidRDefault="00766B15" w:rsidP="00684D30">
      <w:pPr>
        <w:pStyle w:val="Body-TextTx"/>
      </w:pPr>
      <w:r>
        <w:t>“</w:t>
      </w:r>
      <w:r w:rsidR="0059432C">
        <w:t>I</w:t>
      </w:r>
      <w:r>
        <w:t>’</w:t>
      </w:r>
      <w:r w:rsidR="0059432C">
        <w:t>m ready,</w:t>
      </w:r>
      <w:r>
        <w:t>”</w:t>
      </w:r>
      <w:r w:rsidR="0059432C">
        <w:t xml:space="preserve"> Shumin said.</w:t>
      </w:r>
      <w:r w:rsidR="0004281A">
        <w:t xml:space="preserve"> </w:t>
      </w:r>
      <w:r>
        <w:t>“</w:t>
      </w:r>
      <w:r w:rsidR="0059432C">
        <w:t>When do we attack the Fused?</w:t>
      </w:r>
      <w:r w:rsidR="0004281A">
        <w:t xml:space="preserve"> </w:t>
      </w:r>
      <w:r w:rsidR="0059432C">
        <w:t>Each storm I worry I</w:t>
      </w:r>
      <w:r>
        <w:t>’</w:t>
      </w:r>
      <w:r w:rsidR="0059432C">
        <w:t>ll be next, and that one of the waiting Fused souls will boot my mind out and take over.</w:t>
      </w:r>
      <w:r>
        <w:t>”</w:t>
      </w:r>
    </w:p>
    <w:p w14:paraId="3DBF8A0C" w14:textId="1C32829D" w:rsidR="00D10B5B" w:rsidRDefault="0059432C" w:rsidP="00684D30">
      <w:pPr>
        <w:pStyle w:val="Body-TextTx"/>
      </w:pPr>
      <w:r>
        <w:t>It didn</w:t>
      </w:r>
      <w:r w:rsidR="00766B15">
        <w:t>’</w:t>
      </w:r>
      <w:r>
        <w:t>t work that way.</w:t>
      </w:r>
      <w:r w:rsidR="0004281A">
        <w:t xml:space="preserve"> </w:t>
      </w:r>
      <w:r>
        <w:t>Venli had witnessed the transformation; she</w:t>
      </w:r>
      <w:r w:rsidR="00766B15">
        <w:t>’</w:t>
      </w:r>
      <w:r>
        <w:t>d nearly been taken herself.</w:t>
      </w:r>
      <w:r w:rsidR="0004281A">
        <w:t xml:space="preserve"> </w:t>
      </w:r>
      <w:r>
        <w:t>Accepting the soul of a Fused into your body had an element of agency to it.</w:t>
      </w:r>
    </w:p>
    <w:p w14:paraId="781FC426" w14:textId="68D7A69B" w:rsidR="00D10B5B" w:rsidRDefault="0059432C" w:rsidP="00684D30">
      <w:pPr>
        <w:pStyle w:val="Body-TextTx"/>
      </w:pPr>
      <w:r>
        <w:t>Agency, however, was difficult to define.</w:t>
      </w:r>
      <w:r w:rsidR="0004281A">
        <w:t xml:space="preserve"> </w:t>
      </w:r>
      <w:r>
        <w:t xml:space="preserve">If you took a Regal form, Odium got inside </w:t>
      </w:r>
      <w:r>
        <w:lastRenderedPageBreak/>
        <w:t>your mind.</w:t>
      </w:r>
      <w:r w:rsidR="0004281A">
        <w:t xml:space="preserve"> </w:t>
      </w:r>
      <w:r>
        <w:t>New forms with their new rhythms altered your mannerisms, your way of seeing the world.</w:t>
      </w:r>
      <w:r w:rsidR="0004281A">
        <w:t xml:space="preserve"> </w:t>
      </w:r>
      <w:r>
        <w:t>Even common singers were carefully indoctrinated, constantly told that sacrificing themselves was a great privilege.</w:t>
      </w:r>
    </w:p>
    <w:p w14:paraId="75B4E52E" w14:textId="31692807" w:rsidR="00D10B5B" w:rsidRDefault="0059432C" w:rsidP="00684D30">
      <w:pPr>
        <w:pStyle w:val="Body-TextTx"/>
      </w:pPr>
      <w:r>
        <w:t>This, in the end, was what made Venli decide she needed to try to rebuild her people.</w:t>
      </w:r>
      <w:r w:rsidR="0004281A">
        <w:t xml:space="preserve"> </w:t>
      </w:r>
      <w:r>
        <w:t>The Fused and the humans</w:t>
      </w:r>
      <w:r w:rsidR="00766B15">
        <w:t> . . .</w:t>
      </w:r>
      <w:r w:rsidR="00483B1D">
        <w:t xml:space="preserve"> </w:t>
      </w:r>
      <w:r>
        <w:t>there was an equivalency to them.</w:t>
      </w:r>
      <w:r w:rsidR="0004281A">
        <w:t xml:space="preserve"> </w:t>
      </w:r>
      <w:r>
        <w:t>Both sought to take away the minds of common folk.</w:t>
      </w:r>
      <w:r w:rsidR="0004281A">
        <w:t xml:space="preserve"> </w:t>
      </w:r>
      <w:r>
        <w:t xml:space="preserve">Both were interested solely in the convenience of a useful body, without the accompanying </w:t>
      </w:r>
      <w:r w:rsidR="00766B15">
        <w:t>“</w:t>
      </w:r>
      <w:r>
        <w:t>burden</w:t>
      </w:r>
      <w:r w:rsidR="00766B15">
        <w:t>”</w:t>
      </w:r>
      <w:r>
        <w:t xml:space="preserve"> of a personality, desires, and dreams.</w:t>
      </w:r>
    </w:p>
    <w:p w14:paraId="37C90DD2" w14:textId="4481AC03" w:rsidR="00D10B5B" w:rsidRDefault="0059432C" w:rsidP="00684D30">
      <w:pPr>
        <w:pStyle w:val="Body-TextTx"/>
      </w:pPr>
      <w:r>
        <w:t>Venli was determined not to do the same.</w:t>
      </w:r>
      <w:r w:rsidR="0004281A">
        <w:t xml:space="preserve"> </w:t>
      </w:r>
      <w:r>
        <w:t>She would accept those who came to her.</w:t>
      </w:r>
      <w:r w:rsidR="0004281A">
        <w:t xml:space="preserve"> </w:t>
      </w:r>
      <w:r>
        <w:t>If she wanted them to change, she would show them a better way.</w:t>
      </w:r>
      <w:r w:rsidR="0004281A">
        <w:t xml:space="preserve"> </w:t>
      </w:r>
      <w:r>
        <w:t>It was Timbre</w:t>
      </w:r>
      <w:r w:rsidR="00766B15">
        <w:t>’</w:t>
      </w:r>
      <w:r>
        <w:t>s suggestion.</w:t>
      </w:r>
      <w:r w:rsidR="0004281A">
        <w:t xml:space="preserve"> </w:t>
      </w:r>
      <w:r>
        <w:t>Volition.</w:t>
      </w:r>
      <w:r w:rsidR="0004281A">
        <w:t xml:space="preserve"> </w:t>
      </w:r>
      <w:r>
        <w:t>Agency.</w:t>
      </w:r>
      <w:r w:rsidR="0004281A">
        <w:t xml:space="preserve"> </w:t>
      </w:r>
      <w:r>
        <w:t>Cardinal tenets of whatever it was she was becoming.</w:t>
      </w:r>
    </w:p>
    <w:p w14:paraId="372411B9" w14:textId="73154BBF" w:rsidR="00D10B5B" w:rsidRDefault="0059432C" w:rsidP="00684D30">
      <w:pPr>
        <w:pStyle w:val="Body-TextTx"/>
      </w:pPr>
      <w:r>
        <w:t>Strange sentiments for one who had once</w:t>
      </w:r>
      <w:r w:rsidR="00483B1D">
        <w:t>—</w:t>
      </w:r>
      <w:r>
        <w:t>with a grin on her face</w:t>
      </w:r>
      <w:r w:rsidR="00483B1D">
        <w:t>—</w:t>
      </w:r>
      <w:r>
        <w:t>brought death and enslavement to her people.</w:t>
      </w:r>
      <w:r w:rsidR="0004281A">
        <w:t xml:space="preserve"> </w:t>
      </w:r>
      <w:r>
        <w:t>But so be it.</w:t>
      </w:r>
      <w:r w:rsidR="0004281A">
        <w:t xml:space="preserve"> </w:t>
      </w:r>
      <w:r>
        <w:t>She nodded to her friends, who backed away to watch the doors.</w:t>
      </w:r>
      <w:r w:rsidR="0004281A">
        <w:t xml:space="preserve"> </w:t>
      </w:r>
      <w:r>
        <w:t>Venli gestured for Shumin to sit down with her at the small table by the wall, away from the windows.</w:t>
      </w:r>
    </w:p>
    <w:p w14:paraId="7DC8B747" w14:textId="400B1BCD" w:rsidR="00D10B5B" w:rsidRDefault="0059432C" w:rsidP="00684D30">
      <w:pPr>
        <w:pStyle w:val="Body-TextTx"/>
      </w:pPr>
      <w:r>
        <w:t>Before she spoke, Venli checked for spies.</w:t>
      </w:r>
      <w:r w:rsidR="0004281A">
        <w:t xml:space="preserve"> </w:t>
      </w:r>
      <w:r>
        <w:t>She drew a bit of Voidlight from a sphere in her pocket.</w:t>
      </w:r>
      <w:r w:rsidR="0004281A">
        <w:t xml:space="preserve"> </w:t>
      </w:r>
      <w:r>
        <w:t>She could use either of the two types of Light: the strange Voidlight Odium provided, or the old Stormlight of Honor.</w:t>
      </w:r>
      <w:r w:rsidR="0004281A">
        <w:t xml:space="preserve"> </w:t>
      </w:r>
      <w:r>
        <w:t>From what Timbre said, this was new</w:t>
      </w:r>
      <w:r w:rsidR="00483B1D">
        <w:t>—</w:t>
      </w:r>
      <w:r>
        <w:t>whatever Venli was doing, it hadn</w:t>
      </w:r>
      <w:r w:rsidR="00766B15">
        <w:t>’</w:t>
      </w:r>
      <w:r>
        <w:t>t been done before.</w:t>
      </w:r>
    </w:p>
    <w:p w14:paraId="182C0D2A" w14:textId="0C3EED77" w:rsidR="00D10B5B" w:rsidRDefault="0059432C" w:rsidP="00684D30">
      <w:pPr>
        <w:pStyle w:val="Body-TextTx"/>
      </w:pPr>
      <w:r>
        <w:t>Eshonai would have been excited by that idea, so Venli tried to take strength from memories of her sister.</w:t>
      </w:r>
      <w:r w:rsidR="0004281A">
        <w:t xml:space="preserve"> </w:t>
      </w:r>
      <w:r>
        <w:t>Using that Light, she peeked into Shadesmar: the Cognitive Realm.</w:t>
      </w:r>
      <w:r w:rsidR="0004281A">
        <w:t xml:space="preserve"> </w:t>
      </w:r>
      <w:r>
        <w:t>Timbre pulsed to Concern.</w:t>
      </w:r>
      <w:r w:rsidR="0004281A">
        <w:t xml:space="preserve"> </w:t>
      </w:r>
      <w:r>
        <w:t>They</w:t>
      </w:r>
      <w:r w:rsidR="00766B15">
        <w:t>’</w:t>
      </w:r>
      <w:r>
        <w:t>d tested Venli</w:t>
      </w:r>
      <w:r w:rsidR="00766B15">
        <w:t>’</w:t>
      </w:r>
      <w:r>
        <w:t>s other power</w:t>
      </w:r>
      <w:r w:rsidR="00483B1D">
        <w:t>—</w:t>
      </w:r>
      <w:r>
        <w:t>the ability to mold stone</w:t>
      </w:r>
      <w:r w:rsidR="00483B1D">
        <w:t>—</w:t>
      </w:r>
      <w:r>
        <w:t>only once, and it had drawn secretspren.</w:t>
      </w:r>
      <w:r w:rsidR="0004281A">
        <w:t xml:space="preserve"> </w:t>
      </w:r>
      <w:r>
        <w:t>A kind of specialized spren that flew through the city, watching for signs of Knights Radiant using their powers.</w:t>
      </w:r>
    </w:p>
    <w:p w14:paraId="6D01CD29" w14:textId="250891D4" w:rsidR="00D10B5B" w:rsidRDefault="0059432C" w:rsidP="00684D30">
      <w:pPr>
        <w:pStyle w:val="Body-TextTx"/>
      </w:pPr>
      <w:r>
        <w:lastRenderedPageBreak/>
        <w:t>She had escaped those secretspren without revealing herself, but it had been close.</w:t>
      </w:r>
      <w:r w:rsidR="0004281A">
        <w:t xml:space="preserve"> </w:t>
      </w:r>
      <w:r>
        <w:t>As long as the secretspren were near, Venli could not practice the full extent of her abilities.</w:t>
      </w:r>
      <w:r w:rsidR="0004281A">
        <w:t xml:space="preserve"> </w:t>
      </w:r>
      <w:r>
        <w:t>Fortunately, this power</w:t>
      </w:r>
      <w:r w:rsidR="00483B1D">
        <w:t>—</w:t>
      </w:r>
      <w:r>
        <w:t>the one that let her peek into Shadesmar</w:t>
      </w:r>
      <w:r w:rsidR="00483B1D">
        <w:t>—</w:t>
      </w:r>
      <w:r>
        <w:t>did not draw the same attention.</w:t>
      </w:r>
    </w:p>
    <w:p w14:paraId="792893FA" w14:textId="643D7E00" w:rsidR="00D10B5B" w:rsidRDefault="0059432C" w:rsidP="00684D30">
      <w:pPr>
        <w:pStyle w:val="Body-TextTx"/>
      </w:pPr>
      <w:r>
        <w:t>With it, she saw a world overlapping the physical one.</w:t>
      </w:r>
      <w:r w:rsidR="0004281A">
        <w:t xml:space="preserve"> </w:t>
      </w:r>
      <w:r>
        <w:t>The second world was made up of an ocean of beads, a strange sun set too far back in a black sky, and hovering lights.</w:t>
      </w:r>
      <w:r w:rsidR="0004281A">
        <w:t xml:space="preserve"> </w:t>
      </w:r>
      <w:r>
        <w:t>One for every soul.</w:t>
      </w:r>
      <w:r w:rsidR="0004281A">
        <w:t xml:space="preserve"> </w:t>
      </w:r>
      <w:r>
        <w:t>The souls of Fused were dark flames that pulsed like a beating heart.</w:t>
      </w:r>
      <w:r w:rsidR="0004281A">
        <w:t xml:space="preserve"> </w:t>
      </w:r>
      <w:r>
        <w:t>With care, she</w:t>
      </w:r>
      <w:r w:rsidR="00766B15">
        <w:t>’</w:t>
      </w:r>
      <w:r>
        <w:t>d also learned to judge which spren a common singer had bonded to provide their form.</w:t>
      </w:r>
    </w:p>
    <w:p w14:paraId="24C1E837" w14:textId="33F3E220" w:rsidR="00D10B5B" w:rsidRDefault="0059432C" w:rsidP="00684D30">
      <w:pPr>
        <w:pStyle w:val="Body-TextTx"/>
      </w:pPr>
      <w:r>
        <w:t>Some Voidspren could hide from the eyes of all except those they wanted to see them</w:t>
      </w:r>
      <w:r w:rsidR="00483B1D">
        <w:t>—</w:t>
      </w:r>
      <w:r>
        <w:t>but none could hide from Venli, who could see their traces in Shadesmar.</w:t>
      </w:r>
      <w:r w:rsidR="0004281A">
        <w:t xml:space="preserve"> </w:t>
      </w:r>
      <w:r>
        <w:t xml:space="preserve">She made certain none were nearby, and that Shumin was not one of the </w:t>
      </w:r>
      <w:r w:rsidRPr="00CC5738">
        <w:rPr>
          <w:rStyle w:val="itali"/>
        </w:rPr>
        <w:t>mavset-im</w:t>
      </w:r>
      <w:r w:rsidRPr="00916B40">
        <w:rPr>
          <w:rStyle w:val="itali"/>
        </w:rPr>
        <w:t>,</w:t>
      </w:r>
      <w:r>
        <w:t xml:space="preserve"> Fused who could imitate the shapes of others.</w:t>
      </w:r>
      <w:r w:rsidR="0004281A">
        <w:t xml:space="preserve"> </w:t>
      </w:r>
      <w:r>
        <w:t xml:space="preserve">Even other Fused seemed wary of the </w:t>
      </w:r>
      <w:r w:rsidRPr="00CC5738">
        <w:rPr>
          <w:rStyle w:val="itali"/>
        </w:rPr>
        <w:t>mavset-im,</w:t>
      </w:r>
      <w:r>
        <w:t xml:space="preserve"> Those Ones of Masks.</w:t>
      </w:r>
    </w:p>
    <w:p w14:paraId="3DF64C57" w14:textId="755895E2" w:rsidR="00D10B5B" w:rsidRDefault="0059432C" w:rsidP="00684D30">
      <w:pPr>
        <w:pStyle w:val="Body-TextTx"/>
      </w:pPr>
      <w:r>
        <w:t>Shumin</w:t>
      </w:r>
      <w:r w:rsidR="00766B15">
        <w:t>’</w:t>
      </w:r>
      <w:r>
        <w:t>s soul was as Venli expected: a common singer soul bonded to a small gravitationspren to take workform.</w:t>
      </w:r>
    </w:p>
    <w:p w14:paraId="2CDB6E96" w14:textId="212D1AF5" w:rsidR="00D10B5B" w:rsidRDefault="0059432C" w:rsidP="00684D30">
      <w:pPr>
        <w:pStyle w:val="Body-TextTx"/>
      </w:pPr>
      <w:r>
        <w:t>Venli stopped using her powers.</w:t>
      </w:r>
      <w:r w:rsidR="0004281A">
        <w:t xml:space="preserve"> </w:t>
      </w:r>
      <w:r>
        <w:t>She knew she could travel to that strange world if she wished</w:t>
      </w:r>
      <w:r w:rsidR="00483B1D">
        <w:t>—</w:t>
      </w:r>
      <w:r>
        <w:t>but Timbre warned that the place was dangerous for mortals, and it was difficult to return once fully there.</w:t>
      </w:r>
      <w:r w:rsidR="0004281A">
        <w:t xml:space="preserve"> </w:t>
      </w:r>
      <w:r>
        <w:t>Today, looking was enough.</w:t>
      </w:r>
    </w:p>
    <w:p w14:paraId="792E472E" w14:textId="5EB5B65E" w:rsidR="00D10B5B" w:rsidRDefault="00766B15" w:rsidP="00684D30">
      <w:pPr>
        <w:pStyle w:val="Body-TextTx"/>
      </w:pPr>
      <w:r>
        <w:t>“</w:t>
      </w:r>
      <w:r w:rsidR="0059432C">
        <w:t>You must know what we are,</w:t>
      </w:r>
      <w:r>
        <w:t>”</w:t>
      </w:r>
      <w:r w:rsidR="0059432C">
        <w:t xml:space="preserve"> Venli said to Shumin.</w:t>
      </w:r>
      <w:r w:rsidR="0004281A">
        <w:t xml:space="preserve"> </w:t>
      </w:r>
      <w:r>
        <w:t>“</w:t>
      </w:r>
      <w:r w:rsidR="0059432C">
        <w:t>And what we are not.</w:t>
      </w:r>
      <w:r w:rsidR="0004281A">
        <w:t xml:space="preserve"> </w:t>
      </w:r>
      <w:r w:rsidR="0059432C">
        <w:t>We do not seek to overthrow the Fused.</w:t>
      </w:r>
      <w:r>
        <w:t>”</w:t>
      </w:r>
    </w:p>
    <w:p w14:paraId="7F6DB5FB" w14:textId="447020F4" w:rsidR="00D10B5B" w:rsidRDefault="00766B15" w:rsidP="00684D30">
      <w:pPr>
        <w:pStyle w:val="Body-TextTx"/>
      </w:pPr>
      <w:r>
        <w:t>“</w:t>
      </w:r>
      <w:r w:rsidR="0059432C">
        <w:t>But</w:t>
      </w:r>
      <w:r w:rsidR="00483B1D">
        <w:t>—</w:t>
      </w:r>
      <w:r>
        <w:t>”</w:t>
      </w:r>
    </w:p>
    <w:p w14:paraId="2EEB4B35" w14:textId="237BC6D7" w:rsidR="00D10B5B" w:rsidRDefault="0059432C" w:rsidP="00684D30">
      <w:pPr>
        <w:pStyle w:val="Body-TextTx"/>
      </w:pPr>
      <w:r>
        <w:t xml:space="preserve">“We are </w:t>
      </w:r>
      <w:r w:rsidRPr="00CC5738">
        <w:rPr>
          <w:rStyle w:val="itali"/>
        </w:rPr>
        <w:t>not</w:t>
      </w:r>
      <w:r>
        <w:t xml:space="preserve"> a rebellion,</w:t>
      </w:r>
      <w:r w:rsidR="00766B15">
        <w:t>”</w:t>
      </w:r>
      <w:r>
        <w:t xml:space="preserve"> Venli said.</w:t>
      </w:r>
      <w:r w:rsidR="0004281A">
        <w:t xml:space="preserve"> </w:t>
      </w:r>
      <w:r w:rsidR="00766B15">
        <w:t>“</w:t>
      </w:r>
      <w:r>
        <w:t>We are a group of objectors who do not like the choices we</w:t>
      </w:r>
      <w:r w:rsidR="00766B15">
        <w:t>’</w:t>
      </w:r>
      <w:r>
        <w:t>ve been offered.</w:t>
      </w:r>
      <w:r w:rsidR="0004281A">
        <w:t xml:space="preserve"> </w:t>
      </w:r>
      <w:r>
        <w:t>Fused oppression or human tyranny?</w:t>
      </w:r>
      <w:r w:rsidR="0004281A">
        <w:t xml:space="preserve"> </w:t>
      </w:r>
      <w:r>
        <w:t>The god of hatred or the supposedly honorable god who abandoned us to slavery?</w:t>
      </w:r>
      <w:r w:rsidR="0004281A">
        <w:t xml:space="preserve"> </w:t>
      </w:r>
      <w:r>
        <w:t>We accept neither.</w:t>
      </w:r>
      <w:r w:rsidR="0004281A">
        <w:t xml:space="preserve"> </w:t>
      </w:r>
      <w:r>
        <w:t>We are the listeners.</w:t>
      </w:r>
      <w:r w:rsidR="0004281A">
        <w:t xml:space="preserve"> </w:t>
      </w:r>
      <w:r>
        <w:lastRenderedPageBreak/>
        <w:t>We will cast off everything</w:t>
      </w:r>
      <w:r w:rsidR="00483B1D">
        <w:t>—</w:t>
      </w:r>
      <w:r>
        <w:t>including our very forms if we must</w:t>
      </w:r>
      <w:r w:rsidR="00483B1D">
        <w:t>—</w:t>
      </w:r>
      <w:r>
        <w:t>to find freedom.</w:t>
      </w:r>
    </w:p>
    <w:p w14:paraId="13B0EED2" w14:textId="3F1C4D43" w:rsidR="00D10B5B" w:rsidRDefault="00766B15" w:rsidP="00684D30">
      <w:pPr>
        <w:pStyle w:val="Body-TextTx"/>
      </w:pPr>
      <w:r>
        <w:t>“</w:t>
      </w:r>
      <w:r w:rsidR="0059432C">
        <w:t>Once we have enough members, we will leave the city and travel someplace where no one will bother us.</w:t>
      </w:r>
      <w:r w:rsidR="0004281A">
        <w:t xml:space="preserve"> </w:t>
      </w:r>
      <w:r w:rsidR="0059432C">
        <w:t>We will remain neutral in the conflicts between humans and Fused.</w:t>
      </w:r>
      <w:r w:rsidR="0004281A">
        <w:t xml:space="preserve"> </w:t>
      </w:r>
      <w:r w:rsidR="0059432C">
        <w:t>Our only goal is to find a place where we can thrive on our own.</w:t>
      </w:r>
      <w:r w:rsidR="0004281A">
        <w:t xml:space="preserve"> </w:t>
      </w:r>
      <w:r w:rsidR="0059432C">
        <w:t>Our society.</w:t>
      </w:r>
      <w:r w:rsidR="0004281A">
        <w:t xml:space="preserve"> </w:t>
      </w:r>
      <w:r w:rsidR="0059432C">
        <w:t>Our government.</w:t>
      </w:r>
      <w:r w:rsidR="0004281A">
        <w:t xml:space="preserve"> </w:t>
      </w:r>
      <w:r w:rsidR="0059432C">
        <w:t>Our rules.</w:t>
      </w:r>
      <w:r>
        <w:t>”</w:t>
      </w:r>
    </w:p>
    <w:p w14:paraId="05C6BB78" w14:textId="20FFE945" w:rsidR="00D10B5B" w:rsidRDefault="00766B15" w:rsidP="00684D30">
      <w:pPr>
        <w:pStyle w:val="Body-TextTx"/>
      </w:pPr>
      <w:r>
        <w:t>“</w:t>
      </w:r>
      <w:r w:rsidR="0059432C">
        <w:t>But</w:t>
      </w:r>
      <w:r>
        <w:t> . . .”</w:t>
      </w:r>
      <w:r w:rsidR="0059432C">
        <w:t xml:space="preserve"> Shumin said.</w:t>
      </w:r>
      <w:r w:rsidR="0004281A">
        <w:t xml:space="preserve"> </w:t>
      </w:r>
      <w:r>
        <w:t>“</w:t>
      </w:r>
      <w:r w:rsidR="0059432C">
        <w:t>They</w:t>
      </w:r>
      <w:r>
        <w:t>’</w:t>
      </w:r>
      <w:r w:rsidR="0059432C">
        <w:t>re not simply going to let us walk away, right?</w:t>
      </w:r>
      <w:r w:rsidR="0004281A">
        <w:t xml:space="preserve"> </w:t>
      </w:r>
      <w:r w:rsidR="0059432C">
        <w:t>What safe place is there away from everyone else?</w:t>
      </w:r>
      <w:r>
        <w:t>”</w:t>
      </w:r>
    </w:p>
    <w:p w14:paraId="3412A184" w14:textId="3E350EE6" w:rsidR="00D10B5B" w:rsidRDefault="0059432C" w:rsidP="00684D30">
      <w:pPr>
        <w:pStyle w:val="Body-TextTx"/>
      </w:pPr>
      <w:r>
        <w:t>They were good questions.</w:t>
      </w:r>
      <w:r w:rsidR="0004281A">
        <w:t xml:space="preserve"> </w:t>
      </w:r>
      <w:r>
        <w:t>Venli hummed to Annoyance</w:t>
      </w:r>
      <w:r w:rsidR="00483B1D">
        <w:t>—</w:t>
      </w:r>
      <w:r>
        <w:t>at herself, not at Shumin.</w:t>
      </w:r>
      <w:r w:rsidR="0004281A">
        <w:t xml:space="preserve"> </w:t>
      </w:r>
      <w:r>
        <w:t xml:space="preserve">When her ancestors had first broken away in an ultimate act of bravery and sacrifice, it had been at the </w:t>
      </w:r>
      <w:r w:rsidRPr="00CC5738">
        <w:rPr>
          <w:rStyle w:val="itali"/>
        </w:rPr>
        <w:t>end</w:t>
      </w:r>
      <w:r>
        <w:t xml:space="preserve"> of the wars between humans and singers.</w:t>
      </w:r>
      <w:r w:rsidR="0004281A">
        <w:t xml:space="preserve"> </w:t>
      </w:r>
      <w:r>
        <w:t xml:space="preserve">The listeners </w:t>
      </w:r>
      <w:r w:rsidR="00CB1134">
        <w:t>were</w:t>
      </w:r>
      <w:r>
        <w:t xml:space="preserve"> able to escape in the confusion, a loose thread no one thought to tie up.</w:t>
      </w:r>
    </w:p>
    <w:p w14:paraId="49CB2443" w14:textId="5BA1F4A3" w:rsidR="00D10B5B" w:rsidRDefault="0059432C" w:rsidP="00684D30">
      <w:pPr>
        <w:pStyle w:val="Body-TextTx"/>
      </w:pPr>
      <w:r>
        <w:t>This was different.</w:t>
      </w:r>
      <w:r w:rsidR="0004281A">
        <w:t xml:space="preserve"> </w:t>
      </w:r>
      <w:r>
        <w:t>She knew it was.</w:t>
      </w:r>
    </w:p>
    <w:p w14:paraId="113AF9FB" w14:textId="69D0895B" w:rsidR="00D10B5B" w:rsidRDefault="0059432C" w:rsidP="00684D30">
      <w:pPr>
        <w:pStyle w:val="Body-TextTx"/>
      </w:pPr>
      <w:r>
        <w:t>She leaned forward.</w:t>
      </w:r>
      <w:r w:rsidR="0004281A">
        <w:t xml:space="preserve"> </w:t>
      </w:r>
      <w:r w:rsidR="00766B15">
        <w:t>“</w:t>
      </w:r>
      <w:r>
        <w:t>We have two current plans.</w:t>
      </w:r>
      <w:r w:rsidR="0004281A">
        <w:t xml:space="preserve"> </w:t>
      </w:r>
      <w:r>
        <w:t>The first is to find sympathetic Fused and convince them we deserve this privilege.</w:t>
      </w:r>
      <w:r w:rsidR="0004281A">
        <w:t xml:space="preserve"> </w:t>
      </w:r>
      <w:r>
        <w:t xml:space="preserve">They respect </w:t>
      </w:r>
      <w:r w:rsidR="006B13BF">
        <w:t>P</w:t>
      </w:r>
      <w:r>
        <w:t>assion and courage.</w:t>
      </w:r>
      <w:r w:rsidR="00766B15">
        <w:t>”</w:t>
      </w:r>
    </w:p>
    <w:p w14:paraId="1E94CB48" w14:textId="11CBE12C" w:rsidR="00D10B5B" w:rsidRDefault="00766B15" w:rsidP="00684D30">
      <w:pPr>
        <w:pStyle w:val="Body-TextTx"/>
      </w:pPr>
      <w:r>
        <w:t>“</w:t>
      </w:r>
      <w:r w:rsidR="0059432C">
        <w:t>Yeah, sure, but</w:t>
      </w:r>
      <w:r>
        <w:t> . . .”</w:t>
      </w:r>
      <w:r w:rsidR="0059432C">
        <w:t xml:space="preserve"> Shumin shrugged in a human way.</w:t>
      </w:r>
      <w:r w:rsidR="0004281A">
        <w:t xml:space="preserve"> </w:t>
      </w:r>
      <w:r w:rsidR="0059432C">
        <w:t>So casual.</w:t>
      </w:r>
      <w:r w:rsidR="0004281A">
        <w:t xml:space="preserve"> </w:t>
      </w:r>
      <w:r>
        <w:t>“</w:t>
      </w:r>
      <w:r w:rsidR="0059432C">
        <w:t>There</w:t>
      </w:r>
      <w:r>
        <w:t>’</w:t>
      </w:r>
      <w:r w:rsidR="0059432C">
        <w:t xml:space="preserve">s a </w:t>
      </w:r>
      <w:r w:rsidR="0059432C" w:rsidRPr="00CC5738">
        <w:rPr>
          <w:rStyle w:val="itali"/>
        </w:rPr>
        <w:t>big</w:t>
      </w:r>
      <w:r w:rsidR="0059432C">
        <w:t xml:space="preserve"> difference between respecting </w:t>
      </w:r>
      <w:r w:rsidR="006B13BF">
        <w:t>P</w:t>
      </w:r>
      <w:r w:rsidR="0059432C">
        <w:t>assion and letting someone curse you out.</w:t>
      </w:r>
      <w:r w:rsidR="0004281A">
        <w:t xml:space="preserve"> </w:t>
      </w:r>
      <w:r w:rsidR="0059432C">
        <w:t xml:space="preserve">The Fused seem pretty intolerant of people </w:t>
      </w:r>
      <w:r w:rsidR="0059432C" w:rsidRPr="00CC5738">
        <w:rPr>
          <w:rStyle w:val="itali"/>
        </w:rPr>
        <w:t>truly</w:t>
      </w:r>
      <w:r w:rsidR="0059432C">
        <w:t xml:space="preserve"> disagreeing with them.</w:t>
      </w:r>
      <w:r>
        <w:t>”</w:t>
      </w:r>
    </w:p>
    <w:p w14:paraId="4D474C5E" w14:textId="2E2DE91D" w:rsidR="00D10B5B" w:rsidRDefault="00766B15" w:rsidP="00684D30">
      <w:pPr>
        <w:pStyle w:val="Body-TextTx"/>
      </w:pPr>
      <w:r>
        <w:t>“</w:t>
      </w:r>
      <w:r w:rsidR="0059432C">
        <w:t>You</w:t>
      </w:r>
      <w:r>
        <w:t>’</w:t>
      </w:r>
      <w:r w:rsidR="0059432C">
        <w:t>re making a mistake,</w:t>
      </w:r>
      <w:r>
        <w:t>”</w:t>
      </w:r>
      <w:r w:rsidR="0059432C">
        <w:t xml:space="preserve"> Venli said to Reprimand.</w:t>
      </w:r>
      <w:r w:rsidR="0004281A">
        <w:t xml:space="preserve"> </w:t>
      </w:r>
      <w:r>
        <w:t>“</w:t>
      </w:r>
      <w:r w:rsidR="0059432C">
        <w:t>You assume the Fused are all of a single mind.</w:t>
      </w:r>
      <w:r>
        <w:t>”</w:t>
      </w:r>
    </w:p>
    <w:p w14:paraId="4349895D" w14:textId="7B2DB72C" w:rsidR="00D10B5B" w:rsidRDefault="00766B15" w:rsidP="00684D30">
      <w:pPr>
        <w:pStyle w:val="Body-TextTx"/>
      </w:pPr>
      <w:r>
        <w:t>“</w:t>
      </w:r>
      <w:r w:rsidR="0059432C">
        <w:t>They</w:t>
      </w:r>
      <w:r>
        <w:t>’</w:t>
      </w:r>
      <w:r w:rsidR="0059432C">
        <w:t>re the immortal servants of a terrible god.</w:t>
      </w:r>
      <w:r>
        <w:t>”</w:t>
      </w:r>
    </w:p>
    <w:p w14:paraId="77279F1B" w14:textId="344D412F" w:rsidR="00D10B5B" w:rsidRDefault="00766B15" w:rsidP="00684D30">
      <w:pPr>
        <w:pStyle w:val="Body-TextTx"/>
      </w:pPr>
      <w:r>
        <w:t>“</w:t>
      </w:r>
      <w:r w:rsidR="0059432C">
        <w:t>And they</w:t>
      </w:r>
      <w:r>
        <w:t>’</w:t>
      </w:r>
      <w:r w:rsidR="0059432C">
        <w:t xml:space="preserve">re still </w:t>
      </w:r>
      <w:r w:rsidR="0059432C" w:rsidRPr="00CC5738">
        <w:rPr>
          <w:rStyle w:val="itali"/>
        </w:rPr>
        <w:t>people</w:t>
      </w:r>
      <w:r w:rsidR="0059432C" w:rsidRPr="00916B40">
        <w:rPr>
          <w:rStyle w:val="itali"/>
        </w:rPr>
        <w:t>.</w:t>
      </w:r>
      <w:r w:rsidR="0004281A">
        <w:t xml:space="preserve"> </w:t>
      </w:r>
      <w:r w:rsidR="0059432C">
        <w:t>Each with different hearts, thoughts, and goals.</w:t>
      </w:r>
      <w:r w:rsidR="0004281A">
        <w:t xml:space="preserve"> </w:t>
      </w:r>
      <w:r w:rsidR="0059432C">
        <w:t>I retain hope that some of them will see what we</w:t>
      </w:r>
      <w:r>
        <w:t>’</w:t>
      </w:r>
      <w:r w:rsidR="0059432C">
        <w:t>re planning as worthy.</w:t>
      </w:r>
      <w:r>
        <w:t>”</w:t>
      </w:r>
    </w:p>
    <w:p w14:paraId="460FC558" w14:textId="597DCAD9" w:rsidR="00D10B5B" w:rsidRDefault="0059432C" w:rsidP="00684D30">
      <w:pPr>
        <w:pStyle w:val="Body-TextTx"/>
      </w:pPr>
      <w:r>
        <w:t>It was a frail hope, Venli admitted to herself.</w:t>
      </w:r>
      <w:r w:rsidR="0004281A">
        <w:t xml:space="preserve"> </w:t>
      </w:r>
      <w:r>
        <w:t>Timbre pulsed within her, agreeing.</w:t>
      </w:r>
      <w:r w:rsidR="0004281A">
        <w:t xml:space="preserve"> </w:t>
      </w:r>
      <w:r>
        <w:t>Leshwi though</w:t>
      </w:r>
      <w:r w:rsidR="00766B15">
        <w:t> . . .</w:t>
      </w:r>
      <w:r w:rsidR="00483B1D">
        <w:t xml:space="preserve"> </w:t>
      </w:r>
      <w:r>
        <w:t>the high lady seemed to respect her enemies.</w:t>
      </w:r>
      <w:r w:rsidR="0004281A">
        <w:t xml:space="preserve"> </w:t>
      </w:r>
      <w:r>
        <w:t xml:space="preserve">She could be brutal, she could be </w:t>
      </w:r>
      <w:r>
        <w:lastRenderedPageBreak/>
        <w:t>unforgiving, but she could also be thoughtful.</w:t>
      </w:r>
    </w:p>
    <w:p w14:paraId="6612A898" w14:textId="1EC3A8DB" w:rsidR="00D10B5B" w:rsidRDefault="0059432C" w:rsidP="00684D30">
      <w:pPr>
        <w:pStyle w:val="Body-TextTx"/>
      </w:pPr>
      <w:r>
        <w:t>Leshwi said the conquest of Roshar was being undertaken on behalf of the common singer people.</w:t>
      </w:r>
      <w:r w:rsidR="0004281A">
        <w:t xml:space="preserve"> </w:t>
      </w:r>
      <w:r>
        <w:t>Perhaps using similar language, Venli could present her plan for a new listener homeland.</w:t>
      </w:r>
    </w:p>
    <w:p w14:paraId="74DAB112" w14:textId="7A042C6C" w:rsidR="00D10B5B" w:rsidRDefault="0059432C" w:rsidP="00684D30">
      <w:pPr>
        <w:pStyle w:val="Body-TextTx"/>
      </w:pPr>
      <w:r>
        <w:t>Unfortunately, she feared that the Fused had fought their wars so long that</w:t>
      </w:r>
      <w:r w:rsidR="00483B1D">
        <w:t>—</w:t>
      </w:r>
      <w:r>
        <w:t>despite paying lip service to giving the world back to the singers</w:t>
      </w:r>
      <w:r w:rsidR="00483B1D">
        <w:t>—</w:t>
      </w:r>
      <w:r>
        <w:t>they no longer saw freedom as the goal.</w:t>
      </w:r>
      <w:r w:rsidR="0004281A">
        <w:t xml:space="preserve"> </w:t>
      </w:r>
      <w:r>
        <w:t xml:space="preserve">To many of them, the war was for vengeance: the destruction of their enemies, finally proving which side was </w:t>
      </w:r>
      <w:r w:rsidRPr="00CC5738">
        <w:rPr>
          <w:rStyle w:val="itali"/>
        </w:rPr>
        <w:t>right</w:t>
      </w:r>
      <w:r w:rsidRPr="00916B40">
        <w:rPr>
          <w:rStyle w:val="itali"/>
        </w:rPr>
        <w:t>.</w:t>
      </w:r>
      <w:r w:rsidR="0004281A">
        <w:t xml:space="preserve"> </w:t>
      </w:r>
      <w:r>
        <w:t>So if Leshwi</w:t>
      </w:r>
      <w:r w:rsidR="00483B1D">
        <w:t>—</w:t>
      </w:r>
      <w:r>
        <w:t>who was among both the most sane and the most empathetic of Fused</w:t>
      </w:r>
      <w:r w:rsidR="00483B1D">
        <w:t>—</w:t>
      </w:r>
      <w:r>
        <w:t>could not be persuaded, then that left only one option.</w:t>
      </w:r>
      <w:r w:rsidR="0004281A">
        <w:t xml:space="preserve"> </w:t>
      </w:r>
      <w:r>
        <w:t>To run and hide.</w:t>
      </w:r>
      <w:r w:rsidR="0004281A">
        <w:t xml:space="preserve"> </w:t>
      </w:r>
      <w:r>
        <w:t>Venli</w:t>
      </w:r>
      <w:r w:rsidR="00766B15">
        <w:t>’</w:t>
      </w:r>
      <w:r>
        <w:t>s ancestors had shown that courage.</w:t>
      </w:r>
      <w:r w:rsidR="0004281A">
        <w:t xml:space="preserve"> </w:t>
      </w:r>
      <w:r>
        <w:t>She was uncertain, when being honest with herself, whether she had the same moral strength.</w:t>
      </w:r>
    </w:p>
    <w:p w14:paraId="04C8084A" w14:textId="73D994D6" w:rsidR="00D10B5B" w:rsidRDefault="0059432C" w:rsidP="00684D30">
      <w:pPr>
        <w:pStyle w:val="Body-TextTx"/>
      </w:pPr>
      <w:r>
        <w:t>Shumin idly played with her hair rather than humming to an emotion as a listener would have.</w:t>
      </w:r>
      <w:r w:rsidR="0004281A">
        <w:t xml:space="preserve"> </w:t>
      </w:r>
      <w:r>
        <w:t>Was that hair-twisting a sign she was bored, perhaps the human way of humming to Skepticism?</w:t>
      </w:r>
    </w:p>
    <w:p w14:paraId="08F29F08" w14:textId="5724B38F" w:rsidR="00D10B5B" w:rsidRDefault="00766B15" w:rsidP="00684D30">
      <w:pPr>
        <w:pStyle w:val="Body-TextTx"/>
      </w:pPr>
      <w:r>
        <w:t>“</w:t>
      </w:r>
      <w:r w:rsidR="0059432C">
        <w:t>If we must run,</w:t>
      </w:r>
      <w:r>
        <w:t>”</w:t>
      </w:r>
      <w:r w:rsidR="0059432C">
        <w:t xml:space="preserve"> Venli said, </w:t>
      </w:r>
      <w:r>
        <w:t>“</w:t>
      </w:r>
      <w:r w:rsidR="0059432C">
        <w:t>we are not without resources.</w:t>
      </w:r>
      <w:r>
        <w:t>”</w:t>
      </w:r>
    </w:p>
    <w:p w14:paraId="5ECBA675" w14:textId="005A2F18" w:rsidR="00D10B5B" w:rsidRDefault="00766B15" w:rsidP="00684D30">
      <w:pPr>
        <w:pStyle w:val="Body-TextTx"/>
      </w:pPr>
      <w:r>
        <w:t>“</w:t>
      </w:r>
      <w:r w:rsidR="0059432C">
        <w:t>Forgive me if I</w:t>
      </w:r>
      <w:r>
        <w:t>’</w:t>
      </w:r>
      <w:r w:rsidR="0059432C">
        <w:t>m hesitant, Brightness,</w:t>
      </w:r>
      <w:r>
        <w:t>”</w:t>
      </w:r>
      <w:r w:rsidR="0059432C">
        <w:t xml:space="preserve"> Shumin said.</w:t>
      </w:r>
      <w:r w:rsidR="0004281A">
        <w:t xml:space="preserve"> </w:t>
      </w:r>
      <w:r>
        <w:t>“</w:t>
      </w:r>
      <w:r w:rsidR="0059432C">
        <w:t xml:space="preserve">They summoned rock monsters that were taller than the storming </w:t>
      </w:r>
      <w:r w:rsidR="0059432C" w:rsidRPr="00CC5738">
        <w:rPr>
          <w:rStyle w:val="itali"/>
        </w:rPr>
        <w:t>city wall</w:t>
      </w:r>
      <w:r w:rsidR="0059432C" w:rsidRPr="00916B40">
        <w:rPr>
          <w:rStyle w:val="itali"/>
        </w:rPr>
        <w:t>.</w:t>
      </w:r>
      <w:r w:rsidR="0004281A">
        <w:t xml:space="preserve"> </w:t>
      </w:r>
      <w:r w:rsidR="0059432C">
        <w:t>They have Regals and Fused.</w:t>
      </w:r>
      <w:r w:rsidR="0004281A">
        <w:t xml:space="preserve"> </w:t>
      </w:r>
      <w:r w:rsidR="0059432C">
        <w:t>I think our sole hope is to get the entire city to turn against them.</w:t>
      </w:r>
      <w:r>
        <w:t>”</w:t>
      </w:r>
    </w:p>
    <w:p w14:paraId="45BDCB51" w14:textId="01CA3B02" w:rsidR="00D10B5B" w:rsidRDefault="00766B15" w:rsidP="00684D30">
      <w:pPr>
        <w:pStyle w:val="Body-TextTx"/>
      </w:pPr>
      <w:r>
        <w:t>“</w:t>
      </w:r>
      <w:r w:rsidR="0059432C">
        <w:t>We have a Regal as well,</w:t>
      </w:r>
      <w:r>
        <w:t>”</w:t>
      </w:r>
      <w:r w:rsidR="0059432C">
        <w:t xml:space="preserve"> Venli said, gesturing to herself.</w:t>
      </w:r>
      <w:r w:rsidR="0004281A">
        <w:t xml:space="preserve"> </w:t>
      </w:r>
      <w:r>
        <w:t>“</w:t>
      </w:r>
      <w:r w:rsidR="0059432C">
        <w:t xml:space="preserve">There is a Voidspren in my gemheart, Shumin, but I have learned to </w:t>
      </w:r>
      <w:r w:rsidR="0059432C" w:rsidRPr="00CC5738">
        <w:rPr>
          <w:rStyle w:val="itali"/>
        </w:rPr>
        <w:t>contain</w:t>
      </w:r>
      <w:r w:rsidR="0059432C">
        <w:t xml:space="preserve"> and </w:t>
      </w:r>
      <w:r w:rsidR="0059432C" w:rsidRPr="00CC5738">
        <w:rPr>
          <w:rStyle w:val="itali"/>
        </w:rPr>
        <w:t>imprison</w:t>
      </w:r>
      <w:r w:rsidR="0059432C">
        <w:t xml:space="preserve"> it.</w:t>
      </w:r>
      <w:r w:rsidR="0004281A">
        <w:t xml:space="preserve"> </w:t>
      </w:r>
      <w:r w:rsidR="0059432C">
        <w:t>It gives me powers, such as the ability to look into Shadesmar, and see if any spren are nearby spying on us.</w:t>
      </w:r>
      <w:r>
        <w:t>”</w:t>
      </w:r>
    </w:p>
    <w:p w14:paraId="1D2DC316" w14:textId="1B5C9944" w:rsidR="00D10B5B" w:rsidRDefault="00766B15" w:rsidP="00684D30">
      <w:pPr>
        <w:pStyle w:val="Body-TextTx"/>
      </w:pPr>
      <w:r>
        <w:t>“</w:t>
      </w:r>
      <w:r w:rsidR="0059432C">
        <w:t>Regal powers</w:t>
      </w:r>
      <w:r>
        <w:t> . . .”</w:t>
      </w:r>
      <w:r w:rsidR="0059432C">
        <w:t xml:space="preserve"> Shumin said, glancing to the others in the room.</w:t>
      </w:r>
      <w:r w:rsidR="0004281A">
        <w:t xml:space="preserve"> </w:t>
      </w:r>
      <w:r>
        <w:t>“</w:t>
      </w:r>
      <w:r w:rsidR="0059432C">
        <w:t>And</w:t>
      </w:r>
      <w:r>
        <w:t> . . .</w:t>
      </w:r>
      <w:r w:rsidR="00483B1D">
        <w:t xml:space="preserve"> </w:t>
      </w:r>
      <w:r w:rsidR="0059432C">
        <w:t>I could have them too?</w:t>
      </w:r>
      <w:r w:rsidR="0004281A">
        <w:t xml:space="preserve"> </w:t>
      </w:r>
      <w:r w:rsidR="0059432C">
        <w:t>Without surrendering my will to Odium?</w:t>
      </w:r>
      <w:r>
        <w:t>”</w:t>
      </w:r>
    </w:p>
    <w:p w14:paraId="7FA1E29A" w14:textId="53B90C8F" w:rsidR="00D10B5B" w:rsidRDefault="00766B15" w:rsidP="00684D30">
      <w:pPr>
        <w:pStyle w:val="Body-TextTx"/>
      </w:pPr>
      <w:r>
        <w:lastRenderedPageBreak/>
        <w:t>“</w:t>
      </w:r>
      <w:r w:rsidR="0059432C">
        <w:t>Possibly,</w:t>
      </w:r>
      <w:r>
        <w:t>”</w:t>
      </w:r>
      <w:r w:rsidR="0059432C">
        <w:t xml:space="preserve"> Venli said.</w:t>
      </w:r>
      <w:r w:rsidR="0004281A">
        <w:t xml:space="preserve"> </w:t>
      </w:r>
      <w:r>
        <w:t>“</w:t>
      </w:r>
      <w:r w:rsidR="0059432C">
        <w:t>Once I have perfected the process so others can use it.</w:t>
      </w:r>
      <w:r>
        <w:t>”</w:t>
      </w:r>
    </w:p>
    <w:p w14:paraId="007F3652" w14:textId="455A0EE7" w:rsidR="00D10B5B" w:rsidRDefault="0059432C" w:rsidP="00684D30">
      <w:pPr>
        <w:pStyle w:val="Body-TextTx"/>
      </w:pPr>
      <w:r>
        <w:t>Timbre pulsed inside her, disapproving.</w:t>
      </w:r>
      <w:r w:rsidR="0004281A">
        <w:t xml:space="preserve"> </w:t>
      </w:r>
      <w:r>
        <w:t>The little spren wanted Venli to tell the full truth</w:t>
      </w:r>
      <w:r w:rsidR="00483B1D">
        <w:t>—</w:t>
      </w:r>
      <w:r>
        <w:t>that she was Radiant.</w:t>
      </w:r>
      <w:r w:rsidR="0004281A">
        <w:t xml:space="preserve"> </w:t>
      </w:r>
      <w:r>
        <w:t>However, the time wasn</w:t>
      </w:r>
      <w:r w:rsidR="00766B15">
        <w:t>’</w:t>
      </w:r>
      <w:r>
        <w:t>t right. Venli wanted to be certain she could offer others what she had before exposing what she was.</w:t>
      </w:r>
      <w:r w:rsidR="0004281A">
        <w:t xml:space="preserve"> </w:t>
      </w:r>
      <w:r>
        <w:t xml:space="preserve">She needed to be certain other spren like Timbre were willing, and she needed </w:t>
      </w:r>
      <w:r w:rsidR="005334A9">
        <w:t xml:space="preserve">to </w:t>
      </w:r>
      <w:r>
        <w:t>prepare her friends for the path.</w:t>
      </w:r>
    </w:p>
    <w:p w14:paraId="2B538B62" w14:textId="7EDAB59E" w:rsidR="00D10B5B" w:rsidRDefault="00766B15" w:rsidP="00684D30">
      <w:pPr>
        <w:pStyle w:val="Body-TextTx"/>
      </w:pPr>
      <w:r>
        <w:t>“</w:t>
      </w:r>
      <w:r w:rsidR="0059432C">
        <w:t>Long ago,</w:t>
      </w:r>
      <w:r>
        <w:t>”</w:t>
      </w:r>
      <w:r w:rsidR="0059432C">
        <w:t xml:space="preserve"> Venli explained to Shumin, </w:t>
      </w:r>
      <w:r>
        <w:t>“</w:t>
      </w:r>
      <w:r w:rsidR="0059432C">
        <w:t>the singers were allies of the spren.</w:t>
      </w:r>
      <w:r w:rsidR="0004281A">
        <w:t xml:space="preserve"> </w:t>
      </w:r>
      <w:r w:rsidR="0059432C">
        <w:t>Then humans came, and the wars started.</w:t>
      </w:r>
      <w:r w:rsidR="0004281A">
        <w:t xml:space="preserve"> </w:t>
      </w:r>
      <w:r w:rsidR="0059432C">
        <w:t>The events of those days are lost to all but the Fused</w:t>
      </w:r>
      <w:r w:rsidR="00483B1D">
        <w:t>—</w:t>
      </w:r>
      <w:r w:rsidR="0059432C">
        <w:t>in the end, however, we know the spren chose humans.</w:t>
      </w:r>
    </w:p>
    <w:p w14:paraId="3F16ECCB" w14:textId="540B8495" w:rsidR="00D10B5B" w:rsidRDefault="00766B15" w:rsidP="00684D30">
      <w:pPr>
        <w:pStyle w:val="Body-TextTx"/>
      </w:pPr>
      <w:r>
        <w:t>“</w:t>
      </w:r>
      <w:r w:rsidR="0059432C">
        <w:t>Eventually, the humans betrayed them.</w:t>
      </w:r>
      <w:r w:rsidR="0004281A">
        <w:t xml:space="preserve"> </w:t>
      </w:r>
      <w:r w:rsidR="0059432C">
        <w:t>Killed them.</w:t>
      </w:r>
      <w:r w:rsidR="0004281A">
        <w:t xml:space="preserve"> </w:t>
      </w:r>
      <w:r w:rsidR="0059432C">
        <w:t xml:space="preserve">Some spren have chosen to give </w:t>
      </w:r>
      <w:r w:rsidR="001D597F">
        <w:t>humans</w:t>
      </w:r>
      <w:r w:rsidR="0059432C">
        <w:t xml:space="preserve"> a second chance, but others</w:t>
      </w:r>
      <w:r>
        <w:t> . . .</w:t>
      </w:r>
      <w:r w:rsidR="0059432C">
        <w:t xml:space="preserve"> Well, I have been contacted by a spren who represents an entire people in Shadesmar.</w:t>
      </w:r>
      <w:r w:rsidR="0004281A">
        <w:t xml:space="preserve"> </w:t>
      </w:r>
      <w:r w:rsidR="0059432C">
        <w:t xml:space="preserve">They realize that perhaps </w:t>
      </w:r>
      <w:r w:rsidR="0059432C" w:rsidRPr="00CC5738">
        <w:rPr>
          <w:rStyle w:val="itali"/>
        </w:rPr>
        <w:t>we</w:t>
      </w:r>
      <w:r w:rsidR="0059432C">
        <w:t xml:space="preserve"> deserve a second chance more than humans do.</w:t>
      </w:r>
      <w:r>
        <w:t>”</w:t>
      </w:r>
    </w:p>
    <w:p w14:paraId="6D8703F1" w14:textId="60B3C9E2" w:rsidR="00D10B5B" w:rsidRDefault="00766B15" w:rsidP="00684D30">
      <w:pPr>
        <w:pStyle w:val="Body-TextTx"/>
      </w:pPr>
      <w:r>
        <w:t>“</w:t>
      </w:r>
      <w:r w:rsidR="0059432C">
        <w:t>What does that mean?</w:t>
      </w:r>
      <w:r>
        <w:t>”</w:t>
      </w:r>
      <w:r w:rsidR="0059432C">
        <w:t xml:space="preserve"> Shumin asked.</w:t>
      </w:r>
    </w:p>
    <w:p w14:paraId="6FAF3520" w14:textId="673D12BE" w:rsidR="00D10B5B" w:rsidRDefault="00766B15" w:rsidP="00684D30">
      <w:pPr>
        <w:pStyle w:val="Body-TextTx"/>
      </w:pPr>
      <w:r>
        <w:t>“</w:t>
      </w:r>
      <w:r w:rsidR="0059432C">
        <w:t>That we will not be completely without allies, once we make our move,</w:t>
      </w:r>
      <w:r>
        <w:t>”</w:t>
      </w:r>
      <w:r w:rsidR="0059432C">
        <w:t xml:space="preserve"> Venli said.</w:t>
      </w:r>
      <w:r w:rsidR="0004281A">
        <w:t xml:space="preserve"> </w:t>
      </w:r>
      <w:r>
        <w:t>“</w:t>
      </w:r>
      <w:r w:rsidR="0059432C">
        <w:t>Our ultimate goal is to find a place where we can escape other people</w:t>
      </w:r>
      <w:r>
        <w:t>’</w:t>
      </w:r>
      <w:r w:rsidR="0059432C">
        <w:t>s rules and their laws.</w:t>
      </w:r>
      <w:r w:rsidR="0004281A">
        <w:t xml:space="preserve"> </w:t>
      </w:r>
      <w:r w:rsidR="0059432C">
        <w:t>A place where we can be what we wish and cast off the roles forced upon us.</w:t>
      </w:r>
      <w:r>
        <w:t>”</w:t>
      </w:r>
    </w:p>
    <w:p w14:paraId="2F960124" w14:textId="0892043C" w:rsidR="00D10B5B" w:rsidRDefault="00766B15" w:rsidP="00684D30">
      <w:pPr>
        <w:pStyle w:val="Body-TextTx"/>
      </w:pPr>
      <w:r>
        <w:t>“</w:t>
      </w:r>
      <w:r w:rsidR="0059432C">
        <w:t>I</w:t>
      </w:r>
      <w:r>
        <w:t>’</w:t>
      </w:r>
      <w:r w:rsidR="0059432C">
        <w:t>m in,</w:t>
      </w:r>
      <w:r>
        <w:t>”</w:t>
      </w:r>
      <w:r w:rsidR="0059432C">
        <w:t xml:space="preserve"> Shumin said.</w:t>
      </w:r>
      <w:r w:rsidR="0004281A">
        <w:t xml:space="preserve"> </w:t>
      </w:r>
      <w:r>
        <w:t>“</w:t>
      </w:r>
      <w:r w:rsidR="0059432C">
        <w:t xml:space="preserve">That sounds like a </w:t>
      </w:r>
      <w:r w:rsidR="0059432C" w:rsidRPr="00CC5738">
        <w:rPr>
          <w:rStyle w:val="itali"/>
        </w:rPr>
        <w:t>storming</w:t>
      </w:r>
      <w:r w:rsidR="0059432C">
        <w:t xml:space="preserve"> delight, Brightness.</w:t>
      </w:r>
      <w:r w:rsidR="0004281A">
        <w:t xml:space="preserve"> </w:t>
      </w:r>
      <w:r w:rsidR="0059432C">
        <w:t>Maybe</w:t>
      </w:r>
      <w:r>
        <w:t> . . .</w:t>
      </w:r>
      <w:r w:rsidR="00483B1D">
        <w:t xml:space="preserve"> </w:t>
      </w:r>
      <w:r w:rsidR="0059432C">
        <w:t xml:space="preserve">maybe if we have forms of power that </w:t>
      </w:r>
      <w:r w:rsidR="0059432C" w:rsidRPr="00CC5738">
        <w:rPr>
          <w:rStyle w:val="itali"/>
        </w:rPr>
        <w:t>aren</w:t>
      </w:r>
      <w:r>
        <w:rPr>
          <w:rStyle w:val="itali"/>
        </w:rPr>
        <w:t>’</w:t>
      </w:r>
      <w:r w:rsidR="0059432C" w:rsidRPr="00CC5738">
        <w:rPr>
          <w:rStyle w:val="itali"/>
        </w:rPr>
        <w:t>t</w:t>
      </w:r>
      <w:r w:rsidR="0059432C">
        <w:t xml:space="preserve"> granted by Odium, the enemy </w:t>
      </w:r>
      <w:r w:rsidR="0059432C" w:rsidRPr="00CC5738">
        <w:rPr>
          <w:rStyle w:val="itali"/>
        </w:rPr>
        <w:t>will</w:t>
      </w:r>
      <w:r w:rsidR="0059432C">
        <w:t xml:space="preserve"> leave us alone.</w:t>
      </w:r>
      <w:r>
        <w:t>”</w:t>
      </w:r>
    </w:p>
    <w:p w14:paraId="28B686F0" w14:textId="77777777" w:rsidR="00D10B5B" w:rsidRDefault="0059432C" w:rsidP="00684D30">
      <w:pPr>
        <w:pStyle w:val="Body-TextTx"/>
      </w:pPr>
      <w:r>
        <w:t>Either that or Odium would see that his minions scoured Venli and her faction from the planet.</w:t>
      </w:r>
    </w:p>
    <w:p w14:paraId="7D637C40" w14:textId="73AFBD9F" w:rsidR="00D10B5B" w:rsidRDefault="0059432C" w:rsidP="00684D30">
      <w:pPr>
        <w:pStyle w:val="Body-TextTx"/>
      </w:pPr>
      <w:r>
        <w:t>Timbre pulsed, saying no great work could be accomplished without risk.</w:t>
      </w:r>
      <w:r w:rsidR="0004281A">
        <w:t xml:space="preserve"> </w:t>
      </w:r>
      <w:r>
        <w:t>Venli hated when she said things like that.</w:t>
      </w:r>
      <w:r w:rsidR="0004281A">
        <w:t xml:space="preserve"> </w:t>
      </w:r>
      <w:r>
        <w:t>It reminded her exactly how dangerous her current actions were.</w:t>
      </w:r>
      <w:r w:rsidR="0004281A">
        <w:t xml:space="preserve"> </w:t>
      </w:r>
      <w:r>
        <w:t xml:space="preserve">She drew in a little </w:t>
      </w:r>
      <w:r w:rsidR="00E37552">
        <w:t>L</w:t>
      </w:r>
      <w:r>
        <w:t>ight to check Shadesmar again.</w:t>
      </w:r>
      <w:r w:rsidR="0004281A">
        <w:t xml:space="preserve"> </w:t>
      </w:r>
      <w:r>
        <w:t>She saw nothing spying on her, so</w:t>
      </w:r>
      <w:r w:rsidR="00483B1D">
        <w:t>—</w:t>
      </w:r>
    </w:p>
    <w:p w14:paraId="6CA2A5FF" w14:textId="77777777" w:rsidR="00D10B5B" w:rsidRDefault="0059432C" w:rsidP="00684D30">
      <w:pPr>
        <w:pStyle w:val="Body-TextTx"/>
      </w:pPr>
      <w:r>
        <w:lastRenderedPageBreak/>
        <w:t>A dark, pulsing flame was moving down from above.</w:t>
      </w:r>
    </w:p>
    <w:p w14:paraId="36C7267E" w14:textId="77777777" w:rsidR="00D10B5B" w:rsidRDefault="0059432C" w:rsidP="00684D30">
      <w:pPr>
        <w:pStyle w:val="Body-TextTx"/>
      </w:pPr>
      <w:r>
        <w:t>Leshwi.</w:t>
      </w:r>
    </w:p>
    <w:p w14:paraId="111C772F" w14:textId="46E6D7DC" w:rsidR="00D10B5B" w:rsidRDefault="0059432C" w:rsidP="00684D30">
      <w:pPr>
        <w:pStyle w:val="Body-TextTx"/>
      </w:pPr>
      <w:r>
        <w:t>Venli leaped to her feet, her chair slamming to the ground.</w:t>
      </w:r>
      <w:r w:rsidR="0004281A">
        <w:t xml:space="preserve"> </w:t>
      </w:r>
      <w:r>
        <w:t>Dul and Mazish noticed her urgency and stood upright, searching around, trying to decide what to do.</w:t>
      </w:r>
    </w:p>
    <w:p w14:paraId="0C14FD86" w14:textId="2E05BE09" w:rsidR="00D10B5B" w:rsidRDefault="00766B15" w:rsidP="00684D30">
      <w:pPr>
        <w:pStyle w:val="Body-TextTx"/>
      </w:pPr>
      <w:r>
        <w:t>“</w:t>
      </w:r>
      <w:r w:rsidR="0059432C">
        <w:t>Open the shades!</w:t>
      </w:r>
      <w:r>
        <w:t>”</w:t>
      </w:r>
      <w:r w:rsidR="0059432C">
        <w:t xml:space="preserve"> Venli said.</w:t>
      </w:r>
      <w:r w:rsidR="0004281A">
        <w:t xml:space="preserve"> </w:t>
      </w:r>
      <w:r>
        <w:t>“</w:t>
      </w:r>
      <w:r w:rsidR="0059432C">
        <w:t>Quickly!</w:t>
      </w:r>
      <w:r w:rsidR="0004281A">
        <w:t xml:space="preserve"> </w:t>
      </w:r>
      <w:r w:rsidR="0059432C">
        <w:t>So she doesn</w:t>
      </w:r>
      <w:r>
        <w:t>’</w:t>
      </w:r>
      <w:r w:rsidR="0059432C">
        <w:t>t see anything odd!</w:t>
      </w:r>
      <w:r>
        <w:t>”</w:t>
      </w:r>
    </w:p>
    <w:p w14:paraId="1C4EC10B" w14:textId="005BCDCC" w:rsidR="00D10B5B" w:rsidRDefault="0059432C" w:rsidP="00684D30">
      <w:pPr>
        <w:pStyle w:val="Body-TextTx"/>
      </w:pPr>
      <w:r>
        <w:t>They slammed the windows open right as the hatch rattled.</w:t>
      </w:r>
      <w:r w:rsidR="0004281A">
        <w:t xml:space="preserve"> </w:t>
      </w:r>
      <w:r>
        <w:t>Lady Leshwi</w:t>
      </w:r>
      <w:r w:rsidR="00483B1D">
        <w:t>—</w:t>
      </w:r>
      <w:r>
        <w:t>brilliant in her outfit of gold and black</w:t>
      </w:r>
      <w:r w:rsidR="00483B1D">
        <w:t>—</w:t>
      </w:r>
      <w:r>
        <w:t>entered, skimming above the steps.</w:t>
      </w:r>
      <w:r w:rsidR="0004281A">
        <w:t xml:space="preserve"> </w:t>
      </w:r>
      <w:r>
        <w:t xml:space="preserve">She almost </w:t>
      </w:r>
      <w:r w:rsidRPr="00CC5738">
        <w:rPr>
          <w:rStyle w:val="itali"/>
        </w:rPr>
        <w:t>never</w:t>
      </w:r>
      <w:r>
        <w:t xml:space="preserve"> came down here.</w:t>
      </w:r>
      <w:r w:rsidR="0004281A">
        <w:t xml:space="preserve"> </w:t>
      </w:r>
      <w:r>
        <w:t>What was going on?</w:t>
      </w:r>
    </w:p>
    <w:p w14:paraId="145081CA" w14:textId="361B0D50" w:rsidR="00D10B5B" w:rsidRDefault="0059432C" w:rsidP="00684D30">
      <w:pPr>
        <w:pStyle w:val="Body-TextTx"/>
      </w:pPr>
      <w:r>
        <w:t>Timbre trembled inside Venli.</w:t>
      </w:r>
      <w:r w:rsidR="0004281A">
        <w:t xml:space="preserve"> </w:t>
      </w:r>
      <w:r>
        <w:t>They</w:t>
      </w:r>
      <w:r w:rsidR="00766B15">
        <w:t>’</w:t>
      </w:r>
      <w:r>
        <w:t>d been discovered.</w:t>
      </w:r>
      <w:r w:rsidR="0004281A">
        <w:t xml:space="preserve"> </w:t>
      </w:r>
      <w:r>
        <w:t>It had to mean they</w:t>
      </w:r>
      <w:r w:rsidR="00766B15">
        <w:t>’</w:t>
      </w:r>
      <w:r>
        <w:t>d</w:t>
      </w:r>
      <w:r w:rsidR="00483B1D">
        <w:t>—</w:t>
      </w:r>
    </w:p>
    <w:p w14:paraId="6F8FDE19" w14:textId="58FA2219" w:rsidR="00483B1D" w:rsidRDefault="00766B15" w:rsidP="00684D30">
      <w:pPr>
        <w:pStyle w:val="Body-TextTx"/>
      </w:pPr>
      <w:r>
        <w:t>“</w:t>
      </w:r>
      <w:r w:rsidR="0059432C">
        <w:t>Gather yourself, Last Listener,</w:t>
      </w:r>
      <w:r>
        <w:t>”</w:t>
      </w:r>
      <w:r w:rsidR="0059432C">
        <w:t xml:space="preserve"> Leshwi said to the Rhythm of Agony.</w:t>
      </w:r>
      <w:r w:rsidR="0004281A">
        <w:t xml:space="preserve"> </w:t>
      </w:r>
      <w:r>
        <w:t>“</w:t>
      </w:r>
      <w:r w:rsidR="0059432C">
        <w:t>Something is happening.</w:t>
      </w:r>
      <w:r w:rsidR="0004281A">
        <w:t xml:space="preserve"> </w:t>
      </w:r>
      <w:r w:rsidR="0059432C">
        <w:t>Something dangerous.</w:t>
      </w:r>
      <w:r w:rsidR="0004281A">
        <w:t xml:space="preserve"> </w:t>
      </w:r>
      <w:r w:rsidR="0059432C">
        <w:t>I fear the war is about to take a distinctly different turn.</w:t>
      </w:r>
      <w:r>
        <w:t>”</w:t>
      </w:r>
    </w:p>
    <w:p w14:paraId="7D485C5D" w14:textId="77777777" w:rsidR="00AD4902" w:rsidRPr="00AD4902" w:rsidRDefault="00684D30" w:rsidP="00AD4902">
      <w:pPr>
        <w:pStyle w:val="Section-ChapterSCP"/>
      </w:pPr>
      <w:r>
        <w:lastRenderedPageBreak/>
        <w:t xml:space="preserve">Chapter </w:t>
      </w:r>
      <w:r w:rsidR="004633BE">
        <w:t>12</w:t>
      </w:r>
    </w:p>
    <w:p w14:paraId="5C0C6294" w14:textId="27982C2D" w:rsidR="00D10B5B" w:rsidRDefault="00766B15" w:rsidP="000660DD">
      <w:pPr>
        <w:pStyle w:val="TitleTtl"/>
      </w:pPr>
      <w:r>
        <w:t>12: a Way to Help</w:t>
      </w:r>
    </w:p>
    <w:p w14:paraId="622EBF46" w14:textId="6B5CB15E" w:rsidR="00D10B5B" w:rsidRPr="00A40C8C" w:rsidRDefault="0059432C" w:rsidP="00C64968">
      <w:pPr>
        <w:pStyle w:val="Epigraph-Non-VerseEpi"/>
      </w:pPr>
      <w:r w:rsidRPr="00A40C8C">
        <w:t>One of my pleas is for artifabrians to stop shrouding fabrial techniques with so much mystery.</w:t>
      </w:r>
      <w:r w:rsidR="0004281A">
        <w:t xml:space="preserve"> </w:t>
      </w:r>
      <w:r w:rsidRPr="00A40C8C">
        <w:t>Many decoy metals are used in cages, and wires are often plated to look like a different metal, with the express intent of confusing those who might try to learn the process through personal study.</w:t>
      </w:r>
      <w:r w:rsidR="0004281A">
        <w:t xml:space="preserve"> </w:t>
      </w:r>
      <w:r w:rsidRPr="00A40C8C">
        <w:t>This might enrich the artifabrian, but it impoverishes us all.</w:t>
      </w:r>
    </w:p>
    <w:p w14:paraId="6D264872" w14:textId="433BE3D3" w:rsidR="00C1462B" w:rsidRDefault="00483B1D" w:rsidP="00C64968">
      <w:pPr>
        <w:pStyle w:val="Epigraph-SourceEpisrc"/>
      </w:pPr>
      <w:r>
        <w:t>—</w:t>
      </w:r>
      <w:r w:rsidR="0059432C">
        <w:t xml:space="preserve">Lecture on </w:t>
      </w:r>
      <w:r w:rsidR="00C1462B">
        <w:t>f</w:t>
      </w:r>
      <w:r w:rsidR="0059432C">
        <w:t xml:space="preserve">abrial </w:t>
      </w:r>
      <w:r w:rsidR="00C1462B">
        <w:t>m</w:t>
      </w:r>
      <w:r w:rsidR="0059432C">
        <w:t>echanics presented</w:t>
      </w:r>
      <w:r w:rsidR="00C1462B">
        <w:t xml:space="preserve"> </w:t>
      </w:r>
      <w:r w:rsidR="0059432C">
        <w:t>by Navani Kholin</w:t>
      </w:r>
    </w:p>
    <w:p w14:paraId="40248BEC" w14:textId="565E2F74" w:rsidR="00D10B5B" w:rsidRDefault="0059432C" w:rsidP="00C1462B">
      <w:pPr>
        <w:pStyle w:val="Epigraph-SourceEpisrc"/>
      </w:pPr>
      <w:r>
        <w:t xml:space="preserve">to the </w:t>
      </w:r>
      <w:r w:rsidR="00C1462B">
        <w:t>c</w:t>
      </w:r>
      <w:r>
        <w:t>oalition of</w:t>
      </w:r>
      <w:r w:rsidR="00C1462B">
        <w:t xml:space="preserve"> m</w:t>
      </w:r>
      <w:r>
        <w:t>onarchs, Urithiru, Jesevan, 1175</w:t>
      </w:r>
    </w:p>
    <w:p w14:paraId="5518C15D" w14:textId="499BA4EB" w:rsidR="00D10B5B" w:rsidRDefault="0059432C" w:rsidP="00684D30">
      <w:pPr>
        <w:pStyle w:val="Body-TextTx"/>
      </w:pPr>
      <w:r>
        <w:t>As they arrived at Urithiru, Kaladin wanted nothing more than to vanish.</w:t>
      </w:r>
      <w:r w:rsidR="0004281A">
        <w:t xml:space="preserve"> </w:t>
      </w:r>
      <w:r>
        <w:t>To go someplace where he wouldn</w:t>
      </w:r>
      <w:r w:rsidR="00766B15">
        <w:t>’</w:t>
      </w:r>
      <w:r>
        <w:t>t have to listen to everyone laughing.</w:t>
      </w:r>
      <w:r w:rsidR="0004281A">
        <w:t xml:space="preserve"> </w:t>
      </w:r>
      <w:r>
        <w:t>There were a hundred of them together, mostly squires of the various Windrunners who had once been his team.</w:t>
      </w:r>
    </w:p>
    <w:p w14:paraId="31BEE474" w14:textId="22CCE5BA" w:rsidR="00D10B5B" w:rsidRDefault="0059432C" w:rsidP="00684D30">
      <w:pPr>
        <w:pStyle w:val="Body-TextTx"/>
      </w:pPr>
      <w:r>
        <w:t>Kaladin didn</w:t>
      </w:r>
      <w:r w:rsidR="00766B15">
        <w:t>’</w:t>
      </w:r>
      <w:r>
        <w:t>t have many squires left</w:t>
      </w:r>
      <w:r w:rsidR="00483B1D">
        <w:t>—</w:t>
      </w:r>
      <w:r>
        <w:t>none, unless you counted Dabbid and Rlain.</w:t>
      </w:r>
      <w:r w:rsidR="0004281A">
        <w:t xml:space="preserve"> </w:t>
      </w:r>
      <w:r>
        <w:t>Rock didn</w:t>
      </w:r>
      <w:r w:rsidR="00766B15">
        <w:t>’</w:t>
      </w:r>
      <w:r>
        <w:t>t have a spren either, but he</w:t>
      </w:r>
      <w:r w:rsidR="00766B15">
        <w:t> . . .</w:t>
      </w:r>
      <w:r w:rsidR="00483B1D">
        <w:t xml:space="preserve"> </w:t>
      </w:r>
      <w:r>
        <w:t>had moved on to something else.</w:t>
      </w:r>
      <w:r w:rsidR="0004281A">
        <w:t xml:space="preserve"> </w:t>
      </w:r>
      <w:r>
        <w:t>Kaladin wasn</w:t>
      </w:r>
      <w:r w:rsidR="00766B15">
        <w:t>’</w:t>
      </w:r>
      <w:r>
        <w:t>t sure what it was, but he didn</w:t>
      </w:r>
      <w:r w:rsidR="00766B15">
        <w:t>’</w:t>
      </w:r>
      <w:r>
        <w:t>t call himself a squire.</w:t>
      </w:r>
    </w:p>
    <w:p w14:paraId="034EFD8D" w14:textId="774C905B" w:rsidR="00D10B5B" w:rsidRDefault="0059432C" w:rsidP="00684D30">
      <w:pPr>
        <w:pStyle w:val="Body-TextTx"/>
      </w:pPr>
      <w:r>
        <w:t>Rlain would soon have a spren, and would finally be able to move on too.</w:t>
      </w:r>
      <w:r w:rsidR="0004281A">
        <w:t xml:space="preserve"> </w:t>
      </w:r>
      <w:r>
        <w:t>Dabbid had gone on the mission today to help Renarin deliver water and supplies to the townspeople.</w:t>
      </w:r>
      <w:r w:rsidR="0004281A">
        <w:t xml:space="preserve"> </w:t>
      </w:r>
      <w:r>
        <w:t>He</w:t>
      </w:r>
      <w:r w:rsidR="00766B15">
        <w:t>’</w:t>
      </w:r>
      <w:r>
        <w:t>d never recovered from his battle shock, however, and didn</w:t>
      </w:r>
      <w:r w:rsidR="00766B15">
        <w:t>’</w:t>
      </w:r>
      <w:r>
        <w:t>t have Radiant powers.</w:t>
      </w:r>
      <w:r w:rsidR="0004281A">
        <w:t xml:space="preserve"> </w:t>
      </w:r>
      <w:r>
        <w:t>He wasn</w:t>
      </w:r>
      <w:r w:rsidR="00766B15">
        <w:t>’</w:t>
      </w:r>
      <w:r>
        <w:t>t so much a squire as someone Kaladin and the others looked after.</w:t>
      </w:r>
    </w:p>
    <w:p w14:paraId="0861C1AC" w14:textId="09A81FFD" w:rsidR="00D10B5B" w:rsidRDefault="0059432C" w:rsidP="00684D30">
      <w:pPr>
        <w:pStyle w:val="Body-TextTx"/>
      </w:pPr>
      <w:r>
        <w:t>The rest had all ascended to at least the Second Ideal.</w:t>
      </w:r>
      <w:r w:rsidR="0004281A">
        <w:t xml:space="preserve"> </w:t>
      </w:r>
      <w:r>
        <w:t>That made them more than a squire, but not yet a full Radiant</w:t>
      </w:r>
      <w:r w:rsidR="00483B1D">
        <w:t>—</w:t>
      </w:r>
      <w:r>
        <w:t>having bonded a spren, but not yet having earned a Blade.</w:t>
      </w:r>
      <w:r w:rsidR="0004281A">
        <w:t xml:space="preserve"> </w:t>
      </w:r>
      <w:r>
        <w:t>They were all so jovial as they walked together across the Oathgate plateau, and Kaladin didn</w:t>
      </w:r>
      <w:r w:rsidR="00766B15">
        <w:t>’</w:t>
      </w:r>
      <w:r>
        <w:t xml:space="preserve">t </w:t>
      </w:r>
      <w:r>
        <w:lastRenderedPageBreak/>
        <w:t>begrudge them their mirth.</w:t>
      </w:r>
      <w:r w:rsidR="0004281A">
        <w:t xml:space="preserve"> </w:t>
      </w:r>
      <w:r>
        <w:t>They were dear to him, and he wanted them to laugh.</w:t>
      </w:r>
    </w:p>
    <w:p w14:paraId="294FA6D9" w14:textId="7B257B27" w:rsidR="00D10B5B" w:rsidRDefault="0059432C" w:rsidP="00684D30">
      <w:pPr>
        <w:pStyle w:val="Body-TextTx"/>
      </w:pPr>
      <w:r>
        <w:t>Yet at the moment, he couldn</w:t>
      </w:r>
      <w:r w:rsidR="00766B15">
        <w:t>’</w:t>
      </w:r>
      <w:r>
        <w:t>t imagine anything more painful than the way they all tried to cheer him up.</w:t>
      </w:r>
      <w:r w:rsidR="0004281A">
        <w:t xml:space="preserve"> </w:t>
      </w:r>
      <w:r>
        <w:t>They sensed his mood, though he hadn</w:t>
      </w:r>
      <w:r w:rsidR="00766B15">
        <w:t>’</w:t>
      </w:r>
      <w:r>
        <w:t>t spoken to them regarding his</w:t>
      </w:r>
      <w:r w:rsidR="00766B15">
        <w:t> . . .</w:t>
      </w:r>
      <w:r w:rsidR="00483B1D">
        <w:t xml:space="preserve"> </w:t>
      </w:r>
      <w:r>
        <w:t>relegation?</w:t>
      </w:r>
      <w:r w:rsidR="0004281A">
        <w:t xml:space="preserve"> </w:t>
      </w:r>
      <w:r>
        <w:t>His retirement?</w:t>
      </w:r>
    </w:p>
    <w:p w14:paraId="6FC0A89D" w14:textId="5466A683" w:rsidR="00D10B5B" w:rsidRDefault="0059432C" w:rsidP="00684D30">
      <w:pPr>
        <w:pStyle w:val="Body-TextTx"/>
      </w:pPr>
      <w:r>
        <w:t>Storms.</w:t>
      </w:r>
      <w:r w:rsidR="0004281A">
        <w:t xml:space="preserve"> </w:t>
      </w:r>
      <w:r>
        <w:t>It made him sick to think about it.</w:t>
      </w:r>
    </w:p>
    <w:p w14:paraId="4D117F2A" w14:textId="5D37A528" w:rsidR="00D10B5B" w:rsidRDefault="0059432C" w:rsidP="00684D30">
      <w:pPr>
        <w:pStyle w:val="Body-TextTx"/>
      </w:pPr>
      <w:r>
        <w:t>As they walked, Lopen told him a particularly bad joke.</w:t>
      </w:r>
      <w:r w:rsidR="0004281A">
        <w:t xml:space="preserve"> </w:t>
      </w:r>
      <w:r>
        <w:t>Skar asked him for a sparring session</w:t>
      </w:r>
      <w:r w:rsidR="00483B1D">
        <w:t>—</w:t>
      </w:r>
      <w:r>
        <w:t>which was his way of offering help.</w:t>
      </w:r>
      <w:r w:rsidR="0004281A">
        <w:t xml:space="preserve"> </w:t>
      </w:r>
      <w:r>
        <w:t>Normally Kaladin would have agreed.</w:t>
      </w:r>
      <w:r w:rsidR="0004281A">
        <w:t xml:space="preserve"> </w:t>
      </w:r>
      <w:r>
        <w:t>But today</w:t>
      </w:r>
      <w:r w:rsidR="00766B15">
        <w:t> . . .</w:t>
      </w:r>
      <w:r w:rsidR="00483B1D">
        <w:t xml:space="preserve"> </w:t>
      </w:r>
      <w:r>
        <w:t>sparring would remind him of what he</w:t>
      </w:r>
      <w:r w:rsidR="00766B15">
        <w:t>’</w:t>
      </w:r>
      <w:r>
        <w:t>d lost.</w:t>
      </w:r>
    </w:p>
    <w:p w14:paraId="334854B0" w14:textId="7BEE6FE1" w:rsidR="00D10B5B" w:rsidRDefault="0059432C" w:rsidP="00684D30">
      <w:pPr>
        <w:pStyle w:val="Body-TextTx"/>
      </w:pPr>
      <w:r>
        <w:t>Sigzil, showing admirable restraint, told him that battle reports could wait until tomorrow.</w:t>
      </w:r>
      <w:r w:rsidR="0004281A">
        <w:t xml:space="preserve"> </w:t>
      </w:r>
      <w:r>
        <w:t>Storms.</w:t>
      </w:r>
      <w:r w:rsidR="0004281A">
        <w:t xml:space="preserve"> </w:t>
      </w:r>
      <w:r>
        <w:t>How bad did he look?</w:t>
      </w:r>
      <w:r w:rsidR="0004281A">
        <w:t xml:space="preserve"> </w:t>
      </w:r>
      <w:r>
        <w:t>Kaladin did his best to deflect them all, pasting on a smile so wide it felt like it cracked his skin.</w:t>
      </w:r>
    </w:p>
    <w:p w14:paraId="78E5A306" w14:textId="4B5A8D66" w:rsidR="00D10B5B" w:rsidRDefault="0059432C" w:rsidP="00684D30">
      <w:pPr>
        <w:pStyle w:val="Body-TextTx"/>
      </w:pPr>
      <w:r>
        <w:t>Rock kept his distance, carefully ignoring Kaladin.</w:t>
      </w:r>
      <w:r w:rsidR="0004281A">
        <w:t xml:space="preserve"> </w:t>
      </w:r>
      <w:r>
        <w:t>Rock generally did have a better sense of his true mood than most.</w:t>
      </w:r>
      <w:r w:rsidR="0004281A">
        <w:t xml:space="preserve"> </w:t>
      </w:r>
      <w:r>
        <w:t>And Rock could see Syl, who</w:t>
      </w:r>
      <w:r w:rsidR="00483B1D">
        <w:t>—</w:t>
      </w:r>
      <w:r>
        <w:t>fretful as she buzzed around Kaladin</w:t>
      </w:r>
      <w:r w:rsidR="00483B1D">
        <w:t>—</w:t>
      </w:r>
      <w:r>
        <w:t>eventually zipped off.</w:t>
      </w:r>
      <w:r w:rsidR="0004281A">
        <w:t xml:space="preserve"> </w:t>
      </w:r>
      <w:r>
        <w:t>She caught a current nearby, flying into the air.</w:t>
      </w:r>
      <w:r w:rsidR="0004281A">
        <w:t xml:space="preserve"> </w:t>
      </w:r>
      <w:r>
        <w:t>She found flight as reassuring as he did.</w:t>
      </w:r>
    </w:p>
    <w:p w14:paraId="1CAC1B23" w14:textId="1DD2AFB2" w:rsidR="00D10B5B" w:rsidRDefault="0059432C" w:rsidP="00684D30">
      <w:pPr>
        <w:pStyle w:val="Body-TextTx"/>
      </w:pPr>
      <w:r w:rsidRPr="00CC5738">
        <w:rPr>
          <w:rStyle w:val="itali"/>
        </w:rPr>
        <w:t>I need to be careful not to let this break her,</w:t>
      </w:r>
      <w:r>
        <w:t xml:space="preserve"> he thought.</w:t>
      </w:r>
      <w:r w:rsidR="0004281A">
        <w:t xml:space="preserve"> </w:t>
      </w:r>
      <w:r w:rsidRPr="00CC5738">
        <w:rPr>
          <w:rStyle w:val="itali"/>
        </w:rPr>
        <w:t>Keep up a strong front for her, for all of them.</w:t>
      </w:r>
      <w:r w:rsidR="0004281A">
        <w:rPr>
          <w:rStyle w:val="itali"/>
        </w:rPr>
        <w:t xml:space="preserve"> </w:t>
      </w:r>
      <w:r w:rsidRPr="00CC5738">
        <w:rPr>
          <w:rStyle w:val="itali"/>
        </w:rPr>
        <w:t>They shouldn</w:t>
      </w:r>
      <w:r w:rsidR="00766B15">
        <w:rPr>
          <w:rStyle w:val="itali"/>
        </w:rPr>
        <w:t>’</w:t>
      </w:r>
      <w:r w:rsidRPr="00CC5738">
        <w:rPr>
          <w:rStyle w:val="itali"/>
        </w:rPr>
        <w:t>t have to be in pain because of how I feel.</w:t>
      </w:r>
      <w:r w:rsidR="0004281A">
        <w:t xml:space="preserve"> </w:t>
      </w:r>
      <w:r>
        <w:t>He could do this gracefully.</w:t>
      </w:r>
      <w:r w:rsidR="0004281A">
        <w:t xml:space="preserve"> </w:t>
      </w:r>
      <w:r>
        <w:t>He could fight this one last battle.</w:t>
      </w:r>
    </w:p>
    <w:p w14:paraId="1199CE3B" w14:textId="57BFD7EE" w:rsidR="00D10B5B" w:rsidRDefault="0059432C" w:rsidP="00684D30">
      <w:pPr>
        <w:pStyle w:val="Body-TextTx"/>
      </w:pPr>
      <w:r>
        <w:t>They crossed the open field of stone before the tower city.</w:t>
      </w:r>
      <w:r w:rsidR="0004281A">
        <w:t xml:space="preserve"> </w:t>
      </w:r>
      <w:r>
        <w:t xml:space="preserve">Kaladin </w:t>
      </w:r>
      <w:r w:rsidRPr="00CC5738">
        <w:rPr>
          <w:rStyle w:val="itali"/>
        </w:rPr>
        <w:t>almost</w:t>
      </w:r>
      <w:r>
        <w:t xml:space="preserve"> managed to keep walking without staring up at the tower.</w:t>
      </w:r>
      <w:r w:rsidR="0004281A">
        <w:t xml:space="preserve"> </w:t>
      </w:r>
      <w:r>
        <w:t>He nearly didn</w:t>
      </w:r>
      <w:r w:rsidR="00766B15">
        <w:t>’</w:t>
      </w:r>
      <w:r>
        <w:t>t feel a shock of dissociation at its immensity.</w:t>
      </w:r>
      <w:r w:rsidR="0004281A">
        <w:t xml:space="preserve"> </w:t>
      </w:r>
      <w:r>
        <w:t>He spent only a split second in disbelief that something so grand could exist.</w:t>
      </w:r>
      <w:r w:rsidR="0004281A">
        <w:t xml:space="preserve"> </w:t>
      </w:r>
      <w:r>
        <w:t>Yes, these days the tower was practically mundane.</w:t>
      </w:r>
    </w:p>
    <w:p w14:paraId="54896FF8" w14:textId="208E346E" w:rsidR="00D10B5B" w:rsidRDefault="00766B15" w:rsidP="00684D30">
      <w:pPr>
        <w:pStyle w:val="Body-TextTx"/>
      </w:pPr>
      <w:r>
        <w:t>“</w:t>
      </w:r>
      <w:r w:rsidR="0059432C">
        <w:t>Hey,</w:t>
      </w:r>
      <w:r>
        <w:t>”</w:t>
      </w:r>
      <w:r w:rsidR="0059432C">
        <w:t xml:space="preserve"> Leyten said as they reached the tower entrance.</w:t>
      </w:r>
      <w:r w:rsidR="0004281A">
        <w:t xml:space="preserve"> </w:t>
      </w:r>
      <w:r>
        <w:t>“</w:t>
      </w:r>
      <w:r w:rsidR="0059432C">
        <w:t>Rock!</w:t>
      </w:r>
      <w:r w:rsidR="0004281A">
        <w:t xml:space="preserve"> </w:t>
      </w:r>
      <w:r w:rsidR="0059432C">
        <w:t xml:space="preserve">Got any stew for us </w:t>
      </w:r>
      <w:r w:rsidR="0059432C">
        <w:lastRenderedPageBreak/>
        <w:t>maybe?</w:t>
      </w:r>
      <w:r w:rsidR="0004281A">
        <w:t xml:space="preserve"> </w:t>
      </w:r>
      <w:r w:rsidR="0059432C">
        <w:t>For old time</w:t>
      </w:r>
      <w:r w:rsidR="00BA4F83">
        <w:t>s</w:t>
      </w:r>
      <w:r>
        <w:t>’</w:t>
      </w:r>
      <w:r w:rsidR="0059432C">
        <w:t xml:space="preserve"> sake?</w:t>
      </w:r>
      <w:r>
        <w:t>”</w:t>
      </w:r>
    </w:p>
    <w:p w14:paraId="37996253" w14:textId="4C852AC5" w:rsidR="00D10B5B" w:rsidRDefault="0059432C" w:rsidP="00684D30">
      <w:pPr>
        <w:pStyle w:val="Body-TextTx"/>
      </w:pPr>
      <w:r>
        <w:t>Kaladin turned.</w:t>
      </w:r>
      <w:r w:rsidR="0004281A">
        <w:t xml:space="preserve"> </w:t>
      </w:r>
      <w:r>
        <w:t>Th</w:t>
      </w:r>
      <w:r w:rsidR="006E1CC7">
        <w:t>e</w:t>
      </w:r>
      <w:r>
        <w:t xml:space="preserve"> word </w:t>
      </w:r>
      <w:r w:rsidR="00766B15">
        <w:t>“</w:t>
      </w:r>
      <w:r w:rsidRPr="00916B40">
        <w:t>stew</w:t>
      </w:r>
      <w:r w:rsidR="00766B15">
        <w:t>”</w:t>
      </w:r>
      <w:r>
        <w:t xml:space="preserve"> pierced the cloud.</w:t>
      </w:r>
    </w:p>
    <w:p w14:paraId="125DCCD7" w14:textId="5579B67B" w:rsidR="00D10B5B" w:rsidRDefault="00766B15" w:rsidP="00684D30">
      <w:pPr>
        <w:pStyle w:val="Body-TextTx"/>
      </w:pPr>
      <w:r>
        <w:t>“</w:t>
      </w:r>
      <w:r w:rsidR="0059432C">
        <w:t>Ah, coming up to the beautifully thin air makes you suddenly think straight!</w:t>
      </w:r>
      <w:r>
        <w:t>”</w:t>
      </w:r>
      <w:r w:rsidR="0059432C">
        <w:t xml:space="preserve"> Rock said.</w:t>
      </w:r>
      <w:r w:rsidR="0004281A">
        <w:t xml:space="preserve"> </w:t>
      </w:r>
      <w:r>
        <w:t>“</w:t>
      </w:r>
      <w:r w:rsidR="0059432C">
        <w:t>You remember the glories of good cooking!</w:t>
      </w:r>
      <w:r w:rsidR="0004281A">
        <w:t xml:space="preserve"> </w:t>
      </w:r>
      <w:r w:rsidR="0059432C">
        <w:t>But</w:t>
      </w:r>
      <w:r>
        <w:t> . . .</w:t>
      </w:r>
      <w:r w:rsidR="00483B1D">
        <w:t xml:space="preserve"> </w:t>
      </w:r>
      <w:r w:rsidR="0059432C">
        <w:t>this thing cannot be today.</w:t>
      </w:r>
      <w:r w:rsidR="0004281A">
        <w:t xml:space="preserve"> </w:t>
      </w:r>
      <w:r w:rsidR="0059432C">
        <w:t>I have appointment.</w:t>
      </w:r>
      <w:r>
        <w:t>”</w:t>
      </w:r>
    </w:p>
    <w:p w14:paraId="338820E8" w14:textId="220BF11B" w:rsidR="00D10B5B" w:rsidRDefault="00766B15" w:rsidP="00684D30">
      <w:pPr>
        <w:pStyle w:val="Body-TextTx"/>
      </w:pPr>
      <w:r>
        <w:t>“</w:t>
      </w:r>
      <w:r w:rsidR="0059432C">
        <w:t>It</w:t>
      </w:r>
      <w:r>
        <w:t>’</w:t>
      </w:r>
      <w:r w:rsidR="0059432C">
        <w:t>s not with the surgeons, is it?</w:t>
      </w:r>
      <w:r>
        <w:t>”</w:t>
      </w:r>
      <w:r w:rsidR="0059432C">
        <w:t xml:space="preserve"> Kara called.</w:t>
      </w:r>
      <w:r w:rsidR="0004281A">
        <w:t xml:space="preserve"> </w:t>
      </w:r>
      <w:r>
        <w:t>“</w:t>
      </w:r>
      <w:r w:rsidR="0059432C">
        <w:t>Because I don</w:t>
      </w:r>
      <w:r>
        <w:t>’</w:t>
      </w:r>
      <w:r w:rsidR="0059432C">
        <w:t>t think they can do anything about your breath, Rock!</w:t>
      </w:r>
      <w:r>
        <w:t>”</w:t>
      </w:r>
    </w:p>
    <w:p w14:paraId="08634518" w14:textId="478F614C" w:rsidR="00D10B5B" w:rsidRDefault="00766B15" w:rsidP="00684D30">
      <w:pPr>
        <w:pStyle w:val="Body-TextTx"/>
      </w:pPr>
      <w:r>
        <w:t>“</w:t>
      </w:r>
      <w:r w:rsidR="0059432C">
        <w:t>Ha!</w:t>
      </w:r>
      <w:r>
        <w:t>”</w:t>
      </w:r>
      <w:r w:rsidR="0059432C">
        <w:t xml:space="preserve"> Rock said, then bellowed a laugh, going so far as to wipe a tear from his eye.</w:t>
      </w:r>
      <w:r w:rsidR="0004281A">
        <w:t xml:space="preserve"> </w:t>
      </w:r>
      <w:r w:rsidR="0059432C">
        <w:t>Kara grinned, but then Rock held out his hand.</w:t>
      </w:r>
      <w:r w:rsidR="0004281A">
        <w:t xml:space="preserve"> </w:t>
      </w:r>
      <w:r>
        <w:t>“</w:t>
      </w:r>
      <w:r w:rsidR="0059432C">
        <w:t xml:space="preserve">No no, you think I am laughing at what you </w:t>
      </w:r>
      <w:r w:rsidR="0059432C" w:rsidRPr="00CC5738">
        <w:rPr>
          <w:rStyle w:val="itali"/>
        </w:rPr>
        <w:t>said</w:t>
      </w:r>
      <w:r w:rsidR="0059432C">
        <w:t>?</w:t>
      </w:r>
      <w:r w:rsidR="0004281A">
        <w:t xml:space="preserve"> </w:t>
      </w:r>
      <w:r w:rsidR="0059432C">
        <w:t>Airsick!</w:t>
      </w:r>
      <w:r w:rsidR="0004281A">
        <w:t xml:space="preserve"> </w:t>
      </w:r>
      <w:r w:rsidR="0059432C">
        <w:t>I</w:t>
      </w:r>
      <w:r>
        <w:t>’</w:t>
      </w:r>
      <w:r w:rsidR="0059432C">
        <w:t xml:space="preserve">m laughing because you thought </w:t>
      </w:r>
      <w:r w:rsidR="0059432C" w:rsidRPr="00CC5738">
        <w:rPr>
          <w:rStyle w:val="itali"/>
        </w:rPr>
        <w:t>that</w:t>
      </w:r>
      <w:r w:rsidR="0059432C">
        <w:t xml:space="preserve"> to be funny joke, Kara.</w:t>
      </w:r>
      <w:r w:rsidR="0004281A">
        <w:t xml:space="preserve"> </w:t>
      </w:r>
      <w:r w:rsidR="0059432C">
        <w:t>Ha!</w:t>
      </w:r>
      <w:r w:rsidR="0004281A">
        <w:t xml:space="preserve"> </w:t>
      </w:r>
      <w:r w:rsidR="0059432C" w:rsidRPr="00CC5738">
        <w:rPr>
          <w:rStyle w:val="itali"/>
        </w:rPr>
        <w:t>Ha</w:t>
      </w:r>
      <w:r w:rsidR="0059432C" w:rsidRPr="00916B40">
        <w:rPr>
          <w:rStyle w:val="itali"/>
        </w:rPr>
        <w:t>!</w:t>
      </w:r>
      <w:r>
        <w:t>”</w:t>
      </w:r>
    </w:p>
    <w:p w14:paraId="635E50E8" w14:textId="3CD9528D" w:rsidR="00D10B5B" w:rsidRDefault="0059432C" w:rsidP="00684D30">
      <w:pPr>
        <w:pStyle w:val="Body-TextTx"/>
      </w:pPr>
      <w:r>
        <w:t>Kaladin smiled.</w:t>
      </w:r>
      <w:r w:rsidR="0004281A">
        <w:t xml:space="preserve"> </w:t>
      </w:r>
      <w:r>
        <w:t>A real smile, for a moment.</w:t>
      </w:r>
    </w:p>
    <w:p w14:paraId="3452AE0C" w14:textId="72AC3C28" w:rsidR="00D10B5B" w:rsidRDefault="0059432C" w:rsidP="00684D30">
      <w:pPr>
        <w:pStyle w:val="Body-TextTx"/>
      </w:pPr>
      <w:r>
        <w:t>Then they started to break apart into small clusters, usually a Knight with their squad of squires.</w:t>
      </w:r>
      <w:r w:rsidR="0004281A">
        <w:t xml:space="preserve"> </w:t>
      </w:r>
      <w:r>
        <w:t>His friends all had their own teams now.</w:t>
      </w:r>
      <w:r w:rsidR="0004281A">
        <w:t xml:space="preserve"> </w:t>
      </w:r>
      <w:r>
        <w:t>Even Teft was pulled away by one of the groups, though his squires had been in Bridge Thirteen</w:t>
      </w:r>
      <w:r w:rsidR="00483B1D">
        <w:t>—</w:t>
      </w:r>
      <w:r>
        <w:t>and they had stayed behind to guard the ship.</w:t>
      </w:r>
      <w:r w:rsidR="0004281A">
        <w:t xml:space="preserve"> </w:t>
      </w:r>
      <w:r>
        <w:t>In fact, many of them had become Radiants themselves.</w:t>
      </w:r>
      <w:r w:rsidR="0004281A">
        <w:t xml:space="preserve"> </w:t>
      </w:r>
      <w:r>
        <w:t>Kaladin wasn</w:t>
      </w:r>
      <w:r w:rsidR="00766B15">
        <w:t>’</w:t>
      </w:r>
      <w:r>
        <w:t>t certain how many squires Teft had left.</w:t>
      </w:r>
    </w:p>
    <w:p w14:paraId="62EBCD10" w14:textId="7CE79927" w:rsidR="00D10B5B" w:rsidRDefault="0059432C" w:rsidP="00684D30">
      <w:pPr>
        <w:pStyle w:val="Body-TextTx"/>
      </w:pPr>
      <w:r>
        <w:t>Could Kaladin do as Dalinar wanted?</w:t>
      </w:r>
      <w:r w:rsidR="0004281A">
        <w:t xml:space="preserve"> </w:t>
      </w:r>
      <w:r>
        <w:t>Could he stand being highmarshal of the Windrunners without going into the field?</w:t>
      </w:r>
      <w:r w:rsidR="0004281A">
        <w:t xml:space="preserve"> </w:t>
      </w:r>
      <w:r>
        <w:t>Being a part of their lives, but not being able to help them, fight alongside them?</w:t>
      </w:r>
    </w:p>
    <w:p w14:paraId="0B26BC54" w14:textId="71C9E784" w:rsidR="00D10B5B" w:rsidRDefault="0059432C" w:rsidP="00684D30">
      <w:pPr>
        <w:pStyle w:val="Body-TextTx"/>
      </w:pPr>
      <w:r>
        <w:t>No.</w:t>
      </w:r>
      <w:r w:rsidR="0004281A">
        <w:t xml:space="preserve"> </w:t>
      </w:r>
      <w:r>
        <w:t>A clean break would be better.</w:t>
      </w:r>
    </w:p>
    <w:p w14:paraId="68138A00" w14:textId="3758EAE8" w:rsidR="00D10B5B" w:rsidRDefault="0059432C" w:rsidP="00684D30">
      <w:pPr>
        <w:pStyle w:val="Body-TextTx"/>
      </w:pPr>
      <w:r>
        <w:t>A few groups invited him to go with them, but he found himself turning them down.</w:t>
      </w:r>
      <w:r w:rsidR="0004281A">
        <w:t xml:space="preserve"> </w:t>
      </w:r>
      <w:r>
        <w:t xml:space="preserve">He stood tall, like a commander should, and gave them </w:t>
      </w:r>
      <w:r w:rsidRPr="00CC5738">
        <w:rPr>
          <w:rStyle w:val="itali"/>
        </w:rPr>
        <w:t>the nod</w:t>
      </w:r>
      <w:r w:rsidRPr="00916B40">
        <w:rPr>
          <w:rStyle w:val="itali"/>
        </w:rPr>
        <w:t>.</w:t>
      </w:r>
      <w:r w:rsidR="0004281A">
        <w:t xml:space="preserve"> </w:t>
      </w:r>
      <w:r>
        <w:t>The captain</w:t>
      </w:r>
      <w:r w:rsidR="00766B15">
        <w:t>’</w:t>
      </w:r>
      <w:r>
        <w:t xml:space="preserve">s nod that said, </w:t>
      </w:r>
      <w:r w:rsidR="00766B15">
        <w:t>“</w:t>
      </w:r>
      <w:r>
        <w:t>You run along, soldier.</w:t>
      </w:r>
      <w:r w:rsidR="0004281A">
        <w:t xml:space="preserve"> </w:t>
      </w:r>
      <w:r>
        <w:t>I have important things to be about, and cannot be bothered with frivolity.</w:t>
      </w:r>
      <w:r w:rsidR="00766B15">
        <w:t>”</w:t>
      </w:r>
    </w:p>
    <w:p w14:paraId="50A217A3" w14:textId="7A91B7DA" w:rsidR="00D10B5B" w:rsidRDefault="0059432C" w:rsidP="00684D30">
      <w:pPr>
        <w:pStyle w:val="Body-TextTx"/>
      </w:pPr>
      <w:r>
        <w:lastRenderedPageBreak/>
        <w:t>Nobody pushed him, though he wished that one of them would.</w:t>
      </w:r>
      <w:r w:rsidR="0004281A">
        <w:t xml:space="preserve"> </w:t>
      </w:r>
      <w:r>
        <w:t>But these days, they had their own lives.</w:t>
      </w:r>
      <w:r w:rsidR="0004281A">
        <w:t xml:space="preserve"> </w:t>
      </w:r>
      <w:r>
        <w:t>Many had families; all had duties.</w:t>
      </w:r>
      <w:r w:rsidR="0004281A">
        <w:t xml:space="preserve"> </w:t>
      </w:r>
      <w:r>
        <w:t xml:space="preserve">Those who had served with him in the early days still wore their Bridge Four patches with pride, but Bridge Four was something they </w:t>
      </w:r>
      <w:r w:rsidRPr="00CC5738">
        <w:rPr>
          <w:rStyle w:val="itali"/>
        </w:rPr>
        <w:t>used</w:t>
      </w:r>
      <w:r>
        <w:t xml:space="preserve"> to belong to.</w:t>
      </w:r>
      <w:r w:rsidR="0004281A">
        <w:t xml:space="preserve"> </w:t>
      </w:r>
      <w:r>
        <w:t>A legendary team already passed into myth.</w:t>
      </w:r>
    </w:p>
    <w:p w14:paraId="7571A8CB" w14:textId="79FB0BCA" w:rsidR="00D10B5B" w:rsidRDefault="0059432C" w:rsidP="00684D30">
      <w:pPr>
        <w:pStyle w:val="Body-TextTx"/>
      </w:pPr>
      <w:r>
        <w:t>Kaladin kept his back straight, his chin high, as he left them and strode through the now-familiar corridors of the tower city.</w:t>
      </w:r>
      <w:r w:rsidR="0004281A">
        <w:t xml:space="preserve"> </w:t>
      </w:r>
      <w:r>
        <w:t>Lined with entrancing patterns of different shades of strata, the tower had sphere lanterns lining most major hallways</w:t>
      </w:r>
      <w:r w:rsidR="00483B1D">
        <w:t>—</w:t>
      </w:r>
      <w:r>
        <w:t>locked, of course, but changed regularly.</w:t>
      </w:r>
      <w:r w:rsidR="0004281A">
        <w:t xml:space="preserve"> </w:t>
      </w:r>
      <w:r>
        <w:t>The place was starting to feel truly lived in.</w:t>
      </w:r>
      <w:r w:rsidR="0004281A">
        <w:t xml:space="preserve"> </w:t>
      </w:r>
      <w:r>
        <w:t>He passed families, workers, and refugees.</w:t>
      </w:r>
      <w:r w:rsidR="0004281A">
        <w:t xml:space="preserve"> </w:t>
      </w:r>
      <w:r>
        <w:t>People of all walks, as varied as a goblet full of spheres.</w:t>
      </w:r>
    </w:p>
    <w:p w14:paraId="2465791F" w14:textId="180CF986" w:rsidR="00D10B5B" w:rsidRDefault="0059432C" w:rsidP="00684D30">
      <w:pPr>
        <w:pStyle w:val="Body-TextTx"/>
      </w:pPr>
      <w:r>
        <w:t>They saluted him, or stepped aside for him, or</w:t>
      </w:r>
      <w:r w:rsidR="00483B1D">
        <w:t>—</w:t>
      </w:r>
      <w:r>
        <w:t>in the case of many children</w:t>
      </w:r>
      <w:r w:rsidR="00483B1D">
        <w:t>—</w:t>
      </w:r>
      <w:r>
        <w:t>waved to him.</w:t>
      </w:r>
      <w:r w:rsidR="0004281A">
        <w:t xml:space="preserve"> </w:t>
      </w:r>
      <w:r>
        <w:t>The highmarshal.</w:t>
      </w:r>
      <w:r w:rsidR="0004281A">
        <w:t xml:space="preserve"> </w:t>
      </w:r>
      <w:r>
        <w:t>Kaladin Stormblessed.</w:t>
      </w:r>
      <w:r w:rsidR="0004281A">
        <w:t xml:space="preserve"> </w:t>
      </w:r>
      <w:r>
        <w:t>He kept on the proper face all the way to his rooms, and was proud of himself for it.</w:t>
      </w:r>
    </w:p>
    <w:p w14:paraId="63E45A06" w14:textId="77777777" w:rsidR="00D10B5B" w:rsidRDefault="0059432C" w:rsidP="00684D30">
      <w:pPr>
        <w:pStyle w:val="Body-TextTx"/>
      </w:pPr>
      <w:r>
        <w:t>Then he stepped inside and found an empty nothingness.</w:t>
      </w:r>
    </w:p>
    <w:p w14:paraId="4A5E881F" w14:textId="4BE2CCFE" w:rsidR="00D10B5B" w:rsidRDefault="0059432C" w:rsidP="00684D30">
      <w:pPr>
        <w:pStyle w:val="Body-TextTx"/>
      </w:pPr>
      <w:r>
        <w:t>His were the quarters of a highlord, supposedly luxurious and spacious.</w:t>
      </w:r>
      <w:r w:rsidR="0004281A">
        <w:t xml:space="preserve"> </w:t>
      </w:r>
      <w:r>
        <w:t>He had little furniture though, and that left it feeling hollow.</w:t>
      </w:r>
      <w:r w:rsidR="0004281A">
        <w:t xml:space="preserve"> </w:t>
      </w:r>
      <w:r>
        <w:t>Dark, the sole light coming from the balcony.</w:t>
      </w:r>
    </w:p>
    <w:p w14:paraId="2798F557" w14:textId="55709847" w:rsidR="00D10B5B" w:rsidRDefault="0059432C" w:rsidP="00684D30">
      <w:pPr>
        <w:pStyle w:val="Body-TextTx"/>
      </w:pPr>
      <w:r>
        <w:t>Every honor he</w:t>
      </w:r>
      <w:r w:rsidR="00766B15">
        <w:t>’</w:t>
      </w:r>
      <w:r>
        <w:t>d been given seemed to highlight how vacant his life really was.</w:t>
      </w:r>
      <w:r w:rsidR="0004281A">
        <w:t xml:space="preserve"> </w:t>
      </w:r>
      <w:r>
        <w:t>Titles couldn</w:t>
      </w:r>
      <w:r w:rsidR="00766B15">
        <w:t>’</w:t>
      </w:r>
      <w:r>
        <w:t>t fill a room with life.</w:t>
      </w:r>
      <w:r w:rsidR="0004281A">
        <w:t xml:space="preserve"> </w:t>
      </w:r>
      <w:r>
        <w:t>Still, he turned and closed the door with a firm push.</w:t>
      </w:r>
    </w:p>
    <w:p w14:paraId="3208C98C" w14:textId="0FFFB551" w:rsidR="00D10B5B" w:rsidRDefault="0059432C" w:rsidP="00684D30">
      <w:pPr>
        <w:pStyle w:val="Body-TextTx"/>
      </w:pPr>
      <w:r>
        <w:t>Only then did he break.</w:t>
      </w:r>
      <w:r w:rsidR="0004281A">
        <w:t xml:space="preserve"> </w:t>
      </w:r>
      <w:r>
        <w:t>He didn</w:t>
      </w:r>
      <w:r w:rsidR="00766B15">
        <w:t>’</w:t>
      </w:r>
      <w:r>
        <w:t>t make it to the chair.</w:t>
      </w:r>
      <w:r w:rsidR="0004281A">
        <w:t xml:space="preserve"> </w:t>
      </w:r>
      <w:r>
        <w:t>He sank down with his back to the wall beside the door.</w:t>
      </w:r>
      <w:r w:rsidR="0004281A">
        <w:t xml:space="preserve"> </w:t>
      </w:r>
      <w:r>
        <w:t>He tried to unbutton his coat, but ended up bending forward with his knuckles pressing his forehead, digging into his skin as he hyperventilated, gasping in deep breaths of air while he trembled and shook.</w:t>
      </w:r>
      <w:r w:rsidR="0004281A">
        <w:t xml:space="preserve"> </w:t>
      </w:r>
      <w:r>
        <w:t>Exhaustionspren like jets of dust gleefully congregat</w:t>
      </w:r>
      <w:r w:rsidR="006B13BF">
        <w:t>ed</w:t>
      </w:r>
      <w:r>
        <w:t xml:space="preserve"> around him.</w:t>
      </w:r>
      <w:r w:rsidR="0004281A">
        <w:t xml:space="preserve"> </w:t>
      </w:r>
      <w:r>
        <w:t>And agonyspren, like upside</w:t>
      </w:r>
      <w:r w:rsidR="002F3F68">
        <w:t>-</w:t>
      </w:r>
      <w:r>
        <w:t>down faces carved from stone, twisted and faded in and out.</w:t>
      </w:r>
    </w:p>
    <w:p w14:paraId="1628C984" w14:textId="05DB108B" w:rsidR="00D10B5B" w:rsidRDefault="0059432C" w:rsidP="00684D30">
      <w:pPr>
        <w:pStyle w:val="Body-TextTx"/>
      </w:pPr>
      <w:r>
        <w:lastRenderedPageBreak/>
        <w:t>He couldn</w:t>
      </w:r>
      <w:r w:rsidR="00766B15">
        <w:t>’</w:t>
      </w:r>
      <w:r>
        <w:t>t cry.</w:t>
      </w:r>
      <w:r w:rsidR="0004281A">
        <w:t xml:space="preserve"> </w:t>
      </w:r>
      <w:r>
        <w:t>Nothing came out.</w:t>
      </w:r>
      <w:r w:rsidR="0004281A">
        <w:t xml:space="preserve"> </w:t>
      </w:r>
      <w:r>
        <w:t>He wanted to cry, because at least that would be a release.</w:t>
      </w:r>
      <w:r w:rsidR="0004281A">
        <w:t xml:space="preserve"> </w:t>
      </w:r>
      <w:r>
        <w:t>Instead he huddled, knuckles pressing against the scars in his forehead, wishing he could shrivel away.</w:t>
      </w:r>
      <w:r w:rsidR="0004281A">
        <w:t xml:space="preserve"> </w:t>
      </w:r>
      <w:r>
        <w:t>Like the eyes of a person struck by a Shardblade.</w:t>
      </w:r>
    </w:p>
    <w:p w14:paraId="35C795A2" w14:textId="33D241C9" w:rsidR="00D10B5B" w:rsidRDefault="0059432C" w:rsidP="00684D30">
      <w:pPr>
        <w:pStyle w:val="Body-TextTx"/>
      </w:pPr>
      <w:r>
        <w:t>In moments like this</w:t>
      </w:r>
      <w:r w:rsidR="00483B1D">
        <w:t>—</w:t>
      </w:r>
      <w:r>
        <w:t>alone and huddled on the floor of a dark room, tormented by agonyspren</w:t>
      </w:r>
      <w:r w:rsidR="00483B1D">
        <w:t>—</w:t>
      </w:r>
      <w:r>
        <w:t>Moash</w:t>
      </w:r>
      <w:r w:rsidR="00766B15">
        <w:t>’</w:t>
      </w:r>
      <w:r>
        <w:t>s words found him.</w:t>
      </w:r>
      <w:r w:rsidR="0004281A">
        <w:t xml:space="preserve"> </w:t>
      </w:r>
      <w:r>
        <w:t>The truth of them became undeniable.</w:t>
      </w:r>
      <w:r w:rsidR="0004281A">
        <w:t xml:space="preserve"> </w:t>
      </w:r>
      <w:r>
        <w:t>Out in the garish sunlight, it was easy to pretend that everything was all right.</w:t>
      </w:r>
      <w:r w:rsidR="0004281A">
        <w:t xml:space="preserve"> </w:t>
      </w:r>
      <w:r>
        <w:t>In here, Kaladin could see clearly.</w:t>
      </w:r>
    </w:p>
    <w:p w14:paraId="44C44909" w14:textId="42D7342A" w:rsidR="00D10B5B" w:rsidRDefault="0059432C" w:rsidP="00684D30">
      <w:pPr>
        <w:pStyle w:val="Body-TextTx"/>
      </w:pPr>
      <w:r w:rsidRPr="00CC5738">
        <w:rPr>
          <w:rStyle w:val="itali"/>
        </w:rPr>
        <w:t>You</w:t>
      </w:r>
      <w:r w:rsidR="00766B15">
        <w:rPr>
          <w:rStyle w:val="itali"/>
        </w:rPr>
        <w:t>’</w:t>
      </w:r>
      <w:r w:rsidRPr="00CC5738">
        <w:rPr>
          <w:rStyle w:val="itali"/>
        </w:rPr>
        <w:t>re just going to keep hurting</w:t>
      </w:r>
      <w:r w:rsidR="00766B15">
        <w:rPr>
          <w:rStyle w:val="itali"/>
        </w:rPr>
        <w:t>. . . .</w:t>
      </w:r>
    </w:p>
    <w:p w14:paraId="3932A84D" w14:textId="7082D9E4" w:rsidR="00D10B5B" w:rsidRDefault="0059432C" w:rsidP="00684D30">
      <w:pPr>
        <w:pStyle w:val="Body-TextTx"/>
      </w:pPr>
      <w:r>
        <w:t>His entire life had been a futile effort to stop a storm by yelling at it.</w:t>
      </w:r>
      <w:r w:rsidR="0004281A">
        <w:t xml:space="preserve"> </w:t>
      </w:r>
      <w:r>
        <w:t>The storm didn</w:t>
      </w:r>
      <w:r w:rsidR="00766B15">
        <w:t>’</w:t>
      </w:r>
      <w:r>
        <w:t>t care.</w:t>
      </w:r>
    </w:p>
    <w:p w14:paraId="676F5721" w14:textId="5413CA08" w:rsidR="00D10B5B" w:rsidRDefault="0059432C" w:rsidP="00684D30">
      <w:pPr>
        <w:pStyle w:val="Body-TextTx"/>
      </w:pPr>
      <w:r w:rsidRPr="00CC5738">
        <w:rPr>
          <w:rStyle w:val="itali"/>
        </w:rPr>
        <w:t>They</w:t>
      </w:r>
      <w:r w:rsidR="00766B15">
        <w:rPr>
          <w:rStyle w:val="itali"/>
        </w:rPr>
        <w:t>’</w:t>
      </w:r>
      <w:r w:rsidRPr="00CC5738">
        <w:rPr>
          <w:rStyle w:val="itali"/>
        </w:rPr>
        <w:t>re all going to die.</w:t>
      </w:r>
      <w:r w:rsidR="0004281A">
        <w:rPr>
          <w:rStyle w:val="itali"/>
        </w:rPr>
        <w:t xml:space="preserve"> </w:t>
      </w:r>
      <w:r w:rsidRPr="00CC5738">
        <w:rPr>
          <w:rStyle w:val="itali"/>
        </w:rPr>
        <w:t>There</w:t>
      </w:r>
      <w:r w:rsidR="00766B15">
        <w:rPr>
          <w:rStyle w:val="itali"/>
        </w:rPr>
        <w:t>’</w:t>
      </w:r>
      <w:r w:rsidRPr="00CC5738">
        <w:rPr>
          <w:rStyle w:val="itali"/>
        </w:rPr>
        <w:t>s nothing you can do about it.</w:t>
      </w:r>
    </w:p>
    <w:p w14:paraId="356E7FEE" w14:textId="530DDF49" w:rsidR="00D10B5B" w:rsidRDefault="0059432C" w:rsidP="00684D30">
      <w:pPr>
        <w:pStyle w:val="Body-TextTx"/>
      </w:pPr>
      <w:r>
        <w:t>You could never build anything that lasted, so why try?</w:t>
      </w:r>
      <w:r w:rsidR="0004281A">
        <w:t xml:space="preserve"> </w:t>
      </w:r>
      <w:r>
        <w:t>Everything decayed and fell apart.</w:t>
      </w:r>
      <w:r w:rsidR="0004281A">
        <w:t xml:space="preserve"> </w:t>
      </w:r>
      <w:r>
        <w:t>Nothing was permanent.</w:t>
      </w:r>
      <w:r w:rsidR="0004281A">
        <w:t xml:space="preserve"> </w:t>
      </w:r>
      <w:r>
        <w:t>Not even love.</w:t>
      </w:r>
    </w:p>
    <w:p w14:paraId="6B2E995C" w14:textId="27075EDE" w:rsidR="00D10B5B" w:rsidRDefault="0059432C" w:rsidP="00684D30">
      <w:pPr>
        <w:pStyle w:val="Body-TextTx"/>
      </w:pPr>
      <w:r w:rsidRPr="00CC5738">
        <w:rPr>
          <w:rStyle w:val="itali"/>
        </w:rPr>
        <w:t>Only one way out</w:t>
      </w:r>
      <w:r w:rsidR="00766B15">
        <w:rPr>
          <w:rStyle w:val="itali"/>
        </w:rPr>
        <w:t> . . .</w:t>
      </w:r>
    </w:p>
    <w:p w14:paraId="75BE5EB2" w14:textId="5E57DD49" w:rsidR="00D10B5B" w:rsidRDefault="0059432C" w:rsidP="00684D30">
      <w:pPr>
        <w:pStyle w:val="Body-TextTx"/>
      </w:pPr>
      <w:r>
        <w:t>A knock came at his door.</w:t>
      </w:r>
      <w:r w:rsidR="0004281A">
        <w:t xml:space="preserve"> </w:t>
      </w:r>
      <w:r>
        <w:t>Kaladin ignored the sound until it became insistent.</w:t>
      </w:r>
      <w:r w:rsidR="0004281A">
        <w:t xml:space="preserve"> </w:t>
      </w:r>
      <w:r>
        <w:t>Storms.</w:t>
      </w:r>
      <w:r w:rsidR="0004281A">
        <w:t xml:space="preserve"> </w:t>
      </w:r>
      <w:r>
        <w:t>They were going to barge in, weren</w:t>
      </w:r>
      <w:r w:rsidR="00766B15">
        <w:t>’</w:t>
      </w:r>
      <w:r>
        <w:t>t they?</w:t>
      </w:r>
      <w:r w:rsidR="0004281A">
        <w:t xml:space="preserve"> </w:t>
      </w:r>
      <w:r>
        <w:t>Suddenly panicked that anyone should find him like this, Kaladin stood up and straightened his coat.</w:t>
      </w:r>
      <w:r w:rsidR="0004281A">
        <w:t xml:space="preserve"> </w:t>
      </w:r>
      <w:r>
        <w:t>He took a deep breath, and the agonyspren faded.</w:t>
      </w:r>
    </w:p>
    <w:p w14:paraId="2343D1AB" w14:textId="0E1C6BE9" w:rsidR="00D10B5B" w:rsidRDefault="0059432C" w:rsidP="00684D30">
      <w:pPr>
        <w:pStyle w:val="Body-TextTx"/>
      </w:pPr>
      <w:r>
        <w:t>Adolin pushed his way in, a treasonous Syl on his shoulder.</w:t>
      </w:r>
      <w:r w:rsidR="0004281A">
        <w:t xml:space="preserve"> </w:t>
      </w:r>
      <w:r>
        <w:t>That was where she had gone?</w:t>
      </w:r>
      <w:r w:rsidR="0004281A">
        <w:t xml:space="preserve"> </w:t>
      </w:r>
      <w:r>
        <w:t>To fetch Adolin storming Kholin?</w:t>
      </w:r>
    </w:p>
    <w:p w14:paraId="7BCF6276" w14:textId="637BB283" w:rsidR="00D10B5B" w:rsidRDefault="0059432C" w:rsidP="00684D30">
      <w:pPr>
        <w:pStyle w:val="Body-TextTx"/>
      </w:pPr>
      <w:r>
        <w:t>The young man wore a uniform of Kholin blue, but not a regulation one.</w:t>
      </w:r>
      <w:r w:rsidR="0004281A">
        <w:t xml:space="preserve"> </w:t>
      </w:r>
      <w:r>
        <w:t>He</w:t>
      </w:r>
      <w:r w:rsidR="00766B15">
        <w:t>’</w:t>
      </w:r>
      <w:r>
        <w:t>d taken to having embellishments added, regardless of what his father thought.</w:t>
      </w:r>
      <w:r w:rsidR="0004281A">
        <w:t xml:space="preserve"> </w:t>
      </w:r>
      <w:r>
        <w:t>While it was sturdy</w:t>
      </w:r>
      <w:r w:rsidR="00483B1D">
        <w:t>—</w:t>
      </w:r>
      <w:r>
        <w:t>a little stiff, starched to maintain neat lines</w:t>
      </w:r>
      <w:r w:rsidR="00483B1D">
        <w:t>—</w:t>
      </w:r>
      <w:r>
        <w:t>its sleeves were embroidered to match his boots.</w:t>
      </w:r>
      <w:r w:rsidR="0004281A">
        <w:t xml:space="preserve"> </w:t>
      </w:r>
      <w:r>
        <w:t>The cut left the coat longer than most</w:t>
      </w:r>
      <w:r w:rsidR="00483B1D">
        <w:t>—</w:t>
      </w:r>
      <w:r>
        <w:t>a bit like Kaladin</w:t>
      </w:r>
      <w:r w:rsidR="00766B15">
        <w:t>’</w:t>
      </w:r>
      <w:r>
        <w:t>s own captain</w:t>
      </w:r>
      <w:r w:rsidR="00766B15">
        <w:t>’</w:t>
      </w:r>
      <w:r>
        <w:t>s coat, but more trendy.</w:t>
      </w:r>
    </w:p>
    <w:p w14:paraId="5E0144CC" w14:textId="53E79BDD" w:rsidR="00D10B5B" w:rsidRDefault="0059432C" w:rsidP="00684D30">
      <w:pPr>
        <w:pStyle w:val="Body-TextTx"/>
      </w:pPr>
      <w:r>
        <w:lastRenderedPageBreak/>
        <w:t>Somehow Adolin wore the uniform, when the uniform had always worn Kaladin.</w:t>
      </w:r>
      <w:r w:rsidR="0004281A">
        <w:t xml:space="preserve"> </w:t>
      </w:r>
      <w:r>
        <w:t>To Kaladin, the uniform was a tool.</w:t>
      </w:r>
      <w:r w:rsidR="0004281A">
        <w:t xml:space="preserve"> </w:t>
      </w:r>
      <w:r>
        <w:t>To Adolin it was a part of an ensemble.</w:t>
      </w:r>
      <w:r w:rsidR="0004281A">
        <w:t xml:space="preserve"> </w:t>
      </w:r>
      <w:r>
        <w:t>How did he get his hair</w:t>
      </w:r>
      <w:r w:rsidR="00483B1D">
        <w:t>—</w:t>
      </w:r>
      <w:r>
        <w:t>blond, peppered black</w:t>
      </w:r>
      <w:r w:rsidR="00483B1D">
        <w:t>—</w:t>
      </w:r>
      <w:r>
        <w:t>so perfectly messy?</w:t>
      </w:r>
      <w:r w:rsidR="0004281A">
        <w:t xml:space="preserve"> </w:t>
      </w:r>
      <w:r>
        <w:t>It was both casual and deliberate at the same time.</w:t>
      </w:r>
    </w:p>
    <w:p w14:paraId="71B930BB" w14:textId="50696D78" w:rsidR="00D10B5B" w:rsidRDefault="0059432C" w:rsidP="00684D30">
      <w:pPr>
        <w:pStyle w:val="Body-TextTx"/>
      </w:pPr>
      <w:r>
        <w:t>He was smiling, of course.</w:t>
      </w:r>
      <w:r w:rsidR="0004281A">
        <w:t xml:space="preserve"> </w:t>
      </w:r>
      <w:r>
        <w:t>Storming man.</w:t>
      </w:r>
    </w:p>
    <w:p w14:paraId="688F61FA" w14:textId="2014655C" w:rsidR="00D10B5B" w:rsidRDefault="00766B15" w:rsidP="00684D30">
      <w:pPr>
        <w:pStyle w:val="Body-TextTx"/>
      </w:pPr>
      <w:r>
        <w:t>“</w:t>
      </w:r>
      <w:r w:rsidR="0059432C">
        <w:t xml:space="preserve">You </w:t>
      </w:r>
      <w:r w:rsidR="0059432C" w:rsidRPr="00CC5738">
        <w:rPr>
          <w:rStyle w:val="itali"/>
        </w:rPr>
        <w:t>are</w:t>
      </w:r>
      <w:r w:rsidR="0059432C">
        <w:t xml:space="preserve"> here!</w:t>
      </w:r>
      <w:r>
        <w:t>”</w:t>
      </w:r>
      <w:r w:rsidR="0059432C">
        <w:t xml:space="preserve"> Adolin said.</w:t>
      </w:r>
      <w:r w:rsidR="0004281A">
        <w:t xml:space="preserve"> </w:t>
      </w:r>
      <w:r>
        <w:t>“</w:t>
      </w:r>
      <w:r w:rsidR="0059432C">
        <w:t>Rock said he thought you were heading for your room.</w:t>
      </w:r>
      <w:r>
        <w:t>”</w:t>
      </w:r>
    </w:p>
    <w:p w14:paraId="5FAEB153" w14:textId="0C7453A0" w:rsidR="00D10B5B" w:rsidRDefault="00766B15" w:rsidP="00684D30">
      <w:pPr>
        <w:pStyle w:val="Body-TextTx"/>
      </w:pPr>
      <w:r>
        <w:t>“</w:t>
      </w:r>
      <w:r w:rsidR="0059432C">
        <w:t xml:space="preserve">Because I wanted to be </w:t>
      </w:r>
      <w:r w:rsidR="0059432C" w:rsidRPr="00CC5738">
        <w:rPr>
          <w:rStyle w:val="itali"/>
        </w:rPr>
        <w:t>alone</w:t>
      </w:r>
      <w:r w:rsidR="0059432C" w:rsidRPr="00916B40">
        <w:rPr>
          <w:rStyle w:val="itali"/>
        </w:rPr>
        <w:t>,</w:t>
      </w:r>
      <w:r>
        <w:t>”</w:t>
      </w:r>
      <w:r w:rsidR="0059432C">
        <w:t xml:space="preserve"> Kaladin said.</w:t>
      </w:r>
    </w:p>
    <w:p w14:paraId="4BD5A082" w14:textId="5A274E2F" w:rsidR="00D10B5B" w:rsidRDefault="00766B15" w:rsidP="00684D30">
      <w:pPr>
        <w:pStyle w:val="Body-TextTx"/>
      </w:pPr>
      <w:r>
        <w:t>“</w:t>
      </w:r>
      <w:r w:rsidR="0059432C">
        <w:t>You spend too many evenings alone, bridgeboy,</w:t>
      </w:r>
      <w:r>
        <w:t>”</w:t>
      </w:r>
      <w:r w:rsidR="0059432C">
        <w:t xml:space="preserve"> Adolin said, glancing at the nearby exhaustionspren, then grabbing Kaladin by the arm</w:t>
      </w:r>
      <w:r w:rsidR="00483B1D">
        <w:t>—</w:t>
      </w:r>
      <w:r w:rsidR="0059432C">
        <w:t>something few other people would have dared.</w:t>
      </w:r>
    </w:p>
    <w:p w14:paraId="5D7B6F85" w14:textId="7250653F" w:rsidR="00D10B5B" w:rsidRDefault="00766B15" w:rsidP="00684D30">
      <w:pPr>
        <w:pStyle w:val="Body-TextTx"/>
      </w:pPr>
      <w:r>
        <w:t>“</w:t>
      </w:r>
      <w:r w:rsidR="0059432C">
        <w:t>I like being by myself,</w:t>
      </w:r>
      <w:r>
        <w:t>”</w:t>
      </w:r>
      <w:r w:rsidR="0059432C">
        <w:t xml:space="preserve"> Kaladin said.</w:t>
      </w:r>
    </w:p>
    <w:p w14:paraId="6372286A" w14:textId="07DC7A4C" w:rsidR="00D10B5B" w:rsidRDefault="00766B15" w:rsidP="00684D30">
      <w:pPr>
        <w:pStyle w:val="Body-TextTx"/>
      </w:pPr>
      <w:r>
        <w:t>“</w:t>
      </w:r>
      <w:r w:rsidR="0059432C">
        <w:t>Great.</w:t>
      </w:r>
      <w:r w:rsidR="0004281A">
        <w:t xml:space="preserve"> </w:t>
      </w:r>
      <w:r w:rsidR="0059432C">
        <w:t>Sounds awful.</w:t>
      </w:r>
      <w:r w:rsidR="0004281A">
        <w:t xml:space="preserve"> </w:t>
      </w:r>
      <w:r w:rsidR="0059432C">
        <w:t>Today, you</w:t>
      </w:r>
      <w:r>
        <w:t>’</w:t>
      </w:r>
      <w:r w:rsidR="0059432C">
        <w:t>re coming with me.</w:t>
      </w:r>
      <w:r w:rsidR="0004281A">
        <w:t xml:space="preserve"> </w:t>
      </w:r>
      <w:r w:rsidR="0059432C">
        <w:t>No more excuses.</w:t>
      </w:r>
      <w:r w:rsidR="0004281A">
        <w:t xml:space="preserve"> </w:t>
      </w:r>
      <w:r w:rsidR="0059432C">
        <w:t xml:space="preserve">I let you blow me away last week </w:t>
      </w:r>
      <w:r w:rsidR="0059432C" w:rsidRPr="00CC5738">
        <w:rPr>
          <w:rStyle w:val="itali"/>
        </w:rPr>
        <w:t>and</w:t>
      </w:r>
      <w:r w:rsidR="0059432C">
        <w:t xml:space="preserve"> the week before.</w:t>
      </w:r>
      <w:r>
        <w:t>”</w:t>
      </w:r>
    </w:p>
    <w:p w14:paraId="2D856850" w14:textId="7D45EFB9" w:rsidR="00D10B5B" w:rsidRDefault="00766B15" w:rsidP="00684D30">
      <w:pPr>
        <w:pStyle w:val="Body-TextTx"/>
      </w:pPr>
      <w:r>
        <w:t>“</w:t>
      </w:r>
      <w:r w:rsidR="0059432C">
        <w:t>Maybe,</w:t>
      </w:r>
      <w:r>
        <w:t>”</w:t>
      </w:r>
      <w:r w:rsidR="0059432C">
        <w:t xml:space="preserve"> Kaladin snapped, </w:t>
      </w:r>
      <w:r>
        <w:t>“</w:t>
      </w:r>
      <w:r w:rsidR="0059432C">
        <w:t>I just don</w:t>
      </w:r>
      <w:r>
        <w:t>’</w:t>
      </w:r>
      <w:r w:rsidR="0059432C">
        <w:t xml:space="preserve">t want to be </w:t>
      </w:r>
      <w:r w:rsidR="0059432C" w:rsidRPr="00CC5738">
        <w:rPr>
          <w:rStyle w:val="itali"/>
        </w:rPr>
        <w:t>around</w:t>
      </w:r>
      <w:r w:rsidR="0059432C">
        <w:t xml:space="preserve"> you, Adolin.</w:t>
      </w:r>
      <w:r>
        <w:t>”</w:t>
      </w:r>
    </w:p>
    <w:p w14:paraId="71FF9DED" w14:textId="23E3E0B2" w:rsidR="00D10B5B" w:rsidRDefault="0059432C" w:rsidP="00684D30">
      <w:pPr>
        <w:pStyle w:val="Body-TextTx"/>
      </w:pPr>
      <w:r>
        <w:t>The highprince hesitated, then leaned forward, narrowing his eyes and putting his face up close to Kaladin</w:t>
      </w:r>
      <w:r w:rsidR="00766B15">
        <w:t>’</w:t>
      </w:r>
      <w:r>
        <w:t>s.</w:t>
      </w:r>
      <w:r w:rsidR="0004281A">
        <w:t xml:space="preserve"> </w:t>
      </w:r>
      <w:r>
        <w:t>Syl still sat on Adolin</w:t>
      </w:r>
      <w:r w:rsidR="00766B15">
        <w:t>’</w:t>
      </w:r>
      <w:r>
        <w:t>s shoulder, her arms folded</w:t>
      </w:r>
      <w:r w:rsidR="00483B1D">
        <w:t>—</w:t>
      </w:r>
      <w:r>
        <w:t>without even the decency to look ashamed when Kaladin glared at her.</w:t>
      </w:r>
    </w:p>
    <w:p w14:paraId="765A7745" w14:textId="02F32D75" w:rsidR="00D10B5B" w:rsidRDefault="00766B15" w:rsidP="00684D30">
      <w:pPr>
        <w:pStyle w:val="Body-TextTx"/>
      </w:pPr>
      <w:r>
        <w:t>“</w:t>
      </w:r>
      <w:r w:rsidR="0059432C">
        <w:t>Tell me honestly,</w:t>
      </w:r>
      <w:r>
        <w:t>”</w:t>
      </w:r>
      <w:r w:rsidR="0059432C">
        <w:t xml:space="preserve"> Adolin said.</w:t>
      </w:r>
      <w:r w:rsidR="0004281A">
        <w:t xml:space="preserve"> </w:t>
      </w:r>
      <w:r>
        <w:t>“</w:t>
      </w:r>
      <w:r w:rsidR="0059432C">
        <w:t>With an oath, Kaladin.</w:t>
      </w:r>
      <w:r w:rsidR="0004281A">
        <w:t xml:space="preserve"> </w:t>
      </w:r>
      <w:r w:rsidR="0059432C">
        <w:t>Tell me that you should be left alone tonight.</w:t>
      </w:r>
      <w:r w:rsidR="0004281A">
        <w:t xml:space="preserve"> </w:t>
      </w:r>
      <w:r w:rsidR="0059432C">
        <w:t>Swear it to me.</w:t>
      </w:r>
      <w:r>
        <w:t>”</w:t>
      </w:r>
    </w:p>
    <w:p w14:paraId="079E7ABF" w14:textId="5BC56CEB" w:rsidR="00D10B5B" w:rsidRDefault="0059432C" w:rsidP="00684D30">
      <w:pPr>
        <w:pStyle w:val="Body-TextTx"/>
      </w:pPr>
      <w:r>
        <w:t>Adolin held his gaze.</w:t>
      </w:r>
      <w:r w:rsidR="0004281A">
        <w:t xml:space="preserve"> </w:t>
      </w:r>
      <w:r>
        <w:t>Kaladin tried to form the words, and felt of the ten fools when he couldn</w:t>
      </w:r>
      <w:r w:rsidR="00766B15">
        <w:t>’</w:t>
      </w:r>
      <w:r>
        <w:t>t get them out.</w:t>
      </w:r>
    </w:p>
    <w:p w14:paraId="65D79B6B" w14:textId="0591AB75" w:rsidR="00D10B5B" w:rsidRDefault="0059432C" w:rsidP="00684D30">
      <w:pPr>
        <w:pStyle w:val="Body-TextTx"/>
      </w:pPr>
      <w:r>
        <w:t xml:space="preserve">He definitely </w:t>
      </w:r>
      <w:r w:rsidRPr="00CC5738">
        <w:rPr>
          <w:rStyle w:val="itali"/>
        </w:rPr>
        <w:t>shouldn</w:t>
      </w:r>
      <w:r w:rsidR="00766B15">
        <w:rPr>
          <w:rStyle w:val="itali"/>
        </w:rPr>
        <w:t>’</w:t>
      </w:r>
      <w:r w:rsidRPr="00CC5738">
        <w:rPr>
          <w:rStyle w:val="itali"/>
        </w:rPr>
        <w:t>t</w:t>
      </w:r>
      <w:r>
        <w:t xml:space="preserve"> be alone right now.</w:t>
      </w:r>
    </w:p>
    <w:p w14:paraId="1B725441" w14:textId="29146167" w:rsidR="00D10B5B" w:rsidRDefault="00766B15" w:rsidP="00684D30">
      <w:pPr>
        <w:pStyle w:val="Body-TextTx"/>
      </w:pPr>
      <w:r>
        <w:t>“</w:t>
      </w:r>
      <w:r w:rsidR="0059432C">
        <w:t>Storm you,</w:t>
      </w:r>
      <w:r>
        <w:t>”</w:t>
      </w:r>
      <w:r w:rsidR="0059432C">
        <w:t xml:space="preserve"> Kaladin said.</w:t>
      </w:r>
    </w:p>
    <w:p w14:paraId="0C17092C" w14:textId="3EC998FD" w:rsidR="00D10B5B" w:rsidRDefault="00766B15" w:rsidP="00684D30">
      <w:pPr>
        <w:pStyle w:val="Body-TextTx"/>
      </w:pPr>
      <w:r>
        <w:lastRenderedPageBreak/>
        <w:t>“</w:t>
      </w:r>
      <w:r w:rsidR="0059432C">
        <w:t>Ha,</w:t>
      </w:r>
      <w:r>
        <w:t>”</w:t>
      </w:r>
      <w:r w:rsidR="0059432C">
        <w:t xml:space="preserve"> Adolin said, tugging him by the arm.</w:t>
      </w:r>
      <w:r w:rsidR="0004281A">
        <w:t xml:space="preserve"> </w:t>
      </w:r>
      <w:r>
        <w:t>“</w:t>
      </w:r>
      <w:r w:rsidR="0059432C">
        <w:t>Come on, Brightlord Master Highmarshal Stormface.</w:t>
      </w:r>
      <w:r w:rsidR="0004281A">
        <w:t xml:space="preserve"> </w:t>
      </w:r>
      <w:r w:rsidR="0059432C">
        <w:t>Change your coat to one that doesn</w:t>
      </w:r>
      <w:r>
        <w:t>’</w:t>
      </w:r>
      <w:r w:rsidR="0059432C">
        <w:t>t smell like smoke, then come with me.</w:t>
      </w:r>
      <w:r w:rsidR="0004281A">
        <w:t xml:space="preserve"> </w:t>
      </w:r>
      <w:r w:rsidR="0059432C">
        <w:t>You don</w:t>
      </w:r>
      <w:r>
        <w:t>’</w:t>
      </w:r>
      <w:r w:rsidR="0059432C">
        <w:t>t have to smile.</w:t>
      </w:r>
      <w:r w:rsidR="0004281A">
        <w:t xml:space="preserve"> </w:t>
      </w:r>
      <w:r w:rsidR="0059432C">
        <w:t>You don</w:t>
      </w:r>
      <w:r>
        <w:t>’</w:t>
      </w:r>
      <w:r w:rsidR="0059432C">
        <w:t>t have to talk.</w:t>
      </w:r>
      <w:r w:rsidR="0004281A">
        <w:t xml:space="preserve"> </w:t>
      </w:r>
      <w:r w:rsidR="0059432C">
        <w:t>But if you</w:t>
      </w:r>
      <w:r>
        <w:t>’</w:t>
      </w:r>
      <w:r w:rsidR="0059432C">
        <w:t>re going to be miserable, you might as well do it with friends.</w:t>
      </w:r>
      <w:r>
        <w:t>”</w:t>
      </w:r>
    </w:p>
    <w:p w14:paraId="6AC7A25E" w14:textId="0628668C" w:rsidR="00D10B5B" w:rsidRDefault="0059432C" w:rsidP="00684D30">
      <w:pPr>
        <w:pStyle w:val="Body-TextTx"/>
      </w:pPr>
      <w:r>
        <w:t>Kaladin extracted his arm from Adolin</w:t>
      </w:r>
      <w:r w:rsidR="00766B15">
        <w:t>’</w:t>
      </w:r>
      <w:r>
        <w:t>s grip, but didn</w:t>
      </w:r>
      <w:r w:rsidR="00766B15">
        <w:t>’</w:t>
      </w:r>
      <w:r>
        <w:t>t resist further.</w:t>
      </w:r>
      <w:r w:rsidR="0004281A">
        <w:t xml:space="preserve"> </w:t>
      </w:r>
      <w:r>
        <w:t>He grabbed new cloth</w:t>
      </w:r>
      <w:r w:rsidR="00D10479">
        <w:t>es</w:t>
      </w:r>
      <w:r w:rsidR="00483B1D">
        <w:t>—</w:t>
      </w:r>
      <w:r>
        <w:t>tossing aside the ones he</w:t>
      </w:r>
      <w:r w:rsidR="00766B15">
        <w:t>’</w:t>
      </w:r>
      <w:r>
        <w:t>d been fighting in.</w:t>
      </w:r>
      <w:r w:rsidR="0004281A">
        <w:t xml:space="preserve"> </w:t>
      </w:r>
      <w:r>
        <w:t>He did, however, shoot Syl another glare as she flew over to him.</w:t>
      </w:r>
    </w:p>
    <w:p w14:paraId="07ACD1A2" w14:textId="77D028AF" w:rsidR="00D10B5B" w:rsidRDefault="00766B15" w:rsidP="00684D30">
      <w:pPr>
        <w:pStyle w:val="Body-TextTx"/>
      </w:pPr>
      <w:r>
        <w:t>“</w:t>
      </w:r>
      <w:r w:rsidR="0059432C">
        <w:t>Adolin?</w:t>
      </w:r>
      <w:r>
        <w:t>”</w:t>
      </w:r>
      <w:r w:rsidR="0059432C">
        <w:t xml:space="preserve"> Kaladin </w:t>
      </w:r>
      <w:r w:rsidR="002869FB">
        <w:t xml:space="preserve">said </w:t>
      </w:r>
      <w:r w:rsidR="0059432C">
        <w:t>as he changed.</w:t>
      </w:r>
      <w:r w:rsidR="0004281A">
        <w:t xml:space="preserve"> </w:t>
      </w:r>
      <w:r>
        <w:t>“</w:t>
      </w:r>
      <w:r w:rsidR="0059432C">
        <w:t xml:space="preserve">Your first thought was to get </w:t>
      </w:r>
      <w:r w:rsidR="0059432C" w:rsidRPr="00CC5738">
        <w:rPr>
          <w:rStyle w:val="itali"/>
        </w:rPr>
        <w:t>Adolin</w:t>
      </w:r>
      <w:r w:rsidR="0059432C">
        <w:t>?</w:t>
      </w:r>
      <w:r>
        <w:t>”</w:t>
      </w:r>
    </w:p>
    <w:p w14:paraId="0BF2F378" w14:textId="375B75FF" w:rsidR="00D10B5B" w:rsidRDefault="00766B15" w:rsidP="00684D30">
      <w:pPr>
        <w:pStyle w:val="Body-TextTx"/>
      </w:pPr>
      <w:r>
        <w:t>“</w:t>
      </w:r>
      <w:r w:rsidR="0059432C">
        <w:t>I needed someone you couldn</w:t>
      </w:r>
      <w:r>
        <w:t>’</w:t>
      </w:r>
      <w:r w:rsidR="0059432C">
        <w:t>t intimidate,</w:t>
      </w:r>
      <w:r>
        <w:t>”</w:t>
      </w:r>
      <w:r w:rsidR="0059432C">
        <w:t xml:space="preserve"> she replied.</w:t>
      </w:r>
      <w:r w:rsidR="0004281A">
        <w:t xml:space="preserve"> </w:t>
      </w:r>
      <w:r>
        <w:t>“</w:t>
      </w:r>
      <w:r w:rsidR="0059432C">
        <w:t>That list at best includes three people.</w:t>
      </w:r>
      <w:r w:rsidR="0004281A">
        <w:t xml:space="preserve"> </w:t>
      </w:r>
      <w:r w:rsidR="0059432C">
        <w:t>And the queen was likely to transform you into a crystal goblet or something.</w:t>
      </w:r>
      <w:r>
        <w:t>”</w:t>
      </w:r>
    </w:p>
    <w:p w14:paraId="0272FE3E" w14:textId="6B9C7C62" w:rsidR="00D10B5B" w:rsidRDefault="0059432C" w:rsidP="00684D30">
      <w:pPr>
        <w:pStyle w:val="Body-TextTx"/>
      </w:pPr>
      <w:r>
        <w:t>Kaladin sighed</w:t>
      </w:r>
      <w:r w:rsidR="002869FB">
        <w:t xml:space="preserve"> and</w:t>
      </w:r>
      <w:r>
        <w:t xml:space="preserve"> walk</w:t>
      </w:r>
      <w:r w:rsidR="002869FB">
        <w:t>ed</w:t>
      </w:r>
      <w:r>
        <w:t xml:space="preserve"> out to join Adolin, lest the highprince think he was dallying.</w:t>
      </w:r>
      <w:r w:rsidR="0004281A">
        <w:t xml:space="preserve"> </w:t>
      </w:r>
      <w:r>
        <w:t>Syl eyed Kaladin as she walked in the air alongside him, keeping up with him despite her dainty steps.</w:t>
      </w:r>
    </w:p>
    <w:p w14:paraId="1090341E" w14:textId="067766EF" w:rsidR="001E2135" w:rsidRDefault="00766B15" w:rsidP="00684D30">
      <w:pPr>
        <w:pStyle w:val="Body-TextTx"/>
      </w:pPr>
      <w:r>
        <w:t>“</w:t>
      </w:r>
      <w:r w:rsidR="0059432C">
        <w:t>Thank you,</w:t>
      </w:r>
      <w:r>
        <w:t>”</w:t>
      </w:r>
      <w:r w:rsidR="0059432C">
        <w:t xml:space="preserve"> Kaladin said softly, turning his eyes forward.</w:t>
      </w:r>
    </w:p>
    <w:p w14:paraId="072C2118" w14:textId="77777777" w:rsidR="00D10B5B" w:rsidRDefault="00292095" w:rsidP="00292095">
      <w:pPr>
        <w:pStyle w:val="Ornamental-Space-BreakOsbrk"/>
      </w:pPr>
      <w:r w:rsidRPr="00292095">
        <w:t>***</w:t>
      </w:r>
    </w:p>
    <w:p w14:paraId="42FE570E" w14:textId="09FD1000" w:rsidR="00D10B5B" w:rsidRDefault="0059432C" w:rsidP="00684D30">
      <w:pPr>
        <w:pStyle w:val="Body-TextTx"/>
      </w:pPr>
      <w:r>
        <w:t>Adolin made good on his promise.</w:t>
      </w:r>
      <w:r w:rsidR="0004281A">
        <w:t xml:space="preserve"> </w:t>
      </w:r>
      <w:r>
        <w:t>He didn</w:t>
      </w:r>
      <w:r w:rsidR="00766B15">
        <w:t>’</w:t>
      </w:r>
      <w:r>
        <w:t>t force Kaladin to say much.</w:t>
      </w:r>
      <w:r w:rsidR="0004281A">
        <w:t xml:space="preserve"> </w:t>
      </w:r>
      <w:r>
        <w:t>Together they made their way to the Ten Rings, a section of the tower</w:t>
      </w:r>
      <w:r w:rsidR="00766B15">
        <w:t>’</w:t>
      </w:r>
      <w:r>
        <w:t>s central market where the merchants had agreed to lay their shops out according to Navani</w:t>
      </w:r>
      <w:r w:rsidR="00766B15">
        <w:t>’</w:t>
      </w:r>
      <w:r>
        <w:t>s plan.</w:t>
      </w:r>
      <w:r w:rsidR="0004281A">
        <w:t xml:space="preserve"> </w:t>
      </w:r>
      <w:r>
        <w:t>In exchange they got a deal on taxes and knew guard patrols would be frequent and courteous.</w:t>
      </w:r>
    </w:p>
    <w:p w14:paraId="325E9CE9" w14:textId="6D5CBB6D" w:rsidR="00D10B5B" w:rsidRDefault="0059432C" w:rsidP="00684D30">
      <w:pPr>
        <w:pStyle w:val="Body-TextTx"/>
      </w:pPr>
      <w:r>
        <w:t>Rows of wooden storefronts here made neat, orderly streets.</w:t>
      </w:r>
      <w:r w:rsidR="0004281A">
        <w:t xml:space="preserve"> </w:t>
      </w:r>
      <w:r>
        <w:t>The shops were of similar sizes and dimensions, with storage and housing on top.</w:t>
      </w:r>
      <w:r w:rsidR="0004281A">
        <w:t xml:space="preserve"> </w:t>
      </w:r>
      <w:r>
        <w:t xml:space="preserve">The place felt quaint, an island of order contrasting the more organic, chaotic feeling of the rest of the Breakaway </w:t>
      </w:r>
      <w:r w:rsidR="00C428F7">
        <w:t>m</w:t>
      </w:r>
      <w:r>
        <w:t>arket</w:t>
      </w:r>
      <w:r w:rsidR="00483B1D">
        <w:t>—</w:t>
      </w:r>
      <w:r>
        <w:t>where after a year, many people still used tents instead of permanent structures.</w:t>
      </w:r>
    </w:p>
    <w:p w14:paraId="72B674E7" w14:textId="6BB6292C" w:rsidR="00D10B5B" w:rsidRDefault="0059432C" w:rsidP="00684D30">
      <w:pPr>
        <w:pStyle w:val="Body-TextTx"/>
      </w:pPr>
      <w:r>
        <w:lastRenderedPageBreak/>
        <w:t>Admittedly, it did feel strange to have rows of permanent structures built in the middle of a several</w:t>
      </w:r>
      <w:r w:rsidR="00C428F7">
        <w:t>-</w:t>
      </w:r>
      <w:r>
        <w:t>stories</w:t>
      </w:r>
      <w:r w:rsidR="00C428F7">
        <w:t>-</w:t>
      </w:r>
      <w:r>
        <w:t>high interior room.</w:t>
      </w:r>
      <w:r w:rsidR="0004281A">
        <w:t xml:space="preserve"> </w:t>
      </w:r>
      <w:r>
        <w:t>The oddest part to Kaladin was that the most upscale shops</w:t>
      </w:r>
      <w:r w:rsidR="00483B1D">
        <w:t>—</w:t>
      </w:r>
      <w:r>
        <w:t>catering to the richest of the lighteyed families</w:t>
      </w:r>
      <w:r w:rsidR="00483B1D">
        <w:t>—</w:t>
      </w:r>
      <w:r>
        <w:t>had refused Navani</w:t>
      </w:r>
      <w:r w:rsidR="00766B15">
        <w:t>’</w:t>
      </w:r>
      <w:r>
        <w:t>s invitation exactly as the seedier shops had.</w:t>
      </w:r>
      <w:r w:rsidR="0004281A">
        <w:t xml:space="preserve"> </w:t>
      </w:r>
      <w:r>
        <w:t>Neither wanted to agree to her oversight.</w:t>
      </w:r>
      <w:r w:rsidR="0004281A">
        <w:t xml:space="preserve"> </w:t>
      </w:r>
      <w:r>
        <w:t>The rich shops were all outside the market, in a series of rooms along a hallway nearby.</w:t>
      </w:r>
    </w:p>
    <w:p w14:paraId="5CAFAF16" w14:textId="7320476D" w:rsidR="00D10B5B" w:rsidRDefault="0059432C" w:rsidP="00684D30">
      <w:pPr>
        <w:pStyle w:val="Body-TextTx"/>
      </w:pPr>
      <w:r>
        <w:t>The upshot was that while the Ten Rings wasn</w:t>
      </w:r>
      <w:r w:rsidR="00766B15">
        <w:t>’</w:t>
      </w:r>
      <w:r>
        <w:t xml:space="preserve">t terribly upscale, it </w:t>
      </w:r>
      <w:r w:rsidRPr="00CC5738">
        <w:rPr>
          <w:rStyle w:val="itali"/>
        </w:rPr>
        <w:t>was</w:t>
      </w:r>
      <w:r>
        <w:t xml:space="preserve"> reputable</w:t>
      </w:r>
      <w:r w:rsidR="00483B1D">
        <w:t>—</w:t>
      </w:r>
      <w:r>
        <w:t>two concepts that weren</w:t>
      </w:r>
      <w:r w:rsidR="00766B15">
        <w:t>’</w:t>
      </w:r>
      <w:r>
        <w:t>t necessarily the same thing.</w:t>
      </w:r>
      <w:r w:rsidR="0004281A">
        <w:t xml:space="preserve"> </w:t>
      </w:r>
      <w:r>
        <w:t>Adolin</w:t>
      </w:r>
      <w:r w:rsidR="00766B15">
        <w:t>’</w:t>
      </w:r>
      <w:r>
        <w:t>s favorite winehouse was called Jez</w:t>
      </w:r>
      <w:r w:rsidR="00766B15">
        <w:t>’</w:t>
      </w:r>
      <w:r>
        <w:t>s Duty.</w:t>
      </w:r>
      <w:r w:rsidR="0004281A">
        <w:t xml:space="preserve"> </w:t>
      </w:r>
      <w:r>
        <w:t>He</w:t>
      </w:r>
      <w:r w:rsidR="00766B15">
        <w:t>’</w:t>
      </w:r>
      <w:r>
        <w:t>d forced Kaladin to join him there on more than one occasion, and so the interior was familiar.</w:t>
      </w:r>
      <w:r w:rsidR="0004281A">
        <w:t xml:space="preserve"> </w:t>
      </w:r>
      <w:r>
        <w:t>Themed after a stormshelter</w:t>
      </w:r>
      <w:r w:rsidR="00483B1D">
        <w:t>—</w:t>
      </w:r>
      <w:r>
        <w:t>though no such thing was needed here in the tower</w:t>
      </w:r>
      <w:r w:rsidR="00483B1D">
        <w:t>—</w:t>
      </w:r>
      <w:r>
        <w:t>it had fabrial clocks on the walls that listed when a storm was happening in Alethkar, and held a daily vigil for the kingdom.</w:t>
      </w:r>
      <w:r w:rsidR="0004281A">
        <w:t xml:space="preserve"> </w:t>
      </w:r>
      <w:r>
        <w:t>An ardent even visited and burned glyphwards.</w:t>
      </w:r>
    </w:p>
    <w:p w14:paraId="5ADCD1DB" w14:textId="07D43138" w:rsidR="00D10B5B" w:rsidRDefault="0059432C" w:rsidP="00684D30">
      <w:pPr>
        <w:pStyle w:val="Body-TextTx"/>
      </w:pPr>
      <w:r>
        <w:t>Barring that, it could be a raucous place</w:t>
      </w:r>
      <w:r w:rsidR="00483B1D">
        <w:t>—</w:t>
      </w:r>
      <w:r>
        <w:t>more of a tavern than a winehouse.</w:t>
      </w:r>
      <w:r w:rsidR="0004281A">
        <w:t xml:space="preserve"> </w:t>
      </w:r>
      <w:r>
        <w:t>Adolin had a reserved booth at the rear.</w:t>
      </w:r>
      <w:r w:rsidR="0004281A">
        <w:t xml:space="preserve"> </w:t>
      </w:r>
      <w:r>
        <w:t>It was a mark of pride that the highprince frequented this location rather than more upscale winehouses.</w:t>
      </w:r>
    </w:p>
    <w:p w14:paraId="646BA9DB" w14:textId="01006C8D" w:rsidR="00D10B5B" w:rsidRDefault="0059432C" w:rsidP="00684D30">
      <w:pPr>
        <w:pStyle w:val="Body-TextTx"/>
      </w:pPr>
      <w:r>
        <w:t>That was the sort of thing Adolin did.</w:t>
      </w:r>
      <w:r w:rsidR="0004281A">
        <w:t xml:space="preserve"> </w:t>
      </w:r>
      <w:r>
        <w:t>Nobody bowed when he entered; instead they cheered and raised cups.</w:t>
      </w:r>
      <w:r w:rsidR="0004281A">
        <w:t xml:space="preserve"> </w:t>
      </w:r>
      <w:r>
        <w:t>Adolin Kholin wasn</w:t>
      </w:r>
      <w:r w:rsidR="00766B15">
        <w:t>’</w:t>
      </w:r>
      <w:r>
        <w:t>t some distant brightlord or general who sat in his keep and pronounced edicts, tyrannical or wise.</w:t>
      </w:r>
      <w:r w:rsidR="0004281A">
        <w:t xml:space="preserve"> </w:t>
      </w:r>
      <w:r>
        <w:t>He was the type of general who drank with his men and learned the names of every soldier.</w:t>
      </w:r>
    </w:p>
    <w:p w14:paraId="11601499" w14:textId="2CDD3DFE" w:rsidR="00D10B5B" w:rsidRDefault="0059432C" w:rsidP="00684D30">
      <w:pPr>
        <w:pStyle w:val="Body-TextTx"/>
      </w:pPr>
      <w:r>
        <w:t>Dalinar disapproved.</w:t>
      </w:r>
      <w:r w:rsidR="0004281A">
        <w:t xml:space="preserve"> </w:t>
      </w:r>
      <w:r>
        <w:t>In most cases Kaladin would have as well.</w:t>
      </w:r>
      <w:r w:rsidR="0004281A">
        <w:t xml:space="preserve"> </w:t>
      </w:r>
      <w:r>
        <w:t>But</w:t>
      </w:r>
      <w:r w:rsidR="00766B15">
        <w:t> . . .</w:t>
      </w:r>
      <w:r w:rsidR="00483B1D">
        <w:t xml:space="preserve"> </w:t>
      </w:r>
      <w:r>
        <w:t>this was Adolin.</w:t>
      </w:r>
      <w:r w:rsidR="0004281A">
        <w:t xml:space="preserve"> </w:t>
      </w:r>
      <w:r>
        <w:t>He</w:t>
      </w:r>
      <w:r w:rsidR="00766B15">
        <w:t>’</w:t>
      </w:r>
      <w:r>
        <w:t>d have gone mad if he</w:t>
      </w:r>
      <w:r w:rsidR="00766B15">
        <w:t>’</w:t>
      </w:r>
      <w:r>
        <w:t>d been forced to remain aloof.</w:t>
      </w:r>
      <w:r w:rsidR="0004281A">
        <w:t xml:space="preserve"> </w:t>
      </w:r>
      <w:r>
        <w:t>It went against every traditional Alethi protocol of leadership, but Adolin made it work.</w:t>
      </w:r>
      <w:r w:rsidR="0004281A">
        <w:t xml:space="preserve"> </w:t>
      </w:r>
      <w:r>
        <w:t>So who was Kaladin to judge?</w:t>
      </w:r>
    </w:p>
    <w:p w14:paraId="2E02E37C" w14:textId="697B9339" w:rsidR="00D10B5B" w:rsidRDefault="0059432C" w:rsidP="00684D30">
      <w:pPr>
        <w:pStyle w:val="Body-TextTx"/>
      </w:pPr>
      <w:r>
        <w:t>As Adolin went to greet people, Kaladin made his way around the perimeter of the room, noting the larger-than-usual crowd.</w:t>
      </w:r>
      <w:r w:rsidR="0004281A">
        <w:t xml:space="preserve"> </w:t>
      </w:r>
      <w:r>
        <w:t xml:space="preserve">Was that Rock over there with his family, drinking mugs of </w:t>
      </w:r>
      <w:r>
        <w:lastRenderedPageBreak/>
        <w:t>Horneater mudbeer?</w:t>
      </w:r>
    </w:p>
    <w:p w14:paraId="3FDDE4D6" w14:textId="2DB1C8E5" w:rsidR="00D10B5B" w:rsidRDefault="0059432C" w:rsidP="00684D30">
      <w:pPr>
        <w:pStyle w:val="Body-TextTx"/>
      </w:pPr>
      <w:r w:rsidRPr="00CC5738">
        <w:rPr>
          <w:rStyle w:val="itali"/>
        </w:rPr>
        <w:t>He said he had an appointment tonight,</w:t>
      </w:r>
      <w:r>
        <w:t xml:space="preserve"> Kaladin remembered.</w:t>
      </w:r>
      <w:r w:rsidR="0004281A">
        <w:t xml:space="preserve"> </w:t>
      </w:r>
      <w:r>
        <w:t>Indeed, some kind of celebration seemed to be going on.</w:t>
      </w:r>
      <w:r w:rsidR="0004281A">
        <w:t xml:space="preserve"> </w:t>
      </w:r>
      <w:r>
        <w:t>A few other Windrunners and Radiants he knew were in attendance, though not many.</w:t>
      </w:r>
      <w:r w:rsidR="0004281A">
        <w:t xml:space="preserve"> </w:t>
      </w:r>
      <w:r>
        <w:t>Mostly it seemed to be common folk.</w:t>
      </w:r>
      <w:r w:rsidR="0004281A">
        <w:t xml:space="preserve"> </w:t>
      </w:r>
      <w:r>
        <w:t>Perhaps a higher than normal percentage of soldiers.</w:t>
      </w:r>
    </w:p>
    <w:p w14:paraId="3EA0C8F3" w14:textId="49C02C75" w:rsidR="00D10B5B" w:rsidRDefault="0059432C" w:rsidP="00684D30">
      <w:pPr>
        <w:pStyle w:val="Body-TextTx"/>
      </w:pPr>
      <w:r>
        <w:t>Syl took off to begin poking through the room, looking at each table.</w:t>
      </w:r>
      <w:r w:rsidR="0004281A">
        <w:t xml:space="preserve"> </w:t>
      </w:r>
      <w:r>
        <w:t>Though he</w:t>
      </w:r>
      <w:r w:rsidR="00766B15">
        <w:t>’</w:t>
      </w:r>
      <w:r>
        <w:t>d once seen her fascination as childlike, he</w:t>
      </w:r>
      <w:r w:rsidR="00766B15">
        <w:t>’</w:t>
      </w:r>
      <w:r>
        <w:t>d evolved on that idea.</w:t>
      </w:r>
      <w:r w:rsidR="0004281A">
        <w:t xml:space="preserve"> </w:t>
      </w:r>
      <w:r>
        <w:t>She was just curious, desirous to learn.</w:t>
      </w:r>
      <w:r w:rsidR="0004281A">
        <w:t xml:space="preserve"> </w:t>
      </w:r>
      <w:r>
        <w:t>If that was childlike, then everyone needed more of it.</w:t>
      </w:r>
    </w:p>
    <w:p w14:paraId="3949D8A3" w14:textId="206A6838" w:rsidR="00D10B5B" w:rsidRDefault="0059432C" w:rsidP="00684D30">
      <w:pPr>
        <w:pStyle w:val="Body-TextTx"/>
      </w:pPr>
      <w:r>
        <w:t>She was fascinated by human beings.</w:t>
      </w:r>
      <w:r w:rsidR="0004281A">
        <w:t xml:space="preserve"> </w:t>
      </w:r>
      <w:r>
        <w:t>In a room like this one, Kaladin would often find her standing on a crowded table</w:t>
      </w:r>
      <w:r w:rsidR="00483B1D">
        <w:t>—</w:t>
      </w:r>
      <w:r>
        <w:t>unseen by the occupants</w:t>
      </w:r>
      <w:r w:rsidR="00483B1D">
        <w:t>—</w:t>
      </w:r>
      <w:r>
        <w:t>head cocked as she tried to imitate the mannerisms or expressions of one person or another.</w:t>
      </w:r>
    </w:p>
    <w:p w14:paraId="6108AE31" w14:textId="138FAD55" w:rsidR="00D10B5B" w:rsidRDefault="0059432C" w:rsidP="00684D30">
      <w:pPr>
        <w:pStyle w:val="Body-TextTx"/>
      </w:pPr>
      <w:r>
        <w:t>Adolin</w:t>
      </w:r>
      <w:r w:rsidR="00766B15">
        <w:t>’</w:t>
      </w:r>
      <w:r>
        <w:t>s booth was occupied by a young woman with long dark hair wearing trousers and a buttoned shirt, her long white coat hung on the peg nearby.</w:t>
      </w:r>
      <w:r w:rsidR="0004281A">
        <w:t xml:space="preserve"> </w:t>
      </w:r>
      <w:r>
        <w:t>She had her hat on, the wide-brimmed one with the peaked front.</w:t>
      </w:r>
    </w:p>
    <w:p w14:paraId="250F8ADC" w14:textId="47BACC82" w:rsidR="00D10B5B" w:rsidRDefault="00766B15" w:rsidP="00684D30">
      <w:pPr>
        <w:pStyle w:val="Body-TextTx"/>
      </w:pPr>
      <w:r>
        <w:t>“</w:t>
      </w:r>
      <w:r w:rsidR="0059432C">
        <w:t>Veil,</w:t>
      </w:r>
      <w:r>
        <w:t>”</w:t>
      </w:r>
      <w:r w:rsidR="0059432C">
        <w:t xml:space="preserve"> Kaladin said, sliding into the booth.</w:t>
      </w:r>
      <w:r w:rsidR="0004281A">
        <w:t xml:space="preserve"> </w:t>
      </w:r>
      <w:r>
        <w:t>“</w:t>
      </w:r>
      <w:r w:rsidR="0059432C">
        <w:t>We going to have you all night, or will Shallan show up?</w:t>
      </w:r>
      <w:r>
        <w:t>”</w:t>
      </w:r>
    </w:p>
    <w:p w14:paraId="604ED377" w14:textId="3FA1CA24" w:rsidR="00D10B5B" w:rsidRDefault="00766B15" w:rsidP="00684D30">
      <w:pPr>
        <w:pStyle w:val="Body-TextTx"/>
      </w:pPr>
      <w:r>
        <w:t>“</w:t>
      </w:r>
      <w:r w:rsidR="0059432C">
        <w:t>Probably just me,</w:t>
      </w:r>
      <w:r>
        <w:t>”</w:t>
      </w:r>
      <w:r w:rsidR="0059432C">
        <w:t xml:space="preserve"> Veil said, tipping back her cup to reach the last of her drink.</w:t>
      </w:r>
      <w:r w:rsidR="0004281A">
        <w:t xml:space="preserve"> </w:t>
      </w:r>
      <w:r>
        <w:t>“</w:t>
      </w:r>
      <w:r w:rsidR="0059432C">
        <w:t>Shallan had a busy day, and we</w:t>
      </w:r>
      <w:r>
        <w:t>’</w:t>
      </w:r>
      <w:r w:rsidR="0059432C">
        <w:t>re on Shattered Plains time, not Urithiru time.</w:t>
      </w:r>
      <w:r w:rsidR="0004281A">
        <w:t xml:space="preserve"> </w:t>
      </w:r>
      <w:r w:rsidR="0059432C">
        <w:t>She wants a rest.</w:t>
      </w:r>
      <w:r>
        <w:t>”</w:t>
      </w:r>
    </w:p>
    <w:p w14:paraId="4B136940" w14:textId="77777777" w:rsidR="00D10B5B" w:rsidRDefault="0059432C" w:rsidP="00684D30">
      <w:pPr>
        <w:pStyle w:val="Body-TextTx"/>
      </w:pPr>
      <w:r w:rsidRPr="00CC5738">
        <w:rPr>
          <w:rStyle w:val="itali"/>
        </w:rPr>
        <w:t>It must be nice,</w:t>
      </w:r>
      <w:r>
        <w:t xml:space="preserve"> Kaladin thought, </w:t>
      </w:r>
      <w:r w:rsidRPr="00CC5738">
        <w:rPr>
          <w:rStyle w:val="itali"/>
        </w:rPr>
        <w:t>to be able to retreat and become someone else when you get tired.</w:t>
      </w:r>
    </w:p>
    <w:p w14:paraId="42B9A11B" w14:textId="34DDDFD2" w:rsidR="00D10B5B" w:rsidRDefault="0059432C" w:rsidP="00684D30">
      <w:pPr>
        <w:pStyle w:val="Body-TextTx"/>
      </w:pPr>
      <w:r>
        <w:t>It was sometimes difficult to treat Shallan</w:t>
      </w:r>
      <w:r w:rsidR="00766B15">
        <w:t>’</w:t>
      </w:r>
      <w:r>
        <w:t>s personas as three distinct people, but it was what she seemed to prefer.</w:t>
      </w:r>
      <w:r w:rsidR="0004281A">
        <w:t xml:space="preserve"> </w:t>
      </w:r>
      <w:r>
        <w:t>Fortunately, she tended to change her hair color to give the rest of them cues.</w:t>
      </w:r>
      <w:r w:rsidR="0004281A">
        <w:t xml:space="preserve"> </w:t>
      </w:r>
      <w:r>
        <w:t>Black for Veil, and she</w:t>
      </w:r>
      <w:r w:rsidR="00766B15">
        <w:t>’</w:t>
      </w:r>
      <w:r>
        <w:t>d started using blond</w:t>
      </w:r>
      <w:r w:rsidR="007E027D">
        <w:t>e</w:t>
      </w:r>
      <w:r>
        <w:t xml:space="preserve"> for Radiant.</w:t>
      </w:r>
    </w:p>
    <w:p w14:paraId="66664F04" w14:textId="40149A50" w:rsidR="00D10B5B" w:rsidRDefault="0059432C" w:rsidP="00684D30">
      <w:pPr>
        <w:pStyle w:val="Body-TextTx"/>
      </w:pPr>
      <w:r>
        <w:lastRenderedPageBreak/>
        <w:t>A young barmaid came by, refilling Veil</w:t>
      </w:r>
      <w:r w:rsidR="00766B15">
        <w:t>’</w:t>
      </w:r>
      <w:r>
        <w:t>s cup with something deep red.</w:t>
      </w:r>
    </w:p>
    <w:p w14:paraId="7DF22DDB" w14:textId="6F1FF83F" w:rsidR="00D10B5B" w:rsidRDefault="00766B15" w:rsidP="00684D30">
      <w:pPr>
        <w:pStyle w:val="Body-TextTx"/>
      </w:pPr>
      <w:r>
        <w:t>“</w:t>
      </w:r>
      <w:r w:rsidR="0059432C">
        <w:t>And you?</w:t>
      </w:r>
      <w:r>
        <w:t>”</w:t>
      </w:r>
      <w:r w:rsidR="0059432C">
        <w:t xml:space="preserve"> the serving girl asked Kaladin.</w:t>
      </w:r>
    </w:p>
    <w:p w14:paraId="4ED62FDB" w14:textId="06A7C5EA" w:rsidR="00D10B5B" w:rsidRDefault="00766B15" w:rsidP="00684D30">
      <w:pPr>
        <w:pStyle w:val="Body-TextTx"/>
      </w:pPr>
      <w:r>
        <w:t>“</w:t>
      </w:r>
      <w:r w:rsidR="0059432C">
        <w:t>Orange,</w:t>
      </w:r>
      <w:r>
        <w:t>”</w:t>
      </w:r>
      <w:r w:rsidR="0059432C">
        <w:t xml:space="preserve"> he said softly.</w:t>
      </w:r>
      <w:r w:rsidR="0004281A">
        <w:t xml:space="preserve"> </w:t>
      </w:r>
      <w:r>
        <w:t>“</w:t>
      </w:r>
      <w:r w:rsidR="0059432C">
        <w:t>Chilled, if you have it.</w:t>
      </w:r>
      <w:r>
        <w:t>”</w:t>
      </w:r>
    </w:p>
    <w:p w14:paraId="09F6C3CC" w14:textId="0B0261F7" w:rsidR="00D10B5B" w:rsidRDefault="00766B15" w:rsidP="00684D30">
      <w:pPr>
        <w:pStyle w:val="Body-TextTx"/>
      </w:pPr>
      <w:r>
        <w:t>“</w:t>
      </w:r>
      <w:r w:rsidR="0059432C">
        <w:t>Orange?</w:t>
      </w:r>
      <w:r>
        <w:t>”</w:t>
      </w:r>
      <w:r w:rsidR="0059432C">
        <w:t xml:space="preserve"> the girl said.</w:t>
      </w:r>
      <w:r w:rsidR="0004281A">
        <w:t xml:space="preserve"> </w:t>
      </w:r>
      <w:r>
        <w:t>“</w:t>
      </w:r>
      <w:r w:rsidR="0059432C">
        <w:t>A man like you can stomach something stronger.</w:t>
      </w:r>
      <w:r w:rsidR="0004281A">
        <w:t xml:space="preserve"> </w:t>
      </w:r>
      <w:r w:rsidR="0059432C">
        <w:t>It</w:t>
      </w:r>
      <w:r>
        <w:t>’</w:t>
      </w:r>
      <w:r w:rsidR="0059432C">
        <w:t>s a party!</w:t>
      </w:r>
      <w:r w:rsidR="0004281A">
        <w:t xml:space="preserve"> </w:t>
      </w:r>
      <w:r w:rsidR="0059432C">
        <w:t>We</w:t>
      </w:r>
      <w:r>
        <w:t>’</w:t>
      </w:r>
      <w:r w:rsidR="0059432C">
        <w:t>ve got a nice yellow infused with peca, an Azish fruit.</w:t>
      </w:r>
      <w:r w:rsidR="0004281A">
        <w:t xml:space="preserve"> </w:t>
      </w:r>
      <w:r w:rsidR="0059432C">
        <w:t>I</w:t>
      </w:r>
      <w:r>
        <w:t>’</w:t>
      </w:r>
      <w:r w:rsidR="0059432C">
        <w:t>ll</w:t>
      </w:r>
      <w:r w:rsidR="00483B1D">
        <w:t>—</w:t>
      </w:r>
      <w:r>
        <w:t>”</w:t>
      </w:r>
    </w:p>
    <w:p w14:paraId="5AC2176A" w14:textId="1853831E" w:rsidR="00D10B5B" w:rsidRDefault="0059432C" w:rsidP="00684D30">
      <w:pPr>
        <w:pStyle w:val="Body-TextTx"/>
      </w:pPr>
      <w:r>
        <w:t>“Hey,</w:t>
      </w:r>
      <w:r w:rsidR="00766B15">
        <w:t>”</w:t>
      </w:r>
      <w:r>
        <w:t xml:space="preserve"> Veil said, putting her boots on the table with a thump.</w:t>
      </w:r>
      <w:r w:rsidR="0004281A">
        <w:t xml:space="preserve"> </w:t>
      </w:r>
      <w:r w:rsidR="00766B15">
        <w:t>“</w:t>
      </w:r>
      <w:r>
        <w:t>The man said orange.</w:t>
      </w:r>
      <w:r w:rsidR="00766B15">
        <w:t>”</w:t>
      </w:r>
    </w:p>
    <w:p w14:paraId="63092116" w14:textId="2A620A2F" w:rsidR="00D10B5B" w:rsidRDefault="00766B15" w:rsidP="00684D30">
      <w:pPr>
        <w:pStyle w:val="Body-TextTx"/>
      </w:pPr>
      <w:r>
        <w:t>“</w:t>
      </w:r>
      <w:r w:rsidR="0059432C">
        <w:t>I just thought</w:t>
      </w:r>
      <w:r w:rsidR="00483B1D">
        <w:t>—</w:t>
      </w:r>
      <w:r>
        <w:t>”</w:t>
      </w:r>
    </w:p>
    <w:p w14:paraId="70473230" w14:textId="230E63D3" w:rsidR="00D10B5B" w:rsidRDefault="0059432C" w:rsidP="00684D30">
      <w:pPr>
        <w:pStyle w:val="Body-TextTx"/>
      </w:pPr>
      <w:r>
        <w:t>“Bring him what he asked for.</w:t>
      </w:r>
      <w:r w:rsidR="0004281A">
        <w:t xml:space="preserve"> </w:t>
      </w:r>
      <w:r>
        <w:t>That</w:t>
      </w:r>
      <w:r w:rsidR="00766B15">
        <w:t>’</w:t>
      </w:r>
      <w:r>
        <w:t>s all you need to think about.</w:t>
      </w:r>
      <w:r w:rsidR="00766B15">
        <w:t>”</w:t>
      </w:r>
    </w:p>
    <w:p w14:paraId="765D5C89" w14:textId="4C41ED20" w:rsidR="00D10B5B" w:rsidRDefault="0059432C" w:rsidP="00684D30">
      <w:pPr>
        <w:pStyle w:val="Body-TextTx"/>
      </w:pPr>
      <w:r>
        <w:t>Flustered, the girl scampered off.</w:t>
      </w:r>
      <w:r w:rsidR="0004281A">
        <w:t xml:space="preserve"> </w:t>
      </w:r>
      <w:r>
        <w:t>Kaladin nodded to Veil in thanks, though he wished people wouldn</w:t>
      </w:r>
      <w:r w:rsidR="00766B15">
        <w:t>’</w:t>
      </w:r>
      <w:r>
        <w:t>t stick up for him quite so zealously.</w:t>
      </w:r>
      <w:r w:rsidR="0004281A">
        <w:t xml:space="preserve"> </w:t>
      </w:r>
      <w:r>
        <w:t>He could speak for himself.</w:t>
      </w:r>
      <w:r w:rsidR="0004281A">
        <w:t xml:space="preserve"> </w:t>
      </w:r>
      <w:r>
        <w:t xml:space="preserve">As long as Dalinar followed the strictest interpretation of the </w:t>
      </w:r>
      <w:r w:rsidR="002D0B0C">
        <w:t>C</w:t>
      </w:r>
      <w:r>
        <w:t>odes</w:t>
      </w:r>
      <w:r w:rsidR="00516F07">
        <w:t xml:space="preserve"> of War</w:t>
      </w:r>
      <w:r>
        <w:t>, so would Kaladin.</w:t>
      </w:r>
      <w:r w:rsidR="0004281A">
        <w:t xml:space="preserve"> </w:t>
      </w:r>
      <w:r>
        <w:t>And barring that</w:t>
      </w:r>
      <w:r w:rsidR="00766B15">
        <w:t> . . .</w:t>
      </w:r>
      <w:r w:rsidR="00483B1D">
        <w:t xml:space="preserve"> </w:t>
      </w:r>
      <w:r>
        <w:t>well, his friends knew.</w:t>
      </w:r>
      <w:r w:rsidR="0004281A">
        <w:t xml:space="preserve"> </w:t>
      </w:r>
      <w:r>
        <w:t>When Kaladin was in one of his moods, alcohol</w:t>
      </w:r>
      <w:r w:rsidR="00483B1D">
        <w:t>—</w:t>
      </w:r>
      <w:r>
        <w:t>for all that it seemed it would help him forget his pain</w:t>
      </w:r>
      <w:r w:rsidR="00483B1D">
        <w:t>—</w:t>
      </w:r>
      <w:r>
        <w:t>always made the darkness worse.</w:t>
      </w:r>
      <w:r w:rsidR="0004281A">
        <w:t xml:space="preserve"> </w:t>
      </w:r>
      <w:r>
        <w:t>He could use Stormlight to burn off the effects, but once he had a drink or two in him, he often</w:t>
      </w:r>
      <w:r w:rsidR="00766B15">
        <w:t> . . .</w:t>
      </w:r>
      <w:r w:rsidR="00483B1D">
        <w:t xml:space="preserve"> </w:t>
      </w:r>
      <w:r>
        <w:t>didn</w:t>
      </w:r>
      <w:r w:rsidR="00766B15">
        <w:t>’</w:t>
      </w:r>
      <w:r>
        <w:t>t want to.</w:t>
      </w:r>
      <w:r w:rsidR="0004281A">
        <w:t xml:space="preserve"> </w:t>
      </w:r>
      <w:r>
        <w:t>Or felt he didn</w:t>
      </w:r>
      <w:r w:rsidR="00766B15">
        <w:t>’</w:t>
      </w:r>
      <w:r>
        <w:t>t deserve to.</w:t>
      </w:r>
      <w:r w:rsidR="0004281A">
        <w:t xml:space="preserve"> </w:t>
      </w:r>
      <w:r>
        <w:t>Same difference.</w:t>
      </w:r>
    </w:p>
    <w:p w14:paraId="76B3F2C5" w14:textId="2A47509C" w:rsidR="00D10B5B" w:rsidRDefault="00766B15" w:rsidP="00684D30">
      <w:pPr>
        <w:pStyle w:val="Body-TextTx"/>
      </w:pPr>
      <w:r>
        <w:t>“</w:t>
      </w:r>
      <w:r w:rsidR="0059432C">
        <w:t>So,</w:t>
      </w:r>
      <w:r>
        <w:t>”</w:t>
      </w:r>
      <w:r w:rsidR="0059432C">
        <w:t xml:space="preserve"> Veil said.</w:t>
      </w:r>
      <w:r w:rsidR="0004281A">
        <w:t xml:space="preserve"> </w:t>
      </w:r>
      <w:r>
        <w:t>“</w:t>
      </w:r>
      <w:r w:rsidR="0059432C">
        <w:t>I hear your mission went well?</w:t>
      </w:r>
      <w:r w:rsidR="0004281A">
        <w:t xml:space="preserve"> </w:t>
      </w:r>
      <w:r w:rsidR="0059432C">
        <w:t>An entire town stolen right out from underneath their storming noses?</w:t>
      </w:r>
      <w:r w:rsidR="0004281A">
        <w:t xml:space="preserve"> </w:t>
      </w:r>
      <w:r w:rsidR="0059432C">
        <w:t>The Mink himself rescued?</w:t>
      </w:r>
      <w:r w:rsidR="0004281A">
        <w:t xml:space="preserve"> </w:t>
      </w:r>
      <w:r w:rsidR="0059432C">
        <w:t>Heads will roll in Kholinar when Odium hears about this.</w:t>
      </w:r>
      <w:r>
        <w:t>”</w:t>
      </w:r>
    </w:p>
    <w:p w14:paraId="70756B45" w14:textId="6FC7159F" w:rsidR="00D10B5B" w:rsidRDefault="00766B15" w:rsidP="00684D30">
      <w:pPr>
        <w:pStyle w:val="Body-TextTx"/>
      </w:pPr>
      <w:r>
        <w:t>“</w:t>
      </w:r>
      <w:r w:rsidR="0059432C">
        <w:t>I doubt he cares much about one town,</w:t>
      </w:r>
      <w:r>
        <w:t>”</w:t>
      </w:r>
      <w:r w:rsidR="0059432C">
        <w:t xml:space="preserve"> Kaladin said.</w:t>
      </w:r>
      <w:r w:rsidR="0004281A">
        <w:t xml:space="preserve"> </w:t>
      </w:r>
      <w:r>
        <w:t>“</w:t>
      </w:r>
      <w:r w:rsidR="0059432C">
        <w:t>And they don</w:t>
      </w:r>
      <w:r>
        <w:t>’</w:t>
      </w:r>
      <w:r w:rsidR="0059432C">
        <w:t>t know we got the Mink.</w:t>
      </w:r>
      <w:r>
        <w:t>”</w:t>
      </w:r>
    </w:p>
    <w:p w14:paraId="63A13212" w14:textId="552E3F7C" w:rsidR="00D10B5B" w:rsidRDefault="00766B15" w:rsidP="00684D30">
      <w:pPr>
        <w:pStyle w:val="Body-TextTx"/>
      </w:pPr>
      <w:r>
        <w:t>“</w:t>
      </w:r>
      <w:r w:rsidR="0059432C">
        <w:t>Regardless,</w:t>
      </w:r>
      <w:r>
        <w:t>”</w:t>
      </w:r>
      <w:r w:rsidR="0059432C">
        <w:t xml:space="preserve"> Veil said, lifting her cup to him.</w:t>
      </w:r>
    </w:p>
    <w:p w14:paraId="3A0ACE0E" w14:textId="6D0243BE" w:rsidR="00D10B5B" w:rsidRDefault="00766B15" w:rsidP="00684D30">
      <w:pPr>
        <w:pStyle w:val="Body-TextTx"/>
      </w:pPr>
      <w:r>
        <w:t>“</w:t>
      </w:r>
      <w:r w:rsidR="0059432C">
        <w:t>And you?</w:t>
      </w:r>
      <w:r>
        <w:t>”</w:t>
      </w:r>
      <w:r w:rsidR="0059432C">
        <w:t xml:space="preserve"> Kaladin asked.</w:t>
      </w:r>
    </w:p>
    <w:p w14:paraId="4B8FD00B" w14:textId="55B5507F" w:rsidR="00D10B5B" w:rsidRDefault="0059432C" w:rsidP="00684D30">
      <w:pPr>
        <w:pStyle w:val="Body-TextTx"/>
      </w:pPr>
      <w:r>
        <w:t>She leaned forward, taking her boots off the table.</w:t>
      </w:r>
      <w:r w:rsidR="0004281A">
        <w:t xml:space="preserve"> </w:t>
      </w:r>
      <w:r w:rsidR="00766B15">
        <w:t>“</w:t>
      </w:r>
      <w:r>
        <w:t>You should have seen it.</w:t>
      </w:r>
      <w:r w:rsidR="0004281A">
        <w:t xml:space="preserve"> </w:t>
      </w:r>
      <w:r>
        <w:t xml:space="preserve">Ialai was </w:t>
      </w:r>
      <w:r>
        <w:lastRenderedPageBreak/>
        <w:t>basically a skeleton, withered away.</w:t>
      </w:r>
      <w:r w:rsidR="0004281A">
        <w:t xml:space="preserve"> </w:t>
      </w:r>
      <w:r>
        <w:t>We</w:t>
      </w:r>
      <w:r w:rsidR="00766B15">
        <w:t>’</w:t>
      </w:r>
      <w:r>
        <w:t>d defeated her before we arrived.</w:t>
      </w:r>
      <w:r w:rsidR="0004281A">
        <w:t xml:space="preserve"> </w:t>
      </w:r>
      <w:r>
        <w:t>But it sure was satisfying to bring her down.</w:t>
      </w:r>
      <w:r w:rsidR="00766B15">
        <w:t>”</w:t>
      </w:r>
    </w:p>
    <w:p w14:paraId="672D117B" w14:textId="0A45223A" w:rsidR="00D10B5B" w:rsidRDefault="00766B15" w:rsidP="00684D30">
      <w:pPr>
        <w:pStyle w:val="Body-TextTx"/>
      </w:pPr>
      <w:r>
        <w:t>“</w:t>
      </w:r>
      <w:r w:rsidR="0059432C">
        <w:t>I</w:t>
      </w:r>
      <w:r>
        <w:t>’</w:t>
      </w:r>
      <w:r w:rsidR="0059432C">
        <w:t>m sure.</w:t>
      </w:r>
      <w:r>
        <w:t>”</w:t>
      </w:r>
    </w:p>
    <w:p w14:paraId="47049392" w14:textId="1706F3B3" w:rsidR="00D10B5B" w:rsidRDefault="00766B15" w:rsidP="00684D30">
      <w:pPr>
        <w:pStyle w:val="Body-TextTx"/>
      </w:pPr>
      <w:r>
        <w:t>“</w:t>
      </w:r>
      <w:r w:rsidR="0059432C">
        <w:t>Pity someone murdered her,</w:t>
      </w:r>
      <w:r>
        <w:t>”</w:t>
      </w:r>
      <w:r w:rsidR="0059432C">
        <w:t xml:space="preserve"> Veil said</w:t>
      </w:r>
      <w:r w:rsidR="001241A2">
        <w:t>.</w:t>
      </w:r>
      <w:r w:rsidR="0059432C">
        <w:t xml:space="preserve"> </w:t>
      </w:r>
      <w:r>
        <w:t>“</w:t>
      </w:r>
      <w:r w:rsidR="0059432C">
        <w:t>I</w:t>
      </w:r>
      <w:r>
        <w:t>’</w:t>
      </w:r>
      <w:r w:rsidR="0059432C">
        <w:t>d have enjoyed watching her squirm before Dalinar.</w:t>
      </w:r>
      <w:r>
        <w:t>”</w:t>
      </w:r>
    </w:p>
    <w:p w14:paraId="159E137F" w14:textId="37925268" w:rsidR="00D10B5B" w:rsidRDefault="00766B15" w:rsidP="00684D30">
      <w:pPr>
        <w:pStyle w:val="Body-TextTx"/>
      </w:pPr>
      <w:r>
        <w:t>“</w:t>
      </w:r>
      <w:r w:rsidR="0059432C">
        <w:t>Murdered her?</w:t>
      </w:r>
      <w:r>
        <w:t>”</w:t>
      </w:r>
      <w:r w:rsidR="0059432C">
        <w:t xml:space="preserve"> Kaladin said.</w:t>
      </w:r>
      <w:r w:rsidR="0004281A">
        <w:t xml:space="preserve"> </w:t>
      </w:r>
      <w:r>
        <w:t>“</w:t>
      </w:r>
      <w:r w:rsidR="0059432C">
        <w:t>What?</w:t>
      </w:r>
      <w:r>
        <w:t>”</w:t>
      </w:r>
    </w:p>
    <w:p w14:paraId="6C5E9F3D" w14:textId="53F0DDEB" w:rsidR="00D10B5B" w:rsidRDefault="00766B15" w:rsidP="00684D30">
      <w:pPr>
        <w:pStyle w:val="Body-TextTx"/>
      </w:pPr>
      <w:r>
        <w:t>“</w:t>
      </w:r>
      <w:r w:rsidR="0059432C">
        <w:t>Yeah, someone offed her.</w:t>
      </w:r>
      <w:r w:rsidR="0004281A">
        <w:t xml:space="preserve"> </w:t>
      </w:r>
      <w:r w:rsidR="0059432C">
        <w:t>One of our people, unfortunately.</w:t>
      </w:r>
      <w:r w:rsidR="0004281A">
        <w:t xml:space="preserve"> </w:t>
      </w:r>
      <w:r w:rsidR="0059432C">
        <w:t>They must have been bribed by someone who wanted to see her dead.</w:t>
      </w:r>
      <w:r w:rsidR="0004281A">
        <w:t xml:space="preserve"> </w:t>
      </w:r>
      <w:r w:rsidR="0059432C">
        <w:t>That</w:t>
      </w:r>
      <w:r>
        <w:t>’</w:t>
      </w:r>
      <w:r w:rsidR="0059432C">
        <w:t>s a secret, by the way.</w:t>
      </w:r>
      <w:r w:rsidR="0004281A">
        <w:t xml:space="preserve"> </w:t>
      </w:r>
      <w:r w:rsidR="0059432C">
        <w:t>We</w:t>
      </w:r>
      <w:r>
        <w:t>’</w:t>
      </w:r>
      <w:r w:rsidR="0059432C">
        <w:t>re telling everyone she killed herself.</w:t>
      </w:r>
      <w:r>
        <w:t>”</w:t>
      </w:r>
    </w:p>
    <w:p w14:paraId="050FD888" w14:textId="77777777" w:rsidR="00D10B5B" w:rsidRDefault="0059432C" w:rsidP="00684D30">
      <w:pPr>
        <w:pStyle w:val="Body-TextTx"/>
      </w:pPr>
      <w:r>
        <w:t>Kaladin glanced around.</w:t>
      </w:r>
    </w:p>
    <w:p w14:paraId="4BF28623" w14:textId="511BBF16" w:rsidR="00D10B5B" w:rsidRDefault="00766B15" w:rsidP="00684D30">
      <w:pPr>
        <w:pStyle w:val="Body-TextTx"/>
      </w:pPr>
      <w:r>
        <w:t>“</w:t>
      </w:r>
      <w:r w:rsidR="0059432C">
        <w:t>Nobody will hear in here,</w:t>
      </w:r>
      <w:r>
        <w:t>”</w:t>
      </w:r>
      <w:r w:rsidR="0059432C">
        <w:t xml:space="preserve"> Veil said.</w:t>
      </w:r>
      <w:r w:rsidR="0004281A">
        <w:t xml:space="preserve"> </w:t>
      </w:r>
      <w:r>
        <w:t>“</w:t>
      </w:r>
      <w:r w:rsidR="0059432C">
        <w:t>Our booth is isolated.</w:t>
      </w:r>
      <w:r>
        <w:t>”</w:t>
      </w:r>
    </w:p>
    <w:p w14:paraId="3210D76A" w14:textId="3F70F798" w:rsidR="00D10B5B" w:rsidRDefault="00766B15" w:rsidP="00684D30">
      <w:pPr>
        <w:pStyle w:val="Body-TextTx"/>
      </w:pPr>
      <w:r>
        <w:t>“</w:t>
      </w:r>
      <w:r w:rsidR="0059432C">
        <w:t>Still.</w:t>
      </w:r>
      <w:r w:rsidR="0004281A">
        <w:t xml:space="preserve"> </w:t>
      </w:r>
      <w:r w:rsidR="0059432C">
        <w:t>Don</w:t>
      </w:r>
      <w:r>
        <w:t>’</w:t>
      </w:r>
      <w:r w:rsidR="0059432C">
        <w:t>t discuss military secrets in public.</w:t>
      </w:r>
      <w:r>
        <w:t>”</w:t>
      </w:r>
    </w:p>
    <w:p w14:paraId="4B24CA29" w14:textId="349369E3" w:rsidR="00D10B5B" w:rsidRDefault="0059432C" w:rsidP="00684D30">
      <w:pPr>
        <w:pStyle w:val="Body-TextTx"/>
      </w:pPr>
      <w:r>
        <w:t>Veil rolled her eyes, but then she shook her head, and her hair blended to blond</w:t>
      </w:r>
      <w:r w:rsidR="00EA13EE">
        <w:t>e</w:t>
      </w:r>
      <w:r>
        <w:t xml:space="preserve"> and she sat up straighter.</w:t>
      </w:r>
      <w:r w:rsidR="0004281A">
        <w:t xml:space="preserve"> </w:t>
      </w:r>
      <w:r w:rsidR="00766B15">
        <w:t>“</w:t>
      </w:r>
      <w:r>
        <w:t>Do get a full report from Dalinar later, Kaladin.</w:t>
      </w:r>
      <w:r w:rsidR="0004281A">
        <w:t xml:space="preserve"> </w:t>
      </w:r>
      <w:r>
        <w:t>There are oddities about the event that trouble me.</w:t>
      </w:r>
      <w:r w:rsidR="00766B15">
        <w:t>”</w:t>
      </w:r>
    </w:p>
    <w:p w14:paraId="5D6C59C4" w14:textId="0389432E" w:rsidR="00D10B5B" w:rsidRDefault="00766B15" w:rsidP="00684D30">
      <w:pPr>
        <w:pStyle w:val="Body-TextTx"/>
      </w:pPr>
      <w:r>
        <w:t>“</w:t>
      </w:r>
      <w:r w:rsidR="0059432C">
        <w:t>I</w:t>
      </w:r>
      <w:r>
        <w:t> . . .”</w:t>
      </w:r>
      <w:r w:rsidR="0059432C">
        <w:t xml:space="preserve"> Kaladin said.</w:t>
      </w:r>
      <w:r w:rsidR="0004281A">
        <w:t xml:space="preserve"> </w:t>
      </w:r>
      <w:r>
        <w:t>“</w:t>
      </w:r>
      <w:r w:rsidR="0059432C">
        <w:t>We</w:t>
      </w:r>
      <w:r>
        <w:t>’</w:t>
      </w:r>
      <w:r w:rsidR="0059432C">
        <w:t>ll see.</w:t>
      </w:r>
      <w:r w:rsidR="0004281A">
        <w:t xml:space="preserve"> </w:t>
      </w:r>
      <w:r w:rsidR="0059432C">
        <w:t>You share Veil</w:t>
      </w:r>
      <w:r>
        <w:t>’</w:t>
      </w:r>
      <w:r w:rsidR="0059432C">
        <w:t>s opinion that Shallan is fine?</w:t>
      </w:r>
      <w:r w:rsidR="0004281A">
        <w:t xml:space="preserve"> </w:t>
      </w:r>
      <w:r w:rsidR="0059432C">
        <w:t>She merely needs a rest?</w:t>
      </w:r>
      <w:r>
        <w:t>”</w:t>
      </w:r>
    </w:p>
    <w:p w14:paraId="20BC8A00" w14:textId="72106C5A" w:rsidR="00D10B5B" w:rsidRDefault="00766B15" w:rsidP="00684D30">
      <w:pPr>
        <w:pStyle w:val="Body-TextTx"/>
      </w:pPr>
      <w:r>
        <w:t>“</w:t>
      </w:r>
      <w:r w:rsidR="0059432C">
        <w:t>She is well enough,</w:t>
      </w:r>
      <w:r>
        <w:t>”</w:t>
      </w:r>
      <w:r w:rsidR="0059432C">
        <w:t xml:space="preserve"> Radiant said.</w:t>
      </w:r>
      <w:r w:rsidR="0004281A">
        <w:t xml:space="preserve"> </w:t>
      </w:r>
      <w:r>
        <w:t>“</w:t>
      </w:r>
      <w:r w:rsidR="0059432C">
        <w:t>We</w:t>
      </w:r>
      <w:r>
        <w:t>’</w:t>
      </w:r>
      <w:r w:rsidR="0059432C">
        <w:t>ve found a balance.</w:t>
      </w:r>
      <w:r w:rsidR="0004281A">
        <w:t xml:space="preserve"> </w:t>
      </w:r>
      <w:r w:rsidR="0059432C">
        <w:t>A year now, without any new personas forming.</w:t>
      </w:r>
      <w:r w:rsidR="0004281A">
        <w:t xml:space="preserve"> </w:t>
      </w:r>
      <w:r w:rsidR="0059432C">
        <w:t>Except</w:t>
      </w:r>
      <w:r>
        <w:t> . . .”</w:t>
      </w:r>
    </w:p>
    <w:p w14:paraId="7C06D4A6" w14:textId="77777777" w:rsidR="00D10B5B" w:rsidRDefault="0059432C" w:rsidP="00684D30">
      <w:pPr>
        <w:pStyle w:val="Body-TextTx"/>
      </w:pPr>
      <w:r>
        <w:t>Kaladin raised an eyebrow.</w:t>
      </w:r>
    </w:p>
    <w:p w14:paraId="2D18DC6B" w14:textId="56C29524" w:rsidR="00D10B5B" w:rsidRDefault="00766B15" w:rsidP="00684D30">
      <w:pPr>
        <w:pStyle w:val="Body-TextTx"/>
      </w:pPr>
      <w:r>
        <w:t>“</w:t>
      </w:r>
      <w:r w:rsidR="0059432C">
        <w:t>There are some, half-formed,</w:t>
      </w:r>
      <w:r>
        <w:t>”</w:t>
      </w:r>
      <w:r w:rsidR="0059432C">
        <w:t xml:space="preserve"> Radiant said, turning away.</w:t>
      </w:r>
      <w:r w:rsidR="0004281A">
        <w:t xml:space="preserve"> </w:t>
      </w:r>
      <w:r>
        <w:t>“</w:t>
      </w:r>
      <w:r w:rsidR="0059432C">
        <w:t xml:space="preserve">They wait, to see if the Three really </w:t>
      </w:r>
      <w:r w:rsidR="0059432C" w:rsidRPr="00CC5738">
        <w:rPr>
          <w:rStyle w:val="itali"/>
        </w:rPr>
        <w:t>can</w:t>
      </w:r>
      <w:r w:rsidR="0059432C">
        <w:t xml:space="preserve"> work.</w:t>
      </w:r>
      <w:r w:rsidR="0004281A">
        <w:t xml:space="preserve"> </w:t>
      </w:r>
      <w:r w:rsidR="0059432C">
        <w:t>Or if it could crumble, letting them out.</w:t>
      </w:r>
      <w:r w:rsidR="0004281A">
        <w:t xml:space="preserve"> </w:t>
      </w:r>
      <w:r w:rsidR="0059432C">
        <w:t>They aren</w:t>
      </w:r>
      <w:r>
        <w:t>’</w:t>
      </w:r>
      <w:r w:rsidR="0059432C">
        <w:t>t real.</w:t>
      </w:r>
      <w:r w:rsidR="0004281A">
        <w:t xml:space="preserve"> </w:t>
      </w:r>
      <w:r w:rsidR="0059432C">
        <w:t>Not as real as I am.</w:t>
      </w:r>
      <w:r w:rsidR="0004281A">
        <w:t xml:space="preserve"> </w:t>
      </w:r>
      <w:r w:rsidR="0059432C">
        <w:t>And yet.</w:t>
      </w:r>
      <w:r w:rsidR="0004281A">
        <w:t xml:space="preserve"> </w:t>
      </w:r>
      <w:r w:rsidR="0059432C">
        <w:t>And yet</w:t>
      </w:r>
      <w:r>
        <w:t> . . .”</w:t>
      </w:r>
      <w:r w:rsidR="0004281A">
        <w:t xml:space="preserve"> </w:t>
      </w:r>
      <w:r w:rsidR="0059432C">
        <w:t>She met Kaladin</w:t>
      </w:r>
      <w:r>
        <w:t>’</w:t>
      </w:r>
      <w:r w:rsidR="0059432C">
        <w:t>s eyes.</w:t>
      </w:r>
      <w:r w:rsidR="0004281A">
        <w:t xml:space="preserve"> </w:t>
      </w:r>
      <w:r>
        <w:t>“</w:t>
      </w:r>
      <w:r w:rsidR="0059432C">
        <w:t>Shallan wouldn</w:t>
      </w:r>
      <w:r>
        <w:t>’</w:t>
      </w:r>
      <w:r w:rsidR="0059432C">
        <w:t xml:space="preserve">t wish me to share that </w:t>
      </w:r>
      <w:r w:rsidR="0059432C">
        <w:lastRenderedPageBreak/>
        <w:t>much.</w:t>
      </w:r>
      <w:r w:rsidR="0004281A">
        <w:t xml:space="preserve"> </w:t>
      </w:r>
      <w:r w:rsidR="0059432C">
        <w:t>But as her friend, you should know.</w:t>
      </w:r>
      <w:r>
        <w:t>”</w:t>
      </w:r>
    </w:p>
    <w:p w14:paraId="2DCCAEF1" w14:textId="18D50026" w:rsidR="00D10B5B" w:rsidRDefault="00766B15" w:rsidP="00684D30">
      <w:pPr>
        <w:pStyle w:val="Body-TextTx"/>
      </w:pPr>
      <w:r>
        <w:t>“</w:t>
      </w:r>
      <w:r w:rsidR="0059432C">
        <w:t>I</w:t>
      </w:r>
      <w:r>
        <w:t>’</w:t>
      </w:r>
      <w:r w:rsidR="0059432C">
        <w:t>m not sure if I can help,</w:t>
      </w:r>
      <w:r>
        <w:t>”</w:t>
      </w:r>
      <w:r w:rsidR="0059432C">
        <w:t xml:space="preserve"> Kaladin said.</w:t>
      </w:r>
      <w:r w:rsidR="0004281A">
        <w:t xml:space="preserve"> </w:t>
      </w:r>
      <w:r>
        <w:t>“</w:t>
      </w:r>
      <w:r w:rsidR="0059432C">
        <w:t>I can barely keep a handle on my own problems these days.</w:t>
      </w:r>
      <w:r>
        <w:t>”</w:t>
      </w:r>
    </w:p>
    <w:p w14:paraId="206024A0" w14:textId="1913024E" w:rsidR="00D10B5B" w:rsidRDefault="00766B15" w:rsidP="00684D30">
      <w:pPr>
        <w:pStyle w:val="Body-TextTx"/>
      </w:pPr>
      <w:r>
        <w:t>“</w:t>
      </w:r>
      <w:r w:rsidR="0059432C">
        <w:t>You being here helps,</w:t>
      </w:r>
      <w:r>
        <w:t>”</w:t>
      </w:r>
      <w:r w:rsidR="0059432C">
        <w:t xml:space="preserve"> Radiant said.</w:t>
      </w:r>
    </w:p>
    <w:p w14:paraId="2369D622" w14:textId="6C9C9CD8" w:rsidR="00D10B5B" w:rsidRDefault="0059432C" w:rsidP="00684D30">
      <w:pPr>
        <w:pStyle w:val="Body-TextTx"/>
      </w:pPr>
      <w:r>
        <w:t>Did it?</w:t>
      </w:r>
      <w:r w:rsidR="0004281A">
        <w:t xml:space="preserve"> </w:t>
      </w:r>
      <w:r>
        <w:t>When Kaladin was in moods like this, he felt that he would bring only darkness to those around him.</w:t>
      </w:r>
      <w:r w:rsidR="0004281A">
        <w:t xml:space="preserve"> </w:t>
      </w:r>
      <w:r>
        <w:t>Why would they want to be with him?</w:t>
      </w:r>
      <w:r w:rsidR="0004281A">
        <w:t xml:space="preserve"> </w:t>
      </w:r>
      <w:r w:rsidRPr="00916B40">
        <w:rPr>
          <w:rStyle w:val="itali"/>
        </w:rPr>
        <w:t>He</w:t>
      </w:r>
      <w:r>
        <w:t xml:space="preserve"> wouldn</w:t>
      </w:r>
      <w:r w:rsidR="00766B15">
        <w:t>’</w:t>
      </w:r>
      <w:r>
        <w:t>t want to be with him.</w:t>
      </w:r>
      <w:r w:rsidR="0004281A">
        <w:t xml:space="preserve"> </w:t>
      </w:r>
      <w:r>
        <w:t>But he supposed this was the sort of thing Radiant had to say; it was what made her distinct from the others.</w:t>
      </w:r>
    </w:p>
    <w:p w14:paraId="2E489F2F" w14:textId="50B3CB20" w:rsidR="00D10B5B" w:rsidRDefault="0059432C" w:rsidP="00684D30">
      <w:pPr>
        <w:pStyle w:val="Body-TextTx"/>
      </w:pPr>
      <w:r>
        <w:t>She smiled as Adolin returned, then shook her head, hair bleeding to black.</w:t>
      </w:r>
      <w:r w:rsidR="0004281A">
        <w:t xml:space="preserve"> </w:t>
      </w:r>
      <w:r>
        <w:t>She leaned back, relaxed.</w:t>
      </w:r>
      <w:r w:rsidR="0004281A">
        <w:t xml:space="preserve"> </w:t>
      </w:r>
      <w:r>
        <w:t>How nice it must be to transform into Veil, with her laid-back attitude.</w:t>
      </w:r>
    </w:p>
    <w:p w14:paraId="330F96D5" w14:textId="00705D8B" w:rsidR="00D10B5B" w:rsidRDefault="0059432C" w:rsidP="00684D30">
      <w:pPr>
        <w:pStyle w:val="Body-TextTx"/>
      </w:pPr>
      <w:r>
        <w:t>As Adolin was settling down, the barmaid returned with Kaladin</w:t>
      </w:r>
      <w:r w:rsidR="00766B15">
        <w:t>’</w:t>
      </w:r>
      <w:r>
        <w:t>s drink.</w:t>
      </w:r>
      <w:r w:rsidR="0004281A">
        <w:t xml:space="preserve"> </w:t>
      </w:r>
      <w:r w:rsidR="00766B15">
        <w:t>“</w:t>
      </w:r>
      <w:r>
        <w:t>If you decide you want to try that yellow</w:t>
      </w:r>
      <w:r w:rsidR="00766B15">
        <w:t> . . .”</w:t>
      </w:r>
      <w:r>
        <w:t xml:space="preserve"> she said to Kaladin.</w:t>
      </w:r>
    </w:p>
    <w:p w14:paraId="781A2B2A" w14:textId="2082CFAD" w:rsidR="00D10B5B" w:rsidRDefault="00766B15" w:rsidP="00684D30">
      <w:pPr>
        <w:pStyle w:val="Body-TextTx"/>
      </w:pPr>
      <w:r>
        <w:t>“</w:t>
      </w:r>
      <w:r w:rsidR="0059432C">
        <w:t>Thanks, Mel,</w:t>
      </w:r>
      <w:r>
        <w:t>”</w:t>
      </w:r>
      <w:r w:rsidR="0059432C">
        <w:t xml:space="preserve"> Adolin said quickly.</w:t>
      </w:r>
      <w:r w:rsidR="0004281A">
        <w:t xml:space="preserve"> </w:t>
      </w:r>
      <w:r>
        <w:t>“</w:t>
      </w:r>
      <w:r w:rsidR="0059432C">
        <w:t>But he doesn</w:t>
      </w:r>
      <w:r>
        <w:t>’</w:t>
      </w:r>
      <w:r w:rsidR="0059432C">
        <w:t>t need anything to drink today.</w:t>
      </w:r>
      <w:r>
        <w:t>”</w:t>
      </w:r>
    </w:p>
    <w:p w14:paraId="1EF6D688" w14:textId="3FD8D845" w:rsidR="00D10B5B" w:rsidRDefault="0059432C" w:rsidP="00684D30">
      <w:pPr>
        <w:pStyle w:val="Body-TextTx"/>
      </w:pPr>
      <w:r>
        <w:t>The barmaid gave him a radiant smile</w:t>
      </w:r>
      <w:r w:rsidR="00483B1D">
        <w:t>—</w:t>
      </w:r>
      <w:r>
        <w:t>married man or not, they still treated him that way</w:t>
      </w:r>
      <w:r w:rsidR="00483B1D">
        <w:t>—</w:t>
      </w:r>
      <w:r>
        <w:t>and floated off, seeming encouraged by the fact that the highprince had spoken to her.</w:t>
      </w:r>
      <w:r w:rsidR="0004281A">
        <w:t xml:space="preserve"> </w:t>
      </w:r>
      <w:r>
        <w:t>Although he</w:t>
      </w:r>
      <w:r w:rsidR="00766B15">
        <w:t>’</w:t>
      </w:r>
      <w:r>
        <w:t>d basically given her a reprimand.</w:t>
      </w:r>
    </w:p>
    <w:p w14:paraId="7E90E503" w14:textId="45D44E2D" w:rsidR="00D10B5B" w:rsidRDefault="00766B15" w:rsidP="00684D30">
      <w:pPr>
        <w:pStyle w:val="Body-TextTx"/>
      </w:pPr>
      <w:r>
        <w:t>“</w:t>
      </w:r>
      <w:r w:rsidR="0059432C">
        <w:t>How</w:t>
      </w:r>
      <w:r>
        <w:t>’</w:t>
      </w:r>
      <w:r w:rsidR="0059432C">
        <w:t>s the groom?</w:t>
      </w:r>
      <w:r>
        <w:t>”</w:t>
      </w:r>
      <w:r w:rsidR="0059432C">
        <w:t xml:space="preserve"> Veil asked, getting out her dagger and balancing it on the end of her fingertip.</w:t>
      </w:r>
    </w:p>
    <w:p w14:paraId="17AE9A7B" w14:textId="3A143457" w:rsidR="00D10B5B" w:rsidRDefault="00766B15" w:rsidP="00684D30">
      <w:pPr>
        <w:pStyle w:val="Body-TextTx"/>
      </w:pPr>
      <w:r>
        <w:t>“</w:t>
      </w:r>
      <w:r w:rsidR="0059432C">
        <w:t>Befuddled,</w:t>
      </w:r>
      <w:r>
        <w:t>”</w:t>
      </w:r>
      <w:r w:rsidR="0059432C">
        <w:t xml:space="preserve"> Adolin said.</w:t>
      </w:r>
    </w:p>
    <w:p w14:paraId="206913DD" w14:textId="749781C8" w:rsidR="00D10B5B" w:rsidRDefault="00766B15" w:rsidP="00684D30">
      <w:pPr>
        <w:pStyle w:val="Body-TextTx"/>
      </w:pPr>
      <w:r>
        <w:t>“</w:t>
      </w:r>
      <w:r w:rsidR="0059432C">
        <w:t>Groom?</w:t>
      </w:r>
      <w:r>
        <w:t>”</w:t>
      </w:r>
      <w:r w:rsidR="0059432C">
        <w:t xml:space="preserve"> Kaladin asked.</w:t>
      </w:r>
    </w:p>
    <w:p w14:paraId="7A2BBB15" w14:textId="3E4A25A7" w:rsidR="00D10B5B" w:rsidRDefault="00766B15" w:rsidP="00684D30">
      <w:pPr>
        <w:pStyle w:val="Body-TextTx"/>
      </w:pPr>
      <w:r>
        <w:t>“</w:t>
      </w:r>
      <w:r w:rsidR="0059432C">
        <w:t>Wedding party?</w:t>
      </w:r>
      <w:r>
        <w:t>”</w:t>
      </w:r>
      <w:r w:rsidR="0059432C">
        <w:t xml:space="preserve"> Adolin said, waving toward the room of festive people.</w:t>
      </w:r>
      <w:r w:rsidR="0004281A">
        <w:t xml:space="preserve"> </w:t>
      </w:r>
      <w:r>
        <w:t>“</w:t>
      </w:r>
      <w:r w:rsidR="0059432C">
        <w:t>For Jor?</w:t>
      </w:r>
      <w:r>
        <w:t>”</w:t>
      </w:r>
    </w:p>
    <w:p w14:paraId="7AB4FE80" w14:textId="6B58EC01" w:rsidR="00D10B5B" w:rsidRDefault="00766B15" w:rsidP="00684D30">
      <w:pPr>
        <w:pStyle w:val="Body-TextTx"/>
      </w:pPr>
      <w:r>
        <w:t>“</w:t>
      </w:r>
      <w:r w:rsidR="0059432C">
        <w:t>Who?</w:t>
      </w:r>
      <w:r>
        <w:t>”</w:t>
      </w:r>
      <w:r w:rsidR="0059432C">
        <w:t xml:space="preserve"> Kaladin asked.</w:t>
      </w:r>
    </w:p>
    <w:p w14:paraId="0C9467AB" w14:textId="1C5D00DF" w:rsidR="00D10B5B" w:rsidRDefault="00766B15" w:rsidP="00684D30">
      <w:pPr>
        <w:pStyle w:val="Body-TextTx"/>
      </w:pPr>
      <w:r>
        <w:t>“</w:t>
      </w:r>
      <w:r w:rsidR="0059432C">
        <w:t>Kaladin,</w:t>
      </w:r>
      <w:r>
        <w:t>”</w:t>
      </w:r>
      <w:r w:rsidR="0059432C">
        <w:t xml:space="preserve"> Adolin said, </w:t>
      </w:r>
      <w:r>
        <w:t>“</w:t>
      </w:r>
      <w:r w:rsidR="0059432C">
        <w:t>we</w:t>
      </w:r>
      <w:r>
        <w:t>’</w:t>
      </w:r>
      <w:r w:rsidR="0059432C">
        <w:t>ve been coming to this place for eight months.</w:t>
      </w:r>
      <w:r>
        <w:t>”</w:t>
      </w:r>
    </w:p>
    <w:p w14:paraId="3459C5A4" w14:textId="09F785C6" w:rsidR="00D10B5B" w:rsidRDefault="00766B15" w:rsidP="00684D30">
      <w:pPr>
        <w:pStyle w:val="Body-TextTx"/>
      </w:pPr>
      <w:r>
        <w:lastRenderedPageBreak/>
        <w:t>“</w:t>
      </w:r>
      <w:r w:rsidR="0059432C">
        <w:t>Don</w:t>
      </w:r>
      <w:r>
        <w:t>’</w:t>
      </w:r>
      <w:r w:rsidR="0059432C">
        <w:t>t bother, Adolin,</w:t>
      </w:r>
      <w:r>
        <w:t>”</w:t>
      </w:r>
      <w:r w:rsidR="0059432C">
        <w:t xml:space="preserve"> Veil said.</w:t>
      </w:r>
      <w:r w:rsidR="0004281A">
        <w:t xml:space="preserve"> </w:t>
      </w:r>
      <w:r>
        <w:t>“</w:t>
      </w:r>
      <w:r w:rsidR="0059432C">
        <w:t>Kaladin doesn</w:t>
      </w:r>
      <w:r>
        <w:t>’</w:t>
      </w:r>
      <w:r w:rsidR="0059432C">
        <w:t>t notice people unless they</w:t>
      </w:r>
      <w:r>
        <w:t>’</w:t>
      </w:r>
      <w:r w:rsidR="0059432C">
        <w:t>ve pulled a weapon on him.</w:t>
      </w:r>
      <w:r>
        <w:t>”</w:t>
      </w:r>
    </w:p>
    <w:p w14:paraId="72FFF918" w14:textId="0FD59DD1" w:rsidR="00D10B5B" w:rsidRDefault="00766B15" w:rsidP="00684D30">
      <w:pPr>
        <w:pStyle w:val="Body-TextTx"/>
      </w:pPr>
      <w:r>
        <w:t>“</w:t>
      </w:r>
      <w:r w:rsidR="0059432C">
        <w:t>He notices,</w:t>
      </w:r>
      <w:r>
        <w:t>”</w:t>
      </w:r>
      <w:r w:rsidR="0059432C">
        <w:t xml:space="preserve"> Adolin said.</w:t>
      </w:r>
      <w:r w:rsidR="0004281A">
        <w:t xml:space="preserve"> </w:t>
      </w:r>
      <w:r>
        <w:t>“</w:t>
      </w:r>
      <w:r w:rsidR="0059432C">
        <w:t>He cares.</w:t>
      </w:r>
      <w:r w:rsidR="0004281A">
        <w:t xml:space="preserve"> </w:t>
      </w:r>
      <w:r w:rsidR="0059432C">
        <w:t>But Kaladin</w:t>
      </w:r>
      <w:r>
        <w:t>’</w:t>
      </w:r>
      <w:r w:rsidR="0059432C">
        <w:t>s a soldier</w:t>
      </w:r>
      <w:r w:rsidR="00483B1D">
        <w:t>—</w:t>
      </w:r>
      <w:r w:rsidR="0059432C">
        <w:t>and he thinks like one. Right, bridgeboy?</w:t>
      </w:r>
      <w:r>
        <w:t>”</w:t>
      </w:r>
    </w:p>
    <w:p w14:paraId="610409B9" w14:textId="1B41AABD" w:rsidR="00D10B5B" w:rsidRDefault="00766B15" w:rsidP="00684D30">
      <w:pPr>
        <w:pStyle w:val="Body-TextTx"/>
      </w:pPr>
      <w:r>
        <w:t>“</w:t>
      </w:r>
      <w:r w:rsidR="0059432C">
        <w:t>I have no idea what you mean,</w:t>
      </w:r>
      <w:r>
        <w:t>”</w:t>
      </w:r>
      <w:r w:rsidR="0059432C">
        <w:t xml:space="preserve"> Kaladin grumbled, sipping his drink.</w:t>
      </w:r>
    </w:p>
    <w:p w14:paraId="72F5EFB8" w14:textId="6786F264" w:rsidR="00D10B5B" w:rsidRDefault="00766B15" w:rsidP="00684D30">
      <w:pPr>
        <w:pStyle w:val="Body-TextTx"/>
      </w:pPr>
      <w:r>
        <w:t>“</w:t>
      </w:r>
      <w:r w:rsidR="0059432C">
        <w:t>You</w:t>
      </w:r>
      <w:r>
        <w:t>’</w:t>
      </w:r>
      <w:r w:rsidR="0059432C">
        <w:t>ve learned to worry about your squad,</w:t>
      </w:r>
      <w:r>
        <w:t>”</w:t>
      </w:r>
      <w:r w:rsidR="0059432C">
        <w:t xml:space="preserve"> Adolin said.</w:t>
      </w:r>
      <w:r w:rsidR="0004281A">
        <w:t xml:space="preserve"> </w:t>
      </w:r>
      <w:r>
        <w:t>“</w:t>
      </w:r>
      <w:r w:rsidR="0059432C">
        <w:t>An</w:t>
      </w:r>
      <w:r w:rsidR="008D2056">
        <w:t>d</w:t>
      </w:r>
      <w:r w:rsidR="0059432C">
        <w:t xml:space="preserve"> </w:t>
      </w:r>
      <w:r w:rsidR="008D2056">
        <w:t>t</w:t>
      </w:r>
      <w:r w:rsidR="0059432C">
        <w:t>o cut out extraneous information.</w:t>
      </w:r>
      <w:r w:rsidR="0004281A">
        <w:t xml:space="preserve"> </w:t>
      </w:r>
      <w:r w:rsidR="0059432C">
        <w:t>I</w:t>
      </w:r>
      <w:r>
        <w:t>’</w:t>
      </w:r>
      <w:r w:rsidR="0059432C">
        <w:t>ll bet Kaladin could tell you the age, eye color, and favorite food of everyone serving beneath him.</w:t>
      </w:r>
      <w:r w:rsidR="0004281A">
        <w:t xml:space="preserve"> </w:t>
      </w:r>
      <w:r w:rsidR="0059432C">
        <w:t>But he</w:t>
      </w:r>
      <w:r>
        <w:t>’</w:t>
      </w:r>
      <w:r w:rsidR="0059432C">
        <w:t>s not going to bother with remembering the names of the bar staff.</w:t>
      </w:r>
      <w:r w:rsidR="0004281A">
        <w:t xml:space="preserve"> </w:t>
      </w:r>
      <w:r w:rsidR="0059432C">
        <w:t>Father</w:t>
      </w:r>
      <w:r>
        <w:t>’</w:t>
      </w:r>
      <w:r w:rsidR="0059432C">
        <w:t>s the same way.</w:t>
      </w:r>
      <w:r>
        <w:t>”</w:t>
      </w:r>
    </w:p>
    <w:p w14:paraId="5FFA6D2A" w14:textId="0DFF3E62" w:rsidR="00D10B5B" w:rsidRDefault="00766B15" w:rsidP="00684D30">
      <w:pPr>
        <w:pStyle w:val="Body-TextTx"/>
      </w:pPr>
      <w:r>
        <w:t>“</w:t>
      </w:r>
      <w:r w:rsidR="0059432C">
        <w:t>Well,</w:t>
      </w:r>
      <w:r>
        <w:t>”</w:t>
      </w:r>
      <w:r w:rsidR="0059432C">
        <w:t xml:space="preserve"> Veil said, </w:t>
      </w:r>
      <w:r>
        <w:t>“</w:t>
      </w:r>
      <w:r w:rsidR="0059432C">
        <w:t>this is real fun and everything, but shouldn</w:t>
      </w:r>
      <w:r>
        <w:t>’</w:t>
      </w:r>
      <w:r w:rsidR="0059432C">
        <w:t>t we be moving on to a more important topic?</w:t>
      </w:r>
      <w:r>
        <w:t>”</w:t>
      </w:r>
    </w:p>
    <w:p w14:paraId="253ABFE6" w14:textId="0AE79E86" w:rsidR="00D10B5B" w:rsidRDefault="00766B15" w:rsidP="00684D30">
      <w:pPr>
        <w:pStyle w:val="Body-TextTx"/>
      </w:pPr>
      <w:r>
        <w:t>“</w:t>
      </w:r>
      <w:r w:rsidR="0059432C">
        <w:t>Such as?</w:t>
      </w:r>
      <w:r>
        <w:t>”</w:t>
      </w:r>
      <w:r w:rsidR="0059432C">
        <w:t xml:space="preserve"> Adolin asked.</w:t>
      </w:r>
    </w:p>
    <w:p w14:paraId="59E093A6" w14:textId="34587C25" w:rsidR="00D10B5B" w:rsidRDefault="00766B15" w:rsidP="00684D30">
      <w:pPr>
        <w:pStyle w:val="Body-TextTx"/>
      </w:pPr>
      <w:r>
        <w:t>“</w:t>
      </w:r>
      <w:r w:rsidR="0059432C">
        <w:t>Such as who we</w:t>
      </w:r>
      <w:r>
        <w:t>’</w:t>
      </w:r>
      <w:r w:rsidR="0059432C">
        <w:t>re going to fix Kaladin up with next.</w:t>
      </w:r>
      <w:r>
        <w:t>”</w:t>
      </w:r>
    </w:p>
    <w:p w14:paraId="178D30E2" w14:textId="1D9E5F43" w:rsidR="00D10B5B" w:rsidRDefault="0059432C" w:rsidP="00684D30">
      <w:pPr>
        <w:pStyle w:val="Body-TextTx"/>
      </w:pPr>
      <w:r>
        <w:t>Kaladin about spat out his drink.</w:t>
      </w:r>
      <w:r w:rsidR="0004281A">
        <w:t xml:space="preserve"> </w:t>
      </w:r>
      <w:r w:rsidR="00766B15">
        <w:t>“</w:t>
      </w:r>
      <w:r>
        <w:t>He doesn</w:t>
      </w:r>
      <w:r w:rsidR="00766B15">
        <w:t>’</w:t>
      </w:r>
      <w:r>
        <w:t xml:space="preserve">t </w:t>
      </w:r>
      <w:r w:rsidRPr="00CC5738">
        <w:rPr>
          <w:rStyle w:val="itali"/>
        </w:rPr>
        <w:t>need</w:t>
      </w:r>
      <w:r>
        <w:t xml:space="preserve"> fixing up with </w:t>
      </w:r>
      <w:r w:rsidRPr="00CC5738">
        <w:rPr>
          <w:rStyle w:val="itali"/>
        </w:rPr>
        <w:t>anyone</w:t>
      </w:r>
      <w:r w:rsidRPr="00916B40">
        <w:rPr>
          <w:rStyle w:val="itali"/>
        </w:rPr>
        <w:t>.</w:t>
      </w:r>
      <w:r w:rsidR="00766B15">
        <w:t>”</w:t>
      </w:r>
    </w:p>
    <w:p w14:paraId="1E98FEF5" w14:textId="6131E102" w:rsidR="00D10B5B" w:rsidRDefault="00766B15" w:rsidP="00684D30">
      <w:pPr>
        <w:pStyle w:val="Body-TextTx"/>
      </w:pPr>
      <w:r>
        <w:t>“</w:t>
      </w:r>
      <w:r w:rsidR="0059432C">
        <w:t>That</w:t>
      </w:r>
      <w:r>
        <w:t>’</w:t>
      </w:r>
      <w:r w:rsidR="0059432C">
        <w:t>s not what Syl says,</w:t>
      </w:r>
      <w:r>
        <w:t>”</w:t>
      </w:r>
      <w:r w:rsidR="0059432C">
        <w:t xml:space="preserve"> Veil replied.</w:t>
      </w:r>
    </w:p>
    <w:p w14:paraId="6E79C0F6" w14:textId="384E0C88" w:rsidR="00D10B5B" w:rsidRDefault="00766B15" w:rsidP="00684D30">
      <w:pPr>
        <w:pStyle w:val="Body-TextTx"/>
      </w:pPr>
      <w:r>
        <w:t>“</w:t>
      </w:r>
      <w:r w:rsidR="0059432C">
        <w:t>Syl used to think human children came out through the nose in a particularly violent sneeze,</w:t>
      </w:r>
      <w:r>
        <w:t>”</w:t>
      </w:r>
      <w:r w:rsidR="0059432C">
        <w:t xml:space="preserve"> Kaladin said.</w:t>
      </w:r>
      <w:r w:rsidR="0004281A">
        <w:t xml:space="preserve"> </w:t>
      </w:r>
      <w:r>
        <w:t>“</w:t>
      </w:r>
      <w:r w:rsidR="0059432C">
        <w:t xml:space="preserve">She is </w:t>
      </w:r>
      <w:r w:rsidR="0059432C" w:rsidRPr="00CC5738">
        <w:rPr>
          <w:rStyle w:val="itali"/>
        </w:rPr>
        <w:t>not</w:t>
      </w:r>
      <w:r w:rsidR="0059432C">
        <w:t xml:space="preserve"> an authority on this topic.</w:t>
      </w:r>
      <w:r>
        <w:t>”</w:t>
      </w:r>
    </w:p>
    <w:p w14:paraId="4FEC93E7" w14:textId="69A80BBC" w:rsidR="00D10B5B" w:rsidRDefault="00766B15" w:rsidP="00684D30">
      <w:pPr>
        <w:pStyle w:val="Body-TextTx"/>
      </w:pPr>
      <w:r>
        <w:t>“</w:t>
      </w:r>
      <w:r w:rsidR="0059432C">
        <w:t>Mmm,</w:t>
      </w:r>
      <w:r>
        <w:t>”</w:t>
      </w:r>
      <w:r w:rsidR="0059432C">
        <w:t xml:space="preserve"> their table said, vibrating with a soft buzzing sound.</w:t>
      </w:r>
      <w:r w:rsidR="0004281A">
        <w:t xml:space="preserve"> </w:t>
      </w:r>
      <w:r>
        <w:t>“</w:t>
      </w:r>
      <w:r w:rsidR="0059432C">
        <w:t xml:space="preserve">How </w:t>
      </w:r>
      <w:r w:rsidR="0059432C" w:rsidRPr="00CC5738">
        <w:rPr>
          <w:rStyle w:val="itali"/>
        </w:rPr>
        <w:t>do</w:t>
      </w:r>
      <w:r w:rsidR="0059432C">
        <w:t xml:space="preserve"> they come out?</w:t>
      </w:r>
      <w:r w:rsidR="0004281A">
        <w:t xml:space="preserve"> </w:t>
      </w:r>
      <w:r w:rsidR="0059432C">
        <w:t>I</w:t>
      </w:r>
      <w:r>
        <w:t>’</w:t>
      </w:r>
      <w:r w:rsidR="0059432C">
        <w:t>ve always wondered.</w:t>
      </w:r>
      <w:r>
        <w:t>”</w:t>
      </w:r>
    </w:p>
    <w:p w14:paraId="41F2EC8B" w14:textId="1DE23FC2" w:rsidR="00D10B5B" w:rsidRDefault="0059432C" w:rsidP="00684D30">
      <w:pPr>
        <w:pStyle w:val="Body-TextTx"/>
      </w:pPr>
      <w:r>
        <w:t>Kaladin started, only now realizing that Pattern dimpled part of the wooden tabletop.</w:t>
      </w:r>
      <w:r w:rsidR="0004281A">
        <w:t xml:space="preserve"> </w:t>
      </w:r>
      <w:r>
        <w:t>Pattern didn</w:t>
      </w:r>
      <w:r w:rsidR="00766B15">
        <w:t>’</w:t>
      </w:r>
      <w:r>
        <w:t>t go about invisibly as Syl did, but somehow infused the material of objects nearby.</w:t>
      </w:r>
      <w:r w:rsidR="0004281A">
        <w:t xml:space="preserve"> </w:t>
      </w:r>
      <w:r>
        <w:t>If you focused on him</w:t>
      </w:r>
      <w:r w:rsidR="00F637D3">
        <w:t xml:space="preserve"> now</w:t>
      </w:r>
      <w:r>
        <w:t>, you</w:t>
      </w:r>
      <w:r w:rsidR="00766B15">
        <w:t>’</w:t>
      </w:r>
      <w:r>
        <w:t xml:space="preserve">d see a section of the tabletop </w:t>
      </w:r>
      <w:r w:rsidR="00063BD1">
        <w:t xml:space="preserve">that </w:t>
      </w:r>
      <w:r>
        <w:t>seemed to be carved into a circular pattern</w:t>
      </w:r>
      <w:r w:rsidR="00483B1D">
        <w:t>—</w:t>
      </w:r>
      <w:r>
        <w:t>one that somehow moved and flowed, like ripples in a cistern.</w:t>
      </w:r>
    </w:p>
    <w:p w14:paraId="1F69725B" w14:textId="5D63CD36" w:rsidR="00D10B5B" w:rsidRDefault="00766B15" w:rsidP="00684D30">
      <w:pPr>
        <w:pStyle w:val="Body-TextTx"/>
      </w:pPr>
      <w:r>
        <w:lastRenderedPageBreak/>
        <w:t>“</w:t>
      </w:r>
      <w:r w:rsidR="0059432C">
        <w:t>I</w:t>
      </w:r>
      <w:r>
        <w:t>’</w:t>
      </w:r>
      <w:r w:rsidR="0059432C">
        <w:t>ll explain babies later, Pattern,</w:t>
      </w:r>
      <w:r>
        <w:t>”</w:t>
      </w:r>
      <w:r w:rsidR="0059432C">
        <w:t xml:space="preserve"> Veil said.</w:t>
      </w:r>
      <w:r w:rsidR="0004281A">
        <w:t xml:space="preserve"> </w:t>
      </w:r>
      <w:r>
        <w:t>“</w:t>
      </w:r>
      <w:r w:rsidR="0059432C">
        <w:t>It</w:t>
      </w:r>
      <w:r>
        <w:t>’</w:t>
      </w:r>
      <w:r w:rsidR="0059432C">
        <w:t>s more complicated than you</w:t>
      </w:r>
      <w:r>
        <w:t>’</w:t>
      </w:r>
      <w:r w:rsidR="0059432C">
        <w:t>re probably imagining.</w:t>
      </w:r>
      <w:r w:rsidR="0004281A">
        <w:t xml:space="preserve"> </w:t>
      </w:r>
      <w:r w:rsidR="0059432C">
        <w:t>Wait</w:t>
      </w:r>
      <w:r>
        <w:t> . . .</w:t>
      </w:r>
      <w:r w:rsidR="00483B1D">
        <w:t xml:space="preserve"> </w:t>
      </w:r>
      <w:r w:rsidR="0059432C">
        <w:t>no.</w:t>
      </w:r>
      <w:r w:rsidR="0004281A">
        <w:t xml:space="preserve"> </w:t>
      </w:r>
      <w:r w:rsidR="0059432C">
        <w:t xml:space="preserve">Ask </w:t>
      </w:r>
      <w:r w:rsidR="0059432C" w:rsidRPr="00CC5738">
        <w:rPr>
          <w:rStyle w:val="itali"/>
        </w:rPr>
        <w:t>Shallan</w:t>
      </w:r>
      <w:r w:rsidR="0059432C">
        <w:t xml:space="preserve"> to explain.</w:t>
      </w:r>
      <w:r w:rsidR="0004281A">
        <w:t xml:space="preserve"> </w:t>
      </w:r>
      <w:r w:rsidR="0059432C">
        <w:t>She</w:t>
      </w:r>
      <w:r>
        <w:t>’</w:t>
      </w:r>
      <w:r w:rsidR="0059432C">
        <w:t xml:space="preserve">ll </w:t>
      </w:r>
      <w:r w:rsidR="0059432C" w:rsidRPr="00CC5738">
        <w:rPr>
          <w:rStyle w:val="itali"/>
        </w:rPr>
        <w:t>love</w:t>
      </w:r>
      <w:r w:rsidR="0059432C">
        <w:t xml:space="preserve"> that.</w:t>
      </w:r>
      <w:r>
        <w:t>”</w:t>
      </w:r>
    </w:p>
    <w:p w14:paraId="2B54C914" w14:textId="4A5E21BB" w:rsidR="00D10B5B" w:rsidRDefault="00766B15" w:rsidP="00684D30">
      <w:pPr>
        <w:pStyle w:val="Body-TextTx"/>
      </w:pPr>
      <w:r>
        <w:t>“</w:t>
      </w:r>
      <w:r w:rsidR="0059432C">
        <w:t>Mmm,</w:t>
      </w:r>
      <w:r>
        <w:t>”</w:t>
      </w:r>
      <w:r w:rsidR="0059432C">
        <w:t xml:space="preserve"> the table said.</w:t>
      </w:r>
      <w:r w:rsidR="0004281A">
        <w:t xml:space="preserve"> </w:t>
      </w:r>
      <w:r>
        <w:t>“</w:t>
      </w:r>
      <w:r w:rsidR="0059432C">
        <w:t>She changes colors.</w:t>
      </w:r>
      <w:r w:rsidR="0004281A">
        <w:t xml:space="preserve"> </w:t>
      </w:r>
      <w:r w:rsidR="0059432C">
        <w:t>Like a sunset.</w:t>
      </w:r>
      <w:r w:rsidR="0004281A">
        <w:t xml:space="preserve"> </w:t>
      </w:r>
      <w:r w:rsidR="0059432C">
        <w:t>Or an infected wound.</w:t>
      </w:r>
      <w:r w:rsidR="0004281A">
        <w:t xml:space="preserve"> </w:t>
      </w:r>
      <w:r w:rsidR="0059432C">
        <w:t>Mmm.</w:t>
      </w:r>
      <w:r>
        <w:t>”</w:t>
      </w:r>
    </w:p>
    <w:p w14:paraId="6EB2CAB2" w14:textId="463832B8" w:rsidR="00D10B5B" w:rsidRDefault="0059432C" w:rsidP="00684D30">
      <w:pPr>
        <w:pStyle w:val="Body-TextTx"/>
      </w:pPr>
      <w:r>
        <w:t>Adolin relaxed, resting his arm along the back of the bar seat</w:t>
      </w:r>
      <w:r w:rsidR="00483B1D">
        <w:t>—</w:t>
      </w:r>
      <w:r>
        <w:t>but not putting it around Veil.</w:t>
      </w:r>
      <w:r w:rsidR="0004281A">
        <w:t xml:space="preserve"> </w:t>
      </w:r>
      <w:r>
        <w:t>The two of them had a weird relationship when Shallan was wearing Radiant or Veil.</w:t>
      </w:r>
      <w:r w:rsidR="0004281A">
        <w:t xml:space="preserve"> </w:t>
      </w:r>
      <w:r>
        <w:t>At least they seemed to have mostly gotten over the part where they acted like lovesick fools all the time.</w:t>
      </w:r>
    </w:p>
    <w:p w14:paraId="5C1704F9" w14:textId="3A3FB683" w:rsidR="00D10B5B" w:rsidRDefault="00766B15" w:rsidP="00684D30">
      <w:pPr>
        <w:pStyle w:val="Body-TextTx"/>
      </w:pPr>
      <w:r>
        <w:t>“</w:t>
      </w:r>
      <w:r w:rsidR="0059432C">
        <w:t>The ladies have a point, bridgeboy,</w:t>
      </w:r>
      <w:r>
        <w:t>”</w:t>
      </w:r>
      <w:r w:rsidR="0059432C">
        <w:t xml:space="preserve"> Adolin said to him.</w:t>
      </w:r>
      <w:r w:rsidR="0004281A">
        <w:t xml:space="preserve"> </w:t>
      </w:r>
      <w:r>
        <w:t>“</w:t>
      </w:r>
      <w:r w:rsidR="0059432C">
        <w:t xml:space="preserve">You </w:t>
      </w:r>
      <w:r w:rsidR="0059432C" w:rsidRPr="00CC5738">
        <w:rPr>
          <w:rStyle w:val="itali"/>
        </w:rPr>
        <w:t>have</w:t>
      </w:r>
      <w:r w:rsidR="0059432C">
        <w:t xml:space="preserve"> been extra sulky since Lyn broke up with you.</w:t>
      </w:r>
      <w:r>
        <w:t>”</w:t>
      </w:r>
    </w:p>
    <w:p w14:paraId="7A26BD77" w14:textId="0279D913" w:rsidR="00D10B5B" w:rsidRDefault="00766B15" w:rsidP="00684D30">
      <w:pPr>
        <w:pStyle w:val="Body-TextTx"/>
      </w:pPr>
      <w:r>
        <w:t>“</w:t>
      </w:r>
      <w:r w:rsidR="0059432C">
        <w:t>This isn</w:t>
      </w:r>
      <w:r>
        <w:t>’</w:t>
      </w:r>
      <w:r w:rsidR="0059432C">
        <w:t>t about that.</w:t>
      </w:r>
      <w:r>
        <w:t>”</w:t>
      </w:r>
    </w:p>
    <w:p w14:paraId="3B3F657B" w14:textId="26EF2D60" w:rsidR="00D10B5B" w:rsidRDefault="00766B15" w:rsidP="00684D30">
      <w:pPr>
        <w:pStyle w:val="Body-TextTx"/>
      </w:pPr>
      <w:r>
        <w:t>“</w:t>
      </w:r>
      <w:r w:rsidR="0059432C">
        <w:t>Still, a fling couldn</w:t>
      </w:r>
      <w:r>
        <w:t>’</w:t>
      </w:r>
      <w:r w:rsidR="0059432C">
        <w:t>t hurt, right?</w:t>
      </w:r>
      <w:r>
        <w:t>”</w:t>
      </w:r>
      <w:r w:rsidR="0059432C">
        <w:t xml:space="preserve"> Veil said.</w:t>
      </w:r>
      <w:r w:rsidR="0004281A">
        <w:t xml:space="preserve"> </w:t>
      </w:r>
      <w:r w:rsidR="0059432C">
        <w:t>She nodded her chin toward one of the passing barmaids, a tall young woman with unusually light hair.</w:t>
      </w:r>
      <w:r w:rsidR="0004281A">
        <w:t xml:space="preserve"> </w:t>
      </w:r>
      <w:r>
        <w:t>“</w:t>
      </w:r>
      <w:r w:rsidR="0059432C">
        <w:t>What about Hem over there?</w:t>
      </w:r>
      <w:r w:rsidR="0004281A">
        <w:t xml:space="preserve"> </w:t>
      </w:r>
      <w:r w:rsidR="0059432C">
        <w:t>She</w:t>
      </w:r>
      <w:r>
        <w:t>’</w:t>
      </w:r>
      <w:r w:rsidR="0059432C">
        <w:t>s tall.</w:t>
      </w:r>
      <w:r>
        <w:t>”</w:t>
      </w:r>
    </w:p>
    <w:p w14:paraId="0A250537" w14:textId="34636869" w:rsidR="00D10B5B" w:rsidRDefault="00766B15" w:rsidP="00684D30">
      <w:pPr>
        <w:pStyle w:val="Body-TextTx"/>
      </w:pPr>
      <w:r>
        <w:t>“</w:t>
      </w:r>
      <w:r w:rsidR="0059432C">
        <w:t>Great.</w:t>
      </w:r>
      <w:r w:rsidR="0004281A">
        <w:t xml:space="preserve"> </w:t>
      </w:r>
      <w:r w:rsidR="0059432C">
        <w:t>Tall,</w:t>
      </w:r>
      <w:r>
        <w:t>”</w:t>
      </w:r>
      <w:r w:rsidR="0059432C">
        <w:t xml:space="preserve"> Kaladin said.</w:t>
      </w:r>
      <w:r w:rsidR="0004281A">
        <w:t xml:space="preserve"> </w:t>
      </w:r>
      <w:r>
        <w:t>“</w:t>
      </w:r>
      <w:r w:rsidR="0059432C">
        <w:t>Because we both measure roughly the same in inches, we</w:t>
      </w:r>
      <w:r>
        <w:t>’</w:t>
      </w:r>
      <w:r w:rsidR="0059432C">
        <w:t xml:space="preserve">re </w:t>
      </w:r>
      <w:r w:rsidR="0059432C" w:rsidRPr="00CC5738">
        <w:rPr>
          <w:rStyle w:val="itali"/>
        </w:rPr>
        <w:t>sure</w:t>
      </w:r>
      <w:r w:rsidR="0059432C">
        <w:t xml:space="preserve"> to get along.</w:t>
      </w:r>
      <w:r w:rsidR="0004281A">
        <w:t xml:space="preserve"> </w:t>
      </w:r>
      <w:r w:rsidR="0059432C">
        <w:t>Think of all the tall</w:t>
      </w:r>
      <w:r w:rsidR="00BE3C0B">
        <w:t>-</w:t>
      </w:r>
      <w:r w:rsidR="0059432C">
        <w:t>person topics of conversation we could engage in.</w:t>
      </w:r>
      <w:r w:rsidR="0004281A">
        <w:t xml:space="preserve"> </w:t>
      </w:r>
      <w:r w:rsidR="0059432C">
        <w:t>Like</w:t>
      </w:r>
      <w:r>
        <w:t> . . .</w:t>
      </w:r>
      <w:r w:rsidR="0059432C">
        <w:t xml:space="preserve"> Hmm</w:t>
      </w:r>
      <w:r>
        <w:t> . . .”</w:t>
      </w:r>
    </w:p>
    <w:p w14:paraId="4945C72D" w14:textId="0C43741A" w:rsidR="00D10B5B" w:rsidRDefault="00766B15" w:rsidP="00684D30">
      <w:pPr>
        <w:pStyle w:val="Body-TextTx"/>
      </w:pPr>
      <w:r>
        <w:t>“</w:t>
      </w:r>
      <w:r w:rsidR="0059432C">
        <w:t>Oh, don</w:t>
      </w:r>
      <w:r>
        <w:t>’</w:t>
      </w:r>
      <w:r w:rsidR="0059432C">
        <w:t>t be sour,</w:t>
      </w:r>
      <w:r>
        <w:t>”</w:t>
      </w:r>
      <w:r w:rsidR="0059432C">
        <w:t xml:space="preserve"> Veil said, smacking him on the shoulder.</w:t>
      </w:r>
      <w:r w:rsidR="0004281A">
        <w:t xml:space="preserve"> </w:t>
      </w:r>
      <w:r>
        <w:t>“</w:t>
      </w:r>
      <w:r w:rsidR="0059432C">
        <w:t>You didn</w:t>
      </w:r>
      <w:r>
        <w:t>’</w:t>
      </w:r>
      <w:r w:rsidR="0059432C">
        <w:t>t even glance at her.</w:t>
      </w:r>
      <w:r w:rsidR="0004281A">
        <w:t xml:space="preserve"> </w:t>
      </w:r>
      <w:r w:rsidR="0059432C">
        <w:t>She</w:t>
      </w:r>
      <w:r>
        <w:t>’</w:t>
      </w:r>
      <w:r w:rsidR="0059432C">
        <w:t>s cute.</w:t>
      </w:r>
      <w:r w:rsidR="0004281A">
        <w:t xml:space="preserve"> </w:t>
      </w:r>
      <w:r w:rsidR="0059432C">
        <w:t xml:space="preserve">Look at those </w:t>
      </w:r>
      <w:r w:rsidR="0059432C" w:rsidRPr="00CC5738">
        <w:rPr>
          <w:rStyle w:val="itali"/>
        </w:rPr>
        <w:t>legs</w:t>
      </w:r>
      <w:r w:rsidR="0059432C" w:rsidRPr="00916B40">
        <w:rPr>
          <w:rStyle w:val="itali"/>
        </w:rPr>
        <w:t>.</w:t>
      </w:r>
      <w:r w:rsidR="0004281A">
        <w:t xml:space="preserve"> </w:t>
      </w:r>
      <w:r w:rsidR="0059432C">
        <w:t>Back me up, Adolin.</w:t>
      </w:r>
      <w:r>
        <w:t>”</w:t>
      </w:r>
    </w:p>
    <w:p w14:paraId="14F6EC08" w14:textId="6010FF07" w:rsidR="00D10B5B" w:rsidRDefault="00766B15" w:rsidP="00684D30">
      <w:pPr>
        <w:pStyle w:val="Body-TextTx"/>
      </w:pPr>
      <w:r>
        <w:t>“</w:t>
      </w:r>
      <w:r w:rsidR="0059432C">
        <w:t>She</w:t>
      </w:r>
      <w:r>
        <w:t>’</w:t>
      </w:r>
      <w:r w:rsidR="0059432C">
        <w:t>s attractive,</w:t>
      </w:r>
      <w:r>
        <w:t>”</w:t>
      </w:r>
      <w:r w:rsidR="0059432C">
        <w:t xml:space="preserve"> he said.</w:t>
      </w:r>
      <w:r w:rsidR="0004281A">
        <w:t xml:space="preserve"> </w:t>
      </w:r>
      <w:r>
        <w:t>“</w:t>
      </w:r>
      <w:r w:rsidR="0059432C">
        <w:t>But that blouse is terrible on her.</w:t>
      </w:r>
      <w:r w:rsidR="0004281A">
        <w:t xml:space="preserve"> </w:t>
      </w:r>
      <w:r w:rsidR="0059432C">
        <w:t>I need to tell Marni that the house uniforms here are dreadful.</w:t>
      </w:r>
      <w:r w:rsidR="0004281A">
        <w:t xml:space="preserve"> </w:t>
      </w:r>
      <w:r w:rsidR="0059432C">
        <w:t xml:space="preserve">They should at </w:t>
      </w:r>
      <w:r w:rsidR="0059432C" w:rsidRPr="00CC5738">
        <w:rPr>
          <w:rStyle w:val="itali"/>
        </w:rPr>
        <w:t>least</w:t>
      </w:r>
      <w:r w:rsidR="0059432C">
        <w:t xml:space="preserve"> have two different shades to match different skin tones.</w:t>
      </w:r>
      <w:r>
        <w:t>”</w:t>
      </w:r>
    </w:p>
    <w:p w14:paraId="5FC9AAD9" w14:textId="321296EB" w:rsidR="00D10B5B" w:rsidRDefault="00766B15" w:rsidP="00684D30">
      <w:pPr>
        <w:pStyle w:val="Body-TextTx"/>
      </w:pPr>
      <w:r>
        <w:t>“</w:t>
      </w:r>
      <w:r w:rsidR="0059432C">
        <w:t>What about Ka</w:t>
      </w:r>
      <w:r>
        <w:t>’</w:t>
      </w:r>
      <w:r w:rsidR="0059432C">
        <w:t>s sister,</w:t>
      </w:r>
      <w:r>
        <w:t>”</w:t>
      </w:r>
      <w:r w:rsidR="0059432C">
        <w:t xml:space="preserve"> Veil said to Kaladin.</w:t>
      </w:r>
      <w:r w:rsidR="0004281A">
        <w:t xml:space="preserve"> </w:t>
      </w:r>
      <w:r>
        <w:t>“</w:t>
      </w:r>
      <w:r w:rsidR="0059432C">
        <w:t>You</w:t>
      </w:r>
      <w:r>
        <w:t>’</w:t>
      </w:r>
      <w:r w:rsidR="0059432C">
        <w:t>ve met her, right?</w:t>
      </w:r>
      <w:r w:rsidR="0004281A">
        <w:t xml:space="preserve"> </w:t>
      </w:r>
      <w:r w:rsidR="0059432C">
        <w:t>She</w:t>
      </w:r>
      <w:r>
        <w:t>’</w:t>
      </w:r>
      <w:r w:rsidR="0059432C">
        <w:t>s smart.</w:t>
      </w:r>
      <w:r w:rsidR="0004281A">
        <w:t xml:space="preserve"> </w:t>
      </w:r>
      <w:r w:rsidR="0059432C">
        <w:t xml:space="preserve">You </w:t>
      </w:r>
      <w:r w:rsidR="0059432C">
        <w:lastRenderedPageBreak/>
        <w:t>like smart girls.</w:t>
      </w:r>
      <w:r>
        <w:t>”</w:t>
      </w:r>
    </w:p>
    <w:p w14:paraId="56AC2CA9" w14:textId="11E5569A" w:rsidR="00D10B5B" w:rsidRDefault="00766B15" w:rsidP="00684D30">
      <w:pPr>
        <w:pStyle w:val="Body-TextTx"/>
      </w:pPr>
      <w:r>
        <w:t>“</w:t>
      </w:r>
      <w:r w:rsidR="0059432C">
        <w:t>Is there really anyone who doesn</w:t>
      </w:r>
      <w:r>
        <w:t>’</w:t>
      </w:r>
      <w:r w:rsidR="0059432C">
        <w:t>t like smart girls?</w:t>
      </w:r>
      <w:r>
        <w:t>”</w:t>
      </w:r>
      <w:r w:rsidR="0059432C">
        <w:t xml:space="preserve"> Kaladin said.</w:t>
      </w:r>
    </w:p>
    <w:p w14:paraId="263A2377" w14:textId="4FB60093" w:rsidR="00D10B5B" w:rsidRDefault="00766B15" w:rsidP="00684D30">
      <w:pPr>
        <w:pStyle w:val="Body-TextTx"/>
      </w:pPr>
      <w:r>
        <w:t>“</w:t>
      </w:r>
      <w:r w:rsidR="0059432C">
        <w:t>Me,</w:t>
      </w:r>
      <w:r>
        <w:t>”</w:t>
      </w:r>
      <w:r w:rsidR="0059432C">
        <w:t xml:space="preserve"> Veil said, raising her hand.</w:t>
      </w:r>
      <w:r w:rsidR="0004281A">
        <w:t xml:space="preserve"> </w:t>
      </w:r>
      <w:r>
        <w:t>“</w:t>
      </w:r>
      <w:r w:rsidR="0059432C">
        <w:t>Give me dumb ones, please.</w:t>
      </w:r>
      <w:r w:rsidR="0004281A">
        <w:t xml:space="preserve"> </w:t>
      </w:r>
      <w:r w:rsidR="0059432C">
        <w:t>They</w:t>
      </w:r>
      <w:r>
        <w:t>’</w:t>
      </w:r>
      <w:r w:rsidR="0059432C">
        <w:t xml:space="preserve">re </w:t>
      </w:r>
      <w:r w:rsidR="0059432C" w:rsidRPr="00CC5738">
        <w:rPr>
          <w:rStyle w:val="itali"/>
        </w:rPr>
        <w:t>so</w:t>
      </w:r>
      <w:r w:rsidR="0059432C">
        <w:t xml:space="preserve"> easy to impress.</w:t>
      </w:r>
      <w:r>
        <w:t>”</w:t>
      </w:r>
    </w:p>
    <w:p w14:paraId="1F6F5E6E" w14:textId="64234F73" w:rsidR="00D10B5B" w:rsidRDefault="00766B15" w:rsidP="00684D30">
      <w:pPr>
        <w:pStyle w:val="Body-TextTx"/>
      </w:pPr>
      <w:r>
        <w:t>“</w:t>
      </w:r>
      <w:r w:rsidR="0059432C">
        <w:t>Smart girls</w:t>
      </w:r>
      <w:r>
        <w:t> . . .”</w:t>
      </w:r>
      <w:r w:rsidR="0059432C">
        <w:t xml:space="preserve"> Adolin said, rubbing his chin.</w:t>
      </w:r>
      <w:r w:rsidR="0004281A">
        <w:t xml:space="preserve"> </w:t>
      </w:r>
      <w:r>
        <w:t>“</w:t>
      </w:r>
      <w:r w:rsidR="0059432C">
        <w:t>It</w:t>
      </w:r>
      <w:r>
        <w:t>’</w:t>
      </w:r>
      <w:r w:rsidR="0059432C">
        <w:t>s too bad Skar snatched up Ristina.</w:t>
      </w:r>
      <w:r w:rsidR="0004281A">
        <w:t xml:space="preserve"> </w:t>
      </w:r>
      <w:r w:rsidR="0059432C">
        <w:t>They</w:t>
      </w:r>
      <w:r>
        <w:t>’</w:t>
      </w:r>
      <w:r w:rsidR="0059432C">
        <w:t>d have been a good match.</w:t>
      </w:r>
      <w:r>
        <w:t>”</w:t>
      </w:r>
    </w:p>
    <w:p w14:paraId="0E865F68" w14:textId="011D0191" w:rsidR="00D10B5B" w:rsidRDefault="00766B15" w:rsidP="00684D30">
      <w:pPr>
        <w:pStyle w:val="Body-TextTx"/>
      </w:pPr>
      <w:r>
        <w:t>“</w:t>
      </w:r>
      <w:r w:rsidR="0059432C">
        <w:t>Adolin,</w:t>
      </w:r>
      <w:r>
        <w:t>”</w:t>
      </w:r>
      <w:r w:rsidR="0059432C">
        <w:t xml:space="preserve"> Veil said, </w:t>
      </w:r>
      <w:r>
        <w:t>“</w:t>
      </w:r>
      <w:r w:rsidR="0059432C">
        <w:t>Ristina is like three feet tall.</w:t>
      </w:r>
      <w:r>
        <w:t>”</w:t>
      </w:r>
    </w:p>
    <w:p w14:paraId="5406CA28" w14:textId="126976F7" w:rsidR="00D10B5B" w:rsidRDefault="00766B15" w:rsidP="00684D30">
      <w:pPr>
        <w:pStyle w:val="Body-TextTx"/>
      </w:pPr>
      <w:r>
        <w:t>“</w:t>
      </w:r>
      <w:r w:rsidR="0059432C">
        <w:t>So?</w:t>
      </w:r>
      <w:r>
        <w:t>”</w:t>
      </w:r>
      <w:r w:rsidR="0059432C">
        <w:t xml:space="preserve"> Adolin said.</w:t>
      </w:r>
      <w:r w:rsidR="0004281A">
        <w:t xml:space="preserve"> </w:t>
      </w:r>
      <w:r>
        <w:t>“</w:t>
      </w:r>
      <w:r w:rsidR="0059432C">
        <w:t>You heard Kaladin.</w:t>
      </w:r>
      <w:r w:rsidR="0004281A">
        <w:t xml:space="preserve"> </w:t>
      </w:r>
      <w:r w:rsidR="0059432C">
        <w:t>He doesn</w:t>
      </w:r>
      <w:r>
        <w:t>’</w:t>
      </w:r>
      <w:r w:rsidR="0059432C">
        <w:t>t care about height.</w:t>
      </w:r>
      <w:r>
        <w:t>”</w:t>
      </w:r>
    </w:p>
    <w:p w14:paraId="23865546" w14:textId="3862221E" w:rsidR="00D10B5B" w:rsidRDefault="00766B15" w:rsidP="00684D30">
      <w:pPr>
        <w:pStyle w:val="Body-TextTx"/>
      </w:pPr>
      <w:r>
        <w:t>“</w:t>
      </w:r>
      <w:r w:rsidR="0059432C">
        <w:t>Yeah, well, most women do.</w:t>
      </w:r>
      <w:r w:rsidR="0004281A">
        <w:t xml:space="preserve"> </w:t>
      </w:r>
      <w:r w:rsidR="0059432C">
        <w:t>You</w:t>
      </w:r>
      <w:r>
        <w:t>’</w:t>
      </w:r>
      <w:r w:rsidR="0059432C">
        <w:t xml:space="preserve">ve got to find someone who </w:t>
      </w:r>
      <w:r w:rsidR="0059432C" w:rsidRPr="00CC5738">
        <w:rPr>
          <w:rStyle w:val="itali"/>
        </w:rPr>
        <w:t>matches</w:t>
      </w:r>
      <w:r w:rsidR="0059432C">
        <w:t xml:space="preserve"> him.</w:t>
      </w:r>
      <w:r w:rsidR="0004281A">
        <w:t xml:space="preserve"> </w:t>
      </w:r>
      <w:r w:rsidR="0059432C">
        <w:t>Too bad he screwed up his chance with Lyn.</w:t>
      </w:r>
      <w:r>
        <w:t>”</w:t>
      </w:r>
    </w:p>
    <w:p w14:paraId="738211C1" w14:textId="16B5F07A" w:rsidR="00D10B5B" w:rsidRDefault="00766B15" w:rsidP="00684D30">
      <w:pPr>
        <w:pStyle w:val="Body-TextTx"/>
      </w:pPr>
      <w:r>
        <w:t>“</w:t>
      </w:r>
      <w:r w:rsidR="0059432C">
        <w:t>I didn</w:t>
      </w:r>
      <w:r>
        <w:t>’</w:t>
      </w:r>
      <w:r w:rsidR="0059432C">
        <w:t>t</w:t>
      </w:r>
      <w:r>
        <w:t> . . .”</w:t>
      </w:r>
      <w:r w:rsidR="0059432C">
        <w:t xml:space="preserve"> Kaladin protested.</w:t>
      </w:r>
    </w:p>
    <w:p w14:paraId="5FF00336" w14:textId="34CC3AAE" w:rsidR="00D10B5B" w:rsidRDefault="00766B15" w:rsidP="00684D30">
      <w:pPr>
        <w:pStyle w:val="Body-TextTx"/>
      </w:pPr>
      <w:r>
        <w:t>“</w:t>
      </w:r>
      <w:r w:rsidR="0059432C">
        <w:t>What about her,</w:t>
      </w:r>
      <w:r>
        <w:t>”</w:t>
      </w:r>
      <w:r w:rsidR="0059432C">
        <w:t xml:space="preserve"> Adolin said, pointing as someone new entered the tavern.</w:t>
      </w:r>
      <w:r w:rsidR="0004281A">
        <w:t xml:space="preserve"> </w:t>
      </w:r>
      <w:r w:rsidR="0059432C">
        <w:t>A couple of lighteyed women in havahs, though they probably weren</w:t>
      </w:r>
      <w:r>
        <w:t>’</w:t>
      </w:r>
      <w:r w:rsidR="0059432C">
        <w:t>t of high rank if they were visiting a winehouse frequented by darkeyes.</w:t>
      </w:r>
      <w:r w:rsidR="0004281A">
        <w:t xml:space="preserve"> </w:t>
      </w:r>
      <w:r w:rsidR="0059432C">
        <w:t>Then again, Adolin was here.</w:t>
      </w:r>
      <w:r w:rsidR="0004281A">
        <w:t xml:space="preserve"> </w:t>
      </w:r>
      <w:r w:rsidR="0059432C">
        <w:t>And things like nahn and rank had been</w:t>
      </w:r>
      <w:r>
        <w:t> . . .</w:t>
      </w:r>
      <w:r w:rsidR="00483B1D">
        <w:t xml:space="preserve"> </w:t>
      </w:r>
      <w:r w:rsidR="0059432C">
        <w:t>strangely less divisive this last year, under Jasnah</w:t>
      </w:r>
      <w:r>
        <w:t>’</w:t>
      </w:r>
      <w:r w:rsidR="0059432C">
        <w:t>s rule.</w:t>
      </w:r>
    </w:p>
    <w:p w14:paraId="15B81040" w14:textId="587BCD7D" w:rsidR="00D10B5B" w:rsidRDefault="0059432C" w:rsidP="00684D30">
      <w:pPr>
        <w:pStyle w:val="Body-TextTx"/>
      </w:pPr>
      <w:r>
        <w:t>One of the two newcomers was a younger woman with a luscious figure, accentuated by the tight havah.</w:t>
      </w:r>
      <w:r w:rsidR="0004281A">
        <w:t xml:space="preserve"> </w:t>
      </w:r>
      <w:r>
        <w:t>She had dark skin and red lips, clearly brightened with lip paint.</w:t>
      </w:r>
    </w:p>
    <w:p w14:paraId="515434BA" w14:textId="6B9489B8" w:rsidR="00D10B5B" w:rsidRDefault="00766B15" w:rsidP="00684D30">
      <w:pPr>
        <w:pStyle w:val="Body-TextTx"/>
      </w:pPr>
      <w:r>
        <w:t>“</w:t>
      </w:r>
      <w:r w:rsidR="0059432C">
        <w:t>Dakhnah,</w:t>
      </w:r>
      <w:r>
        <w:t>”</w:t>
      </w:r>
      <w:r w:rsidR="0059432C">
        <w:t xml:space="preserve"> Adolin said.</w:t>
      </w:r>
      <w:r w:rsidR="0004281A">
        <w:t xml:space="preserve"> </w:t>
      </w:r>
      <w:r>
        <w:t>“</w:t>
      </w:r>
      <w:r w:rsidR="0059432C">
        <w:t>She</w:t>
      </w:r>
      <w:r>
        <w:t>’</w:t>
      </w:r>
      <w:r w:rsidR="0059432C">
        <w:t>s the daughter of one of Father</w:t>
      </w:r>
      <w:r>
        <w:t>’</w:t>
      </w:r>
      <w:r w:rsidR="0059432C">
        <w:t>s generals, Kal.</w:t>
      </w:r>
      <w:r w:rsidR="0004281A">
        <w:t xml:space="preserve"> </w:t>
      </w:r>
      <w:r w:rsidR="0059432C">
        <w:t xml:space="preserve">She </w:t>
      </w:r>
      <w:r w:rsidR="0059432C" w:rsidRPr="00CC5738">
        <w:rPr>
          <w:rStyle w:val="itali"/>
        </w:rPr>
        <w:t>loves</w:t>
      </w:r>
      <w:r w:rsidR="0059432C">
        <w:t xml:space="preserve"> talking strategy</w:t>
      </w:r>
      <w:r w:rsidR="00483B1D">
        <w:t>—</w:t>
      </w:r>
      <w:r w:rsidR="0059432C">
        <w:t>she</w:t>
      </w:r>
      <w:r>
        <w:t>’</w:t>
      </w:r>
      <w:r w:rsidR="0059432C">
        <w:t>s acted as scribe in his war meetings since she was fourteen.</w:t>
      </w:r>
      <w:r w:rsidR="0004281A">
        <w:t xml:space="preserve"> </w:t>
      </w:r>
      <w:r w:rsidR="0059432C">
        <w:t>I can introduce you.</w:t>
      </w:r>
      <w:r>
        <w:t>”</w:t>
      </w:r>
    </w:p>
    <w:p w14:paraId="2677965E" w14:textId="541DF03B" w:rsidR="00D10B5B" w:rsidRDefault="00766B15" w:rsidP="00684D30">
      <w:pPr>
        <w:pStyle w:val="Body-TextTx"/>
      </w:pPr>
      <w:r>
        <w:t>“</w:t>
      </w:r>
      <w:r w:rsidR="0059432C">
        <w:t>Please don</w:t>
      </w:r>
      <w:r>
        <w:t>’</w:t>
      </w:r>
      <w:r w:rsidR="0059432C">
        <w:t>t,</w:t>
      </w:r>
      <w:r>
        <w:t>”</w:t>
      </w:r>
      <w:r w:rsidR="0059432C">
        <w:t xml:space="preserve"> Kaladin said.</w:t>
      </w:r>
    </w:p>
    <w:p w14:paraId="54D062F9" w14:textId="5F2F74C4" w:rsidR="00D10B5B" w:rsidRDefault="00766B15" w:rsidP="00684D30">
      <w:pPr>
        <w:pStyle w:val="Body-TextTx"/>
      </w:pPr>
      <w:r>
        <w:t>“</w:t>
      </w:r>
      <w:r w:rsidR="0059432C">
        <w:t>Dakhnah</w:t>
      </w:r>
      <w:r>
        <w:t> . . .”</w:t>
      </w:r>
      <w:r w:rsidR="0059432C">
        <w:t xml:space="preserve"> Veil said.</w:t>
      </w:r>
      <w:r w:rsidR="0004281A">
        <w:t xml:space="preserve"> </w:t>
      </w:r>
      <w:r>
        <w:t>“</w:t>
      </w:r>
      <w:r w:rsidR="0059432C">
        <w:t>You courted her, didn</w:t>
      </w:r>
      <w:r>
        <w:t>’</w:t>
      </w:r>
      <w:r w:rsidR="0059432C">
        <w:t>t you?</w:t>
      </w:r>
      <w:r>
        <w:t>”</w:t>
      </w:r>
    </w:p>
    <w:p w14:paraId="5971C797" w14:textId="0FD25463" w:rsidR="00D10B5B" w:rsidRDefault="00766B15" w:rsidP="00684D30">
      <w:pPr>
        <w:pStyle w:val="Body-TextTx"/>
      </w:pPr>
      <w:r>
        <w:t>“</w:t>
      </w:r>
      <w:r w:rsidR="0059432C">
        <w:t>Yeah.</w:t>
      </w:r>
      <w:r w:rsidR="0004281A">
        <w:t xml:space="preserve"> </w:t>
      </w:r>
      <w:r w:rsidR="0059432C">
        <w:t>How</w:t>
      </w:r>
      <w:r>
        <w:t>’</w:t>
      </w:r>
      <w:r w:rsidR="0059432C">
        <w:t>d you know?</w:t>
      </w:r>
      <w:r>
        <w:t>”</w:t>
      </w:r>
    </w:p>
    <w:p w14:paraId="7D02E396" w14:textId="11A6004E" w:rsidR="00D10B5B" w:rsidRDefault="00766B15" w:rsidP="00684D30">
      <w:pPr>
        <w:pStyle w:val="Body-TextTx"/>
      </w:pPr>
      <w:r>
        <w:lastRenderedPageBreak/>
        <w:t>“</w:t>
      </w:r>
      <w:r w:rsidR="0059432C">
        <w:t>Adolin dear, swing a Herdazian in a crowded room, and you</w:t>
      </w:r>
      <w:r>
        <w:t>’</w:t>
      </w:r>
      <w:r w:rsidR="0059432C">
        <w:t>ll hit six women you courted.</w:t>
      </w:r>
      <w:r>
        <w:t>”</w:t>
      </w:r>
      <w:r w:rsidR="0004281A">
        <w:t xml:space="preserve"> </w:t>
      </w:r>
      <w:r w:rsidR="0059432C">
        <w:t>She narrowed her eyes at the newcomer.</w:t>
      </w:r>
      <w:r w:rsidR="0004281A">
        <w:t xml:space="preserve"> </w:t>
      </w:r>
      <w:r>
        <w:t>“</w:t>
      </w:r>
      <w:r w:rsidR="0059432C">
        <w:t>Those aren</w:t>
      </w:r>
      <w:r>
        <w:t>’</w:t>
      </w:r>
      <w:r w:rsidR="0059432C">
        <w:t>t real, are they?</w:t>
      </w:r>
      <w:r w:rsidR="0004281A">
        <w:t xml:space="preserve"> </w:t>
      </w:r>
      <w:r w:rsidR="0059432C">
        <w:t>She pads, right?</w:t>
      </w:r>
      <w:r>
        <w:t>”</w:t>
      </w:r>
    </w:p>
    <w:p w14:paraId="72E1FBBB" w14:textId="77777777" w:rsidR="00D10B5B" w:rsidRDefault="0059432C" w:rsidP="00684D30">
      <w:pPr>
        <w:pStyle w:val="Body-TextTx"/>
      </w:pPr>
      <w:r>
        <w:t>Adolin shook his head.</w:t>
      </w:r>
    </w:p>
    <w:p w14:paraId="62833A14" w14:textId="7A0A6000" w:rsidR="00D10B5B" w:rsidRDefault="00766B15" w:rsidP="00684D30">
      <w:pPr>
        <w:pStyle w:val="Body-TextTx"/>
      </w:pPr>
      <w:r>
        <w:t>“</w:t>
      </w:r>
      <w:r w:rsidR="0059432C" w:rsidRPr="00CC5738">
        <w:rPr>
          <w:rStyle w:val="itali"/>
        </w:rPr>
        <w:t>Seriously?</w:t>
      </w:r>
      <w:r>
        <w:t>”</w:t>
      </w:r>
      <w:r w:rsidR="0059432C">
        <w:t xml:space="preserve"> Veil said.</w:t>
      </w:r>
      <w:r w:rsidR="0004281A">
        <w:t xml:space="preserve"> </w:t>
      </w:r>
      <w:r>
        <w:t>“</w:t>
      </w:r>
      <w:r w:rsidR="0059432C">
        <w:t>Stormfather.</w:t>
      </w:r>
      <w:r w:rsidR="0004281A">
        <w:t xml:space="preserve"> </w:t>
      </w:r>
      <w:r w:rsidR="0059432C">
        <w:t>To get mine that big I</w:t>
      </w:r>
      <w:r>
        <w:t>’</w:t>
      </w:r>
      <w:r w:rsidR="0059432C">
        <w:t>d have to eat six chulls.</w:t>
      </w:r>
      <w:r w:rsidR="0004281A">
        <w:t xml:space="preserve"> </w:t>
      </w:r>
      <w:r w:rsidR="0059432C">
        <w:t>How do they feel?</w:t>
      </w:r>
      <w:r>
        <w:t>”</w:t>
      </w:r>
    </w:p>
    <w:p w14:paraId="5F5808ED" w14:textId="76772C5C" w:rsidR="00D10B5B" w:rsidRDefault="00766B15" w:rsidP="00684D30">
      <w:pPr>
        <w:pStyle w:val="Body-TextTx"/>
      </w:pPr>
      <w:r>
        <w:t>“</w:t>
      </w:r>
      <w:r w:rsidR="0059432C">
        <w:t>You</w:t>
      </w:r>
      <w:r>
        <w:t>’</w:t>
      </w:r>
      <w:r w:rsidR="0059432C">
        <w:t>re making assumptions,</w:t>
      </w:r>
      <w:r>
        <w:t>”</w:t>
      </w:r>
      <w:r w:rsidR="0059432C">
        <w:t xml:space="preserve"> Adolin said.</w:t>
      </w:r>
    </w:p>
    <w:p w14:paraId="4F5B4902" w14:textId="4433B8E3" w:rsidR="00D10B5B" w:rsidRDefault="0059432C" w:rsidP="00684D30">
      <w:pPr>
        <w:pStyle w:val="Body-TextTx"/>
      </w:pPr>
      <w:r>
        <w:t>She glared at him, then poked him in the shoulder.</w:t>
      </w:r>
      <w:r w:rsidR="0004281A">
        <w:t xml:space="preserve"> </w:t>
      </w:r>
      <w:r w:rsidR="00766B15">
        <w:t>“</w:t>
      </w:r>
      <w:r>
        <w:t>Come on.</w:t>
      </w:r>
      <w:r w:rsidR="00766B15">
        <w:t>”</w:t>
      </w:r>
    </w:p>
    <w:p w14:paraId="7C0CB48E" w14:textId="25EA8020" w:rsidR="00D10B5B" w:rsidRDefault="0059432C" w:rsidP="00684D30">
      <w:pPr>
        <w:pStyle w:val="Body-TextTx"/>
      </w:pPr>
      <w:r>
        <w:t>He turned eyes toward the ceiling and pointedly took a drink, though he smiled as she poked him again.</w:t>
      </w:r>
      <w:r w:rsidR="0004281A">
        <w:t xml:space="preserve"> </w:t>
      </w:r>
      <w:r w:rsidR="00766B15">
        <w:t>“</w:t>
      </w:r>
      <w:r>
        <w:t>This is not a topic for gentlemen to discuss,</w:t>
      </w:r>
      <w:r w:rsidR="00766B15">
        <w:t>”</w:t>
      </w:r>
      <w:r>
        <w:t xml:space="preserve"> he said with an airy tone.</w:t>
      </w:r>
    </w:p>
    <w:p w14:paraId="0E779BD5" w14:textId="4B657E4C" w:rsidR="00D10B5B" w:rsidRDefault="00766B15" w:rsidP="00684D30">
      <w:pPr>
        <w:pStyle w:val="Body-TextTx"/>
      </w:pPr>
      <w:r>
        <w:t>“</w:t>
      </w:r>
      <w:r w:rsidR="0059432C">
        <w:t>I</w:t>
      </w:r>
      <w:r>
        <w:t>’</w:t>
      </w:r>
      <w:r w:rsidR="0059432C">
        <w:t>m neither gentle nor a man,</w:t>
      </w:r>
      <w:r>
        <w:t>”</w:t>
      </w:r>
      <w:r w:rsidR="0059432C">
        <w:t xml:space="preserve"> Veil said.</w:t>
      </w:r>
      <w:r w:rsidR="0004281A">
        <w:t xml:space="preserve"> </w:t>
      </w:r>
      <w:r>
        <w:t>“</w:t>
      </w:r>
      <w:r w:rsidR="0059432C">
        <w:t>I</w:t>
      </w:r>
      <w:r>
        <w:t>’</w:t>
      </w:r>
      <w:r w:rsidR="0059432C">
        <w:t>m your wife.</w:t>
      </w:r>
      <w:r>
        <w:t>”</w:t>
      </w:r>
    </w:p>
    <w:p w14:paraId="1DA1F1C1" w14:textId="2F5F7C90" w:rsidR="00D10B5B" w:rsidRDefault="00766B15" w:rsidP="00684D30">
      <w:pPr>
        <w:pStyle w:val="Body-TextTx"/>
      </w:pPr>
      <w:r>
        <w:t>“</w:t>
      </w:r>
      <w:r w:rsidR="0059432C">
        <w:t>You</w:t>
      </w:r>
      <w:r>
        <w:t>’</w:t>
      </w:r>
      <w:r w:rsidR="0059432C">
        <w:t xml:space="preserve">re </w:t>
      </w:r>
      <w:r w:rsidR="0059432C" w:rsidRPr="00CC5738">
        <w:rPr>
          <w:rStyle w:val="itali"/>
        </w:rPr>
        <w:t>not</w:t>
      </w:r>
      <w:r w:rsidR="0059432C">
        <w:t xml:space="preserve"> my wife.</w:t>
      </w:r>
      <w:r>
        <w:t>”</w:t>
      </w:r>
    </w:p>
    <w:p w14:paraId="68C43581" w14:textId="313ECF24" w:rsidR="00D10B5B" w:rsidRDefault="00766B15" w:rsidP="00684D30">
      <w:pPr>
        <w:pStyle w:val="Body-TextTx"/>
      </w:pPr>
      <w:r>
        <w:t>“</w:t>
      </w:r>
      <w:r w:rsidR="0059432C">
        <w:t>I share a body with your wife.</w:t>
      </w:r>
      <w:r w:rsidR="0004281A">
        <w:t xml:space="preserve"> </w:t>
      </w:r>
      <w:r w:rsidR="0059432C">
        <w:t>Close enough.</w:t>
      </w:r>
      <w:r>
        <w:t>”</w:t>
      </w:r>
    </w:p>
    <w:p w14:paraId="4A457F23" w14:textId="444998A0" w:rsidR="00D10B5B" w:rsidRDefault="00766B15" w:rsidP="00684D30">
      <w:pPr>
        <w:pStyle w:val="Body-TextTx"/>
      </w:pPr>
      <w:r>
        <w:t>“</w:t>
      </w:r>
      <w:r w:rsidR="0059432C">
        <w:t>You two,</w:t>
      </w:r>
      <w:r>
        <w:t>”</w:t>
      </w:r>
      <w:r w:rsidR="0059432C">
        <w:t xml:space="preserve"> Kaladin said, </w:t>
      </w:r>
      <w:r>
        <w:t>“</w:t>
      </w:r>
      <w:r w:rsidR="0059432C">
        <w:t xml:space="preserve">have the </w:t>
      </w:r>
      <w:r w:rsidR="0059432C" w:rsidRPr="00CC5738">
        <w:rPr>
          <w:rStyle w:val="itali"/>
        </w:rPr>
        <w:t>strangest</w:t>
      </w:r>
      <w:r w:rsidR="0059432C">
        <w:t xml:space="preserve"> relationship.</w:t>
      </w:r>
      <w:r>
        <w:t>”</w:t>
      </w:r>
    </w:p>
    <w:p w14:paraId="672B436B" w14:textId="442E4137" w:rsidR="00D10B5B" w:rsidRDefault="0059432C" w:rsidP="00684D30">
      <w:pPr>
        <w:pStyle w:val="Body-TextTx"/>
      </w:pPr>
      <w:r>
        <w:t xml:space="preserve">Adolin gave him a slow nod that seemed to say, </w:t>
      </w:r>
      <w:r w:rsidRPr="00CC5738">
        <w:rPr>
          <w:rStyle w:val="itali"/>
        </w:rPr>
        <w:t>You have no idea.</w:t>
      </w:r>
      <w:r w:rsidR="0004281A">
        <w:t xml:space="preserve"> </w:t>
      </w:r>
      <w:r>
        <w:t>Veil downed the rest of her drink, then upended the empty cup.</w:t>
      </w:r>
      <w:r w:rsidR="0004281A">
        <w:t xml:space="preserve"> </w:t>
      </w:r>
      <w:r w:rsidR="00766B15">
        <w:t>“</w:t>
      </w:r>
      <w:r>
        <w:t>Where</w:t>
      </w:r>
      <w:r w:rsidR="00766B15">
        <w:t>’</w:t>
      </w:r>
      <w:r>
        <w:t>s that storming barmaid?</w:t>
      </w:r>
      <w:r w:rsidR="00766B15">
        <w:t>”</w:t>
      </w:r>
    </w:p>
    <w:p w14:paraId="01C65AAF" w14:textId="40C16BA2" w:rsidR="00D10B5B" w:rsidRDefault="00766B15" w:rsidP="00684D30">
      <w:pPr>
        <w:pStyle w:val="Body-TextTx"/>
      </w:pPr>
      <w:r>
        <w:t>“</w:t>
      </w:r>
      <w:r w:rsidR="0059432C">
        <w:t>You sure you haven</w:t>
      </w:r>
      <w:r>
        <w:t>’</w:t>
      </w:r>
      <w:r w:rsidR="0059432C">
        <w:t>t had enough?</w:t>
      </w:r>
      <w:r>
        <w:t>”</w:t>
      </w:r>
      <w:r w:rsidR="0059432C">
        <w:t xml:space="preserve"> Adolin asked.</w:t>
      </w:r>
    </w:p>
    <w:p w14:paraId="319193E3" w14:textId="0805D665" w:rsidR="00D10B5B" w:rsidRDefault="00766B15" w:rsidP="00684D30">
      <w:pPr>
        <w:pStyle w:val="Body-TextTx"/>
      </w:pPr>
      <w:r>
        <w:t>“</w:t>
      </w:r>
      <w:r w:rsidR="0059432C">
        <w:t>Am I sitting up straight?</w:t>
      </w:r>
      <w:r>
        <w:t>”</w:t>
      </w:r>
    </w:p>
    <w:p w14:paraId="38E33AAB" w14:textId="39CF470A" w:rsidR="00D10B5B" w:rsidRDefault="00766B15" w:rsidP="00684D30">
      <w:pPr>
        <w:pStyle w:val="Body-TextTx"/>
      </w:pPr>
      <w:r>
        <w:t>“</w:t>
      </w:r>
      <w:r w:rsidR="0059432C">
        <w:t>A vague approximation.</w:t>
      </w:r>
      <w:r>
        <w:t>”</w:t>
      </w:r>
    </w:p>
    <w:p w14:paraId="004E7C61" w14:textId="73907759" w:rsidR="00D10B5B" w:rsidRDefault="00766B15" w:rsidP="00684D30">
      <w:pPr>
        <w:pStyle w:val="Body-TextTx"/>
      </w:pPr>
      <w:r>
        <w:t>“</w:t>
      </w:r>
      <w:r w:rsidR="0059432C">
        <w:t>There</w:t>
      </w:r>
      <w:r>
        <w:t>’</w:t>
      </w:r>
      <w:r w:rsidR="0059432C">
        <w:t>s your answer,</w:t>
      </w:r>
      <w:r>
        <w:t>”</w:t>
      </w:r>
      <w:r w:rsidR="0059432C">
        <w:t xml:space="preserve"> she said</w:t>
      </w:r>
      <w:r w:rsidR="00483B1D">
        <w:t>—</w:t>
      </w:r>
      <w:r w:rsidR="0059432C">
        <w:t>sliding out of the booth by moving over him in a maneuver that involved a lot of her touching a lot of him</w:t>
      </w:r>
      <w:r w:rsidR="00483B1D">
        <w:t>—</w:t>
      </w:r>
      <w:r w:rsidR="0059432C">
        <w:t>then went picking through the crowd for the barmaid.</w:t>
      </w:r>
    </w:p>
    <w:p w14:paraId="5E0648F0" w14:textId="09A247D0" w:rsidR="00D10B5B" w:rsidRDefault="00766B15" w:rsidP="00684D30">
      <w:pPr>
        <w:pStyle w:val="Body-TextTx"/>
      </w:pPr>
      <w:r>
        <w:t>“</w:t>
      </w:r>
      <w:r w:rsidR="0059432C">
        <w:t>She</w:t>
      </w:r>
      <w:r>
        <w:t>’</w:t>
      </w:r>
      <w:r w:rsidR="0059432C">
        <w:t>s in rare form today,</w:t>
      </w:r>
      <w:r>
        <w:t>”</w:t>
      </w:r>
      <w:r w:rsidR="0059432C">
        <w:t xml:space="preserve"> Kaladin noted.</w:t>
      </w:r>
    </w:p>
    <w:p w14:paraId="322905C4" w14:textId="5A18F666" w:rsidR="00D10B5B" w:rsidRDefault="00766B15" w:rsidP="00684D30">
      <w:pPr>
        <w:pStyle w:val="Body-TextTx"/>
      </w:pPr>
      <w:r>
        <w:t>“</w:t>
      </w:r>
      <w:r w:rsidR="0059432C">
        <w:t>Veil has been cooped up for a month, pretending to be that woman in the warcamps,</w:t>
      </w:r>
      <w:r>
        <w:t>”</w:t>
      </w:r>
      <w:r w:rsidR="0059432C">
        <w:t xml:space="preserve"> he </w:t>
      </w:r>
      <w:r w:rsidR="0059432C">
        <w:lastRenderedPageBreak/>
        <w:t>replied.</w:t>
      </w:r>
      <w:r w:rsidR="0004281A">
        <w:t xml:space="preserve"> </w:t>
      </w:r>
      <w:r>
        <w:t>“</w:t>
      </w:r>
      <w:r w:rsidR="0059432C">
        <w:t>And Radiant stressed greatly about their mission.</w:t>
      </w:r>
      <w:r w:rsidR="0004281A">
        <w:t xml:space="preserve"> </w:t>
      </w:r>
      <w:r w:rsidR="0059432C">
        <w:t>The few times we managed to meet, Shallan was practically crawling up the walls with tension.</w:t>
      </w:r>
      <w:r w:rsidR="0004281A">
        <w:t xml:space="preserve"> </w:t>
      </w:r>
      <w:r w:rsidR="0059432C">
        <w:t>This is her way of letting loose.</w:t>
      </w:r>
      <w:r>
        <w:t>”</w:t>
      </w:r>
    </w:p>
    <w:p w14:paraId="6ACF0B9D" w14:textId="4A0D8137" w:rsidR="00D10B5B" w:rsidRDefault="0059432C" w:rsidP="00684D30">
      <w:pPr>
        <w:pStyle w:val="Body-TextTx"/>
      </w:pPr>
      <w:r>
        <w:t>Well, if it worked for them</w:t>
      </w:r>
      <w:r w:rsidR="00766B15">
        <w:t> . . .</w:t>
      </w:r>
      <w:r>
        <w:t xml:space="preserve"> </w:t>
      </w:r>
      <w:r w:rsidR="00766B15">
        <w:t>“</w:t>
      </w:r>
      <w:r>
        <w:t>Is Ialai Sadeas really dead?</w:t>
      </w:r>
      <w:r w:rsidR="00766B15">
        <w:t>”</w:t>
      </w:r>
    </w:p>
    <w:p w14:paraId="23FD76F4" w14:textId="416F803C" w:rsidR="00D10B5B" w:rsidRDefault="00766B15" w:rsidP="00684D30">
      <w:pPr>
        <w:pStyle w:val="Body-TextTx"/>
      </w:pPr>
      <w:r>
        <w:t>“</w:t>
      </w:r>
      <w:r w:rsidR="0059432C">
        <w:t>Unfortunately.</w:t>
      </w:r>
      <w:r w:rsidR="0004281A">
        <w:t xml:space="preserve"> </w:t>
      </w:r>
      <w:r w:rsidR="0059432C">
        <w:t>Father already has armies moving to the warcamps.</w:t>
      </w:r>
      <w:r w:rsidR="0004281A">
        <w:t xml:space="preserve"> </w:t>
      </w:r>
      <w:r w:rsidR="0059432C">
        <w:t>Initial reports say her men have offered articles of surrender; they must have known this was coming</w:t>
      </w:r>
      <w:r>
        <w:t>. . . .”</w:t>
      </w:r>
      <w:r w:rsidR="0004281A">
        <w:t xml:space="preserve"> </w:t>
      </w:r>
      <w:r w:rsidR="0059432C">
        <w:t>He shrugged.</w:t>
      </w:r>
      <w:r w:rsidR="0004281A">
        <w:t xml:space="preserve"> </w:t>
      </w:r>
      <w:r>
        <w:t>“</w:t>
      </w:r>
      <w:r w:rsidR="0059432C">
        <w:t>Still makes me feel like I failed.</w:t>
      </w:r>
      <w:r>
        <w:t>”</w:t>
      </w:r>
    </w:p>
    <w:p w14:paraId="4DC93E4A" w14:textId="7662D03B" w:rsidR="00D10B5B" w:rsidRDefault="00766B15" w:rsidP="00684D30">
      <w:pPr>
        <w:pStyle w:val="Body-TextTx"/>
      </w:pPr>
      <w:r>
        <w:t>“</w:t>
      </w:r>
      <w:r w:rsidR="0059432C">
        <w:t>You had to do something.</w:t>
      </w:r>
      <w:r w:rsidR="0004281A">
        <w:t xml:space="preserve"> </w:t>
      </w:r>
      <w:r w:rsidR="0059432C">
        <w:t>That group was getting too powerful, too dangerous, to leave alone.</w:t>
      </w:r>
      <w:r>
        <w:t>”</w:t>
      </w:r>
    </w:p>
    <w:p w14:paraId="3C6779F2" w14:textId="56546323" w:rsidR="00D10B5B" w:rsidRDefault="00766B15" w:rsidP="00684D30">
      <w:pPr>
        <w:pStyle w:val="Body-TextTx"/>
      </w:pPr>
      <w:r>
        <w:t>“</w:t>
      </w:r>
      <w:r w:rsidR="0059432C">
        <w:t>I know.</w:t>
      </w:r>
      <w:r w:rsidR="0004281A">
        <w:t xml:space="preserve"> </w:t>
      </w:r>
      <w:r w:rsidR="0059432C">
        <w:t>But I hate the idea of fighting our own.</w:t>
      </w:r>
      <w:r w:rsidR="0004281A">
        <w:t xml:space="preserve"> </w:t>
      </w:r>
      <w:r w:rsidR="0059432C">
        <w:t>We</w:t>
      </w:r>
      <w:r>
        <w:t>’</w:t>
      </w:r>
      <w:r w:rsidR="0059432C">
        <w:t>re supposed to be moving on to better things.</w:t>
      </w:r>
      <w:r w:rsidR="0004281A">
        <w:t xml:space="preserve"> </w:t>
      </w:r>
      <w:r w:rsidR="0059432C">
        <w:t>Greater things.</w:t>
      </w:r>
      <w:r>
        <w:t>”</w:t>
      </w:r>
    </w:p>
    <w:p w14:paraId="68BE0351" w14:textId="670B4370" w:rsidR="00D10B5B" w:rsidRDefault="0059432C" w:rsidP="00684D30">
      <w:pPr>
        <w:pStyle w:val="Body-TextTx"/>
      </w:pPr>
      <w:r w:rsidRPr="00CC5738">
        <w:rPr>
          <w:rStyle w:val="itali"/>
        </w:rPr>
        <w:t>Says the man who killed Sadeas,</w:t>
      </w:r>
      <w:r>
        <w:t xml:space="preserve"> Kaladin thought.</w:t>
      </w:r>
      <w:r w:rsidR="0004281A">
        <w:t xml:space="preserve"> </w:t>
      </w:r>
      <w:r>
        <w:t>That wasn</w:t>
      </w:r>
      <w:r w:rsidR="00766B15">
        <w:t>’</w:t>
      </w:r>
      <w:r>
        <w:t>t common knowledge yet, so he didn</w:t>
      </w:r>
      <w:r w:rsidR="00766B15">
        <w:t>’</w:t>
      </w:r>
      <w:r>
        <w:t>t speak it out loud in case someone was listening.</w:t>
      </w:r>
    </w:p>
    <w:p w14:paraId="5C92226D" w14:textId="1147F5D2" w:rsidR="00D10B5B" w:rsidRDefault="0059432C" w:rsidP="00684D30">
      <w:pPr>
        <w:pStyle w:val="Body-TextTx"/>
      </w:pPr>
      <w:r>
        <w:t>Their conversation lapsed.</w:t>
      </w:r>
      <w:r w:rsidR="0004281A">
        <w:t xml:space="preserve"> </w:t>
      </w:r>
      <w:r>
        <w:t>Kaladin played with his cup, wishing for a refill, though he wasn</w:t>
      </w:r>
      <w:r w:rsidR="00766B15">
        <w:t>’</w:t>
      </w:r>
      <w:r>
        <w:t>t about to go fighting through the crowd to find one.</w:t>
      </w:r>
      <w:r w:rsidR="0004281A">
        <w:t xml:space="preserve"> </w:t>
      </w:r>
      <w:r>
        <w:t>People were taking turns cheering for Jor</w:t>
      </w:r>
      <w:r w:rsidR="00483B1D">
        <w:t>—</w:t>
      </w:r>
      <w:r>
        <w:t>and as the groom himself passed by, Kaladin realized he did recognize the man.</w:t>
      </w:r>
      <w:r w:rsidR="0004281A">
        <w:t xml:space="preserve"> </w:t>
      </w:r>
      <w:r>
        <w:t>He was the house bouncer, an affable fellow.</w:t>
      </w:r>
      <w:r w:rsidR="0004281A">
        <w:t xml:space="preserve"> </w:t>
      </w:r>
      <w:r>
        <w:t>Syl was riding on his shoulder.</w:t>
      </w:r>
    </w:p>
    <w:p w14:paraId="6D3F8DEE" w14:textId="059365E5" w:rsidR="00D10B5B" w:rsidRDefault="0059432C" w:rsidP="00684D30">
      <w:pPr>
        <w:pStyle w:val="Body-TextTx"/>
      </w:pPr>
      <w:r>
        <w:t>Veil</w:t>
      </w:r>
      <w:r w:rsidR="00766B15">
        <w:t>’</w:t>
      </w:r>
      <w:r>
        <w:t>s quest ran long.</w:t>
      </w:r>
      <w:r w:rsidR="0004281A">
        <w:t xml:space="preserve"> </w:t>
      </w:r>
      <w:r>
        <w:t>Kaladin thought he spotted her over at one corner, playing a game of breakneck for chips.</w:t>
      </w:r>
      <w:r w:rsidR="0004281A">
        <w:t xml:space="preserve"> </w:t>
      </w:r>
      <w:r>
        <w:t>He was surprised there was anyone left in the city who would still play against Veil.</w:t>
      </w:r>
    </w:p>
    <w:p w14:paraId="3A34D79A" w14:textId="04322662" w:rsidR="00D10B5B" w:rsidRDefault="0059432C" w:rsidP="00684D30">
      <w:pPr>
        <w:pStyle w:val="Body-TextTx"/>
      </w:pPr>
      <w:r>
        <w:t>Eventually, Adolin scooted a little closer.</w:t>
      </w:r>
      <w:r w:rsidR="0004281A">
        <w:t xml:space="preserve"> </w:t>
      </w:r>
      <w:r>
        <w:t>He had his own drink, an intoxicating violet</w:t>
      </w:r>
      <w:r w:rsidR="00483B1D">
        <w:t>—</w:t>
      </w:r>
      <w:r>
        <w:t>but he</w:t>
      </w:r>
      <w:r w:rsidR="00766B15">
        <w:t>’</w:t>
      </w:r>
      <w:r>
        <w:t>d barely made his way through half the cup.</w:t>
      </w:r>
      <w:r w:rsidR="0004281A">
        <w:t xml:space="preserve"> </w:t>
      </w:r>
      <w:r>
        <w:t xml:space="preserve">He no longer strictly followed the </w:t>
      </w:r>
      <w:r w:rsidR="002D0B0C">
        <w:t>C</w:t>
      </w:r>
      <w:r>
        <w:t xml:space="preserve">odes, but he seemed </w:t>
      </w:r>
      <w:r w:rsidR="005F40B1">
        <w:t xml:space="preserve">to </w:t>
      </w:r>
      <w:r>
        <w:t>have found his own balance.</w:t>
      </w:r>
    </w:p>
    <w:p w14:paraId="183FF767" w14:textId="2E458A67" w:rsidR="00D10B5B" w:rsidRDefault="00766B15" w:rsidP="00684D30">
      <w:pPr>
        <w:pStyle w:val="Body-TextTx"/>
      </w:pPr>
      <w:r>
        <w:t>“</w:t>
      </w:r>
      <w:r w:rsidR="0059432C">
        <w:t>So,</w:t>
      </w:r>
      <w:r>
        <w:t>”</w:t>
      </w:r>
      <w:r w:rsidR="0059432C">
        <w:t xml:space="preserve"> Adolin said, </w:t>
      </w:r>
      <w:r>
        <w:t>“</w:t>
      </w:r>
      <w:r w:rsidR="0059432C">
        <w:t>what</w:t>
      </w:r>
      <w:r>
        <w:t>’</w:t>
      </w:r>
      <w:r w:rsidR="0059432C">
        <w:t>s going on?</w:t>
      </w:r>
      <w:r w:rsidR="0004281A">
        <w:t xml:space="preserve"> </w:t>
      </w:r>
      <w:r w:rsidR="0059432C">
        <w:t xml:space="preserve">This </w:t>
      </w:r>
      <w:r w:rsidR="0059432C" w:rsidRPr="00CC5738">
        <w:rPr>
          <w:rStyle w:val="itali"/>
        </w:rPr>
        <w:t>is</w:t>
      </w:r>
      <w:r w:rsidR="0059432C">
        <w:t xml:space="preserve"> more than just what happened with Lyn.</w:t>
      </w:r>
      <w:r>
        <w:t>”</w:t>
      </w:r>
    </w:p>
    <w:p w14:paraId="6902F6B1" w14:textId="44015A83" w:rsidR="00D10B5B" w:rsidRDefault="00766B15" w:rsidP="00684D30">
      <w:pPr>
        <w:pStyle w:val="Body-TextTx"/>
      </w:pPr>
      <w:r>
        <w:lastRenderedPageBreak/>
        <w:t>“</w:t>
      </w:r>
      <w:r w:rsidR="0059432C">
        <w:t>I thought you said I didn</w:t>
      </w:r>
      <w:r>
        <w:t>’</w:t>
      </w:r>
      <w:r w:rsidR="0059432C">
        <w:t>t have to talk.</w:t>
      </w:r>
      <w:r>
        <w:t>”</w:t>
      </w:r>
    </w:p>
    <w:p w14:paraId="31BEE10F" w14:textId="53FDF780" w:rsidR="00D10B5B" w:rsidRDefault="00766B15" w:rsidP="00684D30">
      <w:pPr>
        <w:pStyle w:val="Body-TextTx"/>
      </w:pPr>
      <w:r>
        <w:t>“</w:t>
      </w:r>
      <w:r w:rsidR="0059432C">
        <w:t>You don</w:t>
      </w:r>
      <w:r>
        <w:t>’</w:t>
      </w:r>
      <w:r w:rsidR="0059432C">
        <w:t>t.</w:t>
      </w:r>
      <w:r>
        <w:t>”</w:t>
      </w:r>
      <w:r w:rsidR="0004281A">
        <w:t xml:space="preserve"> </w:t>
      </w:r>
      <w:r w:rsidR="0059432C">
        <w:t>Adolin took a sip, waiting.</w:t>
      </w:r>
    </w:p>
    <w:p w14:paraId="02CCC07D" w14:textId="2FE01E73" w:rsidR="00D10B5B" w:rsidRDefault="0059432C" w:rsidP="00684D30">
      <w:pPr>
        <w:pStyle w:val="Body-TextTx"/>
      </w:pPr>
      <w:r>
        <w:t>Kaladin stared at the table.</w:t>
      </w:r>
      <w:r w:rsidR="0004281A">
        <w:t xml:space="preserve"> </w:t>
      </w:r>
      <w:r>
        <w:t>Shallan often carved parts</w:t>
      </w:r>
      <w:r w:rsidR="00516F07">
        <w:t xml:space="preserve"> of it</w:t>
      </w:r>
      <w:r>
        <w:t>, so the wood here was etched with small but intricate art projects</w:t>
      </w:r>
      <w:r w:rsidR="00483B1D">
        <w:t>—</w:t>
      </w:r>
      <w:r>
        <w:t>many of them half finished.</w:t>
      </w:r>
      <w:r w:rsidR="0004281A">
        <w:t xml:space="preserve"> </w:t>
      </w:r>
      <w:r>
        <w:t>He ran his finger across one that depicted an axehound and a man who looked remarkably like Adolin.</w:t>
      </w:r>
    </w:p>
    <w:p w14:paraId="04012C31" w14:textId="7C465C66" w:rsidR="00D10B5B" w:rsidRDefault="00766B15" w:rsidP="00684D30">
      <w:pPr>
        <w:pStyle w:val="Body-TextTx"/>
      </w:pPr>
      <w:r>
        <w:t>“</w:t>
      </w:r>
      <w:r w:rsidR="0059432C">
        <w:t>Your father relieved me of active duty today,</w:t>
      </w:r>
      <w:r>
        <w:t>”</w:t>
      </w:r>
      <w:r w:rsidR="0059432C">
        <w:t xml:space="preserve"> Kaladin said.</w:t>
      </w:r>
      <w:r w:rsidR="0004281A">
        <w:t xml:space="preserve"> </w:t>
      </w:r>
      <w:r>
        <w:t>“</w:t>
      </w:r>
      <w:r w:rsidR="0059432C">
        <w:t>He thinks I</w:t>
      </w:r>
      <w:r>
        <w:t>’</w:t>
      </w:r>
      <w:r w:rsidR="0059432C">
        <w:t>m</w:t>
      </w:r>
      <w:r>
        <w:t> . . .</w:t>
      </w:r>
      <w:r w:rsidR="00483B1D">
        <w:t xml:space="preserve"> </w:t>
      </w:r>
      <w:r w:rsidR="0059432C">
        <w:t>I</w:t>
      </w:r>
      <w:r>
        <w:t>’</w:t>
      </w:r>
      <w:r w:rsidR="0059432C">
        <w:t>m not fit to see battle any longer.</w:t>
      </w:r>
      <w:r>
        <w:t>”</w:t>
      </w:r>
    </w:p>
    <w:p w14:paraId="3C0910CC" w14:textId="0C502987" w:rsidR="00D10B5B" w:rsidRDefault="0059432C" w:rsidP="00684D30">
      <w:pPr>
        <w:pStyle w:val="Body-TextTx"/>
      </w:pPr>
      <w:r>
        <w:t>Adolin let out a long exhalation.</w:t>
      </w:r>
      <w:r w:rsidR="0004281A">
        <w:t xml:space="preserve"> </w:t>
      </w:r>
      <w:r w:rsidR="00766B15">
        <w:t>“</w:t>
      </w:r>
      <w:r>
        <w:t>That storming man</w:t>
      </w:r>
      <w:r w:rsidR="00766B15">
        <w:t> . . .”</w:t>
      </w:r>
    </w:p>
    <w:p w14:paraId="42D62709" w14:textId="50D0718D" w:rsidR="00D10B5B" w:rsidRDefault="00766B15" w:rsidP="00684D30">
      <w:pPr>
        <w:pStyle w:val="Body-TextTx"/>
      </w:pPr>
      <w:r>
        <w:t>“</w:t>
      </w:r>
      <w:r w:rsidR="0059432C">
        <w:t>He</w:t>
      </w:r>
      <w:r>
        <w:t>’</w:t>
      </w:r>
      <w:r w:rsidR="0059432C">
        <w:t>s right, Adolin,</w:t>
      </w:r>
      <w:r>
        <w:t>”</w:t>
      </w:r>
      <w:r w:rsidR="0059432C">
        <w:t xml:space="preserve"> Kaladin said.</w:t>
      </w:r>
      <w:r w:rsidR="0004281A">
        <w:t xml:space="preserve"> </w:t>
      </w:r>
      <w:r>
        <w:t>“</w:t>
      </w:r>
      <w:r w:rsidR="0059432C">
        <w:t>Remember how you had to pull me out of the palace last year.</w:t>
      </w:r>
      <w:r>
        <w:t>”</w:t>
      </w:r>
    </w:p>
    <w:p w14:paraId="2CA45305" w14:textId="270447E4" w:rsidR="00D10B5B" w:rsidRDefault="00766B15" w:rsidP="00684D30">
      <w:pPr>
        <w:pStyle w:val="Body-TextTx"/>
      </w:pPr>
      <w:r>
        <w:t>“</w:t>
      </w:r>
      <w:r w:rsidR="0059432C">
        <w:t>Everyone gets overwhelmed in a fight sometimes,</w:t>
      </w:r>
      <w:r>
        <w:t>”</w:t>
      </w:r>
      <w:r w:rsidR="0059432C">
        <w:t xml:space="preserve"> Adolin said.</w:t>
      </w:r>
      <w:r w:rsidR="0004281A">
        <w:t xml:space="preserve"> </w:t>
      </w:r>
      <w:r>
        <w:t>“</w:t>
      </w:r>
      <w:r w:rsidR="0059432C">
        <w:t>I</w:t>
      </w:r>
      <w:r>
        <w:t>’</w:t>
      </w:r>
      <w:r w:rsidR="0059432C">
        <w:t>ve gotten disoriented before, even in Shardplate.</w:t>
      </w:r>
      <w:r>
        <w:t>”</w:t>
      </w:r>
    </w:p>
    <w:p w14:paraId="3711BCFC" w14:textId="3E69D996" w:rsidR="00D10B5B" w:rsidRDefault="00766B15" w:rsidP="00684D30">
      <w:pPr>
        <w:pStyle w:val="Body-TextTx"/>
      </w:pPr>
      <w:r>
        <w:t>“</w:t>
      </w:r>
      <w:r w:rsidR="0059432C">
        <w:t>This is worse.</w:t>
      </w:r>
      <w:r w:rsidR="0004281A">
        <w:t xml:space="preserve"> </w:t>
      </w:r>
      <w:r w:rsidR="0059432C">
        <w:t>And more frequent.</w:t>
      </w:r>
      <w:r w:rsidR="0004281A">
        <w:t xml:space="preserve"> </w:t>
      </w:r>
      <w:r w:rsidR="0059432C">
        <w:t>I</w:t>
      </w:r>
      <w:r>
        <w:t>’</w:t>
      </w:r>
      <w:r w:rsidR="0059432C">
        <w:t>m a surgeon, Adolin.</w:t>
      </w:r>
      <w:r w:rsidR="0004281A">
        <w:t xml:space="preserve"> </w:t>
      </w:r>
      <w:r w:rsidR="0059432C">
        <w:t>I</w:t>
      </w:r>
      <w:r>
        <w:t>’</w:t>
      </w:r>
      <w:r w:rsidR="0059432C">
        <w:t xml:space="preserve">ve trained to spot problems like these, so I </w:t>
      </w:r>
      <w:r w:rsidR="0059432C" w:rsidRPr="00CC5738">
        <w:rPr>
          <w:rStyle w:val="itali"/>
        </w:rPr>
        <w:t>know</w:t>
      </w:r>
      <w:r w:rsidR="0059432C">
        <w:t xml:space="preserve"> he</w:t>
      </w:r>
      <w:r>
        <w:t>’</w:t>
      </w:r>
      <w:r w:rsidR="0059432C">
        <w:t>s right.</w:t>
      </w:r>
      <w:r w:rsidR="0004281A">
        <w:t xml:space="preserve"> </w:t>
      </w:r>
      <w:r w:rsidR="0059432C">
        <w:t>I</w:t>
      </w:r>
      <w:r>
        <w:t>’</w:t>
      </w:r>
      <w:r w:rsidR="0059432C">
        <w:t>ve known for months.</w:t>
      </w:r>
      <w:r>
        <w:t>”</w:t>
      </w:r>
    </w:p>
    <w:p w14:paraId="3E8BE50A" w14:textId="7ECDD6E9" w:rsidR="00D10B5B" w:rsidRDefault="00766B15" w:rsidP="00684D30">
      <w:pPr>
        <w:pStyle w:val="Body-TextTx"/>
      </w:pPr>
      <w:r>
        <w:t>“</w:t>
      </w:r>
      <w:r w:rsidR="0059432C">
        <w:t>Very well,</w:t>
      </w:r>
      <w:r>
        <w:t>”</w:t>
      </w:r>
      <w:r w:rsidR="0059432C">
        <w:t xml:space="preserve"> Adolin said.</w:t>
      </w:r>
      <w:r w:rsidR="0004281A">
        <w:t xml:space="preserve"> </w:t>
      </w:r>
      <w:r w:rsidR="0059432C">
        <w:t>He nodded curtly.</w:t>
      </w:r>
      <w:r w:rsidR="0004281A">
        <w:t xml:space="preserve"> </w:t>
      </w:r>
      <w:r>
        <w:t>“</w:t>
      </w:r>
      <w:r w:rsidR="0059432C">
        <w:t>So it is.</w:t>
      </w:r>
      <w:r w:rsidR="0004281A">
        <w:t xml:space="preserve"> </w:t>
      </w:r>
      <w:r w:rsidR="0059432C">
        <w:t>What are we going to do about it?</w:t>
      </w:r>
      <w:r w:rsidR="0004281A">
        <w:t xml:space="preserve"> </w:t>
      </w:r>
      <w:r w:rsidR="0059432C">
        <w:t>How do you get better?</w:t>
      </w:r>
      <w:r>
        <w:t>”</w:t>
      </w:r>
    </w:p>
    <w:p w14:paraId="17DE9424" w14:textId="5A453792" w:rsidR="00D10B5B" w:rsidRDefault="00766B15" w:rsidP="00684D30">
      <w:pPr>
        <w:pStyle w:val="Body-TextTx"/>
      </w:pPr>
      <w:r>
        <w:t>“</w:t>
      </w:r>
      <w:r w:rsidR="0059432C">
        <w:t>You don</w:t>
      </w:r>
      <w:r>
        <w:t>’</w:t>
      </w:r>
      <w:r w:rsidR="0059432C">
        <w:t>t.</w:t>
      </w:r>
      <w:r w:rsidR="0004281A">
        <w:t xml:space="preserve"> </w:t>
      </w:r>
      <w:r w:rsidR="0059432C">
        <w:t>Dabbid, the guy in my crew?</w:t>
      </w:r>
      <w:r w:rsidR="0004281A">
        <w:t xml:space="preserve"> </w:t>
      </w:r>
      <w:r w:rsidR="0059432C">
        <w:t>The one who doesn</w:t>
      </w:r>
      <w:r>
        <w:t>’</w:t>
      </w:r>
      <w:r w:rsidR="0059432C">
        <w:t>t talk?</w:t>
      </w:r>
      <w:r w:rsidR="0004281A">
        <w:t xml:space="preserve"> </w:t>
      </w:r>
      <w:r w:rsidR="0059432C">
        <w:t>Battle shock, like mine.</w:t>
      </w:r>
      <w:r w:rsidR="0004281A">
        <w:t xml:space="preserve"> </w:t>
      </w:r>
      <w:r w:rsidR="0059432C">
        <w:t>He</w:t>
      </w:r>
      <w:r>
        <w:t>’</w:t>
      </w:r>
      <w:r w:rsidR="0059432C">
        <w:t>s been like that since I recruited him.</w:t>
      </w:r>
      <w:r>
        <w:t>”</w:t>
      </w:r>
    </w:p>
    <w:p w14:paraId="50E5E4F2" w14:textId="0874D1EC" w:rsidR="00D10B5B" w:rsidRDefault="0059432C" w:rsidP="00684D30">
      <w:pPr>
        <w:pStyle w:val="Body-TextTx"/>
      </w:pPr>
      <w:r>
        <w:t>Adolin fell silent.</w:t>
      </w:r>
      <w:r w:rsidR="0004281A">
        <w:t xml:space="preserve"> </w:t>
      </w:r>
      <w:r>
        <w:t>Kaladin could see him sort through potential responses.</w:t>
      </w:r>
      <w:r w:rsidR="0004281A">
        <w:t xml:space="preserve"> </w:t>
      </w:r>
      <w:r>
        <w:t xml:space="preserve">Adolin was many things, but </w:t>
      </w:r>
      <w:r w:rsidR="00766B15">
        <w:t>“</w:t>
      </w:r>
      <w:r>
        <w:t>hard to read</w:t>
      </w:r>
      <w:r w:rsidR="00766B15">
        <w:t>”</w:t>
      </w:r>
      <w:r>
        <w:t xml:space="preserve"> would never be one of them.</w:t>
      </w:r>
    </w:p>
    <w:p w14:paraId="1E8CF6C7" w14:textId="23DF2D71" w:rsidR="00D10B5B" w:rsidRDefault="0059432C" w:rsidP="00684D30">
      <w:pPr>
        <w:pStyle w:val="Body-TextTx"/>
      </w:pPr>
      <w:r>
        <w:t>Fortunately, he didn</w:t>
      </w:r>
      <w:r w:rsidR="00766B15">
        <w:t>’</w:t>
      </w:r>
      <w:r>
        <w:t>t make any of the expected comments.</w:t>
      </w:r>
      <w:r w:rsidR="0004281A">
        <w:t xml:space="preserve"> </w:t>
      </w:r>
      <w:r>
        <w:t>No simple affirmations, no encouragement for Kaladin to cheer up or soldier on.</w:t>
      </w:r>
      <w:r w:rsidR="0004281A">
        <w:t xml:space="preserve"> </w:t>
      </w:r>
      <w:r>
        <w:t>The two of them sat quietly in the loud room for a long pause.</w:t>
      </w:r>
      <w:r w:rsidR="0004281A">
        <w:t xml:space="preserve"> </w:t>
      </w:r>
      <w:r>
        <w:t>Then eventually, Adolin spoke.</w:t>
      </w:r>
      <w:r w:rsidR="0004281A">
        <w:t xml:space="preserve"> </w:t>
      </w:r>
      <w:r w:rsidR="00766B15">
        <w:t>“</w:t>
      </w:r>
      <w:r>
        <w:t>My father can be wrong, you know.</w:t>
      </w:r>
      <w:r w:rsidR="00766B15">
        <w:t>”</w:t>
      </w:r>
    </w:p>
    <w:p w14:paraId="20E3E21F" w14:textId="77777777" w:rsidR="00D10B5B" w:rsidRDefault="0059432C" w:rsidP="00684D30">
      <w:pPr>
        <w:pStyle w:val="Body-TextTx"/>
      </w:pPr>
      <w:r>
        <w:lastRenderedPageBreak/>
        <w:t>Kaladin shrugged.</w:t>
      </w:r>
    </w:p>
    <w:p w14:paraId="61669115" w14:textId="185FA609" w:rsidR="00D10B5B" w:rsidRDefault="00766B15" w:rsidP="00684D30">
      <w:pPr>
        <w:pStyle w:val="Body-TextTx"/>
      </w:pPr>
      <w:r>
        <w:t>“</w:t>
      </w:r>
      <w:r w:rsidR="0059432C">
        <w:t>He</w:t>
      </w:r>
      <w:r>
        <w:t>’</w:t>
      </w:r>
      <w:r w:rsidR="0059432C">
        <w:t>s human,</w:t>
      </w:r>
      <w:r>
        <w:t>”</w:t>
      </w:r>
      <w:r w:rsidR="0059432C">
        <w:t xml:space="preserve"> Adolin said.</w:t>
      </w:r>
      <w:r w:rsidR="0004281A">
        <w:t xml:space="preserve"> </w:t>
      </w:r>
      <w:r>
        <w:t>“</w:t>
      </w:r>
      <w:r w:rsidR="0059432C">
        <w:t>Half the city thinks he</w:t>
      </w:r>
      <w:r>
        <w:t>’</w:t>
      </w:r>
      <w:r w:rsidR="0059432C">
        <w:t>s some kind of Herald reborn, but he</w:t>
      </w:r>
      <w:r>
        <w:t>’</w:t>
      </w:r>
      <w:r w:rsidR="0059432C">
        <w:t>s only a man.</w:t>
      </w:r>
      <w:r w:rsidR="0004281A">
        <w:t xml:space="preserve"> </w:t>
      </w:r>
      <w:r w:rsidR="0059432C">
        <w:t>He</w:t>
      </w:r>
      <w:r>
        <w:t>’</w:t>
      </w:r>
      <w:r w:rsidR="0059432C">
        <w:t>s been wrong before.</w:t>
      </w:r>
      <w:r w:rsidR="0004281A">
        <w:t xml:space="preserve"> </w:t>
      </w:r>
      <w:r w:rsidR="0059432C" w:rsidRPr="00CC5738">
        <w:rPr>
          <w:rStyle w:val="itali"/>
        </w:rPr>
        <w:t>Terribly</w:t>
      </w:r>
      <w:r w:rsidR="0059432C">
        <w:t xml:space="preserve"> wrong.</w:t>
      </w:r>
      <w:r>
        <w:t>”</w:t>
      </w:r>
    </w:p>
    <w:p w14:paraId="36D8B9F5" w14:textId="3DC764A3" w:rsidR="00D10B5B" w:rsidRDefault="0059432C" w:rsidP="00684D30">
      <w:pPr>
        <w:pStyle w:val="Body-TextTx"/>
      </w:pPr>
      <w:r w:rsidRPr="00CC5738">
        <w:rPr>
          <w:rStyle w:val="itali"/>
        </w:rPr>
        <w:t>Dalinar killed Adolin</w:t>
      </w:r>
      <w:r w:rsidR="00766B15">
        <w:rPr>
          <w:rStyle w:val="itali"/>
        </w:rPr>
        <w:t>’</w:t>
      </w:r>
      <w:r w:rsidRPr="00CC5738">
        <w:rPr>
          <w:rStyle w:val="itali"/>
        </w:rPr>
        <w:t>s mother,</w:t>
      </w:r>
      <w:r>
        <w:t xml:space="preserve"> Kaladin thought.</w:t>
      </w:r>
      <w:r w:rsidR="0004281A">
        <w:t xml:space="preserve"> </w:t>
      </w:r>
      <w:r>
        <w:t xml:space="preserve">That news </w:t>
      </w:r>
      <w:r w:rsidRPr="00CC5738">
        <w:rPr>
          <w:rStyle w:val="itali"/>
        </w:rPr>
        <w:t>was</w:t>
      </w:r>
      <w:r>
        <w:t xml:space="preserve"> out, spread wide.</w:t>
      </w:r>
      <w:r w:rsidR="0004281A">
        <w:t xml:space="preserve"> </w:t>
      </w:r>
      <w:r>
        <w:t>The city had all either read, listened to, or been told about Dalinar</w:t>
      </w:r>
      <w:r w:rsidR="00766B15">
        <w:t>’</w:t>
      </w:r>
      <w:r>
        <w:t>s strange autobiography.</w:t>
      </w:r>
      <w:r w:rsidR="0004281A">
        <w:t xml:space="preserve"> </w:t>
      </w:r>
      <w:r>
        <w:t>Handwritten by the Blackthorn himself, it wasn</w:t>
      </w:r>
      <w:r w:rsidR="00766B15">
        <w:t>’</w:t>
      </w:r>
      <w:r>
        <w:t>t quite finished, but drafts had been shared.</w:t>
      </w:r>
      <w:r w:rsidR="0004281A">
        <w:t xml:space="preserve"> </w:t>
      </w:r>
      <w:r>
        <w:t>In it Dalinar confessed to many things, including the accidental killing of his wife.</w:t>
      </w:r>
    </w:p>
    <w:p w14:paraId="3362B1FD" w14:textId="7CC4266F" w:rsidR="00D10B5B" w:rsidRDefault="00766B15" w:rsidP="00684D30">
      <w:pPr>
        <w:pStyle w:val="Body-TextTx"/>
      </w:pPr>
      <w:r>
        <w:t>“</w:t>
      </w:r>
      <w:r w:rsidR="0059432C">
        <w:t>I</w:t>
      </w:r>
      <w:r>
        <w:t>’</w:t>
      </w:r>
      <w:r w:rsidR="0059432C">
        <w:t>m not a surgeon,</w:t>
      </w:r>
      <w:r>
        <w:t>”</w:t>
      </w:r>
      <w:r w:rsidR="0059432C">
        <w:t xml:space="preserve"> Adolin said.</w:t>
      </w:r>
      <w:r w:rsidR="0004281A">
        <w:t xml:space="preserve"> </w:t>
      </w:r>
      <w:r>
        <w:t>“</w:t>
      </w:r>
      <w:r w:rsidR="0059432C">
        <w:t>And I</w:t>
      </w:r>
      <w:r>
        <w:t>’</w:t>
      </w:r>
      <w:r w:rsidR="0059432C">
        <w:t>m not half the general my father is.</w:t>
      </w:r>
      <w:r w:rsidR="0004281A">
        <w:t xml:space="preserve"> </w:t>
      </w:r>
      <w:r w:rsidR="0059432C">
        <w:t>But I don</w:t>
      </w:r>
      <w:r>
        <w:t>’</w:t>
      </w:r>
      <w:r w:rsidR="0059432C">
        <w:t>t think you need to be removed from combat, at least not permanently.</w:t>
      </w:r>
      <w:r w:rsidR="0004281A">
        <w:t xml:space="preserve"> </w:t>
      </w:r>
      <w:r w:rsidR="0059432C">
        <w:t>You need something else.</w:t>
      </w:r>
      <w:r>
        <w:t>”</w:t>
      </w:r>
    </w:p>
    <w:p w14:paraId="6C530369" w14:textId="5192F8CD" w:rsidR="00D10B5B" w:rsidRDefault="00766B15" w:rsidP="00684D30">
      <w:pPr>
        <w:pStyle w:val="Body-TextTx"/>
      </w:pPr>
      <w:r>
        <w:t>“</w:t>
      </w:r>
      <w:r w:rsidR="0059432C">
        <w:t>Which is?</w:t>
      </w:r>
      <w:r>
        <w:t>”</w:t>
      </w:r>
    </w:p>
    <w:p w14:paraId="47B6BE71" w14:textId="010277AA" w:rsidR="00D10B5B" w:rsidRDefault="00766B15" w:rsidP="00684D30">
      <w:pPr>
        <w:pStyle w:val="Body-TextTx"/>
      </w:pPr>
      <w:r>
        <w:t>“</w:t>
      </w:r>
      <w:r w:rsidR="0059432C">
        <w:t>Wish I knew.</w:t>
      </w:r>
      <w:r w:rsidR="0004281A">
        <w:t xml:space="preserve"> </w:t>
      </w:r>
      <w:r w:rsidR="0059432C">
        <w:t>There should be a way to help you.</w:t>
      </w:r>
      <w:r w:rsidR="0004281A">
        <w:t xml:space="preserve"> </w:t>
      </w:r>
      <w:r w:rsidR="0059432C">
        <w:t>A way to make it so you can think straight.</w:t>
      </w:r>
      <w:r>
        <w:t>”</w:t>
      </w:r>
    </w:p>
    <w:p w14:paraId="48B4D316" w14:textId="2217E9BB" w:rsidR="00D10B5B" w:rsidRDefault="00766B15" w:rsidP="00684D30">
      <w:pPr>
        <w:pStyle w:val="Body-TextTx"/>
      </w:pPr>
      <w:r>
        <w:t>“</w:t>
      </w:r>
      <w:r w:rsidR="0059432C">
        <w:t>I wish it were that easy,</w:t>
      </w:r>
      <w:r>
        <w:t>”</w:t>
      </w:r>
      <w:r w:rsidR="0059432C">
        <w:t xml:space="preserve"> Kaladin said.</w:t>
      </w:r>
      <w:r w:rsidR="0004281A">
        <w:t xml:space="preserve"> </w:t>
      </w:r>
      <w:r>
        <w:t>“</w:t>
      </w:r>
      <w:r w:rsidR="0059432C">
        <w:t>But why do you care?</w:t>
      </w:r>
      <w:r w:rsidR="0004281A">
        <w:t xml:space="preserve"> </w:t>
      </w:r>
      <w:r w:rsidR="0059432C">
        <w:t>What does it matter?</w:t>
      </w:r>
      <w:r>
        <w:t>”</w:t>
      </w:r>
    </w:p>
    <w:p w14:paraId="5C12CB42" w14:textId="44F3BFF1" w:rsidR="00D10B5B" w:rsidRDefault="00766B15" w:rsidP="00684D30">
      <w:pPr>
        <w:pStyle w:val="Body-TextTx"/>
      </w:pPr>
      <w:r>
        <w:t>“</w:t>
      </w:r>
      <w:r w:rsidR="0059432C">
        <w:t>You</w:t>
      </w:r>
      <w:r>
        <w:t>’</w:t>
      </w:r>
      <w:r w:rsidR="0059432C">
        <w:t>re my only bridgeboy,</w:t>
      </w:r>
      <w:r>
        <w:t>”</w:t>
      </w:r>
      <w:r w:rsidR="0059432C">
        <w:t xml:space="preserve"> Adolin said with a grin.</w:t>
      </w:r>
      <w:r w:rsidR="0004281A">
        <w:t xml:space="preserve"> </w:t>
      </w:r>
      <w:r>
        <w:t>“</w:t>
      </w:r>
      <w:r w:rsidR="0059432C">
        <w:t>Where would I get another?</w:t>
      </w:r>
      <w:r w:rsidR="0004281A">
        <w:t xml:space="preserve"> </w:t>
      </w:r>
      <w:r w:rsidR="0059432C">
        <w:t>They</w:t>
      </w:r>
      <w:r>
        <w:t>’</w:t>
      </w:r>
      <w:r w:rsidR="0059432C">
        <w:t>ve all started flying away.</w:t>
      </w:r>
      <w:r>
        <w:t>”</w:t>
      </w:r>
      <w:r w:rsidR="0004281A">
        <w:t xml:space="preserve"> </w:t>
      </w:r>
      <w:r w:rsidR="0059432C">
        <w:t>The grin faded.</w:t>
      </w:r>
      <w:r w:rsidR="0004281A">
        <w:t xml:space="preserve"> </w:t>
      </w:r>
      <w:r>
        <w:t>“</w:t>
      </w:r>
      <w:r w:rsidR="0059432C">
        <w:t>Besides.</w:t>
      </w:r>
      <w:r w:rsidR="0004281A">
        <w:t xml:space="preserve"> </w:t>
      </w:r>
      <w:r w:rsidR="0059432C">
        <w:t>If we can find a way to help you, then maybe</w:t>
      </w:r>
      <w:r>
        <w:t> . . .</w:t>
      </w:r>
      <w:r w:rsidR="00483B1D">
        <w:t xml:space="preserve"> </w:t>
      </w:r>
      <w:r w:rsidR="0059432C">
        <w:t>maybe we can find a way to help her.</w:t>
      </w:r>
      <w:r>
        <w:t>”</w:t>
      </w:r>
      <w:r w:rsidR="0004281A">
        <w:t xml:space="preserve"> </w:t>
      </w:r>
      <w:r w:rsidR="0059432C">
        <w:t>His gazed drifted across the room, toward Veil.</w:t>
      </w:r>
    </w:p>
    <w:p w14:paraId="580C7BC4" w14:textId="0BEEF88B" w:rsidR="00D10B5B" w:rsidRDefault="00766B15" w:rsidP="00684D30">
      <w:pPr>
        <w:pStyle w:val="Body-TextTx"/>
      </w:pPr>
      <w:r>
        <w:t>“</w:t>
      </w:r>
      <w:r w:rsidR="0059432C">
        <w:t>She</w:t>
      </w:r>
      <w:r>
        <w:t>’</w:t>
      </w:r>
      <w:r w:rsidR="0059432C">
        <w:t>s fine,</w:t>
      </w:r>
      <w:r>
        <w:t>”</w:t>
      </w:r>
      <w:r w:rsidR="0059432C">
        <w:t xml:space="preserve"> Kaladin said.</w:t>
      </w:r>
      <w:r w:rsidR="0004281A">
        <w:t xml:space="preserve"> </w:t>
      </w:r>
      <w:r>
        <w:t>“</w:t>
      </w:r>
      <w:r w:rsidR="0059432C">
        <w:t>She</w:t>
      </w:r>
      <w:r>
        <w:t>’</w:t>
      </w:r>
      <w:r w:rsidR="0059432C">
        <w:t>s found a balance.</w:t>
      </w:r>
      <w:r w:rsidR="0004281A">
        <w:t xml:space="preserve"> </w:t>
      </w:r>
      <w:r w:rsidR="0059432C">
        <w:t>You</w:t>
      </w:r>
      <w:r>
        <w:t>’</w:t>
      </w:r>
      <w:r w:rsidR="0059432C">
        <w:t>ve heard her explain how she thinks she</w:t>
      </w:r>
      <w:r>
        <w:t>’</w:t>
      </w:r>
      <w:r w:rsidR="0059432C">
        <w:t>s fine now.</w:t>
      </w:r>
      <w:r>
        <w:t>”</w:t>
      </w:r>
    </w:p>
    <w:p w14:paraId="71F4F168" w14:textId="471A48C6" w:rsidR="00D10B5B" w:rsidRDefault="00766B15" w:rsidP="00684D30">
      <w:pPr>
        <w:pStyle w:val="Body-TextTx"/>
      </w:pPr>
      <w:r>
        <w:t>“</w:t>
      </w:r>
      <w:r w:rsidR="0059432C">
        <w:t xml:space="preserve">Like how you tell everyone </w:t>
      </w:r>
      <w:r w:rsidR="0059432C" w:rsidRPr="00CC5738">
        <w:rPr>
          <w:rStyle w:val="itali"/>
        </w:rPr>
        <w:t>you</w:t>
      </w:r>
      <w:r>
        <w:rPr>
          <w:rStyle w:val="itali"/>
        </w:rPr>
        <w:t>’</w:t>
      </w:r>
      <w:r w:rsidR="0059432C" w:rsidRPr="00CC5738">
        <w:rPr>
          <w:rStyle w:val="itali"/>
        </w:rPr>
        <w:t>re</w:t>
      </w:r>
      <w:r w:rsidR="0059432C">
        <w:t xml:space="preserve"> fine?</w:t>
      </w:r>
      <w:r>
        <w:t>”</w:t>
      </w:r>
      <w:r w:rsidR="0004281A">
        <w:t xml:space="preserve"> </w:t>
      </w:r>
      <w:r w:rsidR="0059432C">
        <w:t>Adolin met his eyes.</w:t>
      </w:r>
      <w:r w:rsidR="0004281A">
        <w:t xml:space="preserve"> </w:t>
      </w:r>
      <w:r>
        <w:t>“</w:t>
      </w:r>
      <w:r w:rsidR="0059432C">
        <w:t>This isn</w:t>
      </w:r>
      <w:r>
        <w:t>’</w:t>
      </w:r>
      <w:r w:rsidR="0059432C">
        <w:t>t right, how she is.</w:t>
      </w:r>
      <w:r w:rsidR="0004281A">
        <w:t xml:space="preserve"> </w:t>
      </w:r>
      <w:r w:rsidR="0059432C">
        <w:t>It hurts her.</w:t>
      </w:r>
      <w:r w:rsidR="0004281A">
        <w:t xml:space="preserve"> </w:t>
      </w:r>
      <w:r w:rsidR="0059432C">
        <w:t>Over this last year I</w:t>
      </w:r>
      <w:r>
        <w:t>’</w:t>
      </w:r>
      <w:r w:rsidR="0059432C">
        <w:t>ve seen her struggling, and I</w:t>
      </w:r>
      <w:r>
        <w:t>’</w:t>
      </w:r>
      <w:r w:rsidR="0059432C">
        <w:t>ve seen hints that she</w:t>
      </w:r>
      <w:r>
        <w:t>’</w:t>
      </w:r>
      <w:r w:rsidR="0059432C">
        <w:t>s sliding</w:t>
      </w:r>
      <w:r w:rsidR="00483B1D">
        <w:t>—</w:t>
      </w:r>
      <w:r w:rsidR="0059432C">
        <w:t>if more slowly now</w:t>
      </w:r>
      <w:r w:rsidR="00483B1D">
        <w:t>—</w:t>
      </w:r>
      <w:r w:rsidR="0059432C">
        <w:t>toward worse depths.</w:t>
      </w:r>
      <w:r w:rsidR="0004281A">
        <w:t xml:space="preserve"> </w:t>
      </w:r>
      <w:r w:rsidR="0059432C">
        <w:t>She needs help, the kind I don</w:t>
      </w:r>
      <w:r>
        <w:t>’</w:t>
      </w:r>
      <w:r w:rsidR="0059432C">
        <w:t>t know if I can give her.</w:t>
      </w:r>
      <w:r>
        <w:t>”</w:t>
      </w:r>
    </w:p>
    <w:p w14:paraId="5CDE0F80" w14:textId="3AC06A2A" w:rsidR="00D10B5B" w:rsidRDefault="0059432C" w:rsidP="00684D30">
      <w:pPr>
        <w:pStyle w:val="Body-TextTx"/>
      </w:pPr>
      <w:r>
        <w:lastRenderedPageBreak/>
        <w:t>Their table hummed.</w:t>
      </w:r>
      <w:r w:rsidR="0004281A">
        <w:t xml:space="preserve"> </w:t>
      </w:r>
      <w:r w:rsidR="00766B15">
        <w:t>“</w:t>
      </w:r>
      <w:r>
        <w:t>You are right,</w:t>
      </w:r>
      <w:r w:rsidR="00766B15">
        <w:t>”</w:t>
      </w:r>
      <w:r>
        <w:t xml:space="preserve"> Pattern said.</w:t>
      </w:r>
      <w:r w:rsidR="0004281A">
        <w:t xml:space="preserve"> </w:t>
      </w:r>
      <w:r w:rsidR="00766B15">
        <w:t>“</w:t>
      </w:r>
      <w:r>
        <w:t>She hides it, but things are still wrong.</w:t>
      </w:r>
      <w:r w:rsidR="00766B15">
        <w:t>”</w:t>
      </w:r>
    </w:p>
    <w:p w14:paraId="4E0590EB" w14:textId="3EA35387" w:rsidR="00D10B5B" w:rsidRDefault="00766B15" w:rsidP="00684D30">
      <w:pPr>
        <w:pStyle w:val="Body-TextTx"/>
      </w:pPr>
      <w:r>
        <w:t>“</w:t>
      </w:r>
      <w:r w:rsidR="0059432C">
        <w:t>What does your surgeon</w:t>
      </w:r>
      <w:r>
        <w:t>’</w:t>
      </w:r>
      <w:r w:rsidR="0059432C">
        <w:t>s knowledge say, Kal?</w:t>
      </w:r>
      <w:r>
        <w:t>”</w:t>
      </w:r>
      <w:r w:rsidR="0059432C">
        <w:t xml:space="preserve"> Adolin said.</w:t>
      </w:r>
      <w:r w:rsidR="0004281A">
        <w:t xml:space="preserve"> </w:t>
      </w:r>
      <w:r>
        <w:t>“</w:t>
      </w:r>
      <w:r w:rsidR="0059432C">
        <w:t xml:space="preserve">What </w:t>
      </w:r>
      <w:r w:rsidR="002F3970">
        <w:t>do</w:t>
      </w:r>
      <w:r w:rsidR="0059432C">
        <w:t xml:space="preserve"> I do?</w:t>
      </w:r>
      <w:r>
        <w:t>”</w:t>
      </w:r>
    </w:p>
    <w:p w14:paraId="46956508" w14:textId="0F7D1577" w:rsidR="00D10B5B" w:rsidRDefault="00766B15" w:rsidP="00684D30">
      <w:pPr>
        <w:pStyle w:val="Body-TextTx"/>
      </w:pPr>
      <w:r>
        <w:t>“</w:t>
      </w:r>
      <w:r w:rsidR="0059432C">
        <w:t>I don</w:t>
      </w:r>
      <w:r>
        <w:t>’</w:t>
      </w:r>
      <w:r w:rsidR="0059432C">
        <w:t>t know,</w:t>
      </w:r>
      <w:r>
        <w:t>”</w:t>
      </w:r>
      <w:r w:rsidR="0059432C">
        <w:t xml:space="preserve"> Kaladin said.</w:t>
      </w:r>
      <w:r w:rsidR="0004281A">
        <w:t xml:space="preserve"> </w:t>
      </w:r>
      <w:r>
        <w:t>“</w:t>
      </w:r>
      <w:r w:rsidR="0059432C">
        <w:t xml:space="preserve">We are trained </w:t>
      </w:r>
      <w:r w:rsidR="00BE684B">
        <w:t>in</w:t>
      </w:r>
      <w:r w:rsidR="0059432C">
        <w:t xml:space="preserve"> deal</w:t>
      </w:r>
      <w:r w:rsidR="00BE684B">
        <w:t>ing</w:t>
      </w:r>
      <w:r w:rsidR="0059432C">
        <w:t xml:space="preserve"> with physical ailments, not </w:t>
      </w:r>
      <w:r w:rsidR="00BE684B">
        <w:t>i</w:t>
      </w:r>
      <w:r w:rsidR="0059432C">
        <w:t>n what to do when someone is sick in the mind, other than send them to the ardents.</w:t>
      </w:r>
      <w:r>
        <w:t>”</w:t>
      </w:r>
    </w:p>
    <w:p w14:paraId="6C51BFB1" w14:textId="66704DE6" w:rsidR="00D10B5B" w:rsidRDefault="00766B15" w:rsidP="00684D30">
      <w:pPr>
        <w:pStyle w:val="Body-TextTx"/>
      </w:pPr>
      <w:r>
        <w:t>“</w:t>
      </w:r>
      <w:r w:rsidR="0059432C">
        <w:t>Seems wrong.</w:t>
      </w:r>
      <w:r>
        <w:t>”</w:t>
      </w:r>
    </w:p>
    <w:p w14:paraId="1733D6B3" w14:textId="2B9B859D" w:rsidR="00D10B5B" w:rsidRDefault="00766B15" w:rsidP="00684D30">
      <w:pPr>
        <w:pStyle w:val="Body-TextTx"/>
      </w:pPr>
      <w:r>
        <w:t>“</w:t>
      </w:r>
      <w:r w:rsidR="0059432C">
        <w:t>Yeah, it does.</w:t>
      </w:r>
      <w:r>
        <w:t>”</w:t>
      </w:r>
      <w:r w:rsidR="0004281A">
        <w:t xml:space="preserve"> </w:t>
      </w:r>
      <w:r w:rsidR="0059432C">
        <w:t>Kaladin frowned.</w:t>
      </w:r>
      <w:r w:rsidR="0004281A">
        <w:t xml:space="preserve"> </w:t>
      </w:r>
      <w:r w:rsidR="0059432C">
        <w:t>He wasn</w:t>
      </w:r>
      <w:r>
        <w:t>’</w:t>
      </w:r>
      <w:r w:rsidR="0059432C">
        <w:t>t totally certain what the ardents did with mentally ill patients.</w:t>
      </w:r>
    </w:p>
    <w:p w14:paraId="3AC04BFF" w14:textId="6BDFF784" w:rsidR="00D10B5B" w:rsidRDefault="00766B15" w:rsidP="00684D30">
      <w:pPr>
        <w:pStyle w:val="Body-TextTx"/>
      </w:pPr>
      <w:r>
        <w:t>“</w:t>
      </w:r>
      <w:r w:rsidR="0059432C">
        <w:t>Should I talk to them?</w:t>
      </w:r>
      <w:r>
        <w:t>”</w:t>
      </w:r>
      <w:r w:rsidR="0059432C">
        <w:t xml:space="preserve"> Pattern asked.</w:t>
      </w:r>
      <w:r w:rsidR="0004281A">
        <w:t xml:space="preserve"> </w:t>
      </w:r>
      <w:r>
        <w:t>“</w:t>
      </w:r>
      <w:r w:rsidR="0059432C">
        <w:t>Ardents for help?</w:t>
      </w:r>
      <w:r>
        <w:t>”</w:t>
      </w:r>
    </w:p>
    <w:p w14:paraId="7E304D99" w14:textId="11946B45" w:rsidR="00D10B5B" w:rsidRDefault="00766B15" w:rsidP="00684D30">
      <w:pPr>
        <w:pStyle w:val="Body-TextTx"/>
      </w:pPr>
      <w:r>
        <w:t>“</w:t>
      </w:r>
      <w:r w:rsidR="0059432C">
        <w:t>Maybe,</w:t>
      </w:r>
      <w:r>
        <w:t>”</w:t>
      </w:r>
      <w:r w:rsidR="0059432C">
        <w:t xml:space="preserve"> Kaladin said.</w:t>
      </w:r>
      <w:r w:rsidR="0004281A">
        <w:t xml:space="preserve"> </w:t>
      </w:r>
      <w:r>
        <w:t>“</w:t>
      </w:r>
      <w:r w:rsidR="0059432C">
        <w:t>Wit might know some way to help too.</w:t>
      </w:r>
      <w:r w:rsidR="0004281A">
        <w:t xml:space="preserve"> </w:t>
      </w:r>
      <w:r w:rsidR="0059432C">
        <w:t>He seems to know about all kinds of things like this.</w:t>
      </w:r>
      <w:r>
        <w:t>”</w:t>
      </w:r>
    </w:p>
    <w:p w14:paraId="1E1DF03A" w14:textId="6416E9C4" w:rsidR="00D10B5B" w:rsidRDefault="00766B15" w:rsidP="00684D30">
      <w:pPr>
        <w:pStyle w:val="Body-TextTx"/>
      </w:pPr>
      <w:r>
        <w:t>“</w:t>
      </w:r>
      <w:r w:rsidR="0059432C">
        <w:t>Surely you can give some advice, Kal,</w:t>
      </w:r>
      <w:r>
        <w:t>”</w:t>
      </w:r>
      <w:r w:rsidR="0059432C">
        <w:t xml:space="preserve"> Adolin said.</w:t>
      </w:r>
    </w:p>
    <w:p w14:paraId="7D95AE78" w14:textId="09794443" w:rsidR="00D10B5B" w:rsidRDefault="00766B15" w:rsidP="00684D30">
      <w:pPr>
        <w:pStyle w:val="Body-TextTx"/>
      </w:pPr>
      <w:r>
        <w:t>“</w:t>
      </w:r>
      <w:r w:rsidR="0059432C">
        <w:t>Let her know you care,</w:t>
      </w:r>
      <w:r>
        <w:t>”</w:t>
      </w:r>
      <w:r w:rsidR="0059432C">
        <w:t xml:space="preserve"> Kaladin said.</w:t>
      </w:r>
      <w:r w:rsidR="0004281A">
        <w:t xml:space="preserve"> </w:t>
      </w:r>
      <w:r>
        <w:t>“</w:t>
      </w:r>
      <w:r w:rsidR="0059432C">
        <w:t>Listen to her.</w:t>
      </w:r>
      <w:r w:rsidR="0004281A">
        <w:t xml:space="preserve"> </w:t>
      </w:r>
      <w:r w:rsidR="0059432C">
        <w:t>Be encouraging, but don</w:t>
      </w:r>
      <w:r>
        <w:t>’</w:t>
      </w:r>
      <w:r w:rsidR="0059432C">
        <w:t>t try to force her to be happy.</w:t>
      </w:r>
      <w:r w:rsidR="0004281A">
        <w:t xml:space="preserve"> </w:t>
      </w:r>
      <w:r w:rsidR="0059432C">
        <w:t>And don</w:t>
      </w:r>
      <w:r>
        <w:t>’</w:t>
      </w:r>
      <w:r w:rsidR="0059432C">
        <w:t>t let her be alone, if you</w:t>
      </w:r>
      <w:r>
        <w:t>’</w:t>
      </w:r>
      <w:r w:rsidR="0059432C">
        <w:t>re worried about her</w:t>
      </w:r>
      <w:r>
        <w:t>. . . .”</w:t>
      </w:r>
    </w:p>
    <w:p w14:paraId="725323C8" w14:textId="77777777" w:rsidR="00D10B5B" w:rsidRDefault="0059432C" w:rsidP="00684D30">
      <w:pPr>
        <w:pStyle w:val="Body-TextTx"/>
      </w:pPr>
      <w:r>
        <w:t>He trailed off, then shot Adolin a glare.</w:t>
      </w:r>
    </w:p>
    <w:p w14:paraId="7A90A8F6" w14:textId="0493FFDD" w:rsidR="00D10B5B" w:rsidRDefault="0059432C" w:rsidP="00684D30">
      <w:pPr>
        <w:pStyle w:val="Body-TextTx"/>
      </w:pPr>
      <w:r>
        <w:t>Adolin smirked.</w:t>
      </w:r>
      <w:r w:rsidR="0004281A">
        <w:t xml:space="preserve"> </w:t>
      </w:r>
      <w:r>
        <w:t>This hadn</w:t>
      </w:r>
      <w:r w:rsidR="00766B15">
        <w:t>’</w:t>
      </w:r>
      <w:r>
        <w:t>t just been about Shallan.</w:t>
      </w:r>
      <w:r w:rsidR="0004281A">
        <w:t xml:space="preserve"> </w:t>
      </w:r>
      <w:r>
        <w:t>Damnation.</w:t>
      </w:r>
      <w:r w:rsidR="0004281A">
        <w:t xml:space="preserve"> </w:t>
      </w:r>
      <w:r>
        <w:t xml:space="preserve">Had he let </w:t>
      </w:r>
      <w:r w:rsidRPr="00CC5738">
        <w:rPr>
          <w:rStyle w:val="itali"/>
        </w:rPr>
        <w:t>Adolin</w:t>
      </w:r>
      <w:r>
        <w:t xml:space="preserve"> outsmart him?</w:t>
      </w:r>
      <w:r w:rsidR="0004281A">
        <w:t xml:space="preserve"> </w:t>
      </w:r>
      <w:r>
        <w:t xml:space="preserve">Maybe he </w:t>
      </w:r>
      <w:r w:rsidRPr="00CC5738">
        <w:rPr>
          <w:rStyle w:val="itali"/>
        </w:rPr>
        <w:t>should</w:t>
      </w:r>
      <w:r>
        <w:t xml:space="preserve"> get something stronger to drink.</w:t>
      </w:r>
    </w:p>
    <w:p w14:paraId="1AAEE892" w14:textId="22D1F889" w:rsidR="00D10B5B" w:rsidRDefault="00766B15" w:rsidP="00684D30">
      <w:pPr>
        <w:pStyle w:val="Body-TextTx"/>
      </w:pPr>
      <w:r>
        <w:t>“</w:t>
      </w:r>
      <w:r w:rsidR="0059432C">
        <w:t>I</w:t>
      </w:r>
      <w:r>
        <w:t>’</w:t>
      </w:r>
      <w:r w:rsidR="0059432C">
        <w:t>m worried about you both,</w:t>
      </w:r>
      <w:r>
        <w:t>”</w:t>
      </w:r>
      <w:r w:rsidR="0059432C">
        <w:t xml:space="preserve"> Adolin said.</w:t>
      </w:r>
      <w:r w:rsidR="0004281A">
        <w:t xml:space="preserve"> </w:t>
      </w:r>
      <w:r>
        <w:t>“</w:t>
      </w:r>
      <w:r w:rsidR="0059432C">
        <w:t>I</w:t>
      </w:r>
      <w:r>
        <w:t>’</w:t>
      </w:r>
      <w:r w:rsidR="0059432C">
        <w:t>m going to find a way to help.</w:t>
      </w:r>
      <w:r w:rsidR="0004281A">
        <w:t xml:space="preserve"> </w:t>
      </w:r>
      <w:r w:rsidR="0059432C">
        <w:t>Somehow.</w:t>
      </w:r>
      <w:r>
        <w:t>”</w:t>
      </w:r>
    </w:p>
    <w:p w14:paraId="431CDE9D" w14:textId="4DA67F5E" w:rsidR="00D10B5B" w:rsidRDefault="00766B15" w:rsidP="00684D30">
      <w:pPr>
        <w:pStyle w:val="Body-TextTx"/>
      </w:pPr>
      <w:r>
        <w:t>“</w:t>
      </w:r>
      <w:r w:rsidR="0059432C">
        <w:t>You</w:t>
      </w:r>
      <w:r>
        <w:t>’</w:t>
      </w:r>
      <w:r w:rsidR="0059432C">
        <w:t>re a storming fool,</w:t>
      </w:r>
      <w:r>
        <w:t>”</w:t>
      </w:r>
      <w:r w:rsidR="0059432C">
        <w:t xml:space="preserve"> Kaladin said.</w:t>
      </w:r>
      <w:r w:rsidR="0004281A">
        <w:t xml:space="preserve"> </w:t>
      </w:r>
      <w:r>
        <w:t>“</w:t>
      </w:r>
      <w:r w:rsidR="0059432C">
        <w:t>We need to get you a spren.</w:t>
      </w:r>
      <w:r w:rsidR="0004281A">
        <w:t xml:space="preserve"> </w:t>
      </w:r>
      <w:r w:rsidR="0059432C">
        <w:t>Why hasn</w:t>
      </w:r>
      <w:r>
        <w:t>’</w:t>
      </w:r>
      <w:r w:rsidR="0059432C">
        <w:t>t an order picked you up yet?</w:t>
      </w:r>
      <w:r>
        <w:t>”</w:t>
      </w:r>
    </w:p>
    <w:p w14:paraId="45950201" w14:textId="1B565E87" w:rsidR="00D10B5B" w:rsidRDefault="0059432C" w:rsidP="00684D30">
      <w:pPr>
        <w:pStyle w:val="Body-TextTx"/>
      </w:pPr>
      <w:r>
        <w:t>Adolin shrugged.</w:t>
      </w:r>
      <w:r w:rsidR="0004281A">
        <w:t xml:space="preserve"> </w:t>
      </w:r>
      <w:r w:rsidR="00766B15">
        <w:t>“</w:t>
      </w:r>
      <w:r>
        <w:t>I</w:t>
      </w:r>
      <w:r w:rsidR="00766B15">
        <w:t>’</w:t>
      </w:r>
      <w:r>
        <w:t>m not a good fit, I guess.</w:t>
      </w:r>
      <w:r w:rsidR="00766B15">
        <w:t>”</w:t>
      </w:r>
    </w:p>
    <w:p w14:paraId="007AB975" w14:textId="38C5DFC7" w:rsidR="00D10B5B" w:rsidRDefault="00766B15" w:rsidP="00684D30">
      <w:pPr>
        <w:pStyle w:val="Body-TextTx"/>
      </w:pPr>
      <w:r>
        <w:t>“</w:t>
      </w:r>
      <w:r w:rsidR="0059432C">
        <w:t>It</w:t>
      </w:r>
      <w:r>
        <w:t>’</w:t>
      </w:r>
      <w:r w:rsidR="0059432C">
        <w:t>s that sword of yours,</w:t>
      </w:r>
      <w:r>
        <w:t>”</w:t>
      </w:r>
      <w:r w:rsidR="0059432C">
        <w:t xml:space="preserve"> Kaladin said.</w:t>
      </w:r>
      <w:r w:rsidR="0004281A">
        <w:t xml:space="preserve"> </w:t>
      </w:r>
      <w:r>
        <w:t>“</w:t>
      </w:r>
      <w:r w:rsidR="0059432C">
        <w:t>Shardbearers do better if they drop any old Shards.</w:t>
      </w:r>
      <w:r w:rsidR="0004281A">
        <w:t xml:space="preserve"> </w:t>
      </w:r>
      <w:r w:rsidR="0059432C">
        <w:t>You need to get rid of yours.</w:t>
      </w:r>
      <w:r>
        <w:t>”</w:t>
      </w:r>
    </w:p>
    <w:p w14:paraId="7F296FDA" w14:textId="248AC99A" w:rsidR="00D10B5B" w:rsidRDefault="00766B15" w:rsidP="00684D30">
      <w:pPr>
        <w:pStyle w:val="Body-TextTx"/>
      </w:pPr>
      <w:r>
        <w:lastRenderedPageBreak/>
        <w:t>“</w:t>
      </w:r>
      <w:r w:rsidR="0059432C">
        <w:t>I</w:t>
      </w:r>
      <w:r>
        <w:t>’</w:t>
      </w:r>
      <w:r w:rsidR="0059432C">
        <w:t xml:space="preserve">m not </w:t>
      </w:r>
      <w:r>
        <w:t>‘</w:t>
      </w:r>
      <w:r w:rsidR="0059432C">
        <w:t>getting rid</w:t>
      </w:r>
      <w:r>
        <w:t>’</w:t>
      </w:r>
      <w:r w:rsidR="0059432C">
        <w:t xml:space="preserve"> of Maya.</w:t>
      </w:r>
      <w:r>
        <w:t>”</w:t>
      </w:r>
    </w:p>
    <w:p w14:paraId="73B500CB" w14:textId="0634B78A" w:rsidR="00D10B5B" w:rsidRDefault="00766B15" w:rsidP="00684D30">
      <w:pPr>
        <w:pStyle w:val="Body-TextTx"/>
      </w:pPr>
      <w:r>
        <w:t>“</w:t>
      </w:r>
      <w:r w:rsidR="0059432C">
        <w:t>I know you</w:t>
      </w:r>
      <w:r>
        <w:t>’</w:t>
      </w:r>
      <w:r w:rsidR="0059432C">
        <w:t>re attached to the sword,</w:t>
      </w:r>
      <w:r>
        <w:t>”</w:t>
      </w:r>
      <w:r w:rsidR="0059432C">
        <w:t xml:space="preserve"> Kaladin said.</w:t>
      </w:r>
      <w:r w:rsidR="0004281A">
        <w:t xml:space="preserve"> </w:t>
      </w:r>
      <w:r>
        <w:t>“</w:t>
      </w:r>
      <w:r w:rsidR="0059432C">
        <w:t>But you</w:t>
      </w:r>
      <w:r>
        <w:t>’</w:t>
      </w:r>
      <w:r w:rsidR="0059432C">
        <w:t>d have something better, if you became Radiant.</w:t>
      </w:r>
      <w:r w:rsidR="0004281A">
        <w:t xml:space="preserve"> </w:t>
      </w:r>
      <w:r w:rsidR="0059432C">
        <w:t>Think about how it would feel to</w:t>
      </w:r>
      <w:r w:rsidR="00483B1D">
        <w:t>—</w:t>
      </w:r>
      <w:r>
        <w:t>”</w:t>
      </w:r>
    </w:p>
    <w:p w14:paraId="01EC6835" w14:textId="3D2669FC" w:rsidR="00D10B5B" w:rsidRDefault="0059432C" w:rsidP="00684D30">
      <w:pPr>
        <w:pStyle w:val="Body-TextTx"/>
      </w:pPr>
      <w:r>
        <w:t>“I</w:t>
      </w:r>
      <w:r w:rsidR="00766B15">
        <w:t>’</w:t>
      </w:r>
      <w:r>
        <w:t xml:space="preserve">m </w:t>
      </w:r>
      <w:r w:rsidRPr="00CC5738">
        <w:rPr>
          <w:rStyle w:val="itali"/>
        </w:rPr>
        <w:t>not</w:t>
      </w:r>
      <w:r>
        <w:t xml:space="preserve"> getting </w:t>
      </w:r>
      <w:r w:rsidRPr="00CC5738">
        <w:rPr>
          <w:rStyle w:val="itali"/>
        </w:rPr>
        <w:t>rid</w:t>
      </w:r>
      <w:r>
        <w:t xml:space="preserve"> of Maya,</w:t>
      </w:r>
      <w:r w:rsidR="00766B15">
        <w:t>”</w:t>
      </w:r>
      <w:r>
        <w:t xml:space="preserve"> Adolin said.</w:t>
      </w:r>
      <w:r w:rsidR="0004281A">
        <w:t xml:space="preserve"> </w:t>
      </w:r>
      <w:r w:rsidR="00766B15">
        <w:t>“</w:t>
      </w:r>
      <w:r>
        <w:t>Leave it, bridgeboy.</w:t>
      </w:r>
      <w:r w:rsidR="00766B15">
        <w:t>”</w:t>
      </w:r>
      <w:r w:rsidR="0004281A">
        <w:t xml:space="preserve"> </w:t>
      </w:r>
      <w:r>
        <w:t>The finality in his voice surprised Kaladin, but before he could push further, Jor showed up to introduce his new bride, Kryst, to Adolin.</w:t>
      </w:r>
    </w:p>
    <w:p w14:paraId="6566617D" w14:textId="47D89F20" w:rsidR="00D10B5B" w:rsidRDefault="0059432C" w:rsidP="00684D30">
      <w:pPr>
        <w:pStyle w:val="Body-TextTx"/>
      </w:pPr>
      <w:r>
        <w:t>And, mark Kaladin as the fourth fool if Adolin didn</w:t>
      </w:r>
      <w:r w:rsidR="00766B15">
        <w:t>’</w:t>
      </w:r>
      <w:r>
        <w:t xml:space="preserve">t immediately pull out a </w:t>
      </w:r>
      <w:r w:rsidRPr="00CC5738">
        <w:rPr>
          <w:rStyle w:val="itali"/>
        </w:rPr>
        <w:t>gift</w:t>
      </w:r>
      <w:r>
        <w:t xml:space="preserve"> for the pair.</w:t>
      </w:r>
      <w:r w:rsidR="0004281A">
        <w:t xml:space="preserve"> </w:t>
      </w:r>
      <w:r>
        <w:t>Adolin hadn</w:t>
      </w:r>
      <w:r w:rsidR="00766B15">
        <w:t>’</w:t>
      </w:r>
      <w:r>
        <w:t>t merely shown up at his favorite winehouse on the night of a wedding party, he</w:t>
      </w:r>
      <w:r w:rsidR="00766B15">
        <w:t>’</w:t>
      </w:r>
      <w:r>
        <w:t>d come ready with a present.</w:t>
      </w:r>
    </w:p>
    <w:p w14:paraId="23B6E702" w14:textId="0797223B" w:rsidR="00D10B5B" w:rsidRDefault="0059432C" w:rsidP="00684D30">
      <w:pPr>
        <w:pStyle w:val="Body-TextTx"/>
      </w:pPr>
      <w:r>
        <w:t>Veil eventually tired of her game and found her way back, more than a little tipsy.</w:t>
      </w:r>
      <w:r w:rsidR="0004281A">
        <w:t xml:space="preserve"> </w:t>
      </w:r>
      <w:r>
        <w:t xml:space="preserve">When Adolin joked about it, she made a wisecrack about being lucky she was Veil, </w:t>
      </w:r>
      <w:r w:rsidR="00766B15">
        <w:t>“</w:t>
      </w:r>
      <w:r>
        <w:t xml:space="preserve">because Shallan </w:t>
      </w:r>
      <w:r w:rsidRPr="00CC5738">
        <w:rPr>
          <w:rStyle w:val="itali"/>
        </w:rPr>
        <w:t>really</w:t>
      </w:r>
      <w:r>
        <w:t xml:space="preserve"> can</w:t>
      </w:r>
      <w:r w:rsidR="00766B15">
        <w:t>’</w:t>
      </w:r>
      <w:r>
        <w:t>t hold her alcohol.</w:t>
      </w:r>
      <w:r w:rsidR="00766B15">
        <w:t>”</w:t>
      </w:r>
    </w:p>
    <w:p w14:paraId="3AC9061A" w14:textId="0EE8F1CC" w:rsidR="00D10B5B" w:rsidRDefault="0059432C" w:rsidP="00684D30">
      <w:pPr>
        <w:pStyle w:val="Body-TextTx"/>
      </w:pPr>
      <w:r>
        <w:t>As the evening progressed, Syl returned to proclaim she wanted to take up gambling.</w:t>
      </w:r>
      <w:r w:rsidR="0004281A">
        <w:t xml:space="preserve"> </w:t>
      </w:r>
      <w:r>
        <w:t>Kaladin felt increasingly glad for what Adolin had done.</w:t>
      </w:r>
      <w:r w:rsidR="0004281A">
        <w:t xml:space="preserve"> </w:t>
      </w:r>
      <w:r>
        <w:t>Not because Kaladin felt better; he was still miserable.</w:t>
      </w:r>
      <w:r w:rsidR="0004281A">
        <w:t xml:space="preserve"> </w:t>
      </w:r>
      <w:r>
        <w:t>Yet the misery did lessen around others, and it required Kaladin to keep up a semblance.</w:t>
      </w:r>
      <w:r w:rsidR="0004281A">
        <w:t xml:space="preserve"> </w:t>
      </w:r>
      <w:r>
        <w:t>To pretend.</w:t>
      </w:r>
      <w:r w:rsidR="0004281A">
        <w:t xml:space="preserve"> </w:t>
      </w:r>
      <w:r>
        <w:t>It might be a front, but he</w:t>
      </w:r>
      <w:r w:rsidR="00766B15">
        <w:t>’</w:t>
      </w:r>
      <w:r>
        <w:t>d found that sometimes the front worked even on himself.</w:t>
      </w:r>
    </w:p>
    <w:p w14:paraId="4CFBED22" w14:textId="35968D5E" w:rsidR="00D10B5B" w:rsidRDefault="0059432C" w:rsidP="00684D30">
      <w:pPr>
        <w:pStyle w:val="Body-TextTx"/>
      </w:pPr>
      <w:r>
        <w:t>The balance lasted for a good two hours, until</w:t>
      </w:r>
      <w:r w:rsidR="00483B1D">
        <w:t>—</w:t>
      </w:r>
      <w:r>
        <w:t>as the wedding party started to wane</w:t>
      </w:r>
      <w:r w:rsidR="00483B1D">
        <w:t>—</w:t>
      </w:r>
      <w:r>
        <w:t>Rock stepped up.</w:t>
      </w:r>
      <w:r w:rsidR="0004281A">
        <w:t xml:space="preserve"> </w:t>
      </w:r>
      <w:r>
        <w:t>He must have spoken to Adolin and Veil earlier, as they slipped out of the booth as soon as they noticed him, leaving Rock and Kaladin to speak in private.</w:t>
      </w:r>
    </w:p>
    <w:p w14:paraId="77C51B72" w14:textId="4756AAA2" w:rsidR="00D10B5B" w:rsidRDefault="0059432C" w:rsidP="00684D30">
      <w:pPr>
        <w:pStyle w:val="Body-TextTx"/>
      </w:pPr>
      <w:r>
        <w:t>The look on Rock</w:t>
      </w:r>
      <w:r w:rsidR="00766B15">
        <w:t>’</w:t>
      </w:r>
      <w:r>
        <w:t>s face made Kaladin</w:t>
      </w:r>
      <w:r w:rsidR="00766B15">
        <w:t>’</w:t>
      </w:r>
      <w:r>
        <w:t>s stomach churn.</w:t>
      </w:r>
      <w:r w:rsidR="0004281A">
        <w:t xml:space="preserve"> </w:t>
      </w:r>
      <w:r>
        <w:t>So, the time had arrived, had it?</w:t>
      </w:r>
      <w:r w:rsidR="0004281A">
        <w:t xml:space="preserve"> </w:t>
      </w:r>
      <w:r>
        <w:t xml:space="preserve">Of </w:t>
      </w:r>
      <w:r w:rsidRPr="00CC5738">
        <w:rPr>
          <w:rStyle w:val="itali"/>
        </w:rPr>
        <w:t>course</w:t>
      </w:r>
      <w:r>
        <w:t xml:space="preserve"> it would happen today, of all days.</w:t>
      </w:r>
    </w:p>
    <w:p w14:paraId="5FBAEC68" w14:textId="34220BA6" w:rsidR="00D10B5B" w:rsidRDefault="00766B15" w:rsidP="00684D30">
      <w:pPr>
        <w:pStyle w:val="Body-TextTx"/>
      </w:pPr>
      <w:r>
        <w:t>“</w:t>
      </w:r>
      <w:r w:rsidR="0059432C">
        <w:t>Lowlander,</w:t>
      </w:r>
      <w:r>
        <w:t>”</w:t>
      </w:r>
      <w:r w:rsidR="0059432C">
        <w:t xml:space="preserve"> Rock said.</w:t>
      </w:r>
      <w:r w:rsidR="0004281A">
        <w:t xml:space="preserve"> </w:t>
      </w:r>
      <w:r>
        <w:t>“</w:t>
      </w:r>
      <w:r w:rsidR="0059432C">
        <w:t>My captain.</w:t>
      </w:r>
      <w:r>
        <w:t>”</w:t>
      </w:r>
    </w:p>
    <w:p w14:paraId="210C45B3" w14:textId="4D42455F" w:rsidR="00D10B5B" w:rsidRDefault="00766B15" w:rsidP="00684D30">
      <w:pPr>
        <w:pStyle w:val="Body-TextTx"/>
      </w:pPr>
      <w:r>
        <w:lastRenderedPageBreak/>
        <w:t>“</w:t>
      </w:r>
      <w:r w:rsidR="0059432C">
        <w:t>Do we have to do this today, Rock?</w:t>
      </w:r>
      <w:r>
        <w:t>”</w:t>
      </w:r>
      <w:r w:rsidR="0059432C">
        <w:t xml:space="preserve"> Kaladin said.</w:t>
      </w:r>
      <w:r w:rsidR="0004281A">
        <w:t xml:space="preserve"> </w:t>
      </w:r>
      <w:r>
        <w:t>“</w:t>
      </w:r>
      <w:r w:rsidR="0059432C">
        <w:t>I</w:t>
      </w:r>
      <w:r>
        <w:t>’</w:t>
      </w:r>
      <w:r w:rsidR="0059432C">
        <w:t>m not at my best.</w:t>
      </w:r>
      <w:r>
        <w:t>”</w:t>
      </w:r>
    </w:p>
    <w:p w14:paraId="6EDA976D" w14:textId="48C6F7EB" w:rsidR="00D10B5B" w:rsidRDefault="00766B15" w:rsidP="00684D30">
      <w:pPr>
        <w:pStyle w:val="Body-TextTx"/>
      </w:pPr>
      <w:r>
        <w:t>“</w:t>
      </w:r>
      <w:r w:rsidR="0059432C">
        <w:t>Is what you said before,</w:t>
      </w:r>
      <w:r>
        <w:t>”</w:t>
      </w:r>
      <w:r w:rsidR="0059432C">
        <w:t xml:space="preserve"> Rock said.</w:t>
      </w:r>
      <w:r w:rsidR="0004281A">
        <w:t xml:space="preserve"> </w:t>
      </w:r>
      <w:r>
        <w:t>“</w:t>
      </w:r>
      <w:r w:rsidR="0059432C">
        <w:t>And before that.</w:t>
      </w:r>
      <w:r>
        <w:t>”</w:t>
      </w:r>
    </w:p>
    <w:p w14:paraId="52F021AA" w14:textId="77777777" w:rsidR="00D10B5B" w:rsidRDefault="0059432C" w:rsidP="00684D30">
      <w:pPr>
        <w:pStyle w:val="Body-TextTx"/>
      </w:pPr>
      <w:r>
        <w:t>Kaladin braced himself, but nodded.</w:t>
      </w:r>
    </w:p>
    <w:p w14:paraId="61485457" w14:textId="6B407AD9" w:rsidR="00D10B5B" w:rsidRDefault="00766B15" w:rsidP="00684D30">
      <w:pPr>
        <w:pStyle w:val="Body-TextTx"/>
      </w:pPr>
      <w:r>
        <w:t>“</w:t>
      </w:r>
      <w:r w:rsidR="0059432C">
        <w:t>I have waited, as you asked,</w:t>
      </w:r>
      <w:r w:rsidR="00F0145C">
        <w:t xml:space="preserve"> though these Shards from Amaram for my people gather dust in their box,</w:t>
      </w:r>
      <w:r>
        <w:t>”</w:t>
      </w:r>
      <w:r w:rsidR="0059432C">
        <w:t xml:space="preserve"> Rock said, his large hands pressed to the tabletop.</w:t>
      </w:r>
      <w:r w:rsidR="0004281A">
        <w:t xml:space="preserve"> </w:t>
      </w:r>
      <w:r>
        <w:t>“</w:t>
      </w:r>
      <w:r w:rsidR="0059432C">
        <w:t>Was good suggestion.</w:t>
      </w:r>
      <w:r w:rsidR="0004281A">
        <w:t xml:space="preserve"> </w:t>
      </w:r>
      <w:r w:rsidR="0059432C">
        <w:t>My family was tired from travel.</w:t>
      </w:r>
      <w:r w:rsidR="0004281A">
        <w:t xml:space="preserve"> </w:t>
      </w:r>
      <w:r w:rsidR="0059432C">
        <w:t>Best to spend time, let them know my friends.</w:t>
      </w:r>
      <w:r w:rsidR="0004281A">
        <w:t xml:space="preserve"> </w:t>
      </w:r>
      <w:r w:rsidR="0059432C">
        <w:t>And Cord, she wanted to train.</w:t>
      </w:r>
      <w:r w:rsidR="0004281A">
        <w:t xml:space="preserve"> </w:t>
      </w:r>
      <w:r w:rsidR="0059432C">
        <w:t>Ha!</w:t>
      </w:r>
      <w:r w:rsidR="0004281A">
        <w:t xml:space="preserve"> </w:t>
      </w:r>
      <w:r w:rsidR="0059432C">
        <w:t xml:space="preserve">She says Horneater traditions </w:t>
      </w:r>
      <w:r w:rsidR="0059432C" w:rsidRPr="00CC5738">
        <w:rPr>
          <w:rStyle w:val="itali"/>
        </w:rPr>
        <w:t>and</w:t>
      </w:r>
      <w:r w:rsidR="0059432C">
        <w:t xml:space="preserve"> Alethi traditions to be foolish.</w:t>
      </w:r>
      <w:r w:rsidR="0004281A">
        <w:t xml:space="preserve"> </w:t>
      </w:r>
      <w:r w:rsidR="0059432C">
        <w:t xml:space="preserve">First Shardbearer among my people was not </w:t>
      </w:r>
      <w:r w:rsidR="0059432C" w:rsidRPr="00CC5738">
        <w:rPr>
          <w:rStyle w:val="itali"/>
        </w:rPr>
        <w:t>nuatoma</w:t>
      </w:r>
      <w:r w:rsidR="0059432C" w:rsidRPr="00916B40">
        <w:rPr>
          <w:rStyle w:val="itali"/>
        </w:rPr>
        <w:t>,</w:t>
      </w:r>
      <w:r w:rsidR="0059432C">
        <w:t xml:space="preserve"> but young woman.</w:t>
      </w:r>
      <w:r>
        <w:t>”</w:t>
      </w:r>
    </w:p>
    <w:p w14:paraId="2ED888CA" w14:textId="4F820FAE" w:rsidR="00D10B5B" w:rsidRDefault="00766B15" w:rsidP="00684D30">
      <w:pPr>
        <w:pStyle w:val="Body-TextTx"/>
      </w:pPr>
      <w:r>
        <w:t>“</w:t>
      </w:r>
      <w:r w:rsidR="00F0145C">
        <w:t xml:space="preserve">It could have been you, </w:t>
      </w:r>
      <w:r w:rsidR="0059432C">
        <w:t>Rock,</w:t>
      </w:r>
      <w:r>
        <w:t>”</w:t>
      </w:r>
      <w:r w:rsidR="0059432C">
        <w:t xml:space="preserve"> Kaladin said.</w:t>
      </w:r>
      <w:r w:rsidR="0004281A">
        <w:t xml:space="preserve"> </w:t>
      </w:r>
      <w:r>
        <w:t>“</w:t>
      </w:r>
      <w:r w:rsidR="00F0145C">
        <w:t xml:space="preserve">Either with those Shards you won, or as a Radiant with your own spren. We need you. </w:t>
      </w:r>
      <w:r w:rsidR="0059432C" w:rsidRPr="00916B40">
        <w:rPr>
          <w:rStyle w:val="itali"/>
        </w:rPr>
        <w:t>I</w:t>
      </w:r>
      <w:r w:rsidR="0059432C">
        <w:t xml:space="preserve"> need you.</w:t>
      </w:r>
      <w:r>
        <w:t>”</w:t>
      </w:r>
    </w:p>
    <w:p w14:paraId="44047889" w14:textId="0AC3F2A5" w:rsidR="00D10B5B" w:rsidRDefault="00766B15" w:rsidP="00684D30">
      <w:pPr>
        <w:pStyle w:val="Body-TextTx"/>
      </w:pPr>
      <w:r>
        <w:t>“</w:t>
      </w:r>
      <w:r w:rsidR="0059432C">
        <w:t>You have had me.</w:t>
      </w:r>
      <w:r w:rsidR="0004281A">
        <w:t xml:space="preserve"> </w:t>
      </w:r>
      <w:r w:rsidR="0059432C">
        <w:t xml:space="preserve">Now, </w:t>
      </w:r>
      <w:r w:rsidR="0059432C" w:rsidRPr="00CC5738">
        <w:rPr>
          <w:rStyle w:val="itali"/>
        </w:rPr>
        <w:t>I</w:t>
      </w:r>
      <w:r w:rsidR="0059432C">
        <w:t xml:space="preserve"> need me.</w:t>
      </w:r>
      <w:r w:rsidR="0004281A">
        <w:t xml:space="preserve"> </w:t>
      </w:r>
      <w:r w:rsidR="0059432C">
        <w:t xml:space="preserve">It is time to return, my </w:t>
      </w:r>
      <w:r w:rsidR="0059432C" w:rsidRPr="00CC5738">
        <w:rPr>
          <w:rStyle w:val="itali"/>
        </w:rPr>
        <w:t>ula</w:t>
      </w:r>
      <w:r>
        <w:rPr>
          <w:rStyle w:val="itali"/>
        </w:rPr>
        <w:t>’</w:t>
      </w:r>
      <w:r w:rsidR="0059432C" w:rsidRPr="00CC5738">
        <w:rPr>
          <w:rStyle w:val="itali"/>
        </w:rPr>
        <w:t>makai</w:t>
      </w:r>
      <w:r w:rsidR="0059432C" w:rsidRPr="00916B40">
        <w:rPr>
          <w:rStyle w:val="itali"/>
        </w:rPr>
        <w:t>.</w:t>
      </w:r>
      <w:r w:rsidR="0004281A">
        <w:t xml:space="preserve"> </w:t>
      </w:r>
      <w:r w:rsidR="0059432C">
        <w:t>My captain.</w:t>
      </w:r>
      <w:r>
        <w:t>”</w:t>
      </w:r>
    </w:p>
    <w:p w14:paraId="7A9100B9" w14:textId="7C75F8DC" w:rsidR="00D10B5B" w:rsidRDefault="00766B15" w:rsidP="00684D30">
      <w:pPr>
        <w:pStyle w:val="Body-TextTx"/>
      </w:pPr>
      <w:r>
        <w:t>“</w:t>
      </w:r>
      <w:r w:rsidR="0059432C">
        <w:t>You just said your traditions were foolish.</w:t>
      </w:r>
      <w:r>
        <w:t>”</w:t>
      </w:r>
    </w:p>
    <w:p w14:paraId="27D5BB0F" w14:textId="0F5D4401" w:rsidR="00D10B5B" w:rsidRDefault="00766B15" w:rsidP="00684D30">
      <w:pPr>
        <w:pStyle w:val="Body-TextTx"/>
      </w:pPr>
      <w:r>
        <w:t>“</w:t>
      </w:r>
      <w:r w:rsidR="0059432C">
        <w:t>To my daughter.</w:t>
      </w:r>
      <w:r>
        <w:t>”</w:t>
      </w:r>
      <w:r w:rsidR="0004281A">
        <w:t xml:space="preserve"> </w:t>
      </w:r>
      <w:r w:rsidR="0059432C">
        <w:t>Rock pointed to his heart.</w:t>
      </w:r>
      <w:r w:rsidR="0004281A">
        <w:t xml:space="preserve"> </w:t>
      </w:r>
      <w:r>
        <w:t>“</w:t>
      </w:r>
      <w:r w:rsidR="0059432C">
        <w:t>Not to me, Kaladin.</w:t>
      </w:r>
      <w:r w:rsidR="0004281A">
        <w:t xml:space="preserve"> </w:t>
      </w:r>
      <w:r w:rsidR="0059432C">
        <w:t>I lifted the bow.</w:t>
      </w:r>
      <w:r>
        <w:t>”</w:t>
      </w:r>
    </w:p>
    <w:p w14:paraId="4D76000C" w14:textId="3249D205" w:rsidR="00D10B5B" w:rsidRDefault="00766B15" w:rsidP="00684D30">
      <w:pPr>
        <w:pStyle w:val="Body-TextTx"/>
      </w:pPr>
      <w:r>
        <w:t>“</w:t>
      </w:r>
      <w:r w:rsidR="0059432C">
        <w:t>You saved my life.</w:t>
      </w:r>
      <w:r>
        <w:t>”</w:t>
      </w:r>
    </w:p>
    <w:p w14:paraId="42EC9EC8" w14:textId="33B6B1E6" w:rsidR="00D10B5B" w:rsidRDefault="00766B15" w:rsidP="00684D30">
      <w:pPr>
        <w:pStyle w:val="Body-TextTx"/>
      </w:pPr>
      <w:r>
        <w:t>“</w:t>
      </w:r>
      <w:r w:rsidR="0059432C">
        <w:t>I made that choice because you are worth that sacrifice.</w:t>
      </w:r>
      <w:r>
        <w:t>”</w:t>
      </w:r>
      <w:r w:rsidR="0004281A">
        <w:t xml:space="preserve"> </w:t>
      </w:r>
      <w:r w:rsidR="0059432C">
        <w:t>He reached across the table and rested his hand on Kaladin</w:t>
      </w:r>
      <w:r>
        <w:t>’</w:t>
      </w:r>
      <w:r w:rsidR="0059432C">
        <w:t>s shoulder.</w:t>
      </w:r>
      <w:r w:rsidR="0004281A">
        <w:t xml:space="preserve"> </w:t>
      </w:r>
      <w:r>
        <w:t>“</w:t>
      </w:r>
      <w:r w:rsidR="0059432C">
        <w:t xml:space="preserve">But it is </w:t>
      </w:r>
      <w:r w:rsidR="0059432C" w:rsidRPr="00CC5738">
        <w:rPr>
          <w:rStyle w:val="itali"/>
        </w:rPr>
        <w:t>no</w:t>
      </w:r>
      <w:r w:rsidR="0059432C">
        <w:t xml:space="preserve"> sacrifice unless I now go, as is right, to seek justice from my people.</w:t>
      </w:r>
      <w:r w:rsidR="0004281A">
        <w:t xml:space="preserve"> </w:t>
      </w:r>
      <w:r w:rsidR="0059432C">
        <w:t>I would leave with your blessing.</w:t>
      </w:r>
      <w:r w:rsidR="0004281A">
        <w:t xml:space="preserve"> </w:t>
      </w:r>
      <w:r w:rsidR="0059432C">
        <w:t>But I will leave either way.</w:t>
      </w:r>
      <w:r>
        <w:t>”</w:t>
      </w:r>
    </w:p>
    <w:p w14:paraId="0A943102" w14:textId="675A9060" w:rsidR="00D10B5B" w:rsidRDefault="00766B15" w:rsidP="00684D30">
      <w:pPr>
        <w:pStyle w:val="Body-TextTx"/>
      </w:pPr>
      <w:r>
        <w:t>“</w:t>
      </w:r>
      <w:r w:rsidR="0059432C">
        <w:t>Alone?</w:t>
      </w:r>
      <w:r>
        <w:t>”</w:t>
      </w:r>
    </w:p>
    <w:p w14:paraId="7228BEBD" w14:textId="25CB8382" w:rsidR="00D10B5B" w:rsidRDefault="00766B15" w:rsidP="00684D30">
      <w:pPr>
        <w:pStyle w:val="Body-TextTx"/>
      </w:pPr>
      <w:r>
        <w:t>“</w:t>
      </w:r>
      <w:r w:rsidR="0059432C">
        <w:t>Ha!</w:t>
      </w:r>
      <w:r w:rsidR="0004281A">
        <w:t xml:space="preserve"> </w:t>
      </w:r>
      <w:r w:rsidR="0059432C">
        <w:t>I would not have anyone to talk to!</w:t>
      </w:r>
      <w:r w:rsidR="0004281A">
        <w:t xml:space="preserve"> </w:t>
      </w:r>
      <w:r w:rsidR="0059432C">
        <w:t>Song will go with me, and younger children.</w:t>
      </w:r>
      <w:r w:rsidR="0004281A">
        <w:t xml:space="preserve"> </w:t>
      </w:r>
      <w:r w:rsidR="0059432C">
        <w:t>Cord and Gift, they wish to stay.</w:t>
      </w:r>
      <w:r w:rsidR="0004281A">
        <w:t xml:space="preserve"> </w:t>
      </w:r>
      <w:r w:rsidR="0059432C">
        <w:t>Gift should not fight, but I fear he will.</w:t>
      </w:r>
      <w:r w:rsidR="0004281A">
        <w:t xml:space="preserve"> </w:t>
      </w:r>
      <w:r w:rsidR="0059432C">
        <w:t>It is his choice.</w:t>
      </w:r>
      <w:r w:rsidR="0004281A">
        <w:t xml:space="preserve"> </w:t>
      </w:r>
      <w:r w:rsidR="0059432C">
        <w:t>As this is my choice.</w:t>
      </w:r>
      <w:r>
        <w:t>”</w:t>
      </w:r>
    </w:p>
    <w:p w14:paraId="202A4E86" w14:textId="06FC9DA5" w:rsidR="00D10B5B" w:rsidRDefault="00766B15" w:rsidP="00684D30">
      <w:pPr>
        <w:pStyle w:val="Body-TextTx"/>
      </w:pPr>
      <w:r>
        <w:t>“</w:t>
      </w:r>
      <w:r w:rsidR="0059432C">
        <w:t>Moash is out there, Rock.</w:t>
      </w:r>
      <w:r w:rsidR="0004281A">
        <w:t xml:space="preserve"> </w:t>
      </w:r>
      <w:r w:rsidR="0059432C">
        <w:t>He might attack you.</w:t>
      </w:r>
      <w:r w:rsidR="0004281A">
        <w:t xml:space="preserve"> </w:t>
      </w:r>
      <w:r w:rsidR="0059432C">
        <w:t>If you won</w:t>
      </w:r>
      <w:r>
        <w:t>’</w:t>
      </w:r>
      <w:r w:rsidR="0059432C">
        <w:t>t fight</w:t>
      </w:r>
      <w:r>
        <w:t> . . .</w:t>
      </w:r>
      <w:r w:rsidR="00483B1D">
        <w:t xml:space="preserve"> </w:t>
      </w:r>
      <w:r w:rsidR="0059432C">
        <w:t>your family could be in danger.</w:t>
      </w:r>
      <w:r>
        <w:t>”</w:t>
      </w:r>
    </w:p>
    <w:p w14:paraId="121339E2" w14:textId="365F21E4" w:rsidR="00D10B5B" w:rsidRDefault="0059432C" w:rsidP="00684D30">
      <w:pPr>
        <w:pStyle w:val="Body-TextTx"/>
      </w:pPr>
      <w:r>
        <w:lastRenderedPageBreak/>
        <w:t>This gave Rock pause, then he grinned.</w:t>
      </w:r>
      <w:r w:rsidR="0004281A">
        <w:t xml:space="preserve"> </w:t>
      </w:r>
      <w:r w:rsidR="00766B15">
        <w:t>“</w:t>
      </w:r>
      <w:r>
        <w:t>Skar and Drehy both said they wanted to see my peaks.</w:t>
      </w:r>
      <w:r w:rsidR="0004281A">
        <w:t xml:space="preserve"> </w:t>
      </w:r>
      <w:r>
        <w:t>Perhaps I will let them help fly my family, so we do not have to walk all across stupid lowlands.</w:t>
      </w:r>
      <w:r w:rsidR="0004281A">
        <w:t xml:space="preserve"> </w:t>
      </w:r>
      <w:r>
        <w:t>Then we will have protection, yes?</w:t>
      </w:r>
      <w:r w:rsidR="00766B15">
        <w:t>”</w:t>
      </w:r>
    </w:p>
    <w:p w14:paraId="06A0465B" w14:textId="798767C1" w:rsidR="00D10B5B" w:rsidRDefault="0059432C" w:rsidP="00684D30">
      <w:pPr>
        <w:pStyle w:val="Body-TextTx"/>
      </w:pPr>
      <w:r>
        <w:t>Kaladin nodded.</w:t>
      </w:r>
      <w:r w:rsidR="0004281A">
        <w:t xml:space="preserve"> </w:t>
      </w:r>
      <w:r>
        <w:t>It was the best he could do</w:t>
      </w:r>
      <w:r w:rsidR="00483B1D">
        <w:t>—</w:t>
      </w:r>
      <w:r>
        <w:t>send an escort.</w:t>
      </w:r>
      <w:r w:rsidR="0004281A">
        <w:t xml:space="preserve"> </w:t>
      </w:r>
      <w:r>
        <w:t>Rock seemed to wait for something</w:t>
      </w:r>
      <w:r w:rsidR="00766B15">
        <w:t> . . .</w:t>
      </w:r>
      <w:r w:rsidR="00483B1D">
        <w:t xml:space="preserve"> </w:t>
      </w:r>
      <w:r>
        <w:t>and Kaladin realized it might be an offer to go with them.</w:t>
      </w:r>
      <w:r w:rsidR="0004281A">
        <w:t xml:space="preserve"> </w:t>
      </w:r>
      <w:r>
        <w:t>To see the Horneater Peaks that Rock had so often bragged about.</w:t>
      </w:r>
      <w:r w:rsidR="0004281A">
        <w:t xml:space="preserve"> </w:t>
      </w:r>
      <w:r>
        <w:t>The large cook never could get his stories straight.</w:t>
      </w:r>
      <w:r w:rsidR="0004281A">
        <w:t xml:space="preserve"> </w:t>
      </w:r>
      <w:r>
        <w:t>Was the place a frigid wasteland or a lush and warm paradise?</w:t>
      </w:r>
    </w:p>
    <w:p w14:paraId="4DB7CDD3" w14:textId="259B1A2C" w:rsidR="00D10B5B" w:rsidRDefault="0059432C" w:rsidP="00684D30">
      <w:pPr>
        <w:pStyle w:val="Body-TextTx"/>
      </w:pPr>
      <w:r>
        <w:t>In any case</w:t>
      </w:r>
      <w:r w:rsidR="00766B15">
        <w:t> . . .</w:t>
      </w:r>
      <w:r w:rsidR="00483B1D">
        <w:t xml:space="preserve"> </w:t>
      </w:r>
      <w:r>
        <w:t xml:space="preserve">maybe Kaladin </w:t>
      </w:r>
      <w:r w:rsidRPr="00CC5738">
        <w:rPr>
          <w:rStyle w:val="itali"/>
        </w:rPr>
        <w:t>could</w:t>
      </w:r>
      <w:r>
        <w:t xml:space="preserve"> go.</w:t>
      </w:r>
      <w:r w:rsidR="0004281A">
        <w:t xml:space="preserve"> </w:t>
      </w:r>
      <w:r>
        <w:t>Maybe he could fly off to adventure.</w:t>
      </w:r>
      <w:r w:rsidR="0004281A">
        <w:t xml:space="preserve"> </w:t>
      </w:r>
      <w:r>
        <w:t>Take Rock to his home, then stay</w:t>
      </w:r>
      <w:r w:rsidR="00483B1D">
        <w:t>—</w:t>
      </w:r>
      <w:r>
        <w:t>or simply run away, find a battle somewhere.</w:t>
      </w:r>
      <w:r w:rsidR="0004281A">
        <w:t xml:space="preserve"> </w:t>
      </w:r>
      <w:r>
        <w:t>Dalinar couldn</w:t>
      </w:r>
      <w:r w:rsidR="00766B15">
        <w:t>’</w:t>
      </w:r>
      <w:r>
        <w:t>t stop him.</w:t>
      </w:r>
    </w:p>
    <w:p w14:paraId="1F5FFD68" w14:textId="235DB812" w:rsidR="00D10B5B" w:rsidRDefault="0059432C" w:rsidP="00684D30">
      <w:pPr>
        <w:pStyle w:val="Body-TextTx"/>
      </w:pPr>
      <w:r w:rsidRPr="00CC5738">
        <w:rPr>
          <w:rStyle w:val="itali"/>
        </w:rPr>
        <w:t>No.</w:t>
      </w:r>
      <w:r w:rsidR="0004281A">
        <w:t xml:space="preserve"> </w:t>
      </w:r>
      <w:r>
        <w:t>Kaladin dismissed the thought immediately.</w:t>
      </w:r>
      <w:r w:rsidR="0004281A">
        <w:t xml:space="preserve"> </w:t>
      </w:r>
      <w:r>
        <w:t>Fleeing would be the action of a child.</w:t>
      </w:r>
      <w:r w:rsidR="0004281A">
        <w:t xml:space="preserve"> </w:t>
      </w:r>
      <w:r>
        <w:t>Plus, he couldn</w:t>
      </w:r>
      <w:r w:rsidR="00766B15">
        <w:t>’</w:t>
      </w:r>
      <w:r>
        <w:t>t go with Rock.</w:t>
      </w:r>
      <w:r w:rsidR="0004281A">
        <w:t xml:space="preserve"> </w:t>
      </w:r>
      <w:r>
        <w:t>Not merely because of the temptation to flee, but because he doubted he could hold back if Rock gave himself up to justice.</w:t>
      </w:r>
      <w:r w:rsidR="0004281A">
        <w:t xml:space="preserve"> </w:t>
      </w:r>
      <w:r>
        <w:t>The Horneater had been deliberately quiet about what punishment his people might impose as a consequence for his actions, but Kaladin found their entire tradition of birth-order-based roles in life stupid.</w:t>
      </w:r>
      <w:r w:rsidR="0004281A">
        <w:t xml:space="preserve"> </w:t>
      </w:r>
      <w:r>
        <w:t>If Kaladin went, it would be to undermine his friend</w:t>
      </w:r>
      <w:r w:rsidR="00766B15">
        <w:t>’</w:t>
      </w:r>
      <w:r>
        <w:t>s decision.</w:t>
      </w:r>
    </w:p>
    <w:p w14:paraId="40894BE2" w14:textId="2ACA6DBB" w:rsidR="00D10B5B" w:rsidRDefault="00766B15" w:rsidP="00684D30">
      <w:pPr>
        <w:pStyle w:val="Body-TextTx"/>
      </w:pPr>
      <w:r>
        <w:t>“</w:t>
      </w:r>
      <w:r w:rsidR="0059432C">
        <w:t>I give my blessing, Rock,</w:t>
      </w:r>
      <w:r>
        <w:t>”</w:t>
      </w:r>
      <w:r w:rsidR="0059432C">
        <w:t xml:space="preserve"> Kaladin said.</w:t>
      </w:r>
      <w:r w:rsidR="0004281A">
        <w:t xml:space="preserve"> </w:t>
      </w:r>
      <w:r>
        <w:t>“</w:t>
      </w:r>
      <w:r w:rsidR="0059432C">
        <w:t>Both to you going, and to any who wish a short leave to accompany you.</w:t>
      </w:r>
      <w:r w:rsidR="0004281A">
        <w:t xml:space="preserve"> </w:t>
      </w:r>
      <w:r w:rsidR="0059432C">
        <w:t>A Windrunner honor guard</w:t>
      </w:r>
      <w:r w:rsidR="00483B1D">
        <w:t>—</w:t>
      </w:r>
      <w:r w:rsidR="0059432C">
        <w:t>you deserve that and more.</w:t>
      </w:r>
      <w:r w:rsidR="0004281A">
        <w:t xml:space="preserve"> </w:t>
      </w:r>
      <w:r w:rsidR="0059432C">
        <w:t>And if you do encounter Moash</w:t>
      </w:r>
      <w:r>
        <w:t> . . .”</w:t>
      </w:r>
    </w:p>
    <w:p w14:paraId="6E30F36B" w14:textId="12A8C841" w:rsidR="00D10B5B" w:rsidRDefault="00766B15" w:rsidP="00684D30">
      <w:pPr>
        <w:pStyle w:val="Body-TextTx"/>
      </w:pPr>
      <w:r>
        <w:t>“</w:t>
      </w:r>
      <w:r w:rsidR="0059432C">
        <w:t>Ha,</w:t>
      </w:r>
      <w:r>
        <w:t>”</w:t>
      </w:r>
      <w:r w:rsidR="0059432C">
        <w:t xml:space="preserve"> Rock said, standing.</w:t>
      </w:r>
      <w:r w:rsidR="0004281A">
        <w:t xml:space="preserve"> </w:t>
      </w:r>
      <w:r>
        <w:t>“</w:t>
      </w:r>
      <w:r w:rsidR="0059432C">
        <w:t>He should try to come for me.</w:t>
      </w:r>
      <w:r w:rsidR="0004281A">
        <w:t xml:space="preserve"> </w:t>
      </w:r>
      <w:r w:rsidR="0059432C">
        <w:t>That will let me get close enough to put hands on his neck and squeeze.</w:t>
      </w:r>
      <w:r>
        <w:t>”</w:t>
      </w:r>
    </w:p>
    <w:p w14:paraId="66F7334D" w14:textId="76341140" w:rsidR="00D10B5B" w:rsidRDefault="00766B15" w:rsidP="00684D30">
      <w:pPr>
        <w:pStyle w:val="Body-TextTx"/>
      </w:pPr>
      <w:r>
        <w:t>“</w:t>
      </w:r>
      <w:r w:rsidR="0059432C">
        <w:t>You don</w:t>
      </w:r>
      <w:r>
        <w:t>’</w:t>
      </w:r>
      <w:r w:rsidR="0059432C">
        <w:t>t fight.</w:t>
      </w:r>
      <w:r>
        <w:t>”</w:t>
      </w:r>
    </w:p>
    <w:p w14:paraId="3477EC50" w14:textId="69826508" w:rsidR="00D10B5B" w:rsidRDefault="00766B15" w:rsidP="00684D30">
      <w:pPr>
        <w:pStyle w:val="Body-TextTx"/>
      </w:pPr>
      <w:r>
        <w:t>“</w:t>
      </w:r>
      <w:r w:rsidR="0059432C">
        <w:t>That?</w:t>
      </w:r>
      <w:r w:rsidR="0004281A">
        <w:t xml:space="preserve"> </w:t>
      </w:r>
      <w:r w:rsidR="0059432C">
        <w:t>Is not fighting.</w:t>
      </w:r>
      <w:r w:rsidR="0004281A">
        <w:t xml:space="preserve"> </w:t>
      </w:r>
      <w:r w:rsidR="0059432C">
        <w:t>Is exterminating.</w:t>
      </w:r>
      <w:r w:rsidR="0004281A">
        <w:t xml:space="preserve"> </w:t>
      </w:r>
      <w:r w:rsidR="0059432C">
        <w:t>Even cook can kill rat he finds in his grain.</w:t>
      </w:r>
      <w:r>
        <w:t>”</w:t>
      </w:r>
      <w:r w:rsidR="0004281A">
        <w:t xml:space="preserve"> </w:t>
      </w:r>
      <w:r w:rsidR="0059432C">
        <w:t>He grinned, and Kaladin knew him well enough to realize it was a joke.</w:t>
      </w:r>
    </w:p>
    <w:p w14:paraId="77B17CA5" w14:textId="5BB6A45E" w:rsidR="00D10B5B" w:rsidRDefault="0059432C" w:rsidP="00684D30">
      <w:pPr>
        <w:pStyle w:val="Body-TextTx"/>
      </w:pPr>
      <w:r>
        <w:lastRenderedPageBreak/>
        <w:t>Rock held out his arms for an embrace.</w:t>
      </w:r>
      <w:r w:rsidR="0004281A">
        <w:t xml:space="preserve"> </w:t>
      </w:r>
      <w:r w:rsidR="00766B15">
        <w:t>“</w:t>
      </w:r>
      <w:r>
        <w:t>Come.</w:t>
      </w:r>
      <w:r w:rsidR="0004281A">
        <w:t xml:space="preserve"> </w:t>
      </w:r>
      <w:r>
        <w:t>Give me farewell.</w:t>
      </w:r>
      <w:r w:rsidR="00766B15">
        <w:t>”</w:t>
      </w:r>
    </w:p>
    <w:p w14:paraId="6F07BFFF" w14:textId="48F2242B" w:rsidR="00D10B5B" w:rsidRDefault="0059432C" w:rsidP="00684D30">
      <w:pPr>
        <w:pStyle w:val="Body-TextTx"/>
      </w:pPr>
      <w:r>
        <w:t>Feeling like he was in a trance, Kaladin stood.</w:t>
      </w:r>
      <w:r w:rsidR="0004281A">
        <w:t xml:space="preserve"> </w:t>
      </w:r>
      <w:r w:rsidR="00766B15">
        <w:t>“</w:t>
      </w:r>
      <w:r>
        <w:t>Will you return?</w:t>
      </w:r>
      <w:r w:rsidR="0004281A">
        <w:t xml:space="preserve"> </w:t>
      </w:r>
      <w:r>
        <w:t>If you can, after?</w:t>
      </w:r>
      <w:r w:rsidR="00766B15">
        <w:t>”</w:t>
      </w:r>
    </w:p>
    <w:p w14:paraId="175D95CC" w14:textId="618D5C5E" w:rsidR="00D10B5B" w:rsidRDefault="0059432C" w:rsidP="00684D30">
      <w:pPr>
        <w:pStyle w:val="Body-TextTx"/>
      </w:pPr>
      <w:r>
        <w:t>Rock shook his head.</w:t>
      </w:r>
      <w:r w:rsidR="0004281A">
        <w:t xml:space="preserve"> </w:t>
      </w:r>
      <w:r w:rsidR="00766B15">
        <w:t>“</w:t>
      </w:r>
      <w:r>
        <w:t>This thing I have done here with all of you, he is the end.</w:t>
      </w:r>
      <w:r w:rsidR="0004281A">
        <w:t xml:space="preserve"> </w:t>
      </w:r>
      <w:r>
        <w:t>When we meet again, I suspect it shall not be in this world.</w:t>
      </w:r>
      <w:r w:rsidR="0004281A">
        <w:t xml:space="preserve"> </w:t>
      </w:r>
      <w:r>
        <w:t>This life.</w:t>
      </w:r>
      <w:r w:rsidR="00766B15">
        <w:t>”</w:t>
      </w:r>
    </w:p>
    <w:p w14:paraId="7C4865D5" w14:textId="2A1B6709" w:rsidR="00D10B5B" w:rsidRDefault="0059432C" w:rsidP="00684D30">
      <w:pPr>
        <w:pStyle w:val="Body-TextTx"/>
      </w:pPr>
      <w:r>
        <w:t>Kaladin embraced his friend.</w:t>
      </w:r>
      <w:r w:rsidR="0004281A">
        <w:t xml:space="preserve"> </w:t>
      </w:r>
      <w:r>
        <w:t xml:space="preserve">One final, </w:t>
      </w:r>
      <w:r w:rsidRPr="00CC5738">
        <w:rPr>
          <w:rStyle w:val="itali"/>
        </w:rPr>
        <w:t>crushing</w:t>
      </w:r>
      <w:r>
        <w:t xml:space="preserve"> Horneater hug.</w:t>
      </w:r>
      <w:r w:rsidR="0004281A">
        <w:t xml:space="preserve"> </w:t>
      </w:r>
      <w:r>
        <w:t>When they pulled apart, Rock was crying, but smiling.</w:t>
      </w:r>
      <w:r w:rsidR="0004281A">
        <w:t xml:space="preserve"> </w:t>
      </w:r>
      <w:r w:rsidR="00766B15">
        <w:t>“</w:t>
      </w:r>
      <w:r>
        <w:t>You gave me back my life,</w:t>
      </w:r>
      <w:r w:rsidR="00766B15">
        <w:t>”</w:t>
      </w:r>
      <w:r>
        <w:t xml:space="preserve"> he said.</w:t>
      </w:r>
      <w:r w:rsidR="0004281A">
        <w:t xml:space="preserve"> </w:t>
      </w:r>
      <w:r w:rsidR="00766B15">
        <w:t>“</w:t>
      </w:r>
      <w:r>
        <w:t>Thank you for that, Kaladin, bridgeleader.</w:t>
      </w:r>
      <w:r w:rsidR="0004281A">
        <w:t xml:space="preserve"> </w:t>
      </w:r>
      <w:r>
        <w:t xml:space="preserve">Do not be sad that now I choose to </w:t>
      </w:r>
      <w:r w:rsidRPr="00CC5738">
        <w:rPr>
          <w:rStyle w:val="itali"/>
        </w:rPr>
        <w:t>live</w:t>
      </w:r>
      <w:r>
        <w:t xml:space="preserve"> that life.</w:t>
      </w:r>
      <w:r w:rsidR="00766B15">
        <w:t>”</w:t>
      </w:r>
    </w:p>
    <w:p w14:paraId="00779B76" w14:textId="4AF16CF3" w:rsidR="00D10B5B" w:rsidRDefault="00766B15" w:rsidP="00684D30">
      <w:pPr>
        <w:pStyle w:val="Body-TextTx"/>
      </w:pPr>
      <w:r>
        <w:t>“</w:t>
      </w:r>
      <w:r w:rsidR="0059432C">
        <w:t>You go to imprisonment or worse.</w:t>
      </w:r>
      <w:r>
        <w:t>”</w:t>
      </w:r>
    </w:p>
    <w:p w14:paraId="0793B3BF" w14:textId="3BB8417A" w:rsidR="00D10B5B" w:rsidRDefault="00766B15" w:rsidP="00684D30">
      <w:pPr>
        <w:pStyle w:val="Body-TextTx"/>
      </w:pPr>
      <w:r>
        <w:t>“</w:t>
      </w:r>
      <w:r w:rsidR="0059432C">
        <w:t>I go to the gods,</w:t>
      </w:r>
      <w:r>
        <w:t>”</w:t>
      </w:r>
      <w:r w:rsidR="0059432C">
        <w:t xml:space="preserve"> Rock said.</w:t>
      </w:r>
      <w:r w:rsidR="0004281A">
        <w:t xml:space="preserve"> </w:t>
      </w:r>
      <w:r w:rsidR="0059432C">
        <w:t>He held up his finger.</w:t>
      </w:r>
      <w:r w:rsidR="0004281A">
        <w:t xml:space="preserve"> </w:t>
      </w:r>
      <w:r>
        <w:t>“</w:t>
      </w:r>
      <w:r w:rsidR="0059432C">
        <w:t>There is one who lives here.</w:t>
      </w:r>
      <w:r w:rsidR="0004281A">
        <w:t xml:space="preserve"> </w:t>
      </w:r>
      <w:r w:rsidR="0059432C">
        <w:t xml:space="preserve">One </w:t>
      </w:r>
      <w:r w:rsidR="0059432C" w:rsidRPr="00CC5738">
        <w:rPr>
          <w:rStyle w:val="itali"/>
        </w:rPr>
        <w:t>afah</w:t>
      </w:r>
      <w:r>
        <w:rPr>
          <w:rStyle w:val="itali"/>
        </w:rPr>
        <w:t>’</w:t>
      </w:r>
      <w:r w:rsidR="0059432C" w:rsidRPr="00CC5738">
        <w:rPr>
          <w:rStyle w:val="itali"/>
        </w:rPr>
        <w:t>liki</w:t>
      </w:r>
      <w:r w:rsidR="0059432C" w:rsidRPr="00916B40">
        <w:rPr>
          <w:rStyle w:val="itali"/>
        </w:rPr>
        <w:t>.</w:t>
      </w:r>
      <w:r w:rsidR="0004281A">
        <w:t xml:space="preserve"> </w:t>
      </w:r>
      <w:r w:rsidR="0059432C">
        <w:t>He is powerful god, but tricky.</w:t>
      </w:r>
      <w:r w:rsidR="0004281A">
        <w:t xml:space="preserve"> </w:t>
      </w:r>
      <w:r w:rsidR="0059432C">
        <w:t>You should not have lost his flute.</w:t>
      </w:r>
      <w:r>
        <w:t>”</w:t>
      </w:r>
    </w:p>
    <w:p w14:paraId="48634A81" w14:textId="7D810BCC" w:rsidR="00D10B5B" w:rsidRDefault="00766B15" w:rsidP="00684D30">
      <w:pPr>
        <w:pStyle w:val="Body-TextTx"/>
      </w:pPr>
      <w:r>
        <w:t>“</w:t>
      </w:r>
      <w:r w:rsidR="0059432C">
        <w:t>I</w:t>
      </w:r>
      <w:r>
        <w:t> . . .</w:t>
      </w:r>
      <w:r w:rsidR="00483B1D">
        <w:t xml:space="preserve"> </w:t>
      </w:r>
      <w:r w:rsidR="0059432C">
        <w:t>don</w:t>
      </w:r>
      <w:r>
        <w:t>’</w:t>
      </w:r>
      <w:r w:rsidR="0059432C">
        <w:t>t think Wit is a god, Rock.</w:t>
      </w:r>
      <w:r>
        <w:t>”</w:t>
      </w:r>
    </w:p>
    <w:p w14:paraId="242E0AF9" w14:textId="76CFD2CF" w:rsidR="00D10B5B" w:rsidRDefault="0059432C" w:rsidP="00684D30">
      <w:pPr>
        <w:pStyle w:val="Body-TextTx"/>
      </w:pPr>
      <w:r>
        <w:t>He tapped Kaladin</w:t>
      </w:r>
      <w:r w:rsidR="00766B15">
        <w:t>’</w:t>
      </w:r>
      <w:r>
        <w:t>s head.</w:t>
      </w:r>
      <w:r w:rsidR="0004281A">
        <w:t xml:space="preserve"> </w:t>
      </w:r>
      <w:r w:rsidR="00766B15">
        <w:t>“</w:t>
      </w:r>
      <w:r>
        <w:t>Airsick as always.</w:t>
      </w:r>
      <w:r w:rsidR="00766B15">
        <w:t>”</w:t>
      </w:r>
      <w:r w:rsidR="0004281A">
        <w:t xml:space="preserve"> </w:t>
      </w:r>
      <w:r>
        <w:t>He grinned, bowing in a sweeping, deferential way Kaladin had never seen from him before.</w:t>
      </w:r>
    </w:p>
    <w:p w14:paraId="1567B4FF" w14:textId="3723545F" w:rsidR="00D10B5B" w:rsidRDefault="0059432C" w:rsidP="00684D30">
      <w:pPr>
        <w:pStyle w:val="Body-TextTx"/>
      </w:pPr>
      <w:r>
        <w:t>Following that, Rock retreated to meet Song at the door, and left.</w:t>
      </w:r>
      <w:r w:rsidR="0004281A">
        <w:t xml:space="preserve"> </w:t>
      </w:r>
      <w:r>
        <w:t>Forever.</w:t>
      </w:r>
    </w:p>
    <w:p w14:paraId="46975980" w14:textId="782C1864" w:rsidR="00483B1D" w:rsidRDefault="0059432C" w:rsidP="00684D30">
      <w:pPr>
        <w:pStyle w:val="Body-TextTx"/>
      </w:pPr>
      <w:r>
        <w:t>Kaladin slumped into his seat.</w:t>
      </w:r>
      <w:r w:rsidR="0004281A">
        <w:t xml:space="preserve"> </w:t>
      </w:r>
      <w:r>
        <w:t>At least he wouldn</w:t>
      </w:r>
      <w:r w:rsidR="00766B15">
        <w:t>’</w:t>
      </w:r>
      <w:r>
        <w:t>t be around to see Kaladin removed from his post.</w:t>
      </w:r>
      <w:r w:rsidR="0004281A">
        <w:t xml:space="preserve"> </w:t>
      </w:r>
      <w:r>
        <w:t>Rock could safely spend the rest of his days</w:t>
      </w:r>
      <w:r w:rsidR="00483B1D">
        <w:t>—</w:t>
      </w:r>
      <w:r>
        <w:t>short or long</w:t>
      </w:r>
      <w:r w:rsidR="00483B1D">
        <w:t>—</w:t>
      </w:r>
      <w:r>
        <w:t xml:space="preserve">pretending that his captain, his </w:t>
      </w:r>
      <w:r w:rsidRPr="00CC5738">
        <w:rPr>
          <w:rStyle w:val="itali"/>
        </w:rPr>
        <w:t>ula</w:t>
      </w:r>
      <w:r w:rsidR="00766B15">
        <w:rPr>
          <w:rStyle w:val="itali"/>
        </w:rPr>
        <w:t>’</w:t>
      </w:r>
      <w:r w:rsidRPr="00CC5738">
        <w:rPr>
          <w:rStyle w:val="itali"/>
        </w:rPr>
        <w:t>makai</w:t>
      </w:r>
      <w:r w:rsidRPr="00916B40">
        <w:rPr>
          <w:rStyle w:val="itali"/>
        </w:rPr>
        <w:t>,</w:t>
      </w:r>
      <w:r>
        <w:t xml:space="preserve"> had remained strong all his days.</w:t>
      </w:r>
    </w:p>
    <w:p w14:paraId="37516C8D" w14:textId="77777777" w:rsidR="00483B1D" w:rsidRDefault="00684D30" w:rsidP="00AD4902">
      <w:pPr>
        <w:pStyle w:val="Section-ChapterSCP"/>
      </w:pPr>
      <w:r>
        <w:lastRenderedPageBreak/>
        <w:t xml:space="preserve">Chapter </w:t>
      </w:r>
      <w:r w:rsidR="004633BE">
        <w:t>13</w:t>
      </w:r>
    </w:p>
    <w:p w14:paraId="49BE2A06" w14:textId="14B336A4" w:rsidR="00D10B5B" w:rsidRDefault="00766B15" w:rsidP="000660DD">
      <w:pPr>
        <w:pStyle w:val="TitleTtl"/>
      </w:pPr>
      <w:r>
        <w:t>13: Another Hunt</w:t>
      </w:r>
    </w:p>
    <w:p w14:paraId="1F5F08FD" w14:textId="4BFB8D5D" w:rsidR="00D10B5B" w:rsidRPr="00A40C8C" w:rsidRDefault="0059432C" w:rsidP="00C64968">
      <w:pPr>
        <w:pStyle w:val="Epigraph-Non-VerseEpi"/>
      </w:pPr>
      <w:r w:rsidRPr="00A40C8C">
        <w:t>Advanced fabrials are created using several different techniques.</w:t>
      </w:r>
      <w:r w:rsidR="0004281A">
        <w:t xml:space="preserve"> </w:t>
      </w:r>
      <w:r w:rsidRPr="00A40C8C">
        <w:t>Conjoined fabrials require a careful division of the gemstone</w:t>
      </w:r>
      <w:r w:rsidR="00483B1D" w:rsidRPr="00A40C8C">
        <w:t>—</w:t>
      </w:r>
      <w:r w:rsidRPr="00A40C8C">
        <w:t>and the spren inside.</w:t>
      </w:r>
      <w:r w:rsidR="0004281A">
        <w:t xml:space="preserve"> </w:t>
      </w:r>
      <w:r w:rsidRPr="00A40C8C">
        <w:t>If performed correctly, the two halves will continue to behave as a single gemstone.</w:t>
      </w:r>
    </w:p>
    <w:p w14:paraId="1BE89F77" w14:textId="2EB11FEF" w:rsidR="00D10B5B" w:rsidRPr="00A40C8C" w:rsidRDefault="0059432C" w:rsidP="00C64968">
      <w:pPr>
        <w:pStyle w:val="Epigraph-Non-VerseEpi"/>
      </w:pPr>
      <w:r w:rsidRPr="00A40C8C">
        <w:t>Note that rubies, and flamespren, are traditional for this purpose</w:t>
      </w:r>
      <w:r w:rsidR="00483B1D" w:rsidRPr="00A40C8C">
        <w:t>—</w:t>
      </w:r>
      <w:r w:rsidRPr="00A40C8C">
        <w:t>as they have proven the easiest to divide, and the quickest in response times.</w:t>
      </w:r>
      <w:r w:rsidR="0004281A">
        <w:t xml:space="preserve"> </w:t>
      </w:r>
      <w:r w:rsidRPr="00A40C8C">
        <w:t>Other types of spren do not split as evenly, as easily, or at all.</w:t>
      </w:r>
    </w:p>
    <w:p w14:paraId="18F35F64" w14:textId="4BF39F93" w:rsidR="00C1462B" w:rsidRDefault="00483B1D" w:rsidP="00C64968">
      <w:pPr>
        <w:pStyle w:val="Epigraph-SourceEpisrc"/>
      </w:pPr>
      <w:r>
        <w:t>—</w:t>
      </w:r>
      <w:r w:rsidR="0059432C">
        <w:t xml:space="preserve">Lecture on </w:t>
      </w:r>
      <w:r w:rsidR="00C1462B">
        <w:t>f</w:t>
      </w:r>
      <w:r w:rsidR="0059432C">
        <w:t xml:space="preserve">abrial </w:t>
      </w:r>
      <w:r w:rsidR="00C1462B">
        <w:t>m</w:t>
      </w:r>
      <w:r w:rsidR="0059432C">
        <w:t>echanics presented</w:t>
      </w:r>
      <w:r w:rsidR="00C1462B">
        <w:t xml:space="preserve"> </w:t>
      </w:r>
      <w:r w:rsidR="0059432C">
        <w:t>by Navani Kholin</w:t>
      </w:r>
    </w:p>
    <w:p w14:paraId="1A433519" w14:textId="5ADBC080" w:rsidR="00D10B5B" w:rsidRDefault="0059432C" w:rsidP="00C1462B">
      <w:pPr>
        <w:pStyle w:val="Epigraph-SourceEpisrc"/>
      </w:pPr>
      <w:r>
        <w:t xml:space="preserve">to the </w:t>
      </w:r>
      <w:r w:rsidR="00C1462B">
        <w:t>c</w:t>
      </w:r>
      <w:r>
        <w:t>oalition of</w:t>
      </w:r>
      <w:r w:rsidR="00C1462B">
        <w:t xml:space="preserve"> m</w:t>
      </w:r>
      <w:r>
        <w:t>onarchs, Urithiru, Jesevan, 1175</w:t>
      </w:r>
    </w:p>
    <w:p w14:paraId="1F58CDEF" w14:textId="69951EF0" w:rsidR="00D10B5B" w:rsidRDefault="0059432C" w:rsidP="00684D30">
      <w:pPr>
        <w:pStyle w:val="Body-TextTx"/>
      </w:pPr>
      <w:r>
        <w:t>The morning after the wedding party, Shallan had to deal with Veil</w:t>
      </w:r>
      <w:r w:rsidR="00766B15">
        <w:t>’</w:t>
      </w:r>
      <w:r>
        <w:t>s alcohol abuse.</w:t>
      </w:r>
      <w:r w:rsidR="0004281A">
        <w:t xml:space="preserve"> </w:t>
      </w:r>
      <w:r>
        <w:t>Again.</w:t>
      </w:r>
      <w:r w:rsidR="0004281A">
        <w:t xml:space="preserve"> </w:t>
      </w:r>
      <w:r>
        <w:t>Her head throbbed, and much of the late night was a blur in her mind.</w:t>
      </w:r>
      <w:r w:rsidR="0004281A">
        <w:t xml:space="preserve"> </w:t>
      </w:r>
      <w:r>
        <w:t>Storming woman.</w:t>
      </w:r>
    </w:p>
    <w:p w14:paraId="2CE1191A" w14:textId="10B42CB9" w:rsidR="00D10B5B" w:rsidRDefault="0059432C" w:rsidP="00684D30">
      <w:pPr>
        <w:pStyle w:val="Body-TextTx"/>
      </w:pPr>
      <w:r>
        <w:t>Fortunately, with some Stormlight and some herbs for headaches, she was feeling better by the time she finished meetings with her accountants and ministers.</w:t>
      </w:r>
      <w:r w:rsidR="0004281A">
        <w:t xml:space="preserve"> </w:t>
      </w:r>
      <w:r>
        <w:t>She was wife to a highprince, and though their lands in Alethkar were under enemy control, she and Adolin had a tenth of Urithiru to tend.</w:t>
      </w:r>
    </w:p>
    <w:p w14:paraId="528CB4AA" w14:textId="36379E31" w:rsidR="00D10B5B" w:rsidRDefault="0059432C" w:rsidP="00684D30">
      <w:pPr>
        <w:pStyle w:val="Body-TextTx"/>
      </w:pPr>
      <w:r>
        <w:t>Considering Shallan</w:t>
      </w:r>
      <w:r w:rsidR="00766B15">
        <w:t>’</w:t>
      </w:r>
      <w:r>
        <w:t>s Radiant duties, they</w:t>
      </w:r>
      <w:r w:rsidR="00766B15">
        <w:t>’</w:t>
      </w:r>
      <w:r>
        <w:t>d put several trustworthy women in control of finances</w:t>
      </w:r>
      <w:r w:rsidR="00483B1D">
        <w:t>—</w:t>
      </w:r>
      <w:r>
        <w:t>their husbands overseeing police and guards.</w:t>
      </w:r>
      <w:r w:rsidR="0004281A">
        <w:t xml:space="preserve"> </w:t>
      </w:r>
      <w:r>
        <w:t>The meeting mostly involved Radiant dispensing a few decisions and Shallan auditing the accounts.</w:t>
      </w:r>
      <w:r w:rsidR="0004281A">
        <w:t xml:space="preserve"> </w:t>
      </w:r>
      <w:r>
        <w:t>She</w:t>
      </w:r>
      <w:r w:rsidR="00766B15">
        <w:t>’</w:t>
      </w:r>
      <w:r>
        <w:t>d have more work to do in the future, but for now things were in hand.</w:t>
      </w:r>
      <w:r w:rsidR="0004281A">
        <w:t xml:space="preserve"> </w:t>
      </w:r>
      <w:r>
        <w:t>Adolin said she was supposed to be taking some time off following the mission anyway.</w:t>
      </w:r>
    </w:p>
    <w:p w14:paraId="7AFBBCC3" w14:textId="70498BD5" w:rsidR="00D10B5B" w:rsidRDefault="0059432C" w:rsidP="00684D30">
      <w:pPr>
        <w:pStyle w:val="Body-TextTx"/>
      </w:pPr>
      <w:r>
        <w:t>He was using that time to go ride horses.</w:t>
      </w:r>
      <w:r w:rsidR="0004281A">
        <w:t xml:space="preserve"> </w:t>
      </w:r>
      <w:r>
        <w:t xml:space="preserve">Once the scribes withdrew from her audience </w:t>
      </w:r>
      <w:r>
        <w:lastRenderedPageBreak/>
        <w:t>chamber, Shallan found herself alone</w:t>
      </w:r>
      <w:r w:rsidR="00483B1D">
        <w:t>—</w:t>
      </w:r>
      <w:r>
        <w:t>and for the first time in weeks, she didn</w:t>
      </w:r>
      <w:r w:rsidR="00766B15">
        <w:t>’</w:t>
      </w:r>
      <w:r>
        <w:t>t have a role to play.</w:t>
      </w:r>
      <w:r w:rsidR="0004281A">
        <w:t xml:space="preserve"> </w:t>
      </w:r>
      <w:r>
        <w:t xml:space="preserve">She went through her letters and spanreed communications for a while, and eventually froze on a </w:t>
      </w:r>
      <w:r w:rsidR="00047651">
        <w:t>certain</w:t>
      </w:r>
      <w:r>
        <w:t xml:space="preserve"> one that had </w:t>
      </w:r>
      <w:r w:rsidR="00FA0457">
        <w:t>arrived</w:t>
      </w:r>
      <w:r>
        <w:t xml:space="preserve"> a day before she returned.</w:t>
      </w:r>
    </w:p>
    <w:p w14:paraId="26859155" w14:textId="110D3948" w:rsidR="00D10B5B" w:rsidRDefault="0059432C" w:rsidP="00684D30">
      <w:pPr>
        <w:pStyle w:val="Body-TextTx"/>
      </w:pPr>
      <w:r w:rsidRPr="00CC5738">
        <w:rPr>
          <w:rStyle w:val="itali"/>
        </w:rPr>
        <w:t>The deal is set and arranged.</w:t>
      </w:r>
      <w:r w:rsidR="0004281A">
        <w:rPr>
          <w:rStyle w:val="itali"/>
        </w:rPr>
        <w:t xml:space="preserve"> </w:t>
      </w:r>
      <w:r w:rsidRPr="00CC5738">
        <w:rPr>
          <w:rStyle w:val="itali"/>
        </w:rPr>
        <w:t>The spren will come.</w:t>
      </w:r>
    </w:p>
    <w:p w14:paraId="6D253388" w14:textId="4B0ABD78" w:rsidR="00D10B5B" w:rsidRDefault="0059432C" w:rsidP="00684D30">
      <w:pPr>
        <w:pStyle w:val="Body-TextTx"/>
      </w:pPr>
      <w:r>
        <w:t>She held this one for a moment, then burned it.</w:t>
      </w:r>
      <w:r w:rsidR="0004281A">
        <w:t xml:space="preserve"> </w:t>
      </w:r>
      <w:r>
        <w:t>Feeling a chill, she decided she didn</w:t>
      </w:r>
      <w:r w:rsidR="00766B15">
        <w:t>’</w:t>
      </w:r>
      <w:r>
        <w:t>t want to be alone in her room any longer</w:t>
      </w:r>
      <w:r w:rsidR="00483B1D">
        <w:t>—</w:t>
      </w:r>
      <w:r>
        <w:t>so went to visit her brothers.</w:t>
      </w:r>
    </w:p>
    <w:p w14:paraId="4736D773" w14:textId="6C3DE3BE" w:rsidR="00D10B5B" w:rsidRDefault="0059432C" w:rsidP="00684D30">
      <w:pPr>
        <w:pStyle w:val="Body-TextTx"/>
      </w:pPr>
      <w:r>
        <w:t>Their quarters weren</w:t>
      </w:r>
      <w:r w:rsidR="00766B15">
        <w:t>’</w:t>
      </w:r>
      <w:r>
        <w:t>t far from hers.</w:t>
      </w:r>
      <w:r w:rsidR="0004281A">
        <w:t xml:space="preserve"> </w:t>
      </w:r>
      <w:r>
        <w:t>Jushu was the only one there when she arrived, but he let her in and chatted with her about her mission.</w:t>
      </w:r>
      <w:r w:rsidR="0004281A">
        <w:t xml:space="preserve"> </w:t>
      </w:r>
      <w:r>
        <w:t>Then, as usually happened when she visited, Shallan found her way to the room</w:t>
      </w:r>
      <w:r w:rsidR="00766B15">
        <w:t>’</w:t>
      </w:r>
      <w:r>
        <w:t>s hearth to draw.</w:t>
      </w:r>
      <w:r w:rsidR="0004281A">
        <w:t xml:space="preserve"> </w:t>
      </w:r>
      <w:r>
        <w:t>It felt</w:t>
      </w:r>
      <w:r w:rsidR="00766B15">
        <w:t> . . .</w:t>
      </w:r>
      <w:r w:rsidR="00483B1D">
        <w:t xml:space="preserve"> </w:t>
      </w:r>
      <w:r>
        <w:t>natural.</w:t>
      </w:r>
      <w:r w:rsidR="0004281A">
        <w:t xml:space="preserve"> </w:t>
      </w:r>
      <w:r>
        <w:t>Visiting her brothers didn</w:t>
      </w:r>
      <w:r w:rsidR="00766B15">
        <w:t>’</w:t>
      </w:r>
      <w:r>
        <w:t>t necessarily mean talking to them the entire time.</w:t>
      </w:r>
    </w:p>
    <w:p w14:paraId="1DF4381D" w14:textId="43119EA7" w:rsidR="00D10B5B" w:rsidRDefault="0059432C" w:rsidP="00684D30">
      <w:pPr>
        <w:pStyle w:val="Body-TextTx"/>
      </w:pPr>
      <w:r>
        <w:t>She nestled in the blankets beside the hearth, and for a blessed few minutes could imagine she was home in Jah Keved.</w:t>
      </w:r>
      <w:r w:rsidR="0004281A">
        <w:t xml:space="preserve"> </w:t>
      </w:r>
      <w:r>
        <w:t>In her fantasy, a fire crackled in the hearth.</w:t>
      </w:r>
      <w:r w:rsidR="0004281A">
        <w:t xml:space="preserve"> </w:t>
      </w:r>
      <w:r>
        <w:t>Nearby, her stepmother and her father chatted together with some visiting ardents</w:t>
      </w:r>
      <w:r w:rsidR="00483B1D">
        <w:t>—</w:t>
      </w:r>
      <w:r>
        <w:t>men and women of the church, which meant her father was being well-behaved.</w:t>
      </w:r>
    </w:p>
    <w:p w14:paraId="3D196223" w14:textId="2745A11E" w:rsidR="00D10B5B" w:rsidRDefault="0059432C" w:rsidP="00684D30">
      <w:pPr>
        <w:pStyle w:val="Body-TextTx"/>
      </w:pPr>
      <w:r>
        <w:t>Shallan was allowed her sketchbook, as Father loved to show off her skill.</w:t>
      </w:r>
      <w:r w:rsidR="0004281A">
        <w:t xml:space="preserve"> </w:t>
      </w:r>
      <w:r>
        <w:t>Eyes closed, she drew the hearth</w:t>
      </w:r>
      <w:r w:rsidR="00483B1D">
        <w:t>—</w:t>
      </w:r>
      <w:r>
        <w:t>each brick engraved in her mind from the many times she</w:t>
      </w:r>
      <w:r w:rsidR="00766B15">
        <w:t>’</w:t>
      </w:r>
      <w:r>
        <w:t>d drawn here.</w:t>
      </w:r>
      <w:r w:rsidR="0004281A">
        <w:t xml:space="preserve"> </w:t>
      </w:r>
      <w:r>
        <w:t>Good days.</w:t>
      </w:r>
      <w:r w:rsidR="0004281A">
        <w:t xml:space="preserve"> </w:t>
      </w:r>
      <w:r>
        <w:t>Warm days.</w:t>
      </w:r>
    </w:p>
    <w:p w14:paraId="11D6BBFF" w14:textId="5DE97E08" w:rsidR="00D10B5B" w:rsidRDefault="00766B15" w:rsidP="00684D30">
      <w:pPr>
        <w:pStyle w:val="Body-TextTx"/>
      </w:pPr>
      <w:r>
        <w:t>“</w:t>
      </w:r>
      <w:r w:rsidR="0059432C">
        <w:t>Hey, what</w:t>
      </w:r>
      <w:r>
        <w:t>’</w:t>
      </w:r>
      <w:r w:rsidR="0059432C">
        <w:t>re you drawing?</w:t>
      </w:r>
      <w:r>
        <w:t>”</w:t>
      </w:r>
      <w:r w:rsidR="0059432C">
        <w:t xml:space="preserve"> Jushu asked.</w:t>
      </w:r>
      <w:r w:rsidR="0004281A">
        <w:t xml:space="preserve"> </w:t>
      </w:r>
      <w:r>
        <w:t>“</w:t>
      </w:r>
      <w:r w:rsidR="0059432C">
        <w:t>Is it the hearth from home?</w:t>
      </w:r>
      <w:r>
        <w:t>”</w:t>
      </w:r>
    </w:p>
    <w:p w14:paraId="75F6F2F6" w14:textId="560E0E40" w:rsidR="00D10B5B" w:rsidRDefault="0059432C" w:rsidP="00684D30">
      <w:pPr>
        <w:pStyle w:val="Body-TextTx"/>
      </w:pPr>
      <w:r>
        <w:t>She smiled, and though the real Jushu had spoken, she incorporated him into her mental image.</w:t>
      </w:r>
      <w:r w:rsidR="0004281A">
        <w:t xml:space="preserve"> </w:t>
      </w:r>
      <w:r>
        <w:t>One of her four older brothers</w:t>
      </w:r>
      <w:r w:rsidR="00483B1D">
        <w:t>—</w:t>
      </w:r>
      <w:r>
        <w:t>because in this memory, she still had four.</w:t>
      </w:r>
      <w:r w:rsidR="0004281A">
        <w:t xml:space="preserve"> </w:t>
      </w:r>
      <w:r>
        <w:t>Jushu and Wikim were twins, though Jushu laughed more than Wikim did.</w:t>
      </w:r>
      <w:r w:rsidR="0004281A">
        <w:t xml:space="preserve"> </w:t>
      </w:r>
      <w:r>
        <w:t>Wikim was thoughtful.</w:t>
      </w:r>
      <w:r w:rsidR="0004281A">
        <w:t xml:space="preserve"> </w:t>
      </w:r>
      <w:r>
        <w:t>And Balat, he would sit in the chair nearby, pretending to be confident.</w:t>
      </w:r>
      <w:r w:rsidR="0004281A">
        <w:t xml:space="preserve"> </w:t>
      </w:r>
      <w:r>
        <w:t>Helaran was back, and Balat always puffed up when the eldest Davar brother was around.</w:t>
      </w:r>
    </w:p>
    <w:p w14:paraId="1DD3B298" w14:textId="284E3991" w:rsidR="00D10B5B" w:rsidRDefault="0059432C" w:rsidP="00684D30">
      <w:pPr>
        <w:pStyle w:val="Body-TextTx"/>
      </w:pPr>
      <w:r>
        <w:lastRenderedPageBreak/>
        <w:t>She opened her eyes and glanced at the little creationspren gathering around her, imitating mundane things.</w:t>
      </w:r>
      <w:r w:rsidR="0004281A">
        <w:t xml:space="preserve"> </w:t>
      </w:r>
      <w:r>
        <w:t>Her mother</w:t>
      </w:r>
      <w:r w:rsidR="00766B15">
        <w:t>’</w:t>
      </w:r>
      <w:r>
        <w:t>s teakettle.</w:t>
      </w:r>
      <w:r w:rsidR="0004281A">
        <w:t xml:space="preserve"> </w:t>
      </w:r>
      <w:r>
        <w:t>The fireplace poker.</w:t>
      </w:r>
      <w:r w:rsidR="0004281A">
        <w:t xml:space="preserve"> </w:t>
      </w:r>
      <w:r>
        <w:t>Objects from her home in Jah Keved, not objects here</w:t>
      </w:r>
      <w:r w:rsidR="00483B1D">
        <w:t>—</w:t>
      </w:r>
      <w:r>
        <w:t>somehow they responded to her imaginings.</w:t>
      </w:r>
      <w:r w:rsidR="0004281A">
        <w:t xml:space="preserve"> </w:t>
      </w:r>
      <w:r>
        <w:t xml:space="preserve">One in </w:t>
      </w:r>
      <w:r w:rsidR="00047651">
        <w:t>particular</w:t>
      </w:r>
      <w:r>
        <w:t xml:space="preserve"> made her feel cold.</w:t>
      </w:r>
      <w:r w:rsidR="0004281A">
        <w:t xml:space="preserve"> </w:t>
      </w:r>
      <w:r>
        <w:t>A necklace chain slinking across the ground.</w:t>
      </w:r>
    </w:p>
    <w:p w14:paraId="5D7721FF" w14:textId="30A72BEE" w:rsidR="00D10B5B" w:rsidRDefault="0059432C" w:rsidP="00684D30">
      <w:pPr>
        <w:pStyle w:val="Body-TextTx"/>
      </w:pPr>
      <w:r>
        <w:t>In truth, those days at home had been terrible times.</w:t>
      </w:r>
      <w:r w:rsidR="0004281A">
        <w:t xml:space="preserve"> </w:t>
      </w:r>
      <w:r>
        <w:t>Times of tears, and screams, and a life unraveling.</w:t>
      </w:r>
      <w:r w:rsidR="0004281A">
        <w:t xml:space="preserve"> </w:t>
      </w:r>
      <w:r>
        <w:t>It was also the last time she could remember her entire family together.</w:t>
      </w:r>
    </w:p>
    <w:p w14:paraId="3E6016FE" w14:textId="005CB5DA" w:rsidR="00D10B5B" w:rsidRDefault="0059432C" w:rsidP="00684D30">
      <w:pPr>
        <w:pStyle w:val="Body-TextTx"/>
      </w:pPr>
      <w:r>
        <w:t>Except</w:t>
      </w:r>
      <w:r w:rsidR="00766B15">
        <w:t> . . .</w:t>
      </w:r>
      <w:r w:rsidR="00483B1D">
        <w:t xml:space="preserve"> </w:t>
      </w:r>
      <w:r>
        <w:t>no, that wasn</w:t>
      </w:r>
      <w:r w:rsidR="00766B15">
        <w:t>’</w:t>
      </w:r>
      <w:r>
        <w:t>t the entire family.</w:t>
      </w:r>
      <w:r w:rsidR="0004281A">
        <w:t xml:space="preserve"> </w:t>
      </w:r>
      <w:r>
        <w:t>This memory had happened after</w:t>
      </w:r>
      <w:r w:rsidR="00766B15">
        <w:t> . . .</w:t>
      </w:r>
      <w:r w:rsidR="00483B1D">
        <w:t xml:space="preserve"> </w:t>
      </w:r>
      <w:r>
        <w:t>after Shallan had killed her mother.</w:t>
      </w:r>
    </w:p>
    <w:p w14:paraId="075EE292" w14:textId="7B2F0498" w:rsidR="00D10B5B" w:rsidRDefault="0059432C" w:rsidP="00684D30">
      <w:pPr>
        <w:pStyle w:val="Body-TextTx"/>
      </w:pPr>
      <w:r w:rsidRPr="00CC5738">
        <w:rPr>
          <w:rStyle w:val="itali"/>
        </w:rPr>
        <w:t>Confront it!</w:t>
      </w:r>
      <w:r>
        <w:t xml:space="preserve"> she thought at herself, angry.</w:t>
      </w:r>
      <w:r w:rsidR="0004281A">
        <w:t xml:space="preserve"> </w:t>
      </w:r>
      <w:r w:rsidRPr="00CC5738">
        <w:rPr>
          <w:rStyle w:val="itali"/>
        </w:rPr>
        <w:t>Don</w:t>
      </w:r>
      <w:r w:rsidR="00766B15">
        <w:rPr>
          <w:rStyle w:val="itali"/>
        </w:rPr>
        <w:t>’</w:t>
      </w:r>
      <w:r w:rsidRPr="00CC5738">
        <w:rPr>
          <w:rStyle w:val="itali"/>
        </w:rPr>
        <w:t>t ignore it!</w:t>
      </w:r>
      <w:r w:rsidR="0004281A">
        <w:t xml:space="preserve"> </w:t>
      </w:r>
      <w:r>
        <w:t>Pattern moved across the floor of the room here in Urithiru, spinning among the dancing creationspren.</w:t>
      </w:r>
    </w:p>
    <w:p w14:paraId="5E26BBC7" w14:textId="078E6419" w:rsidR="00D10B5B" w:rsidRDefault="0059432C" w:rsidP="00684D30">
      <w:pPr>
        <w:pStyle w:val="Body-TextTx"/>
      </w:pPr>
      <w:r>
        <w:t>She</w:t>
      </w:r>
      <w:r w:rsidR="00766B15">
        <w:t>’</w:t>
      </w:r>
      <w:r>
        <w:t>d been only eleven years old.</w:t>
      </w:r>
      <w:r w:rsidR="0004281A">
        <w:t xml:space="preserve"> </w:t>
      </w:r>
      <w:r>
        <w:t>Seven years ago now</w:t>
      </w:r>
      <w:r w:rsidR="00483B1D">
        <w:t>—</w:t>
      </w:r>
      <w:r>
        <w:t>and if that timeline was correct, she must have begun seeing Pattern as a young child.</w:t>
      </w:r>
      <w:r w:rsidR="0004281A">
        <w:t xml:space="preserve"> </w:t>
      </w:r>
      <w:r>
        <w:t xml:space="preserve">Long before Jasnah had first encountered </w:t>
      </w:r>
      <w:r w:rsidRPr="00CC5738">
        <w:rPr>
          <w:rStyle w:val="itali"/>
        </w:rPr>
        <w:t>her</w:t>
      </w:r>
      <w:r>
        <w:t xml:space="preserve"> spren.</w:t>
      </w:r>
      <w:r w:rsidR="0004281A">
        <w:t xml:space="preserve"> </w:t>
      </w:r>
      <w:r>
        <w:t>Shallan didn</w:t>
      </w:r>
      <w:r w:rsidR="00766B15">
        <w:t>’</w:t>
      </w:r>
      <w:r>
        <w:t>t remember her first experiences with Pattern.</w:t>
      </w:r>
      <w:r w:rsidR="0004281A">
        <w:t xml:space="preserve"> </w:t>
      </w:r>
      <w:r>
        <w:t>Other than the distinct image of summoning her Shardblade to protect herself as a child, she had excised all such memories.</w:t>
      </w:r>
    </w:p>
    <w:p w14:paraId="0EFE98BD" w14:textId="0B26D372" w:rsidR="00D10B5B" w:rsidRDefault="0059432C" w:rsidP="00684D30">
      <w:pPr>
        <w:pStyle w:val="Body-TextTx"/>
      </w:pPr>
      <w:r w:rsidRPr="00CC5738">
        <w:rPr>
          <w:rStyle w:val="itali"/>
        </w:rPr>
        <w:t>No, they</w:t>
      </w:r>
      <w:r w:rsidR="00766B15">
        <w:rPr>
          <w:rStyle w:val="itali"/>
        </w:rPr>
        <w:t>’</w:t>
      </w:r>
      <w:r w:rsidRPr="00CC5738">
        <w:rPr>
          <w:rStyle w:val="itali"/>
        </w:rPr>
        <w:t>re here,</w:t>
      </w:r>
      <w:r>
        <w:t xml:space="preserve"> Veil thought.</w:t>
      </w:r>
      <w:r w:rsidR="0004281A">
        <w:t xml:space="preserve"> </w:t>
      </w:r>
      <w:r w:rsidRPr="00CC5738">
        <w:rPr>
          <w:rStyle w:val="itali"/>
        </w:rPr>
        <w:t>Deep within, Shallan.</w:t>
      </w:r>
    </w:p>
    <w:p w14:paraId="58363D29" w14:textId="13B57582" w:rsidR="00D10B5B" w:rsidRDefault="0059432C" w:rsidP="00684D30">
      <w:pPr>
        <w:pStyle w:val="Body-TextTx"/>
      </w:pPr>
      <w:r>
        <w:t>She couldn</w:t>
      </w:r>
      <w:r w:rsidR="00766B15">
        <w:t>’</w:t>
      </w:r>
      <w:r>
        <w:t>t see those memories; didn</w:t>
      </w:r>
      <w:r w:rsidR="00766B15">
        <w:t>’</w:t>
      </w:r>
      <w:r>
        <w:t xml:space="preserve">t </w:t>
      </w:r>
      <w:r w:rsidRPr="00CC5738">
        <w:rPr>
          <w:rStyle w:val="itali"/>
        </w:rPr>
        <w:t>want</w:t>
      </w:r>
      <w:r>
        <w:t xml:space="preserve"> to see them.</w:t>
      </w:r>
      <w:r w:rsidR="0004281A">
        <w:t xml:space="preserve"> </w:t>
      </w:r>
      <w:r>
        <w:t>As she shied away from them, something dark shifted inside her, growing stronger.</w:t>
      </w:r>
      <w:r w:rsidR="0004281A">
        <w:t xml:space="preserve"> </w:t>
      </w:r>
      <w:r>
        <w:t>Formless.</w:t>
      </w:r>
      <w:r w:rsidR="0004281A">
        <w:t xml:space="preserve"> </w:t>
      </w:r>
      <w:r>
        <w:t>Shallan didn</w:t>
      </w:r>
      <w:r w:rsidR="00766B15">
        <w:t>’</w:t>
      </w:r>
      <w:r>
        <w:t>t want to be the person who had done those things.</w:t>
      </w:r>
      <w:r w:rsidR="0004281A">
        <w:t xml:space="preserve"> </w:t>
      </w:r>
      <w:r>
        <w:t>That</w:t>
      </w:r>
      <w:r w:rsidR="00766B15">
        <w:t> . . .</w:t>
      </w:r>
      <w:r w:rsidR="00483B1D">
        <w:t xml:space="preserve"> </w:t>
      </w:r>
      <w:r>
        <w:t>that person could not</w:t>
      </w:r>
      <w:r w:rsidR="00766B15">
        <w:t> . . .</w:t>
      </w:r>
      <w:r w:rsidR="00483B1D">
        <w:t xml:space="preserve"> </w:t>
      </w:r>
      <w:r>
        <w:t>not be loved</w:t>
      </w:r>
      <w:r w:rsidR="00766B15">
        <w:t>. . . .</w:t>
      </w:r>
    </w:p>
    <w:p w14:paraId="33D53812" w14:textId="45AC744B" w:rsidR="00D10B5B" w:rsidRDefault="0059432C" w:rsidP="00684D30">
      <w:pPr>
        <w:pStyle w:val="Body-TextTx"/>
      </w:pPr>
      <w:r>
        <w:t>She gripped her pencil in tight fingers, the drawing half-finished in her lap.</w:t>
      </w:r>
      <w:r w:rsidR="0004281A">
        <w:t xml:space="preserve"> </w:t>
      </w:r>
      <w:r>
        <w:t>She</w:t>
      </w:r>
      <w:r w:rsidR="00766B15">
        <w:t>’</w:t>
      </w:r>
      <w:r>
        <w:t>d buckled down and forced herself to read studies on other people with fragmented personas.</w:t>
      </w:r>
      <w:r w:rsidR="0004281A">
        <w:t xml:space="preserve"> </w:t>
      </w:r>
      <w:r>
        <w:t>She</w:t>
      </w:r>
      <w:r w:rsidR="00766B15">
        <w:t>’</w:t>
      </w:r>
      <w:r>
        <w:t xml:space="preserve">d found only a handful of mentions in medical texts, though the accounts implied people like her were treated </w:t>
      </w:r>
      <w:r w:rsidR="00770EAE">
        <w:t>as</w:t>
      </w:r>
      <w:r>
        <w:t xml:space="preserve"> freaks even by the ardents.</w:t>
      </w:r>
      <w:r w:rsidR="0004281A">
        <w:t xml:space="preserve"> </w:t>
      </w:r>
      <w:r>
        <w:t xml:space="preserve">Oddities to be locked away in the darkness for </w:t>
      </w:r>
      <w:r>
        <w:lastRenderedPageBreak/>
        <w:t xml:space="preserve">their own good, studied by academics who found the cases </w:t>
      </w:r>
      <w:r w:rsidR="00766B15">
        <w:t>“</w:t>
      </w:r>
      <w:r>
        <w:t>novel in their bizarre nature</w:t>
      </w:r>
      <w:r w:rsidR="00766B15">
        <w:t>”</w:t>
      </w:r>
      <w:r>
        <w:t xml:space="preserve"> and </w:t>
      </w:r>
      <w:r w:rsidR="00766B15">
        <w:t>“</w:t>
      </w:r>
      <w:r>
        <w:t>giving insight to the addled mind of the psychotic.</w:t>
      </w:r>
      <w:r w:rsidR="00766B15">
        <w:t>”</w:t>
      </w:r>
      <w:r w:rsidR="0004281A">
        <w:t xml:space="preserve"> </w:t>
      </w:r>
      <w:r>
        <w:t>It was clear that going to such experts with her problems was not an option.</w:t>
      </w:r>
    </w:p>
    <w:p w14:paraId="15D4CCC7" w14:textId="38D806D9" w:rsidR="00D10B5B" w:rsidRDefault="0059432C" w:rsidP="00684D30">
      <w:pPr>
        <w:pStyle w:val="Body-TextTx"/>
      </w:pPr>
      <w:r>
        <w:t>Memory loss was apparently common to these cases, but the rest of what Shallan experienced seemed distinctly different.</w:t>
      </w:r>
      <w:r w:rsidR="0004281A">
        <w:t xml:space="preserve"> </w:t>
      </w:r>
      <w:r>
        <w:t>Importantly, she wasn</w:t>
      </w:r>
      <w:r w:rsidR="00766B15">
        <w:t>’</w:t>
      </w:r>
      <w:r>
        <w:t>t experiencing continued memory loss.</w:t>
      </w:r>
      <w:r w:rsidR="0004281A">
        <w:t xml:space="preserve"> </w:t>
      </w:r>
      <w:r>
        <w:t>So maybe she was fine.</w:t>
      </w:r>
      <w:r w:rsidR="0004281A">
        <w:t xml:space="preserve"> </w:t>
      </w:r>
      <w:r>
        <w:t>She</w:t>
      </w:r>
      <w:r w:rsidR="00766B15">
        <w:t>’</w:t>
      </w:r>
      <w:r>
        <w:t>d stabilized.</w:t>
      </w:r>
    </w:p>
    <w:p w14:paraId="1FC0B7A6" w14:textId="0068C257" w:rsidR="00D10B5B" w:rsidRDefault="0059432C" w:rsidP="00684D30">
      <w:pPr>
        <w:pStyle w:val="Body-TextTx"/>
      </w:pPr>
      <w:r>
        <w:t>Everything was getting better.</w:t>
      </w:r>
      <w:r w:rsidR="0004281A">
        <w:t xml:space="preserve"> </w:t>
      </w:r>
      <w:r>
        <w:t>Surely it was.</w:t>
      </w:r>
    </w:p>
    <w:p w14:paraId="3F522E7A" w14:textId="78DBEBE5" w:rsidR="00D10B5B" w:rsidRDefault="00766B15" w:rsidP="00684D30">
      <w:pPr>
        <w:pStyle w:val="Body-TextTx"/>
      </w:pPr>
      <w:r>
        <w:t>“</w:t>
      </w:r>
      <w:r w:rsidR="0059432C">
        <w:t>Storms,</w:t>
      </w:r>
      <w:r>
        <w:t>”</w:t>
      </w:r>
      <w:r w:rsidR="0059432C">
        <w:t xml:space="preserve"> Jushu said.</w:t>
      </w:r>
      <w:r w:rsidR="0004281A">
        <w:t xml:space="preserve"> </w:t>
      </w:r>
      <w:r>
        <w:t>“</w:t>
      </w:r>
      <w:r w:rsidR="0059432C">
        <w:t>Shallan, that</w:t>
      </w:r>
      <w:r>
        <w:t>’</w:t>
      </w:r>
      <w:r w:rsidR="0059432C">
        <w:t>s some</w:t>
      </w:r>
      <w:r>
        <w:t> . . .</w:t>
      </w:r>
      <w:r w:rsidR="00483B1D">
        <w:t xml:space="preserve"> </w:t>
      </w:r>
      <w:r w:rsidR="0059432C">
        <w:t>some weird stuff you</w:t>
      </w:r>
      <w:r>
        <w:t>’</w:t>
      </w:r>
      <w:r w:rsidR="0059432C">
        <w:t>ve drawn.</w:t>
      </w:r>
      <w:r>
        <w:t>”</w:t>
      </w:r>
    </w:p>
    <w:p w14:paraId="4ECDC99F" w14:textId="61C0B86E" w:rsidR="00D10B5B" w:rsidRDefault="0059432C" w:rsidP="00684D30">
      <w:pPr>
        <w:pStyle w:val="Body-TextTx"/>
      </w:pPr>
      <w:r>
        <w:t>She focused on the sketch</w:t>
      </w:r>
      <w:r w:rsidR="00483B1D">
        <w:t>—</w:t>
      </w:r>
      <w:r>
        <w:t>which she</w:t>
      </w:r>
      <w:r w:rsidR="00766B15">
        <w:t>’</w:t>
      </w:r>
      <w:r>
        <w:t>d drawn poorly, since her eyes had been closed.</w:t>
      </w:r>
      <w:r w:rsidR="0004281A">
        <w:t xml:space="preserve"> </w:t>
      </w:r>
      <w:r>
        <w:t>It took her a second to notice that in the fireplace back home, she</w:t>
      </w:r>
      <w:r w:rsidR="00766B15">
        <w:t>’</w:t>
      </w:r>
      <w:r>
        <w:t>d drawn burning souls.</w:t>
      </w:r>
      <w:r w:rsidR="0004281A">
        <w:t xml:space="preserve"> </w:t>
      </w:r>
      <w:r>
        <w:t>One might have mistaken them for flamespren, but for the fact that they looked so similar to her and her three brothers</w:t>
      </w:r>
      <w:r w:rsidR="00766B15">
        <w:t>. . . .</w:t>
      </w:r>
    </w:p>
    <w:p w14:paraId="47BCC7A8" w14:textId="2026BCCF" w:rsidR="00D10B5B" w:rsidRDefault="0059432C" w:rsidP="00684D30">
      <w:pPr>
        <w:pStyle w:val="Body-TextTx"/>
      </w:pPr>
      <w:r>
        <w:t>She snapped the sketchbook closed.</w:t>
      </w:r>
      <w:r w:rsidR="0004281A">
        <w:t xml:space="preserve"> </w:t>
      </w:r>
      <w:r>
        <w:t>She wasn</w:t>
      </w:r>
      <w:r w:rsidR="00766B15">
        <w:t>’</w:t>
      </w:r>
      <w:r>
        <w:t>t back in Jah Keved.</w:t>
      </w:r>
      <w:r w:rsidR="0004281A">
        <w:t xml:space="preserve"> </w:t>
      </w:r>
      <w:r>
        <w:t>The hearth before her now had no flames; it was a depression with a heating fabrial resting in it, set into the wall of a Urithiru room.</w:t>
      </w:r>
    </w:p>
    <w:p w14:paraId="30444B47" w14:textId="16B8A28B" w:rsidR="00D10B5B" w:rsidRDefault="0059432C" w:rsidP="00684D30">
      <w:pPr>
        <w:pStyle w:val="Body-TextTx"/>
      </w:pPr>
      <w:r>
        <w:t>She had to live in the present.</w:t>
      </w:r>
      <w:r w:rsidR="0004281A">
        <w:t xml:space="preserve"> </w:t>
      </w:r>
      <w:r>
        <w:t>Jushu was no longer the plump, readily smiling boy from her memories.</w:t>
      </w:r>
      <w:r w:rsidR="0004281A">
        <w:t xml:space="preserve"> </w:t>
      </w:r>
      <w:r>
        <w:t>He was an overweight man with a full beard who had to be watched almost constantly, lest he steal something and try to pawn it for gambling money.</w:t>
      </w:r>
      <w:r w:rsidR="0004281A">
        <w:t xml:space="preserve"> </w:t>
      </w:r>
      <w:r>
        <w:t>They</w:t>
      </w:r>
      <w:r w:rsidR="00766B15">
        <w:t>’</w:t>
      </w:r>
      <w:r>
        <w:t xml:space="preserve">d </w:t>
      </w:r>
      <w:r w:rsidRPr="00CC5738">
        <w:rPr>
          <w:rStyle w:val="itali"/>
        </w:rPr>
        <w:t>twice</w:t>
      </w:r>
      <w:r>
        <w:t xml:space="preserve"> caught him trying to remove the heating fabrial.</w:t>
      </w:r>
    </w:p>
    <w:p w14:paraId="4708B510" w14:textId="6CE759FE" w:rsidR="00D10B5B" w:rsidRDefault="0059432C" w:rsidP="00684D30">
      <w:pPr>
        <w:pStyle w:val="Body-TextTx"/>
      </w:pPr>
      <w:r>
        <w:t>The way he smiled at her was a lie.</w:t>
      </w:r>
      <w:r w:rsidR="0004281A">
        <w:t xml:space="preserve"> </w:t>
      </w:r>
      <w:r>
        <w:t>Or maybe he was simply trying the best he could to remain upbeat.</w:t>
      </w:r>
      <w:r w:rsidR="0004281A">
        <w:t xml:space="preserve"> </w:t>
      </w:r>
      <w:r>
        <w:t>Almighty knew she understood that.</w:t>
      </w:r>
    </w:p>
    <w:p w14:paraId="34171196" w14:textId="6D3A5AE0" w:rsidR="00D10B5B" w:rsidRDefault="00766B15" w:rsidP="00684D30">
      <w:pPr>
        <w:pStyle w:val="Body-TextTx"/>
      </w:pPr>
      <w:r>
        <w:t>“</w:t>
      </w:r>
      <w:r w:rsidR="0059432C">
        <w:t>Nothing to say?</w:t>
      </w:r>
      <w:r>
        <w:t>”</w:t>
      </w:r>
      <w:r w:rsidR="0059432C">
        <w:t xml:space="preserve"> he asked.</w:t>
      </w:r>
      <w:r w:rsidR="0004281A">
        <w:t xml:space="preserve"> </w:t>
      </w:r>
      <w:r>
        <w:t>“</w:t>
      </w:r>
      <w:r w:rsidR="0059432C">
        <w:t>No quip?</w:t>
      </w:r>
      <w:r w:rsidR="0004281A">
        <w:t xml:space="preserve"> </w:t>
      </w:r>
      <w:r w:rsidR="0059432C">
        <w:t>You almost never make wisecracks anymore.</w:t>
      </w:r>
      <w:r>
        <w:t>”</w:t>
      </w:r>
    </w:p>
    <w:p w14:paraId="740A7B1C" w14:textId="75C1B634" w:rsidR="00D10B5B" w:rsidRDefault="00766B15" w:rsidP="00684D30">
      <w:pPr>
        <w:pStyle w:val="Body-TextTx"/>
      </w:pPr>
      <w:r>
        <w:t>“</w:t>
      </w:r>
      <w:r w:rsidR="0059432C">
        <w:t>You aren</w:t>
      </w:r>
      <w:r>
        <w:t>’</w:t>
      </w:r>
      <w:r w:rsidR="0059432C">
        <w:t>t around enough for me to make sport of,</w:t>
      </w:r>
      <w:r>
        <w:t>”</w:t>
      </w:r>
      <w:r w:rsidR="0059432C">
        <w:t xml:space="preserve"> she said.</w:t>
      </w:r>
      <w:r w:rsidR="0004281A">
        <w:t xml:space="preserve"> </w:t>
      </w:r>
      <w:r>
        <w:t>“</w:t>
      </w:r>
      <w:r w:rsidR="0059432C">
        <w:t xml:space="preserve">And no one else is quite </w:t>
      </w:r>
      <w:r w:rsidR="0059432C">
        <w:lastRenderedPageBreak/>
        <w:t>as inspiring in their incompetence.</w:t>
      </w:r>
      <w:r>
        <w:t>”</w:t>
      </w:r>
    </w:p>
    <w:p w14:paraId="5121D649" w14:textId="054460DB" w:rsidR="00D10B5B" w:rsidRDefault="0059432C" w:rsidP="00684D30">
      <w:pPr>
        <w:pStyle w:val="Body-TextTx"/>
      </w:pPr>
      <w:r>
        <w:t>He smiled, but winced, and Shallan immediately felt ashamed.</w:t>
      </w:r>
      <w:r w:rsidR="0004281A">
        <w:t xml:space="preserve"> </w:t>
      </w:r>
      <w:r>
        <w:t>The joke was too accurate.</w:t>
      </w:r>
      <w:r w:rsidR="0004281A">
        <w:t xml:space="preserve"> </w:t>
      </w:r>
      <w:r>
        <w:t>She couldn</w:t>
      </w:r>
      <w:r w:rsidR="00766B15">
        <w:t>’</w:t>
      </w:r>
      <w:r>
        <w:t>t act like when they</w:t>
      </w:r>
      <w:r w:rsidR="00766B15">
        <w:t>’</w:t>
      </w:r>
      <w:r>
        <w:t>d been kids; then, their father had been a great unifying enemy, making their gallows humor a way to cope.</w:t>
      </w:r>
    </w:p>
    <w:p w14:paraId="1A2684C4" w14:textId="45E25BF1" w:rsidR="00D10B5B" w:rsidRDefault="0059432C" w:rsidP="00684D30">
      <w:pPr>
        <w:pStyle w:val="Body-TextTx"/>
      </w:pPr>
      <w:r>
        <w:t>She worried about them drifting apart.</w:t>
      </w:r>
      <w:r w:rsidR="0004281A">
        <w:t xml:space="preserve"> </w:t>
      </w:r>
      <w:r>
        <w:t>So she visited, almost defiantly.</w:t>
      </w:r>
    </w:p>
    <w:p w14:paraId="52C0094D" w14:textId="7D94A084" w:rsidR="00D10B5B" w:rsidRDefault="0059432C" w:rsidP="00684D30">
      <w:pPr>
        <w:pStyle w:val="Body-TextTx"/>
      </w:pPr>
      <w:r>
        <w:t>Jushu rose to get some food, and Shallan wanted to try another joke.</w:t>
      </w:r>
      <w:r w:rsidR="0004281A">
        <w:t xml:space="preserve"> </w:t>
      </w:r>
      <w:r>
        <w:t>She let him go instead.</w:t>
      </w:r>
      <w:r w:rsidR="0004281A">
        <w:t xml:space="preserve"> </w:t>
      </w:r>
      <w:r>
        <w:t>With a sigh, she rummaged in her satchel and brought out Ialai</w:t>
      </w:r>
      <w:r w:rsidR="00766B15">
        <w:t>’</w:t>
      </w:r>
      <w:r>
        <w:t>s little notebook.</w:t>
      </w:r>
      <w:r w:rsidR="0004281A">
        <w:t xml:space="preserve"> </w:t>
      </w:r>
      <w:r>
        <w:t>She was piecing some of its meanings together.</w:t>
      </w:r>
      <w:r w:rsidR="0004281A">
        <w:t xml:space="preserve"> </w:t>
      </w:r>
      <w:r>
        <w:t>For instance, Ialai</w:t>
      </w:r>
      <w:r w:rsidR="00766B15">
        <w:t>’</w:t>
      </w:r>
      <w:r>
        <w:t>s spies had caught members of the Ghostbloods talking about a new route through the Sea of Lost Lights.</w:t>
      </w:r>
      <w:r w:rsidR="0004281A">
        <w:t xml:space="preserve"> </w:t>
      </w:r>
      <w:r>
        <w:t>That was the place she and the others had traveled in Shadesmar a year back.</w:t>
      </w:r>
      <w:r w:rsidR="0004281A">
        <w:t xml:space="preserve"> </w:t>
      </w:r>
      <w:r>
        <w:t>Indeed, an entire three pages were filled with locations from the mysterious world of the spren.</w:t>
      </w:r>
    </w:p>
    <w:p w14:paraId="2C31AE5C" w14:textId="2EF8CEE1" w:rsidR="00D10B5B" w:rsidRDefault="0059432C" w:rsidP="00684D30">
      <w:pPr>
        <w:pStyle w:val="Body-TextTx"/>
      </w:pPr>
      <w:r w:rsidRPr="00CC5738">
        <w:rPr>
          <w:rStyle w:val="itali"/>
        </w:rPr>
        <w:t>I saw a map</w:t>
      </w:r>
      <w:r w:rsidRPr="00916B40">
        <w:rPr>
          <w:rStyle w:val="itali"/>
        </w:rPr>
        <w:t>,</w:t>
      </w:r>
      <w:r>
        <w:t xml:space="preserve"> Ialai had written, </w:t>
      </w:r>
      <w:r w:rsidRPr="00CC5738">
        <w:rPr>
          <w:rStyle w:val="itali"/>
        </w:rPr>
        <w:t>in the things of the Ghostblood we captured</w:t>
      </w:r>
      <w:r w:rsidR="00483B1D" w:rsidRPr="00CC5738">
        <w:rPr>
          <w:rStyle w:val="itali"/>
        </w:rPr>
        <w:t>—</w:t>
      </w:r>
      <w:r w:rsidRPr="00CC5738">
        <w:rPr>
          <w:rStyle w:val="itali"/>
        </w:rPr>
        <w:t>and should have thought to copy it, for it was lost in the fire.</w:t>
      </w:r>
      <w:r w:rsidR="0004281A">
        <w:rPr>
          <w:rStyle w:val="itali"/>
        </w:rPr>
        <w:t xml:space="preserve"> </w:t>
      </w:r>
      <w:r w:rsidRPr="00CC5738">
        <w:rPr>
          <w:rStyle w:val="itali"/>
        </w:rPr>
        <w:t>Here is what I remember.</w:t>
      </w:r>
    </w:p>
    <w:p w14:paraId="08FABBAB" w14:textId="080FB1C3" w:rsidR="00D10B5B" w:rsidRDefault="0059432C" w:rsidP="00684D30">
      <w:pPr>
        <w:pStyle w:val="Body-TextTx"/>
      </w:pPr>
      <w:r>
        <w:t>Shallan made some notes at the bottom of Ialai</w:t>
      </w:r>
      <w:r w:rsidR="00766B15">
        <w:t>’</w:t>
      </w:r>
      <w:r>
        <w:t>s crude map.</w:t>
      </w:r>
      <w:r w:rsidR="0004281A">
        <w:t xml:space="preserve"> </w:t>
      </w:r>
      <w:r>
        <w:t>Whatever skills in politics the woman had possessed, they had been offset by a dearth of artistic ability.</w:t>
      </w:r>
      <w:r w:rsidR="0004281A">
        <w:t xml:space="preserve"> </w:t>
      </w:r>
      <w:r>
        <w:t>But perhaps Shallan could find some actual maps of Shadesmar and compare?</w:t>
      </w:r>
    </w:p>
    <w:p w14:paraId="15FE4419" w14:textId="60074500" w:rsidR="00D10B5B" w:rsidRDefault="0059432C" w:rsidP="00684D30">
      <w:pPr>
        <w:pStyle w:val="Body-TextTx"/>
      </w:pPr>
      <w:r>
        <w:t>The door opened, admitting Balat and a friend returning from their duties as guardsmen, though Shallan</w:t>
      </w:r>
      <w:r w:rsidR="00766B15">
        <w:t>’</w:t>
      </w:r>
      <w:r>
        <w:t>s back was to the group.</w:t>
      </w:r>
      <w:r w:rsidR="0004281A">
        <w:t xml:space="preserve"> </w:t>
      </w:r>
      <w:r>
        <w:t>From the quiet voices, Eylita</w:t>
      </w:r>
      <w:r w:rsidR="00483B1D">
        <w:t>—</w:t>
      </w:r>
      <w:r>
        <w:t>Balat</w:t>
      </w:r>
      <w:r w:rsidR="00766B15">
        <w:t>’</w:t>
      </w:r>
      <w:r>
        <w:t>s wife</w:t>
      </w:r>
      <w:r w:rsidR="00483B1D">
        <w:t>—</w:t>
      </w:r>
      <w:r>
        <w:t>had met them somewhere in the hallway, and was laughing at something Balat said.</w:t>
      </w:r>
      <w:r w:rsidR="0004281A">
        <w:t xml:space="preserve"> </w:t>
      </w:r>
      <w:r>
        <w:t>Over the last year, Shallan had grown surprisingly fond of the young woman.</w:t>
      </w:r>
      <w:r w:rsidR="0004281A">
        <w:t xml:space="preserve"> </w:t>
      </w:r>
      <w:r>
        <w:t>As a child, Shallan remembered being jealous of anyone who might take her brothers away</w:t>
      </w:r>
      <w:r w:rsidR="00483B1D">
        <w:t>—</w:t>
      </w:r>
      <w:r>
        <w:t>but as an adult, she saw better.</w:t>
      </w:r>
      <w:r w:rsidR="0004281A">
        <w:t xml:space="preserve"> </w:t>
      </w:r>
      <w:r>
        <w:t>Eylita was kind and genuine.</w:t>
      </w:r>
      <w:r w:rsidR="0004281A">
        <w:t xml:space="preserve"> </w:t>
      </w:r>
      <w:r>
        <w:t>And it took a special person to love a member of the Davar family.</w:t>
      </w:r>
    </w:p>
    <w:p w14:paraId="568736AB" w14:textId="19268414" w:rsidR="00D10B5B" w:rsidRDefault="0059432C" w:rsidP="00684D30">
      <w:pPr>
        <w:pStyle w:val="Body-TextTx"/>
      </w:pPr>
      <w:r>
        <w:t xml:space="preserve">Shallan continued her study of the book, listening with half an ear as Balat and Eylita </w:t>
      </w:r>
      <w:r>
        <w:lastRenderedPageBreak/>
        <w:t>chatted with their friend.</w:t>
      </w:r>
      <w:r w:rsidR="0004281A">
        <w:t xml:space="preserve"> </w:t>
      </w:r>
      <w:r>
        <w:t>Eylita had encouraged Balat to find an occupation, though Shallan wasn</w:t>
      </w:r>
      <w:r w:rsidR="00766B15">
        <w:t>’</w:t>
      </w:r>
      <w:r>
        <w:t>t certain becoming a guardsman was the best match for him.</w:t>
      </w:r>
      <w:r w:rsidR="0004281A">
        <w:t xml:space="preserve"> </w:t>
      </w:r>
      <w:r>
        <w:t>Balat had a tendency to enjoy the pain of other creatures a little too much.</w:t>
      </w:r>
    </w:p>
    <w:p w14:paraId="1C4911D2" w14:textId="6F08F80C" w:rsidR="00D10B5B" w:rsidRDefault="0059432C" w:rsidP="00684D30">
      <w:pPr>
        <w:pStyle w:val="Body-TextTx"/>
      </w:pPr>
      <w:r>
        <w:t>Balat, Eylita, and his friend made their way to the other room, where a cooling fabrial kept some meats and curries chilled for meals.</w:t>
      </w:r>
      <w:r w:rsidR="0004281A">
        <w:t xml:space="preserve"> </w:t>
      </w:r>
      <w:r>
        <w:t>Their life was growing so convenient, and it could be even more so.</w:t>
      </w:r>
      <w:r w:rsidR="0004281A">
        <w:t xml:space="preserve"> </w:t>
      </w:r>
      <w:r>
        <w:t>Shallan</w:t>
      </w:r>
      <w:r w:rsidR="00766B15">
        <w:t>’</w:t>
      </w:r>
      <w:r>
        <w:t>s elevation to wife of a highprince could have awarded this home dozens of servants.</w:t>
      </w:r>
    </w:p>
    <w:p w14:paraId="3A3D54A5" w14:textId="73C85E45" w:rsidR="00D10B5B" w:rsidRDefault="0059432C" w:rsidP="00684D30">
      <w:pPr>
        <w:pStyle w:val="Body-TextTx"/>
      </w:pPr>
      <w:r>
        <w:t>Her brothers, however, had grown distrustful of servants</w:t>
      </w:r>
      <w:r w:rsidR="00483B1D">
        <w:t>—</w:t>
      </w:r>
      <w:r>
        <w:t>and they had grown accustomed to living without in the lean days.</w:t>
      </w:r>
      <w:r w:rsidR="0004281A">
        <w:t xml:space="preserve"> </w:t>
      </w:r>
      <w:r>
        <w:t>Besides, these fabrials did the work of a dozen people.</w:t>
      </w:r>
      <w:r w:rsidR="0004281A">
        <w:t xml:space="preserve"> </w:t>
      </w:r>
      <w:r>
        <w:t>No need for someone to chop or carry wood, no need for a fresh trip to the tower kitchens each day.</w:t>
      </w:r>
      <w:r w:rsidR="0004281A">
        <w:t xml:space="preserve"> </w:t>
      </w:r>
      <w:r>
        <w:t>Almost, Shallan feared, Navani</w:t>
      </w:r>
      <w:r w:rsidR="00766B15">
        <w:t>’</w:t>
      </w:r>
      <w:r>
        <w:t>s artifabrians would make them all lazy.</w:t>
      </w:r>
    </w:p>
    <w:p w14:paraId="5DE50FFD" w14:textId="5CE0E3AD" w:rsidR="00D10B5B" w:rsidRDefault="0059432C" w:rsidP="00684D30">
      <w:pPr>
        <w:pStyle w:val="Body-TextTx"/>
      </w:pPr>
      <w:r w:rsidRPr="00CC5738">
        <w:rPr>
          <w:rStyle w:val="itali"/>
        </w:rPr>
        <w:t>As if having servants hasn</w:t>
      </w:r>
      <w:r w:rsidR="00766B15">
        <w:rPr>
          <w:rStyle w:val="itali"/>
        </w:rPr>
        <w:t>’</w:t>
      </w:r>
      <w:r w:rsidRPr="00CC5738">
        <w:rPr>
          <w:rStyle w:val="itali"/>
        </w:rPr>
        <w:t>t already made most lighteyes lazy,</w:t>
      </w:r>
      <w:r>
        <w:t xml:space="preserve"> Shallan thought.</w:t>
      </w:r>
      <w:r w:rsidR="0004281A">
        <w:t xml:space="preserve"> </w:t>
      </w:r>
      <w:r w:rsidRPr="00CC5738">
        <w:rPr>
          <w:rStyle w:val="itali"/>
        </w:rPr>
        <w:t>Focus.</w:t>
      </w:r>
      <w:r w:rsidR="0004281A">
        <w:rPr>
          <w:rStyle w:val="itali"/>
        </w:rPr>
        <w:t xml:space="preserve"> </w:t>
      </w:r>
      <w:r w:rsidRPr="00CC5738">
        <w:rPr>
          <w:rStyle w:val="itali"/>
        </w:rPr>
        <w:t>Why are the Ghostbloods so interested in Shadesmar?</w:t>
      </w:r>
      <w:r w:rsidR="0004281A">
        <w:rPr>
          <w:rStyle w:val="itali"/>
        </w:rPr>
        <w:t xml:space="preserve"> </w:t>
      </w:r>
      <w:r w:rsidRPr="00CC5738">
        <w:rPr>
          <w:rStyle w:val="itali"/>
        </w:rPr>
        <w:t>Veil, any thoughts?</w:t>
      </w:r>
    </w:p>
    <w:p w14:paraId="37A332C7" w14:textId="0EDDCBAB" w:rsidR="00D10B5B" w:rsidRDefault="0059432C" w:rsidP="00684D30">
      <w:pPr>
        <w:pStyle w:val="Body-TextTx"/>
      </w:pPr>
      <w:r>
        <w:t xml:space="preserve">Veil frowned, absently turned around </w:t>
      </w:r>
      <w:r w:rsidR="00471481">
        <w:t xml:space="preserve">to </w:t>
      </w:r>
      <w:r>
        <w:t>put her back to the wall, then tucked her foot through the strap of her satchel to prevent it from being pulled away.</w:t>
      </w:r>
      <w:r w:rsidR="0004281A">
        <w:t xml:space="preserve"> </w:t>
      </w:r>
      <w:r>
        <w:t>When she became Veil, the colors in the room</w:t>
      </w:r>
      <w:r w:rsidR="00766B15">
        <w:t> . . .</w:t>
      </w:r>
      <w:r w:rsidR="00483B1D">
        <w:t xml:space="preserve"> </w:t>
      </w:r>
      <w:r>
        <w:t>muted.</w:t>
      </w:r>
      <w:r w:rsidR="0004281A">
        <w:t xml:space="preserve"> </w:t>
      </w:r>
      <w:r>
        <w:t>The colors didn</w:t>
      </w:r>
      <w:r w:rsidR="00766B15">
        <w:t>’</w:t>
      </w:r>
      <w:r>
        <w:t>t change, but her perception shifted.</w:t>
      </w:r>
      <w:r w:rsidR="0004281A">
        <w:t xml:space="preserve"> </w:t>
      </w:r>
      <w:r>
        <w:t>Shallan would have described those strata lines as rust colored, but to Veil they were just red.</w:t>
      </w:r>
    </w:p>
    <w:p w14:paraId="0ADFDC48" w14:textId="085CA9A5" w:rsidR="00D10B5B" w:rsidRDefault="0059432C" w:rsidP="00684D30">
      <w:pPr>
        <w:pStyle w:val="Body-TextTx"/>
      </w:pPr>
      <w:r>
        <w:t>Veil kept one eye on the door to the balcony.</w:t>
      </w:r>
      <w:r w:rsidR="0004281A">
        <w:t xml:space="preserve"> </w:t>
      </w:r>
      <w:r>
        <w:t>Balat, Eylita, and Jushu had all moved out there, and were joking with that other guardsman.</w:t>
      </w:r>
      <w:r w:rsidR="0004281A">
        <w:t xml:space="preserve"> </w:t>
      </w:r>
      <w:r>
        <w:t>Laughterspren moved in front of the door.</w:t>
      </w:r>
      <w:r w:rsidR="0004281A">
        <w:t xml:space="preserve"> </w:t>
      </w:r>
      <w:r>
        <w:t>Who was this friend?</w:t>
      </w:r>
      <w:r w:rsidR="0004281A">
        <w:t xml:space="preserve"> </w:t>
      </w:r>
      <w:r>
        <w:t>Shallan hadn</w:t>
      </w:r>
      <w:r w:rsidR="00766B15">
        <w:t>’</w:t>
      </w:r>
      <w:r>
        <w:t>t bothered to check.</w:t>
      </w:r>
    </w:p>
    <w:p w14:paraId="49125D6B" w14:textId="308A1390" w:rsidR="00D10B5B" w:rsidRDefault="0059432C" w:rsidP="00684D30">
      <w:pPr>
        <w:pStyle w:val="Body-TextTx"/>
      </w:pPr>
      <w:r w:rsidRPr="00CC5738">
        <w:rPr>
          <w:rStyle w:val="itali"/>
        </w:rPr>
        <w:t>Sorry,</w:t>
      </w:r>
      <w:r>
        <w:t xml:space="preserve"> Shallan thought.</w:t>
      </w:r>
      <w:r w:rsidR="0004281A">
        <w:t xml:space="preserve"> </w:t>
      </w:r>
      <w:r w:rsidRPr="00CC5738">
        <w:rPr>
          <w:rStyle w:val="itali"/>
        </w:rPr>
        <w:t>I was distracted.</w:t>
      </w:r>
    </w:p>
    <w:p w14:paraId="6096B29A" w14:textId="18350FDB" w:rsidR="00D10B5B" w:rsidRDefault="0059432C" w:rsidP="00684D30">
      <w:pPr>
        <w:pStyle w:val="Body-TextTx"/>
      </w:pPr>
      <w:r>
        <w:t>Veil studied the words in the notebook, picking out the relevant pieces.</w:t>
      </w:r>
      <w:r w:rsidR="0004281A">
        <w:t xml:space="preserve"> </w:t>
      </w:r>
      <w:r>
        <w:t>Maps, names of places, discussions of the cost of moving items through Shadesmar.</w:t>
      </w:r>
      <w:r w:rsidR="0004281A">
        <w:t xml:space="preserve"> </w:t>
      </w:r>
      <w:r>
        <w:t>Shallan</w:t>
      </w:r>
      <w:r w:rsidR="00766B15">
        <w:t>’</w:t>
      </w:r>
      <w:r>
        <w:t xml:space="preserve">s first mission for </w:t>
      </w:r>
      <w:r>
        <w:lastRenderedPageBreak/>
        <w:t>the Ghostbloods</w:t>
      </w:r>
      <w:r w:rsidR="00483B1D">
        <w:t>—</w:t>
      </w:r>
      <w:r>
        <w:t>back when Veil had been no more than a drawing in a notebook</w:t>
      </w:r>
      <w:r w:rsidR="00483B1D">
        <w:t>—</w:t>
      </w:r>
      <w:r>
        <w:t>had been to spy on Amaram, who had been trying to work out how to find Urithiru and the Oathgates.</w:t>
      </w:r>
    </w:p>
    <w:p w14:paraId="104EAAE5" w14:textId="19EC1023" w:rsidR="00D10B5B" w:rsidRDefault="0059432C" w:rsidP="00684D30">
      <w:pPr>
        <w:pStyle w:val="Body-TextTx"/>
      </w:pPr>
      <w:r>
        <w:t>The Oathgates</w:t>
      </w:r>
      <w:r w:rsidR="00483B1D">
        <w:t>—</w:t>
      </w:r>
      <w:r>
        <w:t>though primarily used to quickly move troops and supplies</w:t>
      </w:r>
      <w:r w:rsidR="00483B1D">
        <w:t>—</w:t>
      </w:r>
      <w:r>
        <w:t xml:space="preserve">had another </w:t>
      </w:r>
      <w:r w:rsidR="00D949D1">
        <w:t>function</w:t>
      </w:r>
      <w:r>
        <w:t>.</w:t>
      </w:r>
      <w:r w:rsidR="0004281A">
        <w:t xml:space="preserve"> </w:t>
      </w:r>
      <w:r>
        <w:t>They had the ability to send people back and forth into Shadesmar, a usage that Dalinar</w:t>
      </w:r>
      <w:r w:rsidR="00766B15">
        <w:t>’</w:t>
      </w:r>
      <w:r>
        <w:t xml:space="preserve">s scholars and Radiants had slowly managed to unlock during the </w:t>
      </w:r>
      <w:r w:rsidR="008E6ED8">
        <w:t>p</w:t>
      </w:r>
      <w:r>
        <w:t>ast year.</w:t>
      </w:r>
      <w:r w:rsidR="0004281A">
        <w:t xml:space="preserve"> </w:t>
      </w:r>
      <w:r>
        <w:t>Was that what Mraize had wanted?</w:t>
      </w:r>
    </w:p>
    <w:p w14:paraId="34FECAB7" w14:textId="2C5D2718" w:rsidR="00D10B5B" w:rsidRDefault="0059432C" w:rsidP="00684D30">
      <w:pPr>
        <w:pStyle w:val="Body-TextTx"/>
      </w:pPr>
      <w:r>
        <w:t>Veil saw the pieces of something grand in Mraize</w:t>
      </w:r>
      <w:r w:rsidR="00766B15">
        <w:t>’</w:t>
      </w:r>
      <w:r>
        <w:t>s moves: find the Oathgates, attempt to secure unfettered</w:t>
      </w:r>
      <w:r w:rsidR="00483B1D">
        <w:t>—</w:t>
      </w:r>
      <w:r>
        <w:t>perhaps exclusive</w:t>
      </w:r>
      <w:r w:rsidR="00483B1D">
        <w:t>—</w:t>
      </w:r>
      <w:r>
        <w:t>access to Shadesmar.</w:t>
      </w:r>
      <w:r w:rsidR="0004281A">
        <w:t xml:space="preserve"> </w:t>
      </w:r>
      <w:r>
        <w:t>Along the way, try to remove rivals, like Jasnah.</w:t>
      </w:r>
      <w:r w:rsidR="0004281A">
        <w:t xml:space="preserve"> </w:t>
      </w:r>
      <w:r>
        <w:t>Then recruit a Radiant who could look into Shadesmar.</w:t>
      </w:r>
      <w:r w:rsidR="0004281A">
        <w:t xml:space="preserve"> </w:t>
      </w:r>
      <w:r>
        <w:t>Finally, attack other factions who were trying to discover the secrets.</w:t>
      </w:r>
    </w:p>
    <w:p w14:paraId="2DB398D0" w14:textId="0BA5DE70" w:rsidR="00D10B5B" w:rsidRDefault="0059432C" w:rsidP="00684D30">
      <w:pPr>
        <w:pStyle w:val="Body-TextTx"/>
      </w:pPr>
      <w:r>
        <w:t>She would have to</w:t>
      </w:r>
      <w:r w:rsidR="00766B15">
        <w:t> . . .</w:t>
      </w:r>
      <w:r>
        <w:t xml:space="preserve"> Wait.</w:t>
      </w:r>
      <w:r w:rsidR="0004281A">
        <w:t xml:space="preserve"> </w:t>
      </w:r>
      <w:r>
        <w:t>That voice.</w:t>
      </w:r>
    </w:p>
    <w:p w14:paraId="5DFA1E3B" w14:textId="14F088E2" w:rsidR="00D10B5B" w:rsidRDefault="0059432C" w:rsidP="00684D30">
      <w:pPr>
        <w:pStyle w:val="Body-TextTx"/>
      </w:pPr>
      <w:r>
        <w:t>Veil</w:t>
      </w:r>
      <w:r w:rsidR="00766B15">
        <w:t>’</w:t>
      </w:r>
      <w:r>
        <w:t xml:space="preserve">s head </w:t>
      </w:r>
      <w:r w:rsidR="008E6ED8">
        <w:t>j</w:t>
      </w:r>
      <w:r w:rsidR="003C15AC">
        <w:t>olt</w:t>
      </w:r>
      <w:r>
        <w:t>ed up.</w:t>
      </w:r>
      <w:r w:rsidR="0004281A">
        <w:t xml:space="preserve"> </w:t>
      </w:r>
      <w:r>
        <w:t>The guard her brothers were talking to.</w:t>
      </w:r>
      <w:r w:rsidR="0004281A">
        <w:t xml:space="preserve"> </w:t>
      </w:r>
      <w:r w:rsidRPr="00CC5738">
        <w:rPr>
          <w:rStyle w:val="itali"/>
        </w:rPr>
        <w:t>Damnation</w:t>
      </w:r>
      <w:r w:rsidRPr="00916B40">
        <w:rPr>
          <w:rStyle w:val="itali"/>
        </w:rPr>
        <w:t>.</w:t>
      </w:r>
      <w:r w:rsidR="0004281A">
        <w:t xml:space="preserve"> </w:t>
      </w:r>
      <w:r>
        <w:t>Veil snapped the book closed and tucked it the pocket of her dress, then stood and had Shallan make her hair red again, though Veil kept control.</w:t>
      </w:r>
    </w:p>
    <w:p w14:paraId="5F669FE3" w14:textId="630166FC" w:rsidR="00D10B5B" w:rsidRDefault="0059432C" w:rsidP="00684D30">
      <w:pPr>
        <w:pStyle w:val="Body-TextTx"/>
      </w:pPr>
      <w:r>
        <w:t>She peeked out onto the balcony to check, but she already knew she</w:t>
      </w:r>
      <w:r w:rsidR="00766B15">
        <w:t>’</w:t>
      </w:r>
      <w:r>
        <w:t>d find Mraize there.</w:t>
      </w:r>
    </w:p>
    <w:p w14:paraId="7F10BB3A" w14:textId="62E55094" w:rsidR="00D10B5B" w:rsidRDefault="0059432C" w:rsidP="00684D30">
      <w:pPr>
        <w:pStyle w:val="Body-TextTx"/>
      </w:pPr>
      <w:r>
        <w:t>He stood tall, with his peculiarly scarred face, wearing a gold and black uniform like Balat.</w:t>
      </w:r>
      <w:r w:rsidR="0004281A">
        <w:t xml:space="preserve"> </w:t>
      </w:r>
      <w:r>
        <w:t>Those were colors of the Sebarial Princedom</w:t>
      </w:r>
      <w:r w:rsidR="00483B1D">
        <w:t>—</w:t>
      </w:r>
      <w:r>
        <w:t>the house Shallan had chosen to align with before marrying into the Kholins.</w:t>
      </w:r>
      <w:r w:rsidR="0004281A">
        <w:t xml:space="preserve"> </w:t>
      </w:r>
      <w:r>
        <w:t>She</w:t>
      </w:r>
      <w:r w:rsidR="00766B15">
        <w:t>’</w:t>
      </w:r>
      <w:r>
        <w:t>d once seen Mraize in a similar uniform, serving Ialai and her house a year ago.</w:t>
      </w:r>
    </w:p>
    <w:p w14:paraId="3FEB9243" w14:textId="4C81E14A" w:rsidR="00D10B5B" w:rsidRDefault="0059432C" w:rsidP="00684D30">
      <w:pPr>
        <w:pStyle w:val="Body-TextTx"/>
      </w:pPr>
      <w:r>
        <w:t>Mraize didn</w:t>
      </w:r>
      <w:r w:rsidR="00766B15">
        <w:t>’</w:t>
      </w:r>
      <w:r>
        <w:t>t fit the uniform.</w:t>
      </w:r>
      <w:r w:rsidR="0004281A">
        <w:t xml:space="preserve"> </w:t>
      </w:r>
      <w:r>
        <w:t>Not that it was poorly tailored, he was simply</w:t>
      </w:r>
      <w:r w:rsidR="00766B15">
        <w:t> . . .</w:t>
      </w:r>
      <w:r w:rsidR="00483B1D">
        <w:t xml:space="preserve"> </w:t>
      </w:r>
      <w:r>
        <w:t>wrong in it.</w:t>
      </w:r>
      <w:r w:rsidR="0004281A">
        <w:t xml:space="preserve"> </w:t>
      </w:r>
      <w:r>
        <w:t xml:space="preserve">He was at once too lofty and too </w:t>
      </w:r>
      <w:r w:rsidRPr="00CC5738">
        <w:rPr>
          <w:rStyle w:val="itali"/>
        </w:rPr>
        <w:t>jagged</w:t>
      </w:r>
      <w:r>
        <w:t xml:space="preserve"> a person for the job.</w:t>
      </w:r>
      <w:r w:rsidR="0004281A">
        <w:t xml:space="preserve"> </w:t>
      </w:r>
      <w:r>
        <w:t>Predatory, where a guardsman should be obedient</w:t>
      </w:r>
      <w:r w:rsidR="00483B1D">
        <w:t>—</w:t>
      </w:r>
      <w:r>
        <w:t>yet also refined, when being a guardsman was one of the more lowly jobs for a lighteyes.</w:t>
      </w:r>
    </w:p>
    <w:p w14:paraId="4B56E749" w14:textId="3A5507B7" w:rsidR="00D10B5B" w:rsidRDefault="0059432C" w:rsidP="00684D30">
      <w:pPr>
        <w:pStyle w:val="Body-TextTx"/>
      </w:pPr>
      <w:r>
        <w:lastRenderedPageBreak/>
        <w:t>He saw her, of course.</w:t>
      </w:r>
      <w:r w:rsidR="0004281A">
        <w:t xml:space="preserve"> </w:t>
      </w:r>
      <w:r>
        <w:t>Mraize always watched the doors; she</w:t>
      </w:r>
      <w:r w:rsidR="00766B15">
        <w:t>’</w:t>
      </w:r>
      <w:r>
        <w:t>d learned the trick from him.</w:t>
      </w:r>
      <w:r w:rsidR="0004281A">
        <w:t xml:space="preserve"> </w:t>
      </w:r>
      <w:r>
        <w:t>He didn</w:t>
      </w:r>
      <w:r w:rsidR="00766B15">
        <w:t>’</w:t>
      </w:r>
      <w:r>
        <w:t>t break character, laughing at what Balat said, but he didn</w:t>
      </w:r>
      <w:r w:rsidR="00766B15">
        <w:t>’</w:t>
      </w:r>
      <w:r>
        <w:t>t fake nearly as well as Shallan could.</w:t>
      </w:r>
      <w:r w:rsidR="0004281A">
        <w:t xml:space="preserve"> </w:t>
      </w:r>
      <w:r>
        <w:t>He couldn</w:t>
      </w:r>
      <w:r w:rsidR="00766B15">
        <w:t>’</w:t>
      </w:r>
      <w:r>
        <w:t>t keep the haughty tone from his laugh, or the bite from his grin.</w:t>
      </w:r>
      <w:r w:rsidR="0004281A">
        <w:t xml:space="preserve"> </w:t>
      </w:r>
      <w:r>
        <w:t>He didn</w:t>
      </w:r>
      <w:r w:rsidR="00766B15">
        <w:t>’</w:t>
      </w:r>
      <w:r>
        <w:t>t reside in the character; he wore it as a costume.</w:t>
      </w:r>
    </w:p>
    <w:p w14:paraId="5FF3B847" w14:textId="2E8E50FF" w:rsidR="00D10B5B" w:rsidRDefault="0059432C" w:rsidP="00684D30">
      <w:pPr>
        <w:pStyle w:val="Body-TextTx"/>
      </w:pPr>
      <w:r>
        <w:t>Veil folded her arms and lounged by the doorway.</w:t>
      </w:r>
      <w:r w:rsidR="0004281A">
        <w:t xml:space="preserve"> </w:t>
      </w:r>
      <w:r>
        <w:t>A cold breeze blew in off the mountains, making her shiver.</w:t>
      </w:r>
      <w:r w:rsidR="0004281A">
        <w:t xml:space="preserve"> </w:t>
      </w:r>
      <w:r>
        <w:t>Mraize and the boys pretended not to be cold, though their breath puffed in front of them and coldspren grew like spikes on the balcony railing.</w:t>
      </w:r>
      <w:r w:rsidR="0004281A">
        <w:t xml:space="preserve"> </w:t>
      </w:r>
      <w:r>
        <w:t>Odd, how in this tower it could feel so much warmer inside, even if you left the door open.</w:t>
      </w:r>
      <w:r w:rsidR="0004281A">
        <w:t xml:space="preserve"> </w:t>
      </w:r>
      <w:r>
        <w:t>Indeed, Eylita soon made an excuse and went in, passing Veil with a smile and a wave, which Shallan returned.</w:t>
      </w:r>
    </w:p>
    <w:p w14:paraId="23F1770D" w14:textId="3C152A9A" w:rsidR="00D10B5B" w:rsidRDefault="0059432C" w:rsidP="00684D30">
      <w:pPr>
        <w:pStyle w:val="Body-TextTx"/>
      </w:pPr>
      <w:r>
        <w:t>Veil kept her attention on Mraize.</w:t>
      </w:r>
      <w:r w:rsidR="0004281A">
        <w:t xml:space="preserve"> </w:t>
      </w:r>
      <w:r>
        <w:t>He clearly wanted her to see him interacting with her brothers.</w:t>
      </w:r>
      <w:r w:rsidR="0004281A">
        <w:t xml:space="preserve"> </w:t>
      </w:r>
      <w:r>
        <w:t xml:space="preserve">He rarely used overt threats, but this </w:t>
      </w:r>
      <w:r w:rsidRPr="00CC5738">
        <w:rPr>
          <w:rStyle w:val="itali"/>
        </w:rPr>
        <w:t>was</w:t>
      </w:r>
      <w:r>
        <w:t xml:space="preserve"> a warning.</w:t>
      </w:r>
      <w:r w:rsidR="0004281A">
        <w:t xml:space="preserve"> </w:t>
      </w:r>
      <w:r>
        <w:t>He had been the one to bring the young men here safely, a reward for her services rendered.</w:t>
      </w:r>
      <w:r w:rsidR="0004281A">
        <w:t xml:space="preserve"> </w:t>
      </w:r>
      <w:r>
        <w:t>What he had given her, he could remove.</w:t>
      </w:r>
      <w:r w:rsidR="0004281A">
        <w:t xml:space="preserve"> </w:t>
      </w:r>
      <w:r>
        <w:t>As a guardsman, he</w:t>
      </w:r>
      <w:r w:rsidR="00766B15">
        <w:t>’</w:t>
      </w:r>
      <w:r>
        <w:t>d train each day with the sword near Balat.</w:t>
      </w:r>
      <w:r w:rsidR="0004281A">
        <w:t xml:space="preserve"> </w:t>
      </w:r>
      <w:r>
        <w:t>Accidents happened.</w:t>
      </w:r>
      <w:r w:rsidR="0004281A">
        <w:t xml:space="preserve"> </w:t>
      </w:r>
      <w:r>
        <w:t>Shallan panicked slightly at this discovery, but Veil could play this the game, even if the pieces were people she loved.</w:t>
      </w:r>
    </w:p>
    <w:p w14:paraId="0170FFD9" w14:textId="77777777" w:rsidR="00D10B5B" w:rsidRDefault="0059432C" w:rsidP="00684D30">
      <w:pPr>
        <w:pStyle w:val="Body-TextTx"/>
      </w:pPr>
      <w:r w:rsidRPr="00CC5738">
        <w:rPr>
          <w:rStyle w:val="itali"/>
        </w:rPr>
        <w:t>We need to be ready to make a move,</w:t>
      </w:r>
      <w:r>
        <w:t xml:space="preserve"> Radiant thought, </w:t>
      </w:r>
      <w:r w:rsidRPr="00CC5738">
        <w:rPr>
          <w:rStyle w:val="itali"/>
        </w:rPr>
        <w:t>to put our brothers where they will be safe.</w:t>
      </w:r>
    </w:p>
    <w:p w14:paraId="6713DE4E" w14:textId="092F15EC" w:rsidR="00D10B5B" w:rsidRDefault="0059432C" w:rsidP="00684D30">
      <w:pPr>
        <w:pStyle w:val="Body-TextTx"/>
      </w:pPr>
      <w:r>
        <w:t>Veil agreed.</w:t>
      </w:r>
      <w:r w:rsidR="0004281A">
        <w:t xml:space="preserve"> </w:t>
      </w:r>
      <w:r>
        <w:t>Did such a place exist?</w:t>
      </w:r>
      <w:r w:rsidR="0004281A">
        <w:t xml:space="preserve"> </w:t>
      </w:r>
      <w:r>
        <w:t>Or instead should she gather a few pieces of her own to use?</w:t>
      </w:r>
      <w:r w:rsidR="0004281A">
        <w:t xml:space="preserve"> </w:t>
      </w:r>
      <w:r>
        <w:t>She needed information</w:t>
      </w:r>
      <w:r w:rsidR="00483B1D">
        <w:t>—</w:t>
      </w:r>
      <w:r>
        <w:t>about the Ghostbloods, and about Mraize himself.</w:t>
      </w:r>
      <w:r w:rsidR="0004281A">
        <w:t xml:space="preserve"> </w:t>
      </w:r>
      <w:r>
        <w:t>Despite their time working together, she knew next to nothing about the man.</w:t>
      </w:r>
    </w:p>
    <w:p w14:paraId="00443234" w14:textId="42CB84CE" w:rsidR="00D10B5B" w:rsidRDefault="0059432C" w:rsidP="00684D30">
      <w:pPr>
        <w:pStyle w:val="Body-TextTx"/>
      </w:pPr>
      <w:r>
        <w:t>She was curious to see how Mraize would create an opportunity for the two of them to speak together alone.</w:t>
      </w:r>
      <w:r w:rsidR="0004281A">
        <w:t xml:space="preserve"> </w:t>
      </w:r>
      <w:r>
        <w:t>It would be strange if he</w:t>
      </w:r>
      <w:r w:rsidR="00483B1D">
        <w:t>—</w:t>
      </w:r>
      <w:r>
        <w:t>supposedly a lowly lighteyed soldier</w:t>
      </w:r>
      <w:r w:rsidR="00483B1D">
        <w:t>—</w:t>
      </w:r>
      <w:r>
        <w:t>were to request time with Shallan.</w:t>
      </w:r>
    </w:p>
    <w:p w14:paraId="5346A7FE" w14:textId="710B6C69" w:rsidR="00D10B5B" w:rsidRDefault="0059432C" w:rsidP="00684D30">
      <w:pPr>
        <w:pStyle w:val="Body-TextTx"/>
      </w:pPr>
      <w:r>
        <w:lastRenderedPageBreak/>
        <w:t xml:space="preserve">After a short conversation, Mraize said, </w:t>
      </w:r>
      <w:r w:rsidR="00766B15">
        <w:t>“</w:t>
      </w:r>
      <w:r>
        <w:t>I do admire your view here, Balat!</w:t>
      </w:r>
      <w:r w:rsidR="0004281A">
        <w:t xml:space="preserve"> </w:t>
      </w:r>
      <w:r>
        <w:t>I wish I merited a balcony room.</w:t>
      </w:r>
      <w:r w:rsidR="0004281A">
        <w:t xml:space="preserve"> </w:t>
      </w:r>
      <w:r>
        <w:t>Look at those mountains!</w:t>
      </w:r>
      <w:r w:rsidR="0004281A">
        <w:t xml:space="preserve"> </w:t>
      </w:r>
      <w:r>
        <w:t>Next time I walk the gardens below, I</w:t>
      </w:r>
      <w:r w:rsidR="00766B15">
        <w:t>’</w:t>
      </w:r>
      <w:r>
        <w:t>ll glance up and see if I can find you.</w:t>
      </w:r>
      <w:r w:rsidR="0004281A">
        <w:t xml:space="preserve"> </w:t>
      </w:r>
      <w:r>
        <w:t>Regardless, for now I should be returning to my quarters.</w:t>
      </w:r>
      <w:r w:rsidR="00766B15">
        <w:t>”</w:t>
      </w:r>
    </w:p>
    <w:p w14:paraId="58A79078" w14:textId="403B4323" w:rsidR="00D10B5B" w:rsidRDefault="0059432C" w:rsidP="00684D30">
      <w:pPr>
        <w:pStyle w:val="Body-TextTx"/>
      </w:pPr>
      <w:r>
        <w:t>He pretended to see Shallan there for the first time, and hastily bowed to her.</w:t>
      </w:r>
      <w:r w:rsidR="0004281A">
        <w:t xml:space="preserve"> </w:t>
      </w:r>
      <w:r>
        <w:t>It was a fair effort, but overdone.</w:t>
      </w:r>
      <w:r w:rsidR="0004281A">
        <w:t xml:space="preserve"> </w:t>
      </w:r>
      <w:r>
        <w:t>She nodded to him as he retreated through their rooms and left.</w:t>
      </w:r>
      <w:r w:rsidR="0004281A">
        <w:t xml:space="preserve"> </w:t>
      </w:r>
      <w:r>
        <w:t>He</w:t>
      </w:r>
      <w:r w:rsidR="00766B15">
        <w:t>’</w:t>
      </w:r>
      <w:r>
        <w:t>d want to meet her in the gardens, but she didn</w:t>
      </w:r>
      <w:r w:rsidR="00766B15">
        <w:t>’</w:t>
      </w:r>
      <w:r>
        <w:t>t intend to rush off to do his bidding.</w:t>
      </w:r>
    </w:p>
    <w:p w14:paraId="2F5E219D" w14:textId="5E07DDA8" w:rsidR="00D10B5B" w:rsidRDefault="00766B15" w:rsidP="00684D30">
      <w:pPr>
        <w:pStyle w:val="Body-TextTx"/>
      </w:pPr>
      <w:r>
        <w:t>“</w:t>
      </w:r>
      <w:r w:rsidR="0059432C">
        <w:t>Balat,</w:t>
      </w:r>
      <w:r>
        <w:t>”</w:t>
      </w:r>
      <w:r w:rsidR="0059432C">
        <w:t xml:space="preserve"> she said.</w:t>
      </w:r>
      <w:r w:rsidR="0004281A">
        <w:t xml:space="preserve"> </w:t>
      </w:r>
      <w:r>
        <w:t>“</w:t>
      </w:r>
      <w:r w:rsidR="0059432C">
        <w:t>That man.</w:t>
      </w:r>
      <w:r w:rsidR="0004281A">
        <w:t xml:space="preserve"> </w:t>
      </w:r>
      <w:r w:rsidR="0059432C">
        <w:t>Have you known him long?</w:t>
      </w:r>
      <w:r>
        <w:t>”</w:t>
      </w:r>
    </w:p>
    <w:p w14:paraId="493C4B97" w14:textId="4C298D6C" w:rsidR="00D10B5B" w:rsidRDefault="00766B15" w:rsidP="00684D30">
      <w:pPr>
        <w:pStyle w:val="Body-TextTx"/>
      </w:pPr>
      <w:r>
        <w:t>“</w:t>
      </w:r>
      <w:r w:rsidR="0059432C">
        <w:t>Hm?</w:t>
      </w:r>
      <w:r w:rsidR="0004281A">
        <w:t xml:space="preserve"> </w:t>
      </w:r>
      <w:r w:rsidR="0059432C">
        <w:t>What was that, small one?</w:t>
      </w:r>
      <w:r>
        <w:t>”</w:t>
      </w:r>
      <w:r w:rsidR="0004281A">
        <w:t xml:space="preserve"> </w:t>
      </w:r>
      <w:r w:rsidR="0059432C">
        <w:t>Balat turned toward her.</w:t>
      </w:r>
      <w:r w:rsidR="0004281A">
        <w:t xml:space="preserve"> </w:t>
      </w:r>
      <w:r w:rsidR="0059432C">
        <w:t>During their first months together, talking to him had felt so awkward.</w:t>
      </w:r>
      <w:r w:rsidR="0004281A">
        <w:t xml:space="preserve"> </w:t>
      </w:r>
      <w:r w:rsidR="0059432C">
        <w:t>Balat expected her to be the same timid girl who had left searching for Jasnah.</w:t>
      </w:r>
      <w:r w:rsidR="0004281A">
        <w:t xml:space="preserve"> </w:t>
      </w:r>
      <w:r w:rsidR="0059432C">
        <w:t>Being with them had made Shallan realize how different she</w:t>
      </w:r>
      <w:r>
        <w:t>’</w:t>
      </w:r>
      <w:r w:rsidR="0059432C">
        <w:t>d become in their months apart.</w:t>
      </w:r>
    </w:p>
    <w:p w14:paraId="292CCB9B" w14:textId="7068878C" w:rsidR="00D10B5B" w:rsidRDefault="0059432C" w:rsidP="00684D30">
      <w:pPr>
        <w:pStyle w:val="Body-TextTx"/>
      </w:pPr>
      <w:r>
        <w:t>It had been a fight, strangely, not to backslide when around these three.</w:t>
      </w:r>
      <w:r w:rsidR="0004281A">
        <w:t xml:space="preserve"> </w:t>
      </w:r>
      <w:r>
        <w:t>It wasn</w:t>
      </w:r>
      <w:r w:rsidR="00766B15">
        <w:t>’</w:t>
      </w:r>
      <w:r>
        <w:t>t that she wanted to be the younger, timid version of herself.</w:t>
      </w:r>
      <w:r w:rsidR="0004281A">
        <w:t xml:space="preserve"> </w:t>
      </w:r>
      <w:r>
        <w:t xml:space="preserve">But it </w:t>
      </w:r>
      <w:r w:rsidRPr="00CC5738">
        <w:rPr>
          <w:rStyle w:val="itali"/>
        </w:rPr>
        <w:t>was</w:t>
      </w:r>
      <w:r>
        <w:t xml:space="preserve"> familiar in ways these new versions of her were not.</w:t>
      </w:r>
    </w:p>
    <w:p w14:paraId="368BB46E" w14:textId="254D0941" w:rsidR="00D10B5B" w:rsidRDefault="00766B15" w:rsidP="00684D30">
      <w:pPr>
        <w:pStyle w:val="Body-TextTx"/>
      </w:pPr>
      <w:r>
        <w:t>“</w:t>
      </w:r>
      <w:r w:rsidR="0059432C">
        <w:t>That man,</w:t>
      </w:r>
      <w:r>
        <w:t>”</w:t>
      </w:r>
      <w:r w:rsidR="0059432C">
        <w:t xml:space="preserve"> Veil said.</w:t>
      </w:r>
      <w:r w:rsidR="0004281A">
        <w:t xml:space="preserve"> </w:t>
      </w:r>
      <w:r>
        <w:t>“</w:t>
      </w:r>
      <w:r w:rsidR="0059432C">
        <w:t>What</w:t>
      </w:r>
      <w:r>
        <w:t>’</w:t>
      </w:r>
      <w:r w:rsidR="0059432C">
        <w:t>s his name?</w:t>
      </w:r>
      <w:r>
        <w:t>”</w:t>
      </w:r>
    </w:p>
    <w:p w14:paraId="28959F80" w14:textId="2BA35736" w:rsidR="00D10B5B" w:rsidRDefault="00766B15" w:rsidP="00684D30">
      <w:pPr>
        <w:pStyle w:val="Body-TextTx"/>
      </w:pPr>
      <w:r>
        <w:t>“</w:t>
      </w:r>
      <w:r w:rsidR="0059432C">
        <w:t>We call him Gobby,</w:t>
      </w:r>
      <w:r>
        <w:t>”</w:t>
      </w:r>
      <w:r w:rsidR="0059432C">
        <w:t xml:space="preserve"> Balat said.</w:t>
      </w:r>
      <w:r w:rsidR="0004281A">
        <w:t xml:space="preserve"> </w:t>
      </w:r>
      <w:r>
        <w:t>“</w:t>
      </w:r>
      <w:r w:rsidR="0059432C">
        <w:t>He</w:t>
      </w:r>
      <w:r>
        <w:t>’</w:t>
      </w:r>
      <w:r w:rsidR="0059432C">
        <w:t>s old to be in training, but with the call out for new soldiers, lots of people who haven</w:t>
      </w:r>
      <w:r>
        <w:t>’</w:t>
      </w:r>
      <w:r w:rsidR="0059432C">
        <w:t>t really held a sword before are joining up.</w:t>
      </w:r>
      <w:r>
        <w:t>”</w:t>
      </w:r>
    </w:p>
    <w:p w14:paraId="0F14CC8B" w14:textId="4121BFCC" w:rsidR="00D10B5B" w:rsidRDefault="00766B15" w:rsidP="00684D30">
      <w:pPr>
        <w:pStyle w:val="Body-TextTx"/>
      </w:pPr>
      <w:r>
        <w:t>“</w:t>
      </w:r>
      <w:r w:rsidR="0059432C">
        <w:t>Is he good?</w:t>
      </w:r>
      <w:r>
        <w:t>”</w:t>
      </w:r>
      <w:r w:rsidR="0059432C">
        <w:t xml:space="preserve"> Veil asked.</w:t>
      </w:r>
    </w:p>
    <w:p w14:paraId="2BF79836" w14:textId="2B863CD2" w:rsidR="00D10B5B" w:rsidRDefault="00766B15" w:rsidP="00684D30">
      <w:pPr>
        <w:pStyle w:val="Body-TextTx"/>
      </w:pPr>
      <w:r>
        <w:t>“</w:t>
      </w:r>
      <w:r w:rsidR="0059432C">
        <w:t>Gobby?</w:t>
      </w:r>
      <w:r w:rsidR="0004281A">
        <w:t xml:space="preserve"> </w:t>
      </w:r>
      <w:r w:rsidR="0059432C">
        <w:t>Nah.</w:t>
      </w:r>
      <w:r w:rsidR="0004281A">
        <w:t xml:space="preserve"> </w:t>
      </w:r>
      <w:r w:rsidR="0059432C">
        <w:t>He</w:t>
      </w:r>
      <w:r>
        <w:t>’</w:t>
      </w:r>
      <w:r w:rsidR="0059432C">
        <w:t>s fine, I mean, but makes a lot of mistakes.</w:t>
      </w:r>
      <w:r w:rsidR="0004281A">
        <w:t xml:space="preserve"> </w:t>
      </w:r>
      <w:r w:rsidR="0059432C">
        <w:t>Almost chopped a man</w:t>
      </w:r>
      <w:r>
        <w:t>’</w:t>
      </w:r>
      <w:r w:rsidR="0059432C">
        <w:t>s arm off by accident last week!</w:t>
      </w:r>
      <w:r w:rsidR="0004281A">
        <w:t xml:space="preserve"> </w:t>
      </w:r>
      <w:r w:rsidR="0059432C">
        <w:t>Captain Talanan laid into him for that one, I</w:t>
      </w:r>
      <w:r>
        <w:t>’</w:t>
      </w:r>
      <w:r w:rsidR="0059432C">
        <w:t>ll tell you!</w:t>
      </w:r>
      <w:r>
        <w:t>”</w:t>
      </w:r>
      <w:r w:rsidR="0004281A">
        <w:t xml:space="preserve"> </w:t>
      </w:r>
      <w:r w:rsidR="0059432C">
        <w:t>He chuckled, but Veil</w:t>
      </w:r>
      <w:r>
        <w:t>’</w:t>
      </w:r>
      <w:r w:rsidR="0059432C">
        <w:t>s unamused face made him trail off.</w:t>
      </w:r>
    </w:p>
    <w:p w14:paraId="54970D6F" w14:textId="3F592D68" w:rsidR="00D10B5B" w:rsidRDefault="0059432C" w:rsidP="00684D30">
      <w:pPr>
        <w:pStyle w:val="Body-TextTx"/>
      </w:pPr>
      <w:r>
        <w:t>She became Shallan and smiled belatedly, but her brothers left to go eat.</w:t>
      </w:r>
      <w:r w:rsidR="0004281A">
        <w:t xml:space="preserve"> </w:t>
      </w:r>
      <w:r>
        <w:t>She watched them chatting together and felt something stir inside her: regret.</w:t>
      </w:r>
      <w:r w:rsidR="0004281A">
        <w:t xml:space="preserve"> </w:t>
      </w:r>
      <w:r>
        <w:t>They</w:t>
      </w:r>
      <w:r w:rsidR="00766B15">
        <w:t>’</w:t>
      </w:r>
      <w:r>
        <w:t xml:space="preserve">d found an equilibrium as </w:t>
      </w:r>
      <w:r>
        <w:lastRenderedPageBreak/>
        <w:t>a family, but she wasn</w:t>
      </w:r>
      <w:r w:rsidR="00766B15">
        <w:t>’</w:t>
      </w:r>
      <w:r>
        <w:t>t certain she</w:t>
      </w:r>
      <w:r w:rsidR="00766B15">
        <w:t>’</w:t>
      </w:r>
      <w:r>
        <w:t>d ever get used to being the adult in the room when they were together.</w:t>
      </w:r>
    </w:p>
    <w:p w14:paraId="41EB2F8B" w14:textId="377E35E9" w:rsidR="00D10B5B" w:rsidRDefault="0059432C" w:rsidP="00684D30">
      <w:pPr>
        <w:pStyle w:val="Body-TextTx"/>
      </w:pPr>
      <w:r>
        <w:t>It made her want to go bother Adolin.</w:t>
      </w:r>
      <w:r w:rsidR="0004281A">
        <w:t xml:space="preserve"> </w:t>
      </w:r>
      <w:r>
        <w:t>She thought she could pick him out below, riding Dalinar</w:t>
      </w:r>
      <w:r w:rsidR="00766B15">
        <w:t>’</w:t>
      </w:r>
      <w:r>
        <w:t>s horse on the field they</w:t>
      </w:r>
      <w:r w:rsidR="00766B15">
        <w:t>’</w:t>
      </w:r>
      <w:r>
        <w:t>d dedicated to the animals.</w:t>
      </w:r>
      <w:r w:rsidR="0004281A">
        <w:t xml:space="preserve"> </w:t>
      </w:r>
      <w:r>
        <w:t>But she wouldn</w:t>
      </w:r>
      <w:r w:rsidR="00766B15">
        <w:t>’</w:t>
      </w:r>
      <w:r>
        <w:t>t interrupt him</w:t>
      </w:r>
      <w:r w:rsidR="00483B1D">
        <w:t>—</w:t>
      </w:r>
      <w:r>
        <w:t>spending time with the Ryshadium was one of the purest joys of Adolin</w:t>
      </w:r>
      <w:r w:rsidR="00766B15">
        <w:t>’</w:t>
      </w:r>
      <w:r>
        <w:t>s life.</w:t>
      </w:r>
    </w:p>
    <w:p w14:paraId="768BC7A0" w14:textId="77777777" w:rsidR="001E2135" w:rsidRDefault="0059432C" w:rsidP="00684D30">
      <w:pPr>
        <w:pStyle w:val="Body-TextTx"/>
      </w:pPr>
      <w:r>
        <w:t>Best to go attend Mraize, as he wanted.</w:t>
      </w:r>
    </w:p>
    <w:p w14:paraId="6B76470C" w14:textId="77777777" w:rsidR="00D10B5B" w:rsidRDefault="00292095" w:rsidP="00292095">
      <w:pPr>
        <w:pStyle w:val="Ornamental-Space-BreakOsbrk"/>
      </w:pPr>
      <w:r w:rsidRPr="00292095">
        <w:t>***</w:t>
      </w:r>
    </w:p>
    <w:p w14:paraId="3390965D" w14:textId="5DD2ABD2" w:rsidR="00D10B5B" w:rsidRDefault="00766B15" w:rsidP="00684D30">
      <w:pPr>
        <w:pStyle w:val="Body-TextTx"/>
      </w:pPr>
      <w:r>
        <w:t>“</w:t>
      </w:r>
      <w:r w:rsidR="0059432C">
        <w:t>Garden</w:t>
      </w:r>
      <w:r>
        <w:t>”</w:t>
      </w:r>
      <w:r w:rsidR="0059432C">
        <w:t xml:space="preserve"> was too grand a term by far for the small field beneath the windows to her brothers</w:t>
      </w:r>
      <w:r>
        <w:t>’</w:t>
      </w:r>
      <w:r w:rsidR="0059432C">
        <w:t xml:space="preserve"> quarters.</w:t>
      </w:r>
      <w:r w:rsidR="0004281A">
        <w:t xml:space="preserve"> </w:t>
      </w:r>
      <w:r w:rsidR="0059432C">
        <w:t>Yes, some of the Alethi gardeners had begun growing shalebark ridges or other ornamental plants here</w:t>
      </w:r>
      <w:r w:rsidR="00483B1D">
        <w:t>—</w:t>
      </w:r>
      <w:r w:rsidR="0059432C">
        <w:t>but the cold weather stunted growth.</w:t>
      </w:r>
      <w:r w:rsidR="0004281A">
        <w:t xml:space="preserve"> </w:t>
      </w:r>
      <w:r w:rsidR="0059432C">
        <w:t>The result, even with the occasional use of a heating fabrial, was little more than a network of colored mounds on the ground, not the gorgeous cultivated walls of a true garden.</w:t>
      </w:r>
      <w:r w:rsidR="0004281A">
        <w:t xml:space="preserve"> </w:t>
      </w:r>
      <w:r w:rsidR="0059432C">
        <w:t>She picked out only two small lifespren.</w:t>
      </w:r>
    </w:p>
    <w:p w14:paraId="4CE54321" w14:textId="4D9C2FB9" w:rsidR="00D10B5B" w:rsidRDefault="0059432C" w:rsidP="00684D30">
      <w:pPr>
        <w:pStyle w:val="Body-TextTx"/>
      </w:pPr>
      <w:r>
        <w:t>Mraize was a dark pillar on the far side, surveying the frosted mountain peaks.</w:t>
      </w:r>
      <w:r w:rsidR="0004281A">
        <w:t xml:space="preserve"> </w:t>
      </w:r>
      <w:r>
        <w:t>Veil didn</w:t>
      </w:r>
      <w:r w:rsidR="00766B15">
        <w:t>’</w:t>
      </w:r>
      <w:r>
        <w:t>t try to sneak up on him; she knew he</w:t>
      </w:r>
      <w:r w:rsidR="00766B15">
        <w:t>’</w:t>
      </w:r>
      <w:r>
        <w:t>d sense her coming.</w:t>
      </w:r>
      <w:r w:rsidR="0004281A">
        <w:t xml:space="preserve"> </w:t>
      </w:r>
      <w:r>
        <w:t>He seemed to be able to do that no matter how little sound she made.</w:t>
      </w:r>
      <w:r w:rsidR="0004281A">
        <w:t xml:space="preserve"> </w:t>
      </w:r>
      <w:r>
        <w:t>It was a trick she</w:t>
      </w:r>
      <w:r w:rsidR="00766B15">
        <w:t>’</w:t>
      </w:r>
      <w:r>
        <w:t>d been trying to replicate.</w:t>
      </w:r>
    </w:p>
    <w:p w14:paraId="124D1E8F" w14:textId="41C6933E" w:rsidR="00D10B5B" w:rsidRDefault="0059432C" w:rsidP="00684D30">
      <w:pPr>
        <w:pStyle w:val="Body-TextTx"/>
      </w:pPr>
      <w:r>
        <w:t>Instead she stepped up beside him.</w:t>
      </w:r>
      <w:r w:rsidR="0004281A">
        <w:t xml:space="preserve"> </w:t>
      </w:r>
      <w:r>
        <w:t>She</w:t>
      </w:r>
      <w:r w:rsidR="00766B15">
        <w:t>’</w:t>
      </w:r>
      <w:r>
        <w:t>d fetched her hat and cloak, the latter buttoned against the cold, but she</w:t>
      </w:r>
      <w:r w:rsidR="00766B15">
        <w:t>’</w:t>
      </w:r>
      <w:r>
        <w:t>d covered that and her face with the illusion of a guard in Sebarial</w:t>
      </w:r>
      <w:r w:rsidR="00766B15">
        <w:t>’</w:t>
      </w:r>
      <w:r>
        <w:t>s army.</w:t>
      </w:r>
      <w:r w:rsidR="0004281A">
        <w:t xml:space="preserve"> </w:t>
      </w:r>
      <w:r>
        <w:t>In case someone saw the two of them meeting.</w:t>
      </w:r>
    </w:p>
    <w:p w14:paraId="339A180F" w14:textId="3AB2FD4B" w:rsidR="00D10B5B" w:rsidRDefault="00766B15" w:rsidP="00684D30">
      <w:pPr>
        <w:pStyle w:val="Body-TextTx"/>
      </w:pPr>
      <w:r>
        <w:t>“</w:t>
      </w:r>
      <w:r w:rsidR="0059432C">
        <w:t>You,</w:t>
      </w:r>
      <w:r>
        <w:t>”</w:t>
      </w:r>
      <w:r w:rsidR="0059432C">
        <w:t xml:space="preserve"> Mraize said without looking at her, </w:t>
      </w:r>
      <w:r>
        <w:t>“</w:t>
      </w:r>
      <w:r w:rsidR="0059432C">
        <w:t>are to be commended again, little knife.</w:t>
      </w:r>
      <w:r w:rsidR="0004281A">
        <w:t xml:space="preserve"> </w:t>
      </w:r>
      <w:r w:rsidR="0059432C">
        <w:t>The Sons of Honor are basically defunct.</w:t>
      </w:r>
      <w:r w:rsidR="0004281A">
        <w:t xml:space="preserve"> </w:t>
      </w:r>
      <w:r w:rsidR="0059432C">
        <w:t>The few remaining members have fled into hiding, separately.</w:t>
      </w:r>
      <w:r w:rsidR="0004281A">
        <w:t xml:space="preserve"> </w:t>
      </w:r>
      <w:r w:rsidR="0059432C">
        <w:t>With Dalinar</w:t>
      </w:r>
      <w:r>
        <w:t>’</w:t>
      </w:r>
      <w:r w:rsidR="0059432C">
        <w:t xml:space="preserve">s soldiers </w:t>
      </w:r>
      <w:r>
        <w:t>‘</w:t>
      </w:r>
      <w:r w:rsidR="0059432C">
        <w:t>restoring order</w:t>
      </w:r>
      <w:r>
        <w:t>’</w:t>
      </w:r>
      <w:r w:rsidR="0059432C">
        <w:t xml:space="preserve"> in the warcamps, there is little chance of the infestation restarting.</w:t>
      </w:r>
      <w:r>
        <w:t>”</w:t>
      </w:r>
    </w:p>
    <w:p w14:paraId="3999D58F" w14:textId="47562F5A" w:rsidR="00D10B5B" w:rsidRDefault="00766B15" w:rsidP="00684D30">
      <w:pPr>
        <w:pStyle w:val="Body-TextTx"/>
      </w:pPr>
      <w:r>
        <w:lastRenderedPageBreak/>
        <w:t>“</w:t>
      </w:r>
      <w:r w:rsidR="0059432C">
        <w:t xml:space="preserve">One of your </w:t>
      </w:r>
      <w:r w:rsidR="00E0525C">
        <w:t>operative</w:t>
      </w:r>
      <w:r w:rsidR="0059432C">
        <w:t>s killed Ialai,</w:t>
      </w:r>
      <w:r>
        <w:t>”</w:t>
      </w:r>
      <w:r w:rsidR="0059432C">
        <w:t xml:space="preserve"> Veil said, trying to pick out what Mraize was looking at.</w:t>
      </w:r>
      <w:r w:rsidR="0004281A">
        <w:t xml:space="preserve"> </w:t>
      </w:r>
      <w:r w:rsidR="0059432C">
        <w:t>He was staring intently, tracking something out there.</w:t>
      </w:r>
      <w:r w:rsidR="0004281A">
        <w:t xml:space="preserve"> </w:t>
      </w:r>
      <w:r w:rsidR="0059432C">
        <w:t>She saw only snow and slopes.</w:t>
      </w:r>
    </w:p>
    <w:p w14:paraId="5DA2AE2E" w14:textId="0ACEABA1" w:rsidR="00D10B5B" w:rsidRDefault="00766B15" w:rsidP="00684D30">
      <w:pPr>
        <w:pStyle w:val="Body-TextTx"/>
      </w:pPr>
      <w:r>
        <w:t>“</w:t>
      </w:r>
      <w:r w:rsidR="0059432C">
        <w:t>Yes,</w:t>
      </w:r>
      <w:r>
        <w:t>”</w:t>
      </w:r>
      <w:r w:rsidR="0059432C">
        <w:t xml:space="preserve"> Mraize said.</w:t>
      </w:r>
    </w:p>
    <w:p w14:paraId="450115BE" w14:textId="345FAA26" w:rsidR="00D10B5B" w:rsidRDefault="00766B15" w:rsidP="00684D30">
      <w:pPr>
        <w:pStyle w:val="Body-TextTx"/>
      </w:pPr>
      <w:r>
        <w:t>“</w:t>
      </w:r>
      <w:r w:rsidR="0059432C">
        <w:t>I don</w:t>
      </w:r>
      <w:r>
        <w:t>’</w:t>
      </w:r>
      <w:r w:rsidR="0059432C">
        <w:t>t like the idea of someone watching over my shoulder,</w:t>
      </w:r>
      <w:r>
        <w:t>”</w:t>
      </w:r>
      <w:r w:rsidR="0059432C">
        <w:t xml:space="preserve"> Veil said.</w:t>
      </w:r>
      <w:r w:rsidR="0004281A">
        <w:t xml:space="preserve"> </w:t>
      </w:r>
      <w:r>
        <w:t>“</w:t>
      </w:r>
      <w:r w:rsidR="0059432C">
        <w:t>It says you don</w:t>
      </w:r>
      <w:r>
        <w:t>’</w:t>
      </w:r>
      <w:r w:rsidR="0059432C">
        <w:t>t trust me.</w:t>
      </w:r>
      <w:r>
        <w:t>”</w:t>
      </w:r>
    </w:p>
    <w:p w14:paraId="55ABFD9A" w14:textId="306217A4" w:rsidR="00D10B5B" w:rsidRDefault="00766B15" w:rsidP="00684D30">
      <w:pPr>
        <w:pStyle w:val="Body-TextTx"/>
      </w:pPr>
      <w:r>
        <w:t>“</w:t>
      </w:r>
      <w:r w:rsidR="0059432C" w:rsidRPr="00CC5738">
        <w:rPr>
          <w:rStyle w:val="itali"/>
        </w:rPr>
        <w:t>Should</w:t>
      </w:r>
      <w:r w:rsidR="0059432C">
        <w:t xml:space="preserve"> I trust you three?</w:t>
      </w:r>
      <w:r w:rsidR="0004281A">
        <w:t xml:space="preserve"> </w:t>
      </w:r>
      <w:r w:rsidR="0059432C">
        <w:t>I</w:t>
      </w:r>
      <w:r>
        <w:t>’</w:t>
      </w:r>
      <w:r w:rsidR="0059432C">
        <w:t>m under the impression that at least part of you isn</w:t>
      </w:r>
      <w:r>
        <w:t>’</w:t>
      </w:r>
      <w:r w:rsidR="0059432C">
        <w:t>t</w:t>
      </w:r>
      <w:r>
        <w:t> . . .</w:t>
      </w:r>
      <w:r w:rsidR="00483B1D">
        <w:t xml:space="preserve"> </w:t>
      </w:r>
      <w:r w:rsidR="0059432C">
        <w:t>fully committed.</w:t>
      </w:r>
      <w:r>
        <w:t>”</w:t>
      </w:r>
    </w:p>
    <w:p w14:paraId="422CE625" w14:textId="78C017FA" w:rsidR="00D10B5B" w:rsidRDefault="0059432C" w:rsidP="00684D30">
      <w:pPr>
        <w:pStyle w:val="Body-TextTx"/>
      </w:pPr>
      <w:r>
        <w:t>She finally picked out what Mraize was watching: a small dot of color soaring through one of the canyons.</w:t>
      </w:r>
      <w:r w:rsidR="0004281A">
        <w:t xml:space="preserve"> </w:t>
      </w:r>
      <w:r>
        <w:t>His pet chicken, the green one.</w:t>
      </w:r>
      <w:r w:rsidR="0004281A">
        <w:t xml:space="preserve"> </w:t>
      </w:r>
      <w:r>
        <w:t>Mraize whistled sharply, and the sound echoed below.</w:t>
      </w:r>
      <w:r w:rsidR="0004281A">
        <w:t xml:space="preserve"> </w:t>
      </w:r>
      <w:r>
        <w:t xml:space="preserve">The creature turned </w:t>
      </w:r>
      <w:r w:rsidR="00091D33">
        <w:t xml:space="preserve">in </w:t>
      </w:r>
      <w:r>
        <w:t>their direction.</w:t>
      </w:r>
    </w:p>
    <w:p w14:paraId="4F85F42E" w14:textId="3D218F88" w:rsidR="00D10B5B" w:rsidRDefault="00766B15" w:rsidP="00684D30">
      <w:pPr>
        <w:pStyle w:val="Body-TextTx"/>
      </w:pPr>
      <w:r>
        <w:t>“</w:t>
      </w:r>
      <w:r w:rsidR="0059432C">
        <w:t>You must decide,</w:t>
      </w:r>
      <w:r>
        <w:t>”</w:t>
      </w:r>
      <w:r w:rsidR="0059432C">
        <w:t xml:space="preserve"> Mraize said to her, </w:t>
      </w:r>
      <w:r>
        <w:t>“</w:t>
      </w:r>
      <w:r w:rsidR="0059432C">
        <w:t>how long you are going to continue this flirtation, Veil.</w:t>
      </w:r>
      <w:r w:rsidR="0004281A">
        <w:t xml:space="preserve"> </w:t>
      </w:r>
      <w:r w:rsidR="0059432C">
        <w:t>You tease us.</w:t>
      </w:r>
      <w:r w:rsidR="0004281A">
        <w:t xml:space="preserve"> </w:t>
      </w:r>
      <w:r w:rsidR="0059432C">
        <w:t>Are you a Ghostblood or not?</w:t>
      </w:r>
      <w:r w:rsidR="0004281A">
        <w:t xml:space="preserve"> </w:t>
      </w:r>
      <w:r w:rsidR="0059432C">
        <w:t>You enjoy the benefits of our organization, but refuse to get the tattoo.</w:t>
      </w:r>
      <w:r>
        <w:t>”</w:t>
      </w:r>
    </w:p>
    <w:p w14:paraId="60F56146" w14:textId="21813725" w:rsidR="00D10B5B" w:rsidRDefault="00766B15" w:rsidP="00684D30">
      <w:pPr>
        <w:pStyle w:val="Body-TextTx"/>
      </w:pPr>
      <w:r>
        <w:t>“</w:t>
      </w:r>
      <w:r w:rsidR="0059432C">
        <w:t>Why would I want something that could reveal me?</w:t>
      </w:r>
      <w:r>
        <w:t>”</w:t>
      </w:r>
    </w:p>
    <w:p w14:paraId="40A1AF18" w14:textId="098EDD6F" w:rsidR="00D10B5B" w:rsidRDefault="00766B15" w:rsidP="00684D30">
      <w:pPr>
        <w:pStyle w:val="Body-TextTx"/>
      </w:pPr>
      <w:r>
        <w:t>“</w:t>
      </w:r>
      <w:r w:rsidR="0059432C">
        <w:t>Because of the commitment it represents.</w:t>
      </w:r>
      <w:r w:rsidR="0004281A">
        <w:t xml:space="preserve"> </w:t>
      </w:r>
      <w:r w:rsidR="0059432C">
        <w:t>Because of the permanence.</w:t>
      </w:r>
      <w:r>
        <w:t>”</w:t>
      </w:r>
      <w:r w:rsidR="0004281A">
        <w:t xml:space="preserve"> </w:t>
      </w:r>
      <w:r w:rsidR="0059432C">
        <w:t>He eyed her, noting her illusion.</w:t>
      </w:r>
      <w:r w:rsidR="0004281A">
        <w:t xml:space="preserve"> </w:t>
      </w:r>
      <w:r>
        <w:t>“</w:t>
      </w:r>
      <w:r w:rsidR="0059432C">
        <w:t>Of course, with your powers nothing is permanent, is it?</w:t>
      </w:r>
      <w:r w:rsidR="0004281A">
        <w:t xml:space="preserve"> </w:t>
      </w:r>
      <w:r w:rsidR="0059432C">
        <w:t>You deal exclusively in the ephemeral.</w:t>
      </w:r>
      <w:r>
        <w:t>”</w:t>
      </w:r>
    </w:p>
    <w:p w14:paraId="15C6FE71" w14:textId="33ABEBF8" w:rsidR="00D10B5B" w:rsidRDefault="0059432C" w:rsidP="00684D30">
      <w:pPr>
        <w:pStyle w:val="Body-TextTx"/>
      </w:pPr>
      <w:r>
        <w:t>He held up his arm as the chicken returned, fluttering its wings as it landed, its talons clutching his coat.</w:t>
      </w:r>
      <w:r w:rsidR="0004281A">
        <w:t xml:space="preserve"> </w:t>
      </w:r>
      <w:r>
        <w:t>The chicken was one of the strangest varieties Veil had ever seen, with that large hooked beak and those bright green feathers.</w:t>
      </w:r>
      <w:r w:rsidR="0004281A">
        <w:t xml:space="preserve"> </w:t>
      </w:r>
      <w:r>
        <w:t>It carried something in its mouth, a small furry creature.</w:t>
      </w:r>
      <w:r w:rsidR="0004281A">
        <w:t xml:space="preserve"> </w:t>
      </w:r>
      <w:r>
        <w:t>It could have been a rat, but the look was wrong.</w:t>
      </w:r>
    </w:p>
    <w:p w14:paraId="0E1BFCE9" w14:textId="023D0268" w:rsidR="00D10B5B" w:rsidRDefault="00766B15" w:rsidP="00684D30">
      <w:pPr>
        <w:pStyle w:val="Body-TextTx"/>
      </w:pPr>
      <w:r>
        <w:t>“</w:t>
      </w:r>
      <w:r w:rsidR="0059432C">
        <w:t>What is that?</w:t>
      </w:r>
      <w:r>
        <w:t>”</w:t>
      </w:r>
      <w:r w:rsidR="0059432C">
        <w:t xml:space="preserve"> Veil asked.</w:t>
      </w:r>
      <w:r w:rsidR="0004281A">
        <w:t xml:space="preserve"> </w:t>
      </w:r>
      <w:r>
        <w:t>“</w:t>
      </w:r>
      <w:r w:rsidR="0059432C">
        <w:t>What did it catch?</w:t>
      </w:r>
      <w:r>
        <w:t>”</w:t>
      </w:r>
    </w:p>
    <w:p w14:paraId="62C23189" w14:textId="5A1990FF" w:rsidR="00D10B5B" w:rsidRDefault="00766B15" w:rsidP="00684D30">
      <w:pPr>
        <w:pStyle w:val="Body-TextTx"/>
      </w:pPr>
      <w:r>
        <w:t>“</w:t>
      </w:r>
      <w:r w:rsidR="0059432C">
        <w:t>A mole,</w:t>
      </w:r>
      <w:r>
        <w:t>”</w:t>
      </w:r>
      <w:r w:rsidR="0059432C">
        <w:t xml:space="preserve"> Mraize said.</w:t>
      </w:r>
    </w:p>
    <w:p w14:paraId="4EF34C21" w14:textId="135DB7C6" w:rsidR="00D10B5B" w:rsidRDefault="00766B15" w:rsidP="00684D30">
      <w:pPr>
        <w:pStyle w:val="Body-TextTx"/>
      </w:pPr>
      <w:r>
        <w:lastRenderedPageBreak/>
        <w:t>“</w:t>
      </w:r>
      <w:r w:rsidR="0059432C">
        <w:t>A what?</w:t>
      </w:r>
      <w:r>
        <w:t>”</w:t>
      </w:r>
    </w:p>
    <w:p w14:paraId="66BC7563" w14:textId="2B6E26F2" w:rsidR="00D10B5B" w:rsidRDefault="00766B15" w:rsidP="00684D30">
      <w:pPr>
        <w:pStyle w:val="Body-TextTx"/>
      </w:pPr>
      <w:r>
        <w:t>“</w:t>
      </w:r>
      <w:r w:rsidR="0059432C">
        <w:t>Like a rat, but different.</w:t>
      </w:r>
      <w:r w:rsidR="0004281A">
        <w:t xml:space="preserve"> </w:t>
      </w:r>
      <w:r w:rsidR="0059432C">
        <w:t xml:space="preserve">You know the word, </w:t>
      </w:r>
      <w:r w:rsidR="0059432C" w:rsidRPr="00916B40">
        <w:rPr>
          <w:rStyle w:val="itali"/>
        </w:rPr>
        <w:t>mole</w:t>
      </w:r>
      <w:r w:rsidR="0059432C">
        <w:t>?</w:t>
      </w:r>
      <w:r w:rsidR="0004281A">
        <w:t xml:space="preserve"> </w:t>
      </w:r>
      <w:r w:rsidR="0059432C">
        <w:t>An informant?</w:t>
      </w:r>
      <w:r w:rsidR="0004281A">
        <w:t xml:space="preserve"> </w:t>
      </w:r>
      <w:r w:rsidR="0059432C">
        <w:t>Comes from these creatures, which live in Shinovar and dig into places they</w:t>
      </w:r>
      <w:r>
        <w:t>’</w:t>
      </w:r>
      <w:r w:rsidR="0059432C">
        <w:t>re not wanted.</w:t>
      </w:r>
      <w:r w:rsidR="0004281A">
        <w:t xml:space="preserve"> </w:t>
      </w:r>
      <w:r w:rsidR="0059432C">
        <w:t>They</w:t>
      </w:r>
      <w:r>
        <w:t>’</w:t>
      </w:r>
      <w:r w:rsidR="0059432C">
        <w:t>ve made their way across Azir over the centuries, then into the mountains.</w:t>
      </w:r>
      <w:r>
        <w:t>”</w:t>
      </w:r>
    </w:p>
    <w:p w14:paraId="66F04A47" w14:textId="0CF4FA69" w:rsidR="00D10B5B" w:rsidRDefault="00766B15" w:rsidP="00684D30">
      <w:pPr>
        <w:pStyle w:val="Body-TextTx"/>
      </w:pPr>
      <w:r>
        <w:t>“</w:t>
      </w:r>
      <w:r w:rsidR="0059432C">
        <w:t>Whatever,</w:t>
      </w:r>
      <w:r>
        <w:t>”</w:t>
      </w:r>
      <w:r w:rsidR="0059432C">
        <w:t xml:space="preserve"> Veil said.</w:t>
      </w:r>
    </w:p>
    <w:p w14:paraId="2B5E748A" w14:textId="46CA69D8" w:rsidR="00D10B5B" w:rsidRDefault="0059432C" w:rsidP="00684D30">
      <w:pPr>
        <w:pStyle w:val="Body-TextTx"/>
      </w:pPr>
      <w:r>
        <w:t>The scarred man eyed her, a hint of a smile on his lips.</w:t>
      </w:r>
      <w:r w:rsidR="0004281A">
        <w:t xml:space="preserve"> </w:t>
      </w:r>
      <w:r w:rsidR="00766B15">
        <w:t>“</w:t>
      </w:r>
      <w:r>
        <w:t>Shallan will find this interesting, Veil.</w:t>
      </w:r>
      <w:r w:rsidR="0004281A">
        <w:t xml:space="preserve"> </w:t>
      </w:r>
      <w:r>
        <w:t>Do you not want to ask, for her sake?</w:t>
      </w:r>
      <w:r w:rsidR="0004281A">
        <w:t xml:space="preserve"> </w:t>
      </w:r>
      <w:r>
        <w:t>An invasive species from Shinovar, slowly making a home in the mountains?</w:t>
      </w:r>
      <w:r w:rsidR="0004281A">
        <w:t xml:space="preserve"> </w:t>
      </w:r>
      <w:r>
        <w:t>Where Rosharan creatures cannot live.</w:t>
      </w:r>
      <w:r w:rsidR="0004281A">
        <w:t xml:space="preserve"> </w:t>
      </w:r>
      <w:r>
        <w:t>They lack the fur, the adaptations, you see.</w:t>
      </w:r>
      <w:r w:rsidR="00766B15">
        <w:t>”</w:t>
      </w:r>
    </w:p>
    <w:p w14:paraId="61A99771" w14:textId="08808354" w:rsidR="00D10B5B" w:rsidRDefault="0059432C" w:rsidP="00684D30">
      <w:pPr>
        <w:pStyle w:val="Body-TextTx"/>
      </w:pPr>
      <w:r>
        <w:t xml:space="preserve">Shallan emerged as he said it, so she took a </w:t>
      </w:r>
      <w:r w:rsidR="004D62ED">
        <w:t>M</w:t>
      </w:r>
      <w:r>
        <w:t>emory.</w:t>
      </w:r>
      <w:r w:rsidR="0004281A">
        <w:t xml:space="preserve"> </w:t>
      </w:r>
      <w:r>
        <w:t>She needed to draw the little beast.</w:t>
      </w:r>
      <w:r w:rsidR="0004281A">
        <w:t xml:space="preserve"> </w:t>
      </w:r>
      <w:r>
        <w:t xml:space="preserve">How </w:t>
      </w:r>
      <w:r w:rsidRPr="00CC5738">
        <w:rPr>
          <w:rStyle w:val="itali"/>
        </w:rPr>
        <w:t>did</w:t>
      </w:r>
      <w:r>
        <w:t xml:space="preserve"> it survive in this cold?</w:t>
      </w:r>
      <w:r w:rsidR="0004281A">
        <w:t xml:space="preserve"> </w:t>
      </w:r>
      <w:r>
        <w:t>Surely there wasn</w:t>
      </w:r>
      <w:r w:rsidR="00766B15">
        <w:t>’</w:t>
      </w:r>
      <w:r>
        <w:t>t anything to eat up here.</w:t>
      </w:r>
    </w:p>
    <w:p w14:paraId="4223A490" w14:textId="05D31A72" w:rsidR="00D10B5B" w:rsidRDefault="00766B15" w:rsidP="00684D30">
      <w:pPr>
        <w:pStyle w:val="Body-TextTx"/>
      </w:pPr>
      <w:r>
        <w:t>“</w:t>
      </w:r>
      <w:r w:rsidR="0059432C">
        <w:t>A hunter knows the advantages his prey relies upon to hide and to thrive,</w:t>
      </w:r>
      <w:r>
        <w:t>”</w:t>
      </w:r>
      <w:r w:rsidR="0059432C">
        <w:t xml:space="preserve"> Mraize said.</w:t>
      </w:r>
      <w:r w:rsidR="0004281A">
        <w:t xml:space="preserve"> </w:t>
      </w:r>
      <w:r>
        <w:t>“</w:t>
      </w:r>
      <w:r w:rsidR="0059432C">
        <w:t>Shallan understands this; she seeks to understand the world.</w:t>
      </w:r>
      <w:r w:rsidR="0004281A">
        <w:t xml:space="preserve"> </w:t>
      </w:r>
      <w:r w:rsidR="0059432C">
        <w:t>You should not dismiss this kind of knowledge so quickly, Veil.</w:t>
      </w:r>
      <w:r w:rsidR="0004281A">
        <w:t xml:space="preserve"> </w:t>
      </w:r>
      <w:r w:rsidR="0059432C">
        <w:t>It has applications you may not anticipate, but which will serve you both well.</w:t>
      </w:r>
      <w:r>
        <w:t>”</w:t>
      </w:r>
    </w:p>
    <w:p w14:paraId="6C6D1255" w14:textId="2C949766" w:rsidR="00D10B5B" w:rsidRDefault="0059432C" w:rsidP="00684D30">
      <w:pPr>
        <w:pStyle w:val="Body-TextTx"/>
      </w:pPr>
      <w:r>
        <w:t>Damnation.</w:t>
      </w:r>
      <w:r w:rsidR="0004281A">
        <w:t xml:space="preserve"> </w:t>
      </w:r>
      <w:r>
        <w:t>Shallan hated talking with him.</w:t>
      </w:r>
      <w:r w:rsidR="0004281A">
        <w:t xml:space="preserve"> </w:t>
      </w:r>
      <w:r>
        <w:t xml:space="preserve">She found herself wanting to nod, to agree with him, to </w:t>
      </w:r>
      <w:r w:rsidRPr="00CC5738">
        <w:rPr>
          <w:rStyle w:val="itali"/>
        </w:rPr>
        <w:t>learn</w:t>
      </w:r>
      <w:r>
        <w:t xml:space="preserve"> from him.</w:t>
      </w:r>
      <w:r w:rsidR="0004281A">
        <w:t xml:space="preserve"> </w:t>
      </w:r>
      <w:r>
        <w:t>Radiant whispered truth: Shallan had lived her childhood with a father who had been paternal in all the wrong ways and none of the right ones.</w:t>
      </w:r>
      <w:r w:rsidR="0004281A">
        <w:t xml:space="preserve"> </w:t>
      </w:r>
      <w:r>
        <w:t>In Mraize, a part of her saw a substitute.</w:t>
      </w:r>
      <w:r w:rsidR="0004281A">
        <w:t xml:space="preserve"> </w:t>
      </w:r>
      <w:r>
        <w:t>Strong, confident, and</w:t>
      </w:r>
      <w:r w:rsidR="00483B1D">
        <w:t>—</w:t>
      </w:r>
      <w:r>
        <w:t>most importantly</w:t>
      </w:r>
      <w:r w:rsidR="00483B1D">
        <w:t>—</w:t>
      </w:r>
      <w:r>
        <w:t>willing to offer praise.</w:t>
      </w:r>
    </w:p>
    <w:p w14:paraId="2F6547E8" w14:textId="67D52FDC" w:rsidR="00D10B5B" w:rsidRDefault="0059432C" w:rsidP="00684D30">
      <w:pPr>
        <w:pStyle w:val="Body-TextTx"/>
      </w:pPr>
      <w:r>
        <w:t>His chicken held its prey with one foot, eating almost like a person did with their hands.</w:t>
      </w:r>
      <w:r w:rsidR="0004281A">
        <w:t xml:space="preserve"> </w:t>
      </w:r>
      <w:r>
        <w:t>The thing was so strange, so alien.</w:t>
      </w:r>
      <w:r w:rsidR="0004281A">
        <w:t xml:space="preserve"> </w:t>
      </w:r>
      <w:r>
        <w:t>It stood upright, like no other beast Shallan had studied.</w:t>
      </w:r>
      <w:r w:rsidR="0004281A">
        <w:t xml:space="preserve"> </w:t>
      </w:r>
      <w:r>
        <w:t>When it chirped at Mraize, it sounded almost like it was talking, and she swore she could occasionally make out words.</w:t>
      </w:r>
      <w:r w:rsidR="0004281A">
        <w:t xml:space="preserve"> </w:t>
      </w:r>
      <w:r>
        <w:t>It was like a tiny parody of a person.</w:t>
      </w:r>
    </w:p>
    <w:p w14:paraId="5B846107" w14:textId="77777777" w:rsidR="00D10B5B" w:rsidRDefault="0059432C" w:rsidP="00684D30">
      <w:pPr>
        <w:pStyle w:val="Body-TextTx"/>
      </w:pPr>
      <w:r>
        <w:lastRenderedPageBreak/>
        <w:t>She glanced away from the brutal display of the feasting chicken, though Mraize watched the creature with an air of approval.</w:t>
      </w:r>
    </w:p>
    <w:p w14:paraId="008B29E8" w14:textId="0B0611EB" w:rsidR="00D10B5B" w:rsidRDefault="00766B15" w:rsidP="00684D30">
      <w:pPr>
        <w:pStyle w:val="Body-TextTx"/>
      </w:pPr>
      <w:r>
        <w:t>“</w:t>
      </w:r>
      <w:r w:rsidR="0059432C">
        <w:t>I can</w:t>
      </w:r>
      <w:r>
        <w:t>’</w:t>
      </w:r>
      <w:r w:rsidR="0059432C">
        <w:t>t join the Ghostbloods fully,</w:t>
      </w:r>
      <w:r>
        <w:t>”</w:t>
      </w:r>
      <w:r w:rsidR="0059432C">
        <w:t xml:space="preserve"> she said, </w:t>
      </w:r>
      <w:r>
        <w:t>“</w:t>
      </w:r>
      <w:r w:rsidR="0059432C">
        <w:t>unless I know what it is you</w:t>
      </w:r>
      <w:r>
        <w:t>’</w:t>
      </w:r>
      <w:r w:rsidR="0059432C">
        <w:t>re trying to accomplish.</w:t>
      </w:r>
      <w:r w:rsidR="0004281A">
        <w:t xml:space="preserve"> </w:t>
      </w:r>
      <w:r w:rsidR="0059432C">
        <w:t>I don</w:t>
      </w:r>
      <w:r>
        <w:t>’</w:t>
      </w:r>
      <w:r w:rsidR="0059432C">
        <w:t>t know your motivations.</w:t>
      </w:r>
      <w:r w:rsidR="0004281A">
        <w:t xml:space="preserve"> </w:t>
      </w:r>
      <w:r w:rsidR="0059432C">
        <w:t>How can I align with you until I do?</w:t>
      </w:r>
      <w:r>
        <w:t>”</w:t>
      </w:r>
    </w:p>
    <w:p w14:paraId="75D34D05" w14:textId="6A202BD0" w:rsidR="00D10B5B" w:rsidRDefault="00766B15" w:rsidP="00684D30">
      <w:pPr>
        <w:pStyle w:val="Body-TextTx"/>
      </w:pPr>
      <w:r>
        <w:t>“</w:t>
      </w:r>
      <w:r w:rsidR="0059432C">
        <w:t>Surely you can guess,</w:t>
      </w:r>
      <w:r>
        <w:t>”</w:t>
      </w:r>
      <w:r w:rsidR="0059432C">
        <w:t xml:space="preserve"> Mraize said.</w:t>
      </w:r>
      <w:r w:rsidR="0004281A">
        <w:t xml:space="preserve"> </w:t>
      </w:r>
      <w:r>
        <w:t>“</w:t>
      </w:r>
      <w:r w:rsidR="0059432C">
        <w:t>It</w:t>
      </w:r>
      <w:r>
        <w:t>’</w:t>
      </w:r>
      <w:r w:rsidR="0059432C">
        <w:t>s about power, obviously.</w:t>
      </w:r>
      <w:r>
        <w:t>”</w:t>
      </w:r>
    </w:p>
    <w:p w14:paraId="463EAB4F" w14:textId="2C5A1AC4" w:rsidR="00D10B5B" w:rsidRDefault="0059432C" w:rsidP="00684D30">
      <w:pPr>
        <w:pStyle w:val="Body-TextTx"/>
      </w:pPr>
      <w:r>
        <w:t>She frowned.</w:t>
      </w:r>
      <w:r w:rsidR="0004281A">
        <w:t xml:space="preserve"> </w:t>
      </w:r>
      <w:r>
        <w:t>So</w:t>
      </w:r>
      <w:r w:rsidR="00766B15">
        <w:t> . . .</w:t>
      </w:r>
      <w:r w:rsidR="00483B1D">
        <w:t xml:space="preserve"> </w:t>
      </w:r>
      <w:r>
        <w:t>was it really that simple?</w:t>
      </w:r>
      <w:r w:rsidR="0004281A">
        <w:t xml:space="preserve"> </w:t>
      </w:r>
      <w:r>
        <w:t>Had she imagined depths to this man that weren</w:t>
      </w:r>
      <w:r w:rsidR="00766B15">
        <w:t>’</w:t>
      </w:r>
      <w:r>
        <w:t>t there?</w:t>
      </w:r>
    </w:p>
    <w:p w14:paraId="6D3EC9B1" w14:textId="61ABC700" w:rsidR="00D10B5B" w:rsidRDefault="0059432C" w:rsidP="00684D30">
      <w:pPr>
        <w:pStyle w:val="Body-TextTx"/>
      </w:pPr>
      <w:r>
        <w:t>Mraize continued to hold his chicken on one arm, fishing in his pocket with the other hand.</w:t>
      </w:r>
      <w:r w:rsidR="0004281A">
        <w:t xml:space="preserve"> </w:t>
      </w:r>
      <w:r>
        <w:t>He took out a diamond broam, then handed it to her, wrapping her fingers around it.</w:t>
      </w:r>
      <w:r w:rsidR="0004281A">
        <w:t xml:space="preserve"> </w:t>
      </w:r>
      <w:r>
        <w:t>Her fist shone from within.</w:t>
      </w:r>
    </w:p>
    <w:p w14:paraId="1CCC7CE5" w14:textId="2329019C" w:rsidR="00D10B5B" w:rsidRDefault="00766B15" w:rsidP="00684D30">
      <w:pPr>
        <w:pStyle w:val="Body-TextTx"/>
      </w:pPr>
      <w:r>
        <w:t>“</w:t>
      </w:r>
      <w:r w:rsidR="0059432C">
        <w:t>Power,</w:t>
      </w:r>
      <w:r>
        <w:t>”</w:t>
      </w:r>
      <w:r w:rsidR="0059432C">
        <w:t xml:space="preserve"> Mraize said.</w:t>
      </w:r>
      <w:r w:rsidR="0004281A">
        <w:t xml:space="preserve"> </w:t>
      </w:r>
      <w:r>
        <w:t>“</w:t>
      </w:r>
      <w:r w:rsidR="0059432C">
        <w:t>Portable, easily contained, renewable.</w:t>
      </w:r>
      <w:r w:rsidR="0004281A">
        <w:t xml:space="preserve"> </w:t>
      </w:r>
      <w:r w:rsidR="0059432C">
        <w:t>You hold the energy of a storm in your hand, Veil.</w:t>
      </w:r>
      <w:r w:rsidR="0004281A">
        <w:t xml:space="preserve"> </w:t>
      </w:r>
      <w:r w:rsidR="0059432C">
        <w:t>That raw energy, plucked from the heart of the raging tempest.</w:t>
      </w:r>
      <w:r w:rsidR="0004281A">
        <w:t xml:space="preserve"> </w:t>
      </w:r>
      <w:r w:rsidR="0059432C">
        <w:t>It is tamed</w:t>
      </w:r>
      <w:r w:rsidR="00483B1D">
        <w:t>—</w:t>
      </w:r>
      <w:r w:rsidR="0059432C">
        <w:t>not only a safe source of light, but of power that those with</w:t>
      </w:r>
      <w:r>
        <w:t> . . .</w:t>
      </w:r>
      <w:r w:rsidR="00483B1D">
        <w:t xml:space="preserve"> </w:t>
      </w:r>
      <w:r w:rsidR="0059432C">
        <w:t>particular interests and abilities can access.</w:t>
      </w:r>
      <w:r>
        <w:t>”</w:t>
      </w:r>
    </w:p>
    <w:p w14:paraId="6BE01EC0" w14:textId="781CC115" w:rsidR="00D10B5B" w:rsidRDefault="00766B15" w:rsidP="00684D30">
      <w:pPr>
        <w:pStyle w:val="Body-TextTx"/>
      </w:pPr>
      <w:r>
        <w:t>“</w:t>
      </w:r>
      <w:r w:rsidR="0059432C">
        <w:t>Sure,</w:t>
      </w:r>
      <w:r>
        <w:t>”</w:t>
      </w:r>
      <w:r w:rsidR="0059432C">
        <w:t xml:space="preserve"> Veil said, emerging again.</w:t>
      </w:r>
      <w:r w:rsidR="0004281A">
        <w:t xml:space="preserve"> </w:t>
      </w:r>
      <w:r>
        <w:t>“</w:t>
      </w:r>
      <w:r w:rsidR="0059432C">
        <w:t>At the same time it</w:t>
      </w:r>
      <w:r>
        <w:t>’</w:t>
      </w:r>
      <w:r w:rsidR="0059432C">
        <w:t>s practically worthless</w:t>
      </w:r>
      <w:r w:rsidR="00483B1D">
        <w:t>—</w:t>
      </w:r>
      <w:r w:rsidR="0059432C">
        <w:t>because anyone can get it.</w:t>
      </w:r>
      <w:r w:rsidR="0004281A">
        <w:t xml:space="preserve"> </w:t>
      </w:r>
      <w:r w:rsidR="0059432C">
        <w:t>The gemstones are the valuable part.</w:t>
      </w:r>
      <w:r>
        <w:t>”</w:t>
      </w:r>
    </w:p>
    <w:p w14:paraId="1008A97C" w14:textId="5EE06862" w:rsidR="00D10B5B" w:rsidRDefault="00766B15" w:rsidP="00684D30">
      <w:pPr>
        <w:pStyle w:val="Body-TextTx"/>
      </w:pPr>
      <w:r>
        <w:t>“</w:t>
      </w:r>
      <w:r w:rsidR="0059432C">
        <w:t>That</w:t>
      </w:r>
      <w:r>
        <w:t>’</w:t>
      </w:r>
      <w:r w:rsidR="0059432C">
        <w:t>s small thinking,</w:t>
      </w:r>
      <w:r>
        <w:t>”</w:t>
      </w:r>
      <w:r w:rsidR="0059432C">
        <w:t xml:space="preserve"> Mraize said.</w:t>
      </w:r>
      <w:r w:rsidR="0004281A">
        <w:t xml:space="preserve"> </w:t>
      </w:r>
      <w:r>
        <w:t>“</w:t>
      </w:r>
      <w:r w:rsidR="0059432C">
        <w:t>The stones are but containers.</w:t>
      </w:r>
      <w:r w:rsidR="0004281A">
        <w:t xml:space="preserve"> </w:t>
      </w:r>
      <w:r w:rsidR="0059432C">
        <w:t>No more valuable than a cup.</w:t>
      </w:r>
      <w:r w:rsidR="0004281A">
        <w:t xml:space="preserve"> </w:t>
      </w:r>
      <w:r w:rsidR="0059432C">
        <w:t>Important, yes, if you wish to carry liquid across the dry expanse.</w:t>
      </w:r>
      <w:r w:rsidR="0004281A">
        <w:t xml:space="preserve"> </w:t>
      </w:r>
      <w:r w:rsidR="0059432C">
        <w:t>But the value comes solely from what it contains.</w:t>
      </w:r>
      <w:r>
        <w:t>”</w:t>
      </w:r>
    </w:p>
    <w:p w14:paraId="375AA5BB" w14:textId="7217DF55" w:rsidR="00D10B5B" w:rsidRDefault="00766B15" w:rsidP="00684D30">
      <w:pPr>
        <w:pStyle w:val="Body-TextTx"/>
      </w:pPr>
      <w:r>
        <w:t>“</w:t>
      </w:r>
      <w:r w:rsidR="0059432C">
        <w:t xml:space="preserve">What kind of </w:t>
      </w:r>
      <w:r>
        <w:t>‘</w:t>
      </w:r>
      <w:r w:rsidR="0059432C">
        <w:t>dry expanse</w:t>
      </w:r>
      <w:r>
        <w:t>’</w:t>
      </w:r>
      <w:r w:rsidR="0059432C">
        <w:t xml:space="preserve"> would you cross?</w:t>
      </w:r>
      <w:r>
        <w:t>”</w:t>
      </w:r>
      <w:r w:rsidR="0059432C">
        <w:t xml:space="preserve"> Veil asked.</w:t>
      </w:r>
      <w:r w:rsidR="0004281A">
        <w:t xml:space="preserve"> </w:t>
      </w:r>
      <w:r>
        <w:t>“</w:t>
      </w:r>
      <w:r w:rsidR="0059432C">
        <w:t>I mean, you can always simply wait for a storm.</w:t>
      </w:r>
      <w:r>
        <w:t>”</w:t>
      </w:r>
    </w:p>
    <w:p w14:paraId="2B94CCCE" w14:textId="564F6B9F" w:rsidR="00D10B5B" w:rsidRDefault="00766B15" w:rsidP="00684D30">
      <w:pPr>
        <w:pStyle w:val="Body-TextTx"/>
      </w:pPr>
      <w:r>
        <w:t>“</w:t>
      </w:r>
      <w:r w:rsidR="0059432C">
        <w:t>Locked into your conditioned way of thinking,</w:t>
      </w:r>
      <w:r>
        <w:t>”</w:t>
      </w:r>
      <w:r w:rsidR="0059432C">
        <w:t xml:space="preserve"> Mraize said, shaking his head.</w:t>
      </w:r>
      <w:r w:rsidR="0004281A">
        <w:t xml:space="preserve"> </w:t>
      </w:r>
      <w:r>
        <w:t>“</w:t>
      </w:r>
      <w:r w:rsidR="0059432C">
        <w:t>I thought you</w:t>
      </w:r>
      <w:r>
        <w:t>’</w:t>
      </w:r>
      <w:r w:rsidR="0059432C">
        <w:t>d be able to see bigger, to dream bigger.</w:t>
      </w:r>
      <w:r w:rsidR="0004281A">
        <w:t xml:space="preserve"> </w:t>
      </w:r>
      <w:r w:rsidR="0059432C">
        <w:t xml:space="preserve">Tell me, when you traveled Shadesmar, </w:t>
      </w:r>
      <w:r w:rsidR="0059432C">
        <w:lastRenderedPageBreak/>
        <w:t>how valuable was a little Stormlight?</w:t>
      </w:r>
      <w:r>
        <w:t>”</w:t>
      </w:r>
    </w:p>
    <w:p w14:paraId="0681B476" w14:textId="6CBF6769" w:rsidR="00D10B5B" w:rsidRDefault="00766B15" w:rsidP="00684D30">
      <w:pPr>
        <w:pStyle w:val="Body-TextTx"/>
      </w:pPr>
      <w:r>
        <w:t>“</w:t>
      </w:r>
      <w:r w:rsidR="0059432C">
        <w:t>Very,</w:t>
      </w:r>
      <w:r>
        <w:t>”</w:t>
      </w:r>
      <w:r w:rsidR="0059432C">
        <w:t xml:space="preserve"> she said.</w:t>
      </w:r>
      <w:r w:rsidR="0004281A">
        <w:t xml:space="preserve"> </w:t>
      </w:r>
      <w:r>
        <w:t>“</w:t>
      </w:r>
      <w:r w:rsidR="0059432C">
        <w:t>So</w:t>
      </w:r>
      <w:r>
        <w:t> . . .</w:t>
      </w:r>
      <w:r w:rsidR="00483B1D">
        <w:t xml:space="preserve"> </w:t>
      </w:r>
      <w:r w:rsidR="0059432C">
        <w:t>this is about bringing Stormlight to Shadesmar?</w:t>
      </w:r>
      <w:r w:rsidR="0004281A">
        <w:t xml:space="preserve"> </w:t>
      </w:r>
      <w:r w:rsidR="0059432C">
        <w:t>What do the spren have that you want?</w:t>
      </w:r>
      <w:r>
        <w:t>”</w:t>
      </w:r>
    </w:p>
    <w:p w14:paraId="38F4BA21" w14:textId="3B8188E7" w:rsidR="00D10B5B" w:rsidRDefault="00766B15" w:rsidP="00684D30">
      <w:pPr>
        <w:pStyle w:val="Body-TextTx"/>
      </w:pPr>
      <w:r>
        <w:t>“</w:t>
      </w:r>
      <w:r w:rsidR="0059432C">
        <w:t>That, little knife, is the wrong question.</w:t>
      </w:r>
      <w:r>
        <w:t>”</w:t>
      </w:r>
    </w:p>
    <w:p w14:paraId="1F9564B9" w14:textId="27C33BFC" w:rsidR="00D10B5B" w:rsidRDefault="0059432C" w:rsidP="00684D30">
      <w:pPr>
        <w:pStyle w:val="Body-TextTx"/>
      </w:pPr>
      <w:r>
        <w:t>Blast.</w:t>
      </w:r>
      <w:r w:rsidR="0004281A">
        <w:t xml:space="preserve"> </w:t>
      </w:r>
      <w:r>
        <w:t>Veil felt her temper rising.</w:t>
      </w:r>
      <w:r w:rsidR="0004281A">
        <w:t xml:space="preserve"> </w:t>
      </w:r>
      <w:r>
        <w:t>Hadn</w:t>
      </w:r>
      <w:r w:rsidR="00766B15">
        <w:t>’</w:t>
      </w:r>
      <w:r>
        <w:t>t she proven herself?</w:t>
      </w:r>
      <w:r w:rsidR="0004281A">
        <w:t xml:space="preserve"> </w:t>
      </w:r>
      <w:r>
        <w:t xml:space="preserve">How </w:t>
      </w:r>
      <w:r w:rsidRPr="00CC5738">
        <w:rPr>
          <w:rStyle w:val="itali"/>
        </w:rPr>
        <w:t>dare</w:t>
      </w:r>
      <w:r>
        <w:t xml:space="preserve"> he treat her as if she were some lowly apprentice.</w:t>
      </w:r>
    </w:p>
    <w:p w14:paraId="4145D3CA" w14:textId="5E694559" w:rsidR="00D10B5B" w:rsidRDefault="0059432C" w:rsidP="00684D30">
      <w:pPr>
        <w:pStyle w:val="Body-TextTx"/>
      </w:pPr>
      <w:r>
        <w:t>Fortunately, they had Radiant to guide them here.</w:t>
      </w:r>
      <w:r w:rsidR="0004281A">
        <w:t xml:space="preserve"> </w:t>
      </w:r>
      <w:r>
        <w:t>She learned lessons Veil refused</w:t>
      </w:r>
      <w:r w:rsidR="008A2D35">
        <w:t xml:space="preserve"> to</w:t>
      </w:r>
      <w:r>
        <w:t>.</w:t>
      </w:r>
      <w:r w:rsidR="0004281A">
        <w:t xml:space="preserve"> </w:t>
      </w:r>
      <w:r>
        <w:t>Radiant didn</w:t>
      </w:r>
      <w:r w:rsidR="00766B15">
        <w:t>’</w:t>
      </w:r>
      <w:r>
        <w:t>t mind being treated like an apprentice; Radiant liked learning.</w:t>
      </w:r>
      <w:r w:rsidR="0004281A">
        <w:t xml:space="preserve"> </w:t>
      </w:r>
      <w:r>
        <w:t>She had Shallan bleed their hair to blond</w:t>
      </w:r>
      <w:r w:rsidR="009C0F34">
        <w:t>e</w:t>
      </w:r>
      <w:r>
        <w:t>, though they were still wearing a man</w:t>
      </w:r>
      <w:r w:rsidR="00766B15">
        <w:t>’</w:t>
      </w:r>
      <w:r>
        <w:t>s face, and folded her hands behind her back, standing up straighter.</w:t>
      </w:r>
    </w:p>
    <w:p w14:paraId="2EDACA45" w14:textId="3A2D0D88" w:rsidR="00D10B5B" w:rsidRDefault="0059432C" w:rsidP="00684D30">
      <w:pPr>
        <w:pStyle w:val="Body-TextTx"/>
      </w:pPr>
      <w:r>
        <w:t>Ask a better question.</w:t>
      </w:r>
      <w:r w:rsidR="0004281A">
        <w:t xml:space="preserve"> </w:t>
      </w:r>
      <w:r w:rsidR="00766B15">
        <w:t>“</w:t>
      </w:r>
      <w:r>
        <w:t>Nalathis,</w:t>
      </w:r>
      <w:r w:rsidR="00766B15">
        <w:t>”</w:t>
      </w:r>
      <w:r>
        <w:t xml:space="preserve"> Radiant said.</w:t>
      </w:r>
      <w:r w:rsidR="0004281A">
        <w:t xml:space="preserve"> </w:t>
      </w:r>
      <w:r w:rsidR="00766B15">
        <w:t>“</w:t>
      </w:r>
      <w:r>
        <w:t>Scadarial.</w:t>
      </w:r>
      <w:r w:rsidR="0004281A">
        <w:t xml:space="preserve"> </w:t>
      </w:r>
      <w:r>
        <w:t>What are they?</w:t>
      </w:r>
      <w:r w:rsidR="00766B15">
        <w:t>”</w:t>
      </w:r>
    </w:p>
    <w:p w14:paraId="1A8E8366" w14:textId="2C93AC89" w:rsidR="00D10B5B" w:rsidRDefault="00766B15" w:rsidP="00684D30">
      <w:pPr>
        <w:pStyle w:val="Body-TextTx"/>
      </w:pPr>
      <w:r>
        <w:t>“</w:t>
      </w:r>
      <w:r w:rsidR="0059432C">
        <w:t>Nalthis.</w:t>
      </w:r>
      <w:r w:rsidR="0004281A">
        <w:t xml:space="preserve"> </w:t>
      </w:r>
      <w:r w:rsidR="0059432C">
        <w:t>Scadrial.</w:t>
      </w:r>
      <w:r>
        <w:t>”</w:t>
      </w:r>
      <w:r w:rsidR="0004281A">
        <w:t xml:space="preserve"> </w:t>
      </w:r>
      <w:r w:rsidR="0059432C">
        <w:t>He spoke the words with a different accent.</w:t>
      </w:r>
      <w:r w:rsidR="0004281A">
        <w:t xml:space="preserve"> </w:t>
      </w:r>
      <w:r>
        <w:t>“</w:t>
      </w:r>
      <w:r w:rsidR="0059432C" w:rsidRPr="00CC5738">
        <w:rPr>
          <w:rStyle w:val="itali"/>
        </w:rPr>
        <w:t>Where</w:t>
      </w:r>
      <w:r w:rsidR="0059432C">
        <w:t xml:space="preserve"> are they.</w:t>
      </w:r>
      <w:r w:rsidR="0004281A">
        <w:t xml:space="preserve"> </w:t>
      </w:r>
      <w:r w:rsidR="0059432C">
        <w:t>That</w:t>
      </w:r>
      <w:r>
        <w:t>’</w:t>
      </w:r>
      <w:r w:rsidR="0059432C">
        <w:t>s an excellent question, Radiant.</w:t>
      </w:r>
      <w:r w:rsidR="0004281A">
        <w:t xml:space="preserve"> </w:t>
      </w:r>
      <w:r w:rsidR="0059432C">
        <w:t>Suffice it to say they are places in Shadesmar where our Stormlight</w:t>
      </w:r>
      <w:r w:rsidR="00483B1D">
        <w:t>—</w:t>
      </w:r>
      <w:r w:rsidR="0059432C">
        <w:t>so easily captured and transported</w:t>
      </w:r>
      <w:r w:rsidR="00483B1D">
        <w:t>—</w:t>
      </w:r>
      <w:r w:rsidR="0059432C">
        <w:t>would be a valuable commodity.</w:t>
      </w:r>
      <w:r>
        <w:t>”</w:t>
      </w:r>
    </w:p>
    <w:p w14:paraId="68539AB9" w14:textId="40822A6B" w:rsidR="00D10B5B" w:rsidRDefault="0059432C" w:rsidP="00684D30">
      <w:pPr>
        <w:pStyle w:val="Body-TextTx"/>
      </w:pPr>
      <w:r>
        <w:t>Curious.</w:t>
      </w:r>
      <w:r w:rsidR="0004281A">
        <w:t xml:space="preserve"> </w:t>
      </w:r>
      <w:r>
        <w:t>She knew so little of Shadesmar, but the spren had vast cities</w:t>
      </w:r>
      <w:r w:rsidR="00483B1D">
        <w:t>—</w:t>
      </w:r>
      <w:r>
        <w:t>and she knew Stormlight was prized there.</w:t>
      </w:r>
      <w:r w:rsidR="0004281A">
        <w:t xml:space="preserve"> </w:t>
      </w:r>
      <w:r w:rsidR="00766B15">
        <w:t>“</w:t>
      </w:r>
      <w:r>
        <w:t>That</w:t>
      </w:r>
      <w:r w:rsidR="00766B15">
        <w:t>’</w:t>
      </w:r>
      <w:r>
        <w:t>s why you wanted to get to Urithiru before Jasnah.</w:t>
      </w:r>
      <w:r w:rsidR="0004281A">
        <w:t xml:space="preserve"> </w:t>
      </w:r>
      <w:r>
        <w:t>You knew the Oathgates would offer easy access to Shadesmar.</w:t>
      </w:r>
      <w:r w:rsidR="0004281A">
        <w:t xml:space="preserve"> </w:t>
      </w:r>
      <w:r>
        <w:t>You want to control commerce, travel, to these other places.</w:t>
      </w:r>
      <w:r w:rsidR="00766B15">
        <w:t>”</w:t>
      </w:r>
    </w:p>
    <w:p w14:paraId="6A638DA9" w14:textId="3A6434E2" w:rsidR="00D10B5B" w:rsidRDefault="00766B15" w:rsidP="00684D30">
      <w:pPr>
        <w:pStyle w:val="Body-TextTx"/>
      </w:pPr>
      <w:r>
        <w:t>“</w:t>
      </w:r>
      <w:r w:rsidR="0059432C">
        <w:t>Excellent,</w:t>
      </w:r>
      <w:r>
        <w:t>”</w:t>
      </w:r>
      <w:r w:rsidR="0059432C">
        <w:t xml:space="preserve"> Mraize said.</w:t>
      </w:r>
      <w:r w:rsidR="0004281A">
        <w:t xml:space="preserve"> </w:t>
      </w:r>
      <w:r>
        <w:t>“</w:t>
      </w:r>
      <w:r w:rsidR="0059432C">
        <w:t>Trade to Roshar through Shadesmar has been historically difficult, as there is only one stable access point</w:t>
      </w:r>
      <w:r w:rsidR="00483B1D">
        <w:t>—</w:t>
      </w:r>
      <w:r w:rsidR="0059432C">
        <w:t>one controlled by the Horneaters, who have been unpleasant to deal with.</w:t>
      </w:r>
      <w:r w:rsidR="0004281A">
        <w:t xml:space="preserve"> </w:t>
      </w:r>
      <w:r w:rsidR="0059432C">
        <w:t>Yet Roshar has something that so many other peoples in the cosmere want: free, portable, easy</w:t>
      </w:r>
      <w:r w:rsidR="00F36065">
        <w:t>-</w:t>
      </w:r>
      <w:r w:rsidR="0059432C">
        <w:t>to</w:t>
      </w:r>
      <w:r w:rsidR="00F36065">
        <w:t>-</w:t>
      </w:r>
      <w:r w:rsidR="0059432C">
        <w:t>access power.</w:t>
      </w:r>
      <w:r>
        <w:t>”</w:t>
      </w:r>
    </w:p>
    <w:p w14:paraId="083E802A" w14:textId="33BE8C7C" w:rsidR="00D10B5B" w:rsidRDefault="00766B15" w:rsidP="00684D30">
      <w:pPr>
        <w:pStyle w:val="Body-TextTx"/>
      </w:pPr>
      <w:r>
        <w:t>“</w:t>
      </w:r>
      <w:r w:rsidR="0059432C">
        <w:t>There has to be more,</w:t>
      </w:r>
      <w:r>
        <w:t>”</w:t>
      </w:r>
      <w:r w:rsidR="0059432C">
        <w:t xml:space="preserve"> Radiant said.</w:t>
      </w:r>
      <w:r w:rsidR="0004281A">
        <w:t xml:space="preserve"> </w:t>
      </w:r>
      <w:r>
        <w:t>“</w:t>
      </w:r>
      <w:r w:rsidR="0059432C">
        <w:t>What is the catch?</w:t>
      </w:r>
      <w:r w:rsidR="0004281A">
        <w:t xml:space="preserve"> </w:t>
      </w:r>
      <w:r w:rsidR="0059432C">
        <w:t>The problem with the system?</w:t>
      </w:r>
      <w:r w:rsidR="0004281A">
        <w:t xml:space="preserve"> </w:t>
      </w:r>
      <w:r w:rsidR="0059432C">
        <w:lastRenderedPageBreak/>
        <w:t>You wouldn</w:t>
      </w:r>
      <w:r>
        <w:t>’</w:t>
      </w:r>
      <w:r w:rsidR="0059432C">
        <w:t>t be telling me this if there weren</w:t>
      </w:r>
      <w:r>
        <w:t>’</w:t>
      </w:r>
      <w:r w:rsidR="0059432C">
        <w:t>t a problem.</w:t>
      </w:r>
      <w:r>
        <w:t>”</w:t>
      </w:r>
    </w:p>
    <w:p w14:paraId="60C770B8" w14:textId="5E819F31" w:rsidR="00D10B5B" w:rsidRDefault="0059432C" w:rsidP="00684D30">
      <w:pPr>
        <w:pStyle w:val="Body-TextTx"/>
      </w:pPr>
      <w:r>
        <w:t>He glanced at her.</w:t>
      </w:r>
      <w:r w:rsidR="0004281A">
        <w:t xml:space="preserve"> </w:t>
      </w:r>
      <w:r w:rsidR="00766B15">
        <w:t>“</w:t>
      </w:r>
      <w:r>
        <w:t>Excellent observation, Radiant.</w:t>
      </w:r>
      <w:r w:rsidR="0004281A">
        <w:t xml:space="preserve"> </w:t>
      </w:r>
      <w:r>
        <w:t>I find it unfortunate we don</w:t>
      </w:r>
      <w:r w:rsidR="00766B15">
        <w:t>’</w:t>
      </w:r>
      <w:r>
        <w:t>t normally get along.</w:t>
      </w:r>
      <w:r w:rsidR="00766B15">
        <w:t>”</w:t>
      </w:r>
    </w:p>
    <w:p w14:paraId="5E3C3C27" w14:textId="6B4A0872" w:rsidR="00D10B5B" w:rsidRDefault="00766B15" w:rsidP="00684D30">
      <w:pPr>
        <w:pStyle w:val="Body-TextTx"/>
      </w:pPr>
      <w:r>
        <w:t>“</w:t>
      </w:r>
      <w:r w:rsidR="0059432C">
        <w:t>We would get along much better if you were more straightforward with people,</w:t>
      </w:r>
      <w:r>
        <w:t>”</w:t>
      </w:r>
      <w:r w:rsidR="0059432C">
        <w:t xml:space="preserve"> Radiant said.</w:t>
      </w:r>
      <w:r w:rsidR="0004281A">
        <w:t xml:space="preserve"> </w:t>
      </w:r>
      <w:r>
        <w:t>“</w:t>
      </w:r>
      <w:r w:rsidR="0059432C">
        <w:t>Your type turns my stomach.</w:t>
      </w:r>
      <w:r>
        <w:t>”</w:t>
      </w:r>
    </w:p>
    <w:p w14:paraId="47DC80EE" w14:textId="4CD874A5" w:rsidR="00D10B5B" w:rsidRDefault="00766B15" w:rsidP="00684D30">
      <w:pPr>
        <w:pStyle w:val="Body-TextTx"/>
      </w:pPr>
      <w:r>
        <w:t>“</w:t>
      </w:r>
      <w:r w:rsidR="0059432C">
        <w:t>What?</w:t>
      </w:r>
      <w:r>
        <w:t>”</w:t>
      </w:r>
      <w:r w:rsidR="0059432C">
        <w:t xml:space="preserve"> Mraize asked.</w:t>
      </w:r>
      <w:r w:rsidR="0004281A">
        <w:t xml:space="preserve"> </w:t>
      </w:r>
      <w:r>
        <w:t>“</w:t>
      </w:r>
      <w:r w:rsidR="0059432C">
        <w:t>Me?</w:t>
      </w:r>
      <w:r w:rsidR="0004281A">
        <w:t xml:space="preserve"> </w:t>
      </w:r>
      <w:r w:rsidR="0059432C">
        <w:t>A simple guardsman?</w:t>
      </w:r>
      <w:r>
        <w:t>”</w:t>
      </w:r>
    </w:p>
    <w:p w14:paraId="714AFF5A" w14:textId="7A626CCC" w:rsidR="00D10B5B" w:rsidRDefault="00766B15" w:rsidP="00684D30">
      <w:pPr>
        <w:pStyle w:val="Body-TextTx"/>
      </w:pPr>
      <w:r>
        <w:t>“</w:t>
      </w:r>
      <w:r w:rsidR="0059432C">
        <w:t>One who has a reputation for being clumsy</w:t>
      </w:r>
      <w:r w:rsidR="00483B1D">
        <w:t>—</w:t>
      </w:r>
      <w:r w:rsidR="0059432C">
        <w:t xml:space="preserve">for nearly </w:t>
      </w:r>
      <w:r w:rsidR="0059432C" w:rsidRPr="00CC5738">
        <w:rPr>
          <w:rStyle w:val="itali"/>
        </w:rPr>
        <w:t>killing</w:t>
      </w:r>
      <w:r w:rsidR="0059432C">
        <w:t xml:space="preserve"> other guardsmen.</w:t>
      </w:r>
      <w:r w:rsidR="0004281A">
        <w:t xml:space="preserve"> </w:t>
      </w:r>
      <w:r w:rsidR="0059432C">
        <w:t>If you harm Shallan</w:t>
      </w:r>
      <w:r>
        <w:t>’</w:t>
      </w:r>
      <w:r w:rsidR="0059432C">
        <w:t>s brothers, Mraize</w:t>
      </w:r>
      <w:r>
        <w:t> . . .”</w:t>
      </w:r>
    </w:p>
    <w:p w14:paraId="6533182E" w14:textId="42E70F7D" w:rsidR="00D10B5B" w:rsidRDefault="00766B15" w:rsidP="00684D30">
      <w:pPr>
        <w:pStyle w:val="Body-TextTx"/>
      </w:pPr>
      <w:r>
        <w:t>“</w:t>
      </w:r>
      <w:r w:rsidR="0059432C">
        <w:t>We don</w:t>
      </w:r>
      <w:r>
        <w:t>’</w:t>
      </w:r>
      <w:r w:rsidR="0059432C">
        <w:t>t harm our own,</w:t>
      </w:r>
      <w:r>
        <w:t>”</w:t>
      </w:r>
      <w:r w:rsidR="0059432C">
        <w:t xml:space="preserve"> Mraize said.</w:t>
      </w:r>
    </w:p>
    <w:p w14:paraId="7433798B" w14:textId="1C889906" w:rsidR="00D10B5B" w:rsidRDefault="0059432C" w:rsidP="00684D30">
      <w:pPr>
        <w:pStyle w:val="Body-TextTx"/>
      </w:pPr>
      <w:r w:rsidRPr="00CC5738">
        <w:rPr>
          <w:rStyle w:val="itali"/>
        </w:rPr>
        <w:t>So remain one of us,</w:t>
      </w:r>
      <w:r>
        <w:t xml:space="preserve"> that indicated.</w:t>
      </w:r>
      <w:r w:rsidR="0004281A">
        <w:t xml:space="preserve"> </w:t>
      </w:r>
      <w:r>
        <w:t>Radiant hated his games, though Veil delighted in them.</w:t>
      </w:r>
      <w:r w:rsidR="0004281A">
        <w:t xml:space="preserve"> </w:t>
      </w:r>
      <w:r>
        <w:t>For now, however, Radiant remained in control.</w:t>
      </w:r>
      <w:r w:rsidR="0004281A">
        <w:t xml:space="preserve"> </w:t>
      </w:r>
      <w:r>
        <w:t>She was making progress.</w:t>
      </w:r>
    </w:p>
    <w:p w14:paraId="75CACBB8" w14:textId="0A34AD5F" w:rsidR="00D10B5B" w:rsidRDefault="00766B15" w:rsidP="00684D30">
      <w:pPr>
        <w:pStyle w:val="Body-TextTx"/>
      </w:pPr>
      <w:r>
        <w:t>“</w:t>
      </w:r>
      <w:r w:rsidR="0059432C">
        <w:t>The catch?</w:t>
      </w:r>
      <w:r>
        <w:t>”</w:t>
      </w:r>
      <w:r w:rsidR="0059432C">
        <w:t xml:space="preserve"> she asked, holding up the broam.</w:t>
      </w:r>
      <w:r w:rsidR="0004281A">
        <w:t xml:space="preserve"> </w:t>
      </w:r>
      <w:r>
        <w:t>“</w:t>
      </w:r>
      <w:r w:rsidR="0059432C">
        <w:t>The problem?</w:t>
      </w:r>
      <w:r>
        <w:t>”</w:t>
      </w:r>
    </w:p>
    <w:p w14:paraId="7FF6465B" w14:textId="71FACA23" w:rsidR="00D10B5B" w:rsidRDefault="00766B15" w:rsidP="00684D30">
      <w:pPr>
        <w:pStyle w:val="Body-TextTx"/>
      </w:pPr>
      <w:r>
        <w:t>“</w:t>
      </w:r>
      <w:r w:rsidR="0059432C">
        <w:t xml:space="preserve">This power is something we call </w:t>
      </w:r>
      <w:r w:rsidR="006A2D02">
        <w:t>I</w:t>
      </w:r>
      <w:r w:rsidR="0059432C">
        <w:t>nvestiture,</w:t>
      </w:r>
      <w:r>
        <w:t>”</w:t>
      </w:r>
      <w:r w:rsidR="0059432C">
        <w:t xml:space="preserve"> Mraize said.</w:t>
      </w:r>
      <w:r w:rsidR="0004281A">
        <w:t xml:space="preserve"> </w:t>
      </w:r>
      <w:r>
        <w:t>“</w:t>
      </w:r>
      <w:r w:rsidR="0059432C">
        <w:t>Investiture manifests in many forms, tied to many places and many different gods.</w:t>
      </w:r>
      <w:r w:rsidR="0004281A">
        <w:t xml:space="preserve"> </w:t>
      </w:r>
      <w:r w:rsidR="0059432C">
        <w:t xml:space="preserve">It is </w:t>
      </w:r>
      <w:r w:rsidR="0059432C" w:rsidRPr="00CC5738">
        <w:rPr>
          <w:rStyle w:val="itali"/>
        </w:rPr>
        <w:t>bound</w:t>
      </w:r>
      <w:r w:rsidR="0059432C">
        <w:t xml:space="preserve"> to a specific land</w:t>
      </w:r>
      <w:r w:rsidR="00483B1D">
        <w:t>—</w:t>
      </w:r>
      <w:r w:rsidR="0059432C">
        <w:t>making it very difficult to transport.</w:t>
      </w:r>
      <w:r w:rsidR="0004281A">
        <w:t xml:space="preserve"> </w:t>
      </w:r>
      <w:r w:rsidR="0059432C">
        <w:t>It resists.</w:t>
      </w:r>
      <w:r w:rsidR="0004281A">
        <w:t xml:space="preserve"> </w:t>
      </w:r>
      <w:r w:rsidR="0059432C">
        <w:t>Try to carry this too far, and you</w:t>
      </w:r>
      <w:r>
        <w:t>’</w:t>
      </w:r>
      <w:r w:rsidR="0059432C">
        <w:t>d find it increasingly difficult to move, as it became increasingly heavy.</w:t>
      </w:r>
    </w:p>
    <w:p w14:paraId="25F5FC48" w14:textId="7B10F0E3" w:rsidR="00D10B5B" w:rsidRDefault="00766B15" w:rsidP="00684D30">
      <w:pPr>
        <w:pStyle w:val="Body-TextTx"/>
      </w:pPr>
      <w:r>
        <w:t>“</w:t>
      </w:r>
      <w:r w:rsidR="0059432C">
        <w:t xml:space="preserve">The same limitation restrains people who are </w:t>
      </w:r>
      <w:r w:rsidR="0059432C" w:rsidRPr="00CC5738">
        <w:rPr>
          <w:rStyle w:val="itali"/>
        </w:rPr>
        <w:t>themselves</w:t>
      </w:r>
      <w:r w:rsidR="0059432C">
        <w:t xml:space="preserve"> heavily Invested.</w:t>
      </w:r>
      <w:r w:rsidR="0004281A">
        <w:t xml:space="preserve"> </w:t>
      </w:r>
      <w:r w:rsidR="0059432C">
        <w:t>Radiants, spren</w:t>
      </w:r>
      <w:r w:rsidR="00483B1D">
        <w:t>—</w:t>
      </w:r>
      <w:r w:rsidR="0059432C">
        <w:t xml:space="preserve">anyone </w:t>
      </w:r>
      <w:r w:rsidR="0059432C" w:rsidRPr="00CC5738">
        <w:rPr>
          <w:rStyle w:val="itali"/>
        </w:rPr>
        <w:t>Connected</w:t>
      </w:r>
      <w:r w:rsidR="0059432C">
        <w:t xml:space="preserve"> to Roshar is bound by these laws, and cannot travel f</w:t>
      </w:r>
      <w:r w:rsidR="007D6878">
        <w:t>a</w:t>
      </w:r>
      <w:r w:rsidR="0059432C">
        <w:t>rther than Ashyn or Braize.</w:t>
      </w:r>
      <w:r w:rsidR="0004281A">
        <w:t xml:space="preserve"> </w:t>
      </w:r>
      <w:r w:rsidR="0059432C">
        <w:t>You are imprisoned here, Radiant.</w:t>
      </w:r>
      <w:r>
        <w:t>”</w:t>
      </w:r>
    </w:p>
    <w:p w14:paraId="68DC2D4C" w14:textId="00B04D77" w:rsidR="00D10B5B" w:rsidRDefault="00766B15" w:rsidP="00684D30">
      <w:pPr>
        <w:pStyle w:val="Body-TextTx"/>
      </w:pPr>
      <w:r>
        <w:t>“</w:t>
      </w:r>
      <w:r w:rsidR="0059432C">
        <w:t>A prison as large as three planets,</w:t>
      </w:r>
      <w:r>
        <w:t>”</w:t>
      </w:r>
      <w:r w:rsidR="0059432C">
        <w:t xml:space="preserve"> Radiant said.</w:t>
      </w:r>
      <w:r w:rsidR="0004281A">
        <w:t xml:space="preserve"> </w:t>
      </w:r>
      <w:r>
        <w:t>“</w:t>
      </w:r>
      <w:r w:rsidR="0059432C">
        <w:t>Forgive me if I don</w:t>
      </w:r>
      <w:r>
        <w:t>’</w:t>
      </w:r>
      <w:r w:rsidR="0059432C">
        <w:t>t feel confined.</w:t>
      </w:r>
      <w:r>
        <w:t>”</w:t>
      </w:r>
    </w:p>
    <w:p w14:paraId="61C29FF6" w14:textId="231C7549" w:rsidR="00D10B5B" w:rsidRDefault="0059432C" w:rsidP="00684D30">
      <w:pPr>
        <w:pStyle w:val="Body-TextTx"/>
      </w:pPr>
      <w:r>
        <w:t>Veil, however, was hiding.</w:t>
      </w:r>
      <w:r w:rsidR="0004281A">
        <w:t xml:space="preserve"> </w:t>
      </w:r>
      <w:r>
        <w:t>Things like this daunted her</w:t>
      </w:r>
      <w:r w:rsidR="00483B1D">
        <w:t>—</w:t>
      </w:r>
      <w:r>
        <w:t>such large-scale ideas and problems.</w:t>
      </w:r>
      <w:r w:rsidR="0004281A">
        <w:t xml:space="preserve"> </w:t>
      </w:r>
      <w:r>
        <w:t>Shallan though</w:t>
      </w:r>
      <w:r w:rsidR="00766B15">
        <w:t> . . .</w:t>
      </w:r>
      <w:r w:rsidR="00483B1D">
        <w:t xml:space="preserve"> </w:t>
      </w:r>
      <w:r>
        <w:t>Shallan wanted to soar, learn, discover.</w:t>
      </w:r>
      <w:r w:rsidR="0004281A">
        <w:t xml:space="preserve"> </w:t>
      </w:r>
      <w:r>
        <w:t>And to find that she was restricted in that discovery, even if she</w:t>
      </w:r>
      <w:r w:rsidR="00766B15">
        <w:t>’</w:t>
      </w:r>
      <w:r>
        <w:t xml:space="preserve">d never known about the restriction, </w:t>
      </w:r>
      <w:r w:rsidRPr="00CC5738">
        <w:rPr>
          <w:rStyle w:val="itali"/>
        </w:rPr>
        <w:t>did</w:t>
      </w:r>
      <w:r>
        <w:t xml:space="preserve"> bother her.</w:t>
      </w:r>
    </w:p>
    <w:p w14:paraId="027F9B07" w14:textId="5E2F275F" w:rsidR="00D10B5B" w:rsidRDefault="0059432C" w:rsidP="00684D30">
      <w:pPr>
        <w:pStyle w:val="Body-TextTx"/>
      </w:pPr>
      <w:r>
        <w:lastRenderedPageBreak/>
        <w:t>Mraize took the broam back.</w:t>
      </w:r>
      <w:r w:rsidR="0004281A">
        <w:t xml:space="preserve"> </w:t>
      </w:r>
      <w:r w:rsidR="00766B15">
        <w:t>“</w:t>
      </w:r>
      <w:r>
        <w:t>This gemstone cannot go where it is needed.</w:t>
      </w:r>
      <w:r w:rsidR="0004281A">
        <w:t xml:space="preserve"> </w:t>
      </w:r>
      <w:r>
        <w:t>A more perfect gemstone could contain the Light long enough to go offworld, but there is still the Connection problem.</w:t>
      </w:r>
      <w:r w:rsidR="0004281A">
        <w:t xml:space="preserve"> </w:t>
      </w:r>
      <w:r>
        <w:t>This little flaw has caused untold trouble.</w:t>
      </w:r>
      <w:r w:rsidR="0004281A">
        <w:t xml:space="preserve"> </w:t>
      </w:r>
      <w:r>
        <w:t>And the one who unlocks the secret would have untold power.</w:t>
      </w:r>
      <w:r w:rsidR="0004281A">
        <w:t xml:space="preserve"> </w:t>
      </w:r>
      <w:r w:rsidRPr="00CC5738">
        <w:rPr>
          <w:rStyle w:val="itali"/>
        </w:rPr>
        <w:t>Literal</w:t>
      </w:r>
      <w:r>
        <w:t xml:space="preserve"> power, Radiant.</w:t>
      </w:r>
      <w:r w:rsidR="0004281A">
        <w:t xml:space="preserve"> </w:t>
      </w:r>
      <w:r>
        <w:t>The power to change worlds</w:t>
      </w:r>
      <w:r w:rsidR="00766B15">
        <w:t> . . .”</w:t>
      </w:r>
    </w:p>
    <w:p w14:paraId="746B1C47" w14:textId="3438CE5C" w:rsidR="00D10B5B" w:rsidRDefault="00766B15" w:rsidP="00684D30">
      <w:pPr>
        <w:pStyle w:val="Body-TextTx"/>
      </w:pPr>
      <w:r>
        <w:t>“</w:t>
      </w:r>
      <w:r w:rsidR="0059432C">
        <w:t>So you want to unravel the secret,</w:t>
      </w:r>
      <w:r>
        <w:t>”</w:t>
      </w:r>
      <w:r w:rsidR="0059432C">
        <w:t xml:space="preserve"> Radiant said.</w:t>
      </w:r>
    </w:p>
    <w:p w14:paraId="4C28CD99" w14:textId="125C0E7E" w:rsidR="00D10B5B" w:rsidRDefault="00766B15" w:rsidP="00684D30">
      <w:pPr>
        <w:pStyle w:val="Body-TextTx"/>
      </w:pPr>
      <w:r>
        <w:t>“</w:t>
      </w:r>
      <w:r w:rsidR="0059432C">
        <w:t>I already have,</w:t>
      </w:r>
      <w:r>
        <w:t>”</w:t>
      </w:r>
      <w:r w:rsidR="0059432C">
        <w:t xml:space="preserve"> Mraize said, making a fist.</w:t>
      </w:r>
      <w:r w:rsidR="0004281A">
        <w:t xml:space="preserve"> </w:t>
      </w:r>
      <w:r>
        <w:t>“</w:t>
      </w:r>
      <w:r w:rsidR="0059432C">
        <w:t>Though putting the plan into motion will be difficult.</w:t>
      </w:r>
      <w:r w:rsidR="0004281A">
        <w:t xml:space="preserve"> </w:t>
      </w:r>
      <w:r w:rsidR="0059432C">
        <w:t>I have a job for you.</w:t>
      </w:r>
      <w:r>
        <w:t>”</w:t>
      </w:r>
    </w:p>
    <w:p w14:paraId="54645673" w14:textId="53989F88" w:rsidR="00D10B5B" w:rsidRDefault="00766B15" w:rsidP="00684D30">
      <w:pPr>
        <w:pStyle w:val="Body-TextTx"/>
      </w:pPr>
      <w:r>
        <w:t>“</w:t>
      </w:r>
      <w:r w:rsidR="0059432C">
        <w:t>We don</w:t>
      </w:r>
      <w:r>
        <w:t>’</w:t>
      </w:r>
      <w:r w:rsidR="0059432C">
        <w:t>t want another job,</w:t>
      </w:r>
      <w:r>
        <w:t>”</w:t>
      </w:r>
      <w:r w:rsidR="0059432C">
        <w:t xml:space="preserve"> Radiant said.</w:t>
      </w:r>
      <w:r w:rsidR="0004281A">
        <w:t xml:space="preserve"> </w:t>
      </w:r>
      <w:r>
        <w:t>“</w:t>
      </w:r>
      <w:r w:rsidR="0059432C">
        <w:t>It is time for this association to be finished.</w:t>
      </w:r>
      <w:r>
        <w:t>”</w:t>
      </w:r>
    </w:p>
    <w:p w14:paraId="28555AE3" w14:textId="61FBF780" w:rsidR="00D10B5B" w:rsidRDefault="00766B15" w:rsidP="00684D30">
      <w:pPr>
        <w:pStyle w:val="Body-TextTx"/>
      </w:pPr>
      <w:r>
        <w:t>“</w:t>
      </w:r>
      <w:r w:rsidR="0059432C">
        <w:t>Are you certain?</w:t>
      </w:r>
      <w:r w:rsidR="0004281A">
        <w:t xml:space="preserve"> </w:t>
      </w:r>
      <w:r w:rsidR="0059432C">
        <w:t xml:space="preserve">Are all </w:t>
      </w:r>
      <w:r w:rsidR="0059432C" w:rsidRPr="00CC5738">
        <w:rPr>
          <w:rStyle w:val="itali"/>
        </w:rPr>
        <w:t>three</w:t>
      </w:r>
      <w:r w:rsidR="0059432C">
        <w:t xml:space="preserve"> of you certain?</w:t>
      </w:r>
      <w:r>
        <w:t>”</w:t>
      </w:r>
    </w:p>
    <w:p w14:paraId="6D8C7986" w14:textId="79A4D06A" w:rsidR="00D10B5B" w:rsidRDefault="0059432C" w:rsidP="00684D30">
      <w:pPr>
        <w:pStyle w:val="Body-TextTx"/>
      </w:pPr>
      <w:r>
        <w:t>Radiant drew her lips to a line, but she knew the truth.</w:t>
      </w:r>
      <w:r w:rsidR="0004281A">
        <w:t xml:space="preserve"> </w:t>
      </w:r>
      <w:r>
        <w:t>No, they were not certain.</w:t>
      </w:r>
      <w:r w:rsidR="0004281A">
        <w:t xml:space="preserve"> </w:t>
      </w:r>
      <w:r>
        <w:t>Reluctantly, she let Shallan emerge, hair bleeding to its natural auburn-red.</w:t>
      </w:r>
    </w:p>
    <w:p w14:paraId="411EF953" w14:textId="1B3B47D0" w:rsidR="00D10B5B" w:rsidRDefault="00766B15" w:rsidP="00684D30">
      <w:pPr>
        <w:pStyle w:val="Body-TextTx"/>
      </w:pPr>
      <w:r>
        <w:t>“</w:t>
      </w:r>
      <w:r w:rsidR="0059432C">
        <w:t>I have news for you,</w:t>
      </w:r>
      <w:r>
        <w:t>”</w:t>
      </w:r>
      <w:r w:rsidR="0059432C">
        <w:t xml:space="preserve"> Shallan said.</w:t>
      </w:r>
      <w:r w:rsidR="0004281A">
        <w:t xml:space="preserve"> </w:t>
      </w:r>
      <w:r>
        <w:t>“</w:t>
      </w:r>
      <w:r w:rsidR="0059432C">
        <w:t>Sja-anat contacted me while I was away.</w:t>
      </w:r>
      <w:r w:rsidR="0004281A">
        <w:t xml:space="preserve"> </w:t>
      </w:r>
      <w:r w:rsidR="0059432C">
        <w:t xml:space="preserve">She agreed to your terms, and is sending one of her spren to the </w:t>
      </w:r>
      <w:r w:rsidR="002E6674">
        <w:t>t</w:t>
      </w:r>
      <w:r w:rsidR="0059432C">
        <w:t>ower, where it will investigate your members for a possible bond.</w:t>
      </w:r>
      <w:r>
        <w:t>”</w:t>
      </w:r>
    </w:p>
    <w:p w14:paraId="5C4FB181" w14:textId="560739C0" w:rsidR="00D10B5B" w:rsidRDefault="00766B15" w:rsidP="00684D30">
      <w:pPr>
        <w:pStyle w:val="Body-TextTx"/>
      </w:pPr>
      <w:r>
        <w:t>“</w:t>
      </w:r>
      <w:r w:rsidR="0059432C">
        <w:t>Those weren</w:t>
      </w:r>
      <w:r>
        <w:t>’</w:t>
      </w:r>
      <w:r w:rsidR="0059432C">
        <w:t>t the terms,</w:t>
      </w:r>
      <w:r>
        <w:t>”</w:t>
      </w:r>
      <w:r w:rsidR="0059432C">
        <w:t xml:space="preserve"> he said.</w:t>
      </w:r>
      <w:r w:rsidR="0004281A">
        <w:t xml:space="preserve"> </w:t>
      </w:r>
      <w:r>
        <w:t>“</w:t>
      </w:r>
      <w:r w:rsidR="0059432C">
        <w:t>She was to promise me a spren to bond.</w:t>
      </w:r>
      <w:r>
        <w:t>”</w:t>
      </w:r>
    </w:p>
    <w:p w14:paraId="78597F39" w14:textId="396FB209" w:rsidR="00D10B5B" w:rsidRDefault="00766B15" w:rsidP="00684D30">
      <w:pPr>
        <w:pStyle w:val="Body-TextTx"/>
      </w:pPr>
      <w:r>
        <w:t>“</w:t>
      </w:r>
      <w:r w:rsidR="0059432C">
        <w:t>Considering where we started last year,</w:t>
      </w:r>
      <w:r>
        <w:t>”</w:t>
      </w:r>
      <w:r w:rsidR="0059432C">
        <w:t xml:space="preserve"> Shallan said, </w:t>
      </w:r>
      <w:r>
        <w:t>“</w:t>
      </w:r>
      <w:r w:rsidR="0059432C">
        <w:t>you should take what you can get.</w:t>
      </w:r>
      <w:r w:rsidR="0004281A">
        <w:t xml:space="preserve"> </w:t>
      </w:r>
      <w:r w:rsidR="0059432C">
        <w:t>It</w:t>
      </w:r>
      <w:r>
        <w:t>’</w:t>
      </w:r>
      <w:r w:rsidR="0059432C">
        <w:t>s been difficult to contact her lately; I think she</w:t>
      </w:r>
      <w:r>
        <w:t>’</w:t>
      </w:r>
      <w:r w:rsidR="0059432C">
        <w:t>s worried about how people are treating Renarin.</w:t>
      </w:r>
      <w:r>
        <w:t>”</w:t>
      </w:r>
    </w:p>
    <w:p w14:paraId="1C7293FD" w14:textId="112B4BE4" w:rsidR="00D10B5B" w:rsidRDefault="00766B15" w:rsidP="00684D30">
      <w:pPr>
        <w:pStyle w:val="Body-TextTx"/>
      </w:pPr>
      <w:r>
        <w:t>“</w:t>
      </w:r>
      <w:r w:rsidR="0059432C">
        <w:t>No,</w:t>
      </w:r>
      <w:r>
        <w:t>”</w:t>
      </w:r>
      <w:r w:rsidR="0059432C">
        <w:t xml:space="preserve"> Mraize said.</w:t>
      </w:r>
      <w:r w:rsidR="0004281A">
        <w:t xml:space="preserve"> </w:t>
      </w:r>
      <w:r>
        <w:t>“</w:t>
      </w:r>
      <w:r w:rsidR="0059432C">
        <w:t>Odium watches.</w:t>
      </w:r>
      <w:r w:rsidR="0004281A">
        <w:t xml:space="preserve"> </w:t>
      </w:r>
      <w:r w:rsidR="0059432C">
        <w:t>We must be careful.</w:t>
      </w:r>
      <w:r w:rsidR="0004281A">
        <w:t xml:space="preserve"> </w:t>
      </w:r>
      <w:r w:rsidR="0059432C">
        <w:t>I will</w:t>
      </w:r>
      <w:r>
        <w:t> . . .</w:t>
      </w:r>
      <w:r w:rsidR="00483B1D">
        <w:t xml:space="preserve"> </w:t>
      </w:r>
      <w:r w:rsidR="0059432C">
        <w:t>accept these terms.</w:t>
      </w:r>
      <w:r w:rsidR="0004281A">
        <w:t xml:space="preserve"> </w:t>
      </w:r>
      <w:r w:rsidR="0059432C">
        <w:t>Have you any other reports?</w:t>
      </w:r>
      <w:r>
        <w:t>”</w:t>
      </w:r>
    </w:p>
    <w:p w14:paraId="72A40223" w14:textId="64F72EBA" w:rsidR="00D10B5B" w:rsidRDefault="00766B15" w:rsidP="00684D30">
      <w:pPr>
        <w:pStyle w:val="Body-TextTx"/>
      </w:pPr>
      <w:r>
        <w:t>“</w:t>
      </w:r>
      <w:r w:rsidR="0059432C">
        <w:t>Ialai</w:t>
      </w:r>
      <w:r>
        <w:t>’</w:t>
      </w:r>
      <w:r w:rsidR="0059432C">
        <w:t>s agents have a spy close to Dalinar,</w:t>
      </w:r>
      <w:r>
        <w:t>”</w:t>
      </w:r>
      <w:r w:rsidR="0059432C">
        <w:t xml:space="preserve"> Shallan said.</w:t>
      </w:r>
      <w:r w:rsidR="0004281A">
        <w:t xml:space="preserve"> </w:t>
      </w:r>
      <w:r>
        <w:t>“</w:t>
      </w:r>
      <w:r w:rsidR="0059432C">
        <w:t>So the Sons of Honor might not be completely stamped out yet.</w:t>
      </w:r>
      <w:r>
        <w:t>”</w:t>
      </w:r>
    </w:p>
    <w:p w14:paraId="18F2DF85" w14:textId="6DF77E2E" w:rsidR="00D10B5B" w:rsidRDefault="00766B15" w:rsidP="00684D30">
      <w:pPr>
        <w:pStyle w:val="Body-TextTx"/>
      </w:pPr>
      <w:r>
        <w:t>“</w:t>
      </w:r>
      <w:r w:rsidR="0059432C">
        <w:t>An interesting line of reasoning,</w:t>
      </w:r>
      <w:r>
        <w:t>”</w:t>
      </w:r>
      <w:r w:rsidR="0059432C">
        <w:t xml:space="preserve"> Mraize said, </w:t>
      </w:r>
      <w:r>
        <w:t>“</w:t>
      </w:r>
      <w:r w:rsidR="0059432C">
        <w:t>but you</w:t>
      </w:r>
      <w:r>
        <w:t>’</w:t>
      </w:r>
      <w:r w:rsidR="0059432C">
        <w:t>re wrong.</w:t>
      </w:r>
      <w:r w:rsidR="0004281A">
        <w:t xml:space="preserve"> </w:t>
      </w:r>
      <w:r w:rsidR="0059432C">
        <w:t xml:space="preserve">The Sons of Honor </w:t>
      </w:r>
      <w:r w:rsidR="0059432C">
        <w:lastRenderedPageBreak/>
        <w:t>don</w:t>
      </w:r>
      <w:r>
        <w:t>’</w:t>
      </w:r>
      <w:r w:rsidR="0059432C">
        <w:t>t have an agent close to Dalinar.</w:t>
      </w:r>
      <w:r w:rsidR="0004281A">
        <w:t xml:space="preserve"> </w:t>
      </w:r>
      <w:r w:rsidR="0059432C">
        <w:t xml:space="preserve">They simply managed to intercept </w:t>
      </w:r>
      <w:r w:rsidR="00840B05">
        <w:t>some</w:t>
      </w:r>
      <w:r w:rsidR="0059432C">
        <w:t xml:space="preserve"> communications from one of </w:t>
      </w:r>
      <w:r w:rsidR="0059432C" w:rsidRPr="00CC5738">
        <w:rPr>
          <w:rStyle w:val="itali"/>
        </w:rPr>
        <w:t>our</w:t>
      </w:r>
      <w:r w:rsidR="0059432C">
        <w:t xml:space="preserve"> agents who is close to Dalinar.</w:t>
      </w:r>
      <w:r>
        <w:t>”</w:t>
      </w:r>
    </w:p>
    <w:p w14:paraId="3875ACE3" w14:textId="267F967F" w:rsidR="00D10B5B" w:rsidRDefault="0059432C" w:rsidP="00684D30">
      <w:pPr>
        <w:pStyle w:val="Body-TextTx"/>
      </w:pPr>
      <w:r w:rsidRPr="00CC5738">
        <w:rPr>
          <w:rStyle w:val="itali"/>
        </w:rPr>
        <w:t>Ah</w:t>
      </w:r>
      <w:r w:rsidR="00766B15">
        <w:rPr>
          <w:rStyle w:val="itali"/>
        </w:rPr>
        <w:t> . . .</w:t>
      </w:r>
      <w:r>
        <w:t xml:space="preserve"> That explained a few things.</w:t>
      </w:r>
      <w:r w:rsidR="0004281A">
        <w:t xml:space="preserve"> </w:t>
      </w:r>
      <w:r>
        <w:t>Ialai didn</w:t>
      </w:r>
      <w:r w:rsidR="00766B15">
        <w:t>’</w:t>
      </w:r>
      <w:r>
        <w:t>t have the reach to get close to Dalinar, but if she</w:t>
      </w:r>
      <w:r w:rsidR="00766B15">
        <w:t>’</w:t>
      </w:r>
      <w:r>
        <w:t>d found a way to intercept intelligence from the Ghostbloods, the result would be the same.</w:t>
      </w:r>
    </w:p>
    <w:p w14:paraId="15764374" w14:textId="2D6A1B35" w:rsidR="00D10B5B" w:rsidRDefault="0059432C" w:rsidP="00684D30">
      <w:pPr>
        <w:pStyle w:val="Body-TextTx"/>
      </w:pPr>
      <w:r>
        <w:t>Mraize didn</w:t>
      </w:r>
      <w:r w:rsidR="00766B15">
        <w:t>’</w:t>
      </w:r>
      <w:r>
        <w:t>t lie to her, as far as she</w:t>
      </w:r>
      <w:r w:rsidR="00766B15">
        <w:t>’</w:t>
      </w:r>
      <w:r>
        <w:t>d been able to determine.</w:t>
      </w:r>
      <w:r w:rsidR="0004281A">
        <w:t xml:space="preserve"> </w:t>
      </w:r>
      <w:r>
        <w:t>So</w:t>
      </w:r>
      <w:r w:rsidR="00766B15">
        <w:t> . . .</w:t>
      </w:r>
    </w:p>
    <w:p w14:paraId="75067B73" w14:textId="362F7769" w:rsidR="00D10B5B" w:rsidRDefault="00766B15" w:rsidP="00684D30">
      <w:pPr>
        <w:pStyle w:val="Body-TextTx"/>
      </w:pPr>
      <w:r>
        <w:t>“</w:t>
      </w:r>
      <w:r w:rsidR="0059432C">
        <w:t>I don</w:t>
      </w:r>
      <w:r>
        <w:t>’</w:t>
      </w:r>
      <w:r w:rsidR="0059432C">
        <w:t>t need to worry about two spies then,</w:t>
      </w:r>
      <w:r>
        <w:t>”</w:t>
      </w:r>
      <w:r w:rsidR="0059432C">
        <w:t xml:space="preserve"> Shallan said.</w:t>
      </w:r>
      <w:r w:rsidR="0004281A">
        <w:t xml:space="preserve"> </w:t>
      </w:r>
      <w:r>
        <w:t>“</w:t>
      </w:r>
      <w:r w:rsidR="0059432C">
        <w:t>Only the one you have watching me, the one who killed Ialai.</w:t>
      </w:r>
      <w:r w:rsidR="0004281A">
        <w:t xml:space="preserve"> </w:t>
      </w:r>
      <w:r w:rsidR="0059432C">
        <w:t>It</w:t>
      </w:r>
      <w:r>
        <w:t>’</w:t>
      </w:r>
      <w:r w:rsidR="0059432C">
        <w:t>s one of Adolin</w:t>
      </w:r>
      <w:r>
        <w:t>’</w:t>
      </w:r>
      <w:r w:rsidR="0059432C">
        <w:t>s guards, isn</w:t>
      </w:r>
      <w:r>
        <w:t>’</w:t>
      </w:r>
      <w:r w:rsidR="0059432C">
        <w:t>t it?</w:t>
      </w:r>
      <w:r>
        <w:t>”</w:t>
      </w:r>
    </w:p>
    <w:p w14:paraId="14BAE177" w14:textId="1053D66C" w:rsidR="00D10B5B" w:rsidRDefault="00766B15" w:rsidP="00684D30">
      <w:pPr>
        <w:pStyle w:val="Body-TextTx"/>
      </w:pPr>
      <w:r>
        <w:t>“</w:t>
      </w:r>
      <w:r w:rsidR="0059432C">
        <w:t>Don</w:t>
      </w:r>
      <w:r>
        <w:t>’</w:t>
      </w:r>
      <w:r w:rsidR="0059432C">
        <w:t>t be silly.</w:t>
      </w:r>
      <w:r w:rsidR="0004281A">
        <w:t xml:space="preserve"> </w:t>
      </w:r>
      <w:r w:rsidR="0059432C">
        <w:t>We have no interest in men such as that.</w:t>
      </w:r>
      <w:r w:rsidR="0004281A">
        <w:t xml:space="preserve"> </w:t>
      </w:r>
      <w:r w:rsidR="0059432C">
        <w:t>They offer us nothing.</w:t>
      </w:r>
      <w:r>
        <w:t>”</w:t>
      </w:r>
    </w:p>
    <w:p w14:paraId="60686147" w14:textId="72FADF5D" w:rsidR="00D10B5B" w:rsidRDefault="00766B15" w:rsidP="00684D30">
      <w:pPr>
        <w:pStyle w:val="Body-TextTx"/>
      </w:pPr>
      <w:r>
        <w:t>“</w:t>
      </w:r>
      <w:r w:rsidR="0059432C">
        <w:t>Who, then?</w:t>
      </w:r>
      <w:r>
        <w:t>”</w:t>
      </w:r>
    </w:p>
    <w:p w14:paraId="1F68D2D6" w14:textId="2098858E" w:rsidR="00D10B5B" w:rsidRDefault="00766B15" w:rsidP="00684D30">
      <w:pPr>
        <w:pStyle w:val="Body-TextTx"/>
      </w:pPr>
      <w:r>
        <w:t>“</w:t>
      </w:r>
      <w:r w:rsidR="0059432C">
        <w:t>I cannot betray this secret,</w:t>
      </w:r>
      <w:r>
        <w:t>”</w:t>
      </w:r>
      <w:r w:rsidR="0059432C">
        <w:t xml:space="preserve"> Mraize said.</w:t>
      </w:r>
      <w:r w:rsidR="0004281A">
        <w:t xml:space="preserve"> </w:t>
      </w:r>
      <w:r>
        <w:t>“</w:t>
      </w:r>
      <w:r w:rsidR="0059432C">
        <w:t>Let</w:t>
      </w:r>
      <w:r>
        <w:t>’</w:t>
      </w:r>
      <w:r w:rsidR="0059432C">
        <w:t>s just say that Lightweavers fascinate me, and leave it at that.</w:t>
      </w:r>
      <w:r w:rsidR="0004281A">
        <w:t xml:space="preserve"> </w:t>
      </w:r>
      <w:r w:rsidR="0059432C">
        <w:t>And you should not fear if I did keep someone close to you.</w:t>
      </w:r>
      <w:r w:rsidR="0004281A">
        <w:t xml:space="preserve"> </w:t>
      </w:r>
      <w:r w:rsidR="0059432C">
        <w:t>Such a person could be an</w:t>
      </w:r>
      <w:r>
        <w:t> . . .</w:t>
      </w:r>
      <w:r w:rsidR="00483B1D">
        <w:t xml:space="preserve"> </w:t>
      </w:r>
      <w:r w:rsidR="0059432C">
        <w:t>aid in times of need.</w:t>
      </w:r>
      <w:r w:rsidR="0004281A">
        <w:t xml:space="preserve"> </w:t>
      </w:r>
      <w:r w:rsidR="0059432C">
        <w:t>Iyatil did the same for me.</w:t>
      </w:r>
      <w:r>
        <w:t>”</w:t>
      </w:r>
    </w:p>
    <w:p w14:paraId="136D20C1" w14:textId="57E24D18" w:rsidR="00D10B5B" w:rsidRDefault="0059432C" w:rsidP="00684D30">
      <w:pPr>
        <w:pStyle w:val="Body-TextTx"/>
      </w:pPr>
      <w:r>
        <w:t>Shallan fumed.</w:t>
      </w:r>
      <w:r w:rsidR="0004281A">
        <w:t xml:space="preserve"> </w:t>
      </w:r>
      <w:r>
        <w:t>He all but promised the Ghostblood spy was among her Lightweavers, which did make sense.</w:t>
      </w:r>
      <w:r w:rsidR="0004281A">
        <w:t xml:space="preserve"> </w:t>
      </w:r>
      <w:r>
        <w:t>Mraize would want someone who could watch Shallan in places a soldier might not be able to reach.</w:t>
      </w:r>
      <w:r w:rsidR="0004281A">
        <w:t xml:space="preserve"> </w:t>
      </w:r>
      <w:r>
        <w:t>One of the deserters then?</w:t>
      </w:r>
      <w:r w:rsidR="0004281A">
        <w:t xml:space="preserve"> </w:t>
      </w:r>
      <w:r>
        <w:t>Or Ishnah?</w:t>
      </w:r>
      <w:r w:rsidR="0004281A">
        <w:t xml:space="preserve"> </w:t>
      </w:r>
      <w:r>
        <w:t>One of the newer squires?</w:t>
      </w:r>
      <w:r w:rsidR="0004281A">
        <w:t xml:space="preserve"> </w:t>
      </w:r>
      <w:r>
        <w:t>The idea made her sick.</w:t>
      </w:r>
    </w:p>
    <w:p w14:paraId="5C8E4AC0" w14:textId="52B10725" w:rsidR="00D10B5B" w:rsidRDefault="00766B15" w:rsidP="00684D30">
      <w:pPr>
        <w:pStyle w:val="Body-TextTx"/>
      </w:pPr>
      <w:r>
        <w:t>“</w:t>
      </w:r>
      <w:r w:rsidR="0059432C">
        <w:t>Iyatil has reported to Master Thaidakar,</w:t>
      </w:r>
      <w:r>
        <w:t>”</w:t>
      </w:r>
      <w:r w:rsidR="0059432C">
        <w:t xml:space="preserve"> Mraize said, </w:t>
      </w:r>
      <w:r>
        <w:t>“</w:t>
      </w:r>
      <w:r w:rsidR="0059432C">
        <w:t>and he has accepted</w:t>
      </w:r>
      <w:r w:rsidR="00483B1D">
        <w:t>—</w:t>
      </w:r>
      <w:r w:rsidR="0059432C">
        <w:t>after some initial anger</w:t>
      </w:r>
      <w:r w:rsidR="00483B1D">
        <w:t>—</w:t>
      </w:r>
      <w:r w:rsidR="0059432C">
        <w:t>that we will not be able to control the Oathgates.</w:t>
      </w:r>
      <w:r w:rsidR="0004281A">
        <w:t xml:space="preserve"> </w:t>
      </w:r>
      <w:r w:rsidR="0059432C">
        <w:t>I explained that there at least is a calming wind in this, like the riddens of a storm.</w:t>
      </w:r>
      <w:r w:rsidR="0004281A">
        <w:t xml:space="preserve"> </w:t>
      </w:r>
      <w:r w:rsidR="0059432C">
        <w:t>With Dalinar controlling the Oathgates, he can prosecute the war against Odium.</w:t>
      </w:r>
      <w:r>
        <w:t>”</w:t>
      </w:r>
    </w:p>
    <w:p w14:paraId="59D6A242" w14:textId="071051C4" w:rsidR="00D10B5B" w:rsidRDefault="00766B15" w:rsidP="00684D30">
      <w:pPr>
        <w:pStyle w:val="Body-TextTx"/>
      </w:pPr>
      <w:r>
        <w:t>“</w:t>
      </w:r>
      <w:r w:rsidR="0059432C">
        <w:t>And that helps your cause?</w:t>
      </w:r>
      <w:r>
        <w:t>”</w:t>
      </w:r>
    </w:p>
    <w:p w14:paraId="1A1B9725" w14:textId="35A5F14D" w:rsidR="00D10B5B" w:rsidRDefault="00766B15" w:rsidP="00684D30">
      <w:pPr>
        <w:pStyle w:val="Body-TextTx"/>
      </w:pPr>
      <w:r>
        <w:t>“</w:t>
      </w:r>
      <w:r w:rsidR="0059432C">
        <w:t>We have no interest in seeing the enemy rule this world, Shallan.</w:t>
      </w:r>
      <w:r w:rsidR="0004281A">
        <w:t xml:space="preserve"> </w:t>
      </w:r>
      <w:r w:rsidR="0059432C">
        <w:t xml:space="preserve">Master Thaidakar </w:t>
      </w:r>
      <w:r w:rsidR="0059432C">
        <w:lastRenderedPageBreak/>
        <w:t>wishes only to secure a method for gathering and transporting Stormlight.</w:t>
      </w:r>
      <w:r>
        <w:t>”</w:t>
      </w:r>
      <w:r w:rsidR="0004281A">
        <w:t xml:space="preserve"> </w:t>
      </w:r>
      <w:r w:rsidR="0059432C">
        <w:t>Mraize held his broam up again.</w:t>
      </w:r>
      <w:r w:rsidR="0004281A">
        <w:t xml:space="preserve"> </w:t>
      </w:r>
      <w:r w:rsidR="0059432C">
        <w:t>Like a miniature sun beside the real one.</w:t>
      </w:r>
    </w:p>
    <w:p w14:paraId="2F821FC3" w14:textId="05029872" w:rsidR="00D10B5B" w:rsidRDefault="00766B15" w:rsidP="00684D30">
      <w:pPr>
        <w:pStyle w:val="Body-TextTx"/>
      </w:pPr>
      <w:r>
        <w:t>“</w:t>
      </w:r>
      <w:r w:rsidR="0059432C">
        <w:t>Why attack the Sons of Honor though?</w:t>
      </w:r>
      <w:r>
        <w:t>”</w:t>
      </w:r>
      <w:r w:rsidR="0004281A">
        <w:t xml:space="preserve"> </w:t>
      </w:r>
      <w:r w:rsidR="0059432C">
        <w:t>Shallan asked.</w:t>
      </w:r>
      <w:r w:rsidR="0004281A">
        <w:t xml:space="preserve"> </w:t>
      </w:r>
      <w:r>
        <w:t>“</w:t>
      </w:r>
      <w:r w:rsidR="0059432C">
        <w:t>At first I understood</w:t>
      </w:r>
      <w:r w:rsidR="00483B1D">
        <w:t>—</w:t>
      </w:r>
      <w:r w:rsidR="0059432C">
        <w:t>they were trying to find Urithiru before us.</w:t>
      </w:r>
      <w:r w:rsidR="0004281A">
        <w:t xml:space="preserve"> </w:t>
      </w:r>
      <w:r w:rsidR="0059432C">
        <w:t>But now?</w:t>
      </w:r>
      <w:r w:rsidR="0004281A">
        <w:t xml:space="preserve"> </w:t>
      </w:r>
      <w:r w:rsidR="0059432C">
        <w:t>What threat was Ialai?</w:t>
      </w:r>
      <w:r>
        <w:t>”</w:t>
      </w:r>
    </w:p>
    <w:p w14:paraId="2E0953F5" w14:textId="73749B9D" w:rsidR="00D10B5B" w:rsidRDefault="00766B15" w:rsidP="00684D30">
      <w:pPr>
        <w:pStyle w:val="Body-TextTx"/>
      </w:pPr>
      <w:r>
        <w:t>“</w:t>
      </w:r>
      <w:r w:rsidR="0059432C">
        <w:t xml:space="preserve">Now </w:t>
      </w:r>
      <w:r w:rsidR="0059432C" w:rsidRPr="00CC5738">
        <w:rPr>
          <w:rStyle w:val="itali"/>
        </w:rPr>
        <w:t>that</w:t>
      </w:r>
      <w:r w:rsidR="0059432C">
        <w:t xml:space="preserve"> is a brilliant question,</w:t>
      </w:r>
      <w:r>
        <w:t>”</w:t>
      </w:r>
      <w:r w:rsidR="0059432C">
        <w:t xml:space="preserve"> Mraize said, and she couldn</w:t>
      </w:r>
      <w:r>
        <w:t>’</w:t>
      </w:r>
      <w:r w:rsidR="0059432C">
        <w:t xml:space="preserve">t suppress a thrill from Veil at being praised by him. </w:t>
      </w:r>
      <w:r>
        <w:t>“</w:t>
      </w:r>
      <w:r w:rsidR="0059432C">
        <w:t>The secret has to do with Gavilar.</w:t>
      </w:r>
      <w:r w:rsidR="0004281A">
        <w:t xml:space="preserve"> </w:t>
      </w:r>
      <w:r w:rsidR="0059432C">
        <w:t>The old king.</w:t>
      </w:r>
      <w:r w:rsidR="0004281A">
        <w:t xml:space="preserve"> </w:t>
      </w:r>
      <w:r w:rsidR="0059432C">
        <w:t>What was he doing?</w:t>
      </w:r>
      <w:r>
        <w:t>”</w:t>
      </w:r>
    </w:p>
    <w:p w14:paraId="36E6A8DC" w14:textId="42FA8F95" w:rsidR="00D10B5B" w:rsidRDefault="00766B15" w:rsidP="00684D30">
      <w:pPr>
        <w:pStyle w:val="Body-TextTx"/>
      </w:pPr>
      <w:r>
        <w:t>“</w:t>
      </w:r>
      <w:r w:rsidR="0059432C">
        <w:t>The same old question,</w:t>
      </w:r>
      <w:r>
        <w:t>”</w:t>
      </w:r>
      <w:r w:rsidR="0059432C">
        <w:t xml:space="preserve"> Shallan said.</w:t>
      </w:r>
      <w:r w:rsidR="0004281A">
        <w:t xml:space="preserve"> </w:t>
      </w:r>
      <w:r>
        <w:t>“</w:t>
      </w:r>
      <w:r w:rsidR="0059432C">
        <w:t>I spent weeks researching his life under Jasnah</w:t>
      </w:r>
      <w:r>
        <w:t>’</w:t>
      </w:r>
      <w:r w:rsidR="0059432C">
        <w:t>s tutelage.</w:t>
      </w:r>
      <w:r w:rsidR="0004281A">
        <w:t xml:space="preserve"> </w:t>
      </w:r>
      <w:r w:rsidR="0059432C">
        <w:t>She seemed to think he was after Shardblades.</w:t>
      </w:r>
      <w:r>
        <w:t>”</w:t>
      </w:r>
    </w:p>
    <w:p w14:paraId="49E8C501" w14:textId="453E0DDB" w:rsidR="00D10B5B" w:rsidRDefault="00766B15" w:rsidP="00684D30">
      <w:pPr>
        <w:pStyle w:val="Body-TextTx"/>
      </w:pPr>
      <w:r>
        <w:t>“</w:t>
      </w:r>
      <w:r w:rsidR="0059432C">
        <w:t>His aspirations were not nearly so lowly as that,</w:t>
      </w:r>
      <w:r>
        <w:t>”</w:t>
      </w:r>
      <w:r w:rsidR="0059432C">
        <w:t xml:space="preserve"> Mraize said.</w:t>
      </w:r>
      <w:r w:rsidR="0004281A">
        <w:t xml:space="preserve"> </w:t>
      </w:r>
      <w:r>
        <w:t>“</w:t>
      </w:r>
      <w:r w:rsidR="0059432C">
        <w:t>He recruited others, promising them a return to the old glories and powers.</w:t>
      </w:r>
      <w:r w:rsidR="0004281A">
        <w:t xml:space="preserve"> </w:t>
      </w:r>
      <w:r w:rsidR="0059432C">
        <w:t>Some, like Amaram, listened because of these promises</w:t>
      </w:r>
      <w:r w:rsidR="00483B1D">
        <w:t>—</w:t>
      </w:r>
      <w:r w:rsidR="0059432C">
        <w:t>but for the same reason were as easily lured by the enemy.</w:t>
      </w:r>
      <w:r w:rsidR="0004281A">
        <w:t xml:space="preserve"> </w:t>
      </w:r>
      <w:r w:rsidR="0059432C">
        <w:t>Others were manipulated through their religious ideals.</w:t>
      </w:r>
      <w:r w:rsidR="0004281A">
        <w:t xml:space="preserve"> </w:t>
      </w:r>
      <w:r w:rsidR="0059432C">
        <w:t>But Gavilar</w:t>
      </w:r>
      <w:r>
        <w:t> . . .</w:t>
      </w:r>
      <w:r w:rsidR="00483B1D">
        <w:t xml:space="preserve"> </w:t>
      </w:r>
      <w:r w:rsidR="0059432C">
        <w:t xml:space="preserve">what did </w:t>
      </w:r>
      <w:r w:rsidR="0059432C" w:rsidRPr="00CC5738">
        <w:rPr>
          <w:rStyle w:val="itali"/>
        </w:rPr>
        <w:t>he</w:t>
      </w:r>
      <w:r w:rsidR="0059432C">
        <w:t xml:space="preserve"> truly want?</w:t>
      </w:r>
      <w:r>
        <w:t>”</w:t>
      </w:r>
    </w:p>
    <w:p w14:paraId="01DAA357" w14:textId="73DD714A" w:rsidR="00D10B5B" w:rsidRDefault="00766B15" w:rsidP="00684D30">
      <w:pPr>
        <w:pStyle w:val="Body-TextTx"/>
      </w:pPr>
      <w:r>
        <w:t>“</w:t>
      </w:r>
      <w:r w:rsidR="0059432C">
        <w:t>I don</w:t>
      </w:r>
      <w:r>
        <w:t>’</w:t>
      </w:r>
      <w:r w:rsidR="0059432C">
        <w:t>t know.</w:t>
      </w:r>
      <w:r w:rsidR="0004281A">
        <w:t xml:space="preserve"> </w:t>
      </w:r>
      <w:r w:rsidR="0059432C">
        <w:t>Do you?</w:t>
      </w:r>
      <w:r>
        <w:t>”</w:t>
      </w:r>
    </w:p>
    <w:p w14:paraId="3BB8EA44" w14:textId="466C0105" w:rsidR="00D10B5B" w:rsidRDefault="00766B15" w:rsidP="00684D30">
      <w:pPr>
        <w:pStyle w:val="Body-TextTx"/>
      </w:pPr>
      <w:r>
        <w:t>“</w:t>
      </w:r>
      <w:r w:rsidR="0059432C">
        <w:t>Immortality, in part.</w:t>
      </w:r>
      <w:r w:rsidR="0004281A">
        <w:t xml:space="preserve"> </w:t>
      </w:r>
      <w:r w:rsidR="0059432C">
        <w:t>He thought he could become like the Heralds.</w:t>
      </w:r>
      <w:r w:rsidR="0004281A">
        <w:t xml:space="preserve"> </w:t>
      </w:r>
      <w:r w:rsidR="0059432C">
        <w:t>In his quest, he discovered a secret.</w:t>
      </w:r>
      <w:r w:rsidR="0004281A">
        <w:t xml:space="preserve"> </w:t>
      </w:r>
      <w:r w:rsidR="0059432C">
        <w:t>He had Voidlight before the Everstorm</w:t>
      </w:r>
      <w:r w:rsidR="00483B1D">
        <w:t>—</w:t>
      </w:r>
      <w:r w:rsidR="0059432C">
        <w:t>he carried it from Braize, the place you call Damnation.</w:t>
      </w:r>
      <w:r w:rsidR="0004281A">
        <w:t xml:space="preserve"> </w:t>
      </w:r>
      <w:r w:rsidR="0059432C">
        <w:t>He was testing the movement of Light between worlds.</w:t>
      </w:r>
      <w:r w:rsidR="0004281A">
        <w:t xml:space="preserve"> </w:t>
      </w:r>
      <w:r w:rsidR="0059432C">
        <w:t>And one close to him might have answers.</w:t>
      </w:r>
      <w:r w:rsidR="0004281A">
        <w:t xml:space="preserve"> </w:t>
      </w:r>
      <w:r w:rsidR="0059432C">
        <w:t>At any rate, we couldn</w:t>
      </w:r>
      <w:r>
        <w:t>’</w:t>
      </w:r>
      <w:r w:rsidR="0059432C">
        <w:t>t risk Ialai or the Sons of Honor recovering these secrets.</w:t>
      </w:r>
      <w:r>
        <w:t>”</w:t>
      </w:r>
    </w:p>
    <w:p w14:paraId="40000C3F" w14:textId="2F75CF43" w:rsidR="00D10B5B" w:rsidRDefault="0059432C" w:rsidP="00684D30">
      <w:pPr>
        <w:pStyle w:val="Body-TextTx"/>
      </w:pPr>
      <w:r>
        <w:t>Mraize</w:t>
      </w:r>
      <w:r w:rsidR="00766B15">
        <w:t>’</w:t>
      </w:r>
      <w:r>
        <w:t>s chicken finished its meal.</w:t>
      </w:r>
      <w:r w:rsidR="0004281A">
        <w:t xml:space="preserve"> </w:t>
      </w:r>
      <w:r>
        <w:t>Though it had picked at and eaten the flesh, in the end it swallowed the rest of the corpse whole.</w:t>
      </w:r>
      <w:r w:rsidR="0004281A">
        <w:t xml:space="preserve"> </w:t>
      </w:r>
      <w:r>
        <w:t>Then it fluffed its feathers and hunkered down.</w:t>
      </w:r>
      <w:r w:rsidR="0004281A">
        <w:t xml:space="preserve"> </w:t>
      </w:r>
      <w:r>
        <w:t>Shallan didn</w:t>
      </w:r>
      <w:r w:rsidR="00766B15">
        <w:t>’</w:t>
      </w:r>
      <w:r>
        <w:t>t have a lot of experience with the creature, but it seemed to dislike the cold.</w:t>
      </w:r>
    </w:p>
    <w:p w14:paraId="5CE299B0" w14:textId="4B76457E" w:rsidR="00D10B5B" w:rsidRDefault="0059432C" w:rsidP="00684D30">
      <w:pPr>
        <w:pStyle w:val="Body-TextTx"/>
      </w:pPr>
      <w:r>
        <w:t>So odd, how Mraize flaunted it.</w:t>
      </w:r>
      <w:r w:rsidR="0004281A">
        <w:t xml:space="preserve"> </w:t>
      </w:r>
      <w:r>
        <w:t>But she supposed that was part of who he was</w:t>
      </w:r>
      <w:r w:rsidR="00483B1D">
        <w:t>—</w:t>
      </w:r>
      <w:r>
        <w:t xml:space="preserve">he was </w:t>
      </w:r>
      <w:r>
        <w:lastRenderedPageBreak/>
        <w:t>never content blending in.</w:t>
      </w:r>
      <w:r w:rsidR="0004281A">
        <w:t xml:space="preserve"> </w:t>
      </w:r>
      <w:r>
        <w:t>Most would probably consider keeping strange exotic animals a quirk.</w:t>
      </w:r>
      <w:r w:rsidR="0004281A">
        <w:t xml:space="preserve"> </w:t>
      </w:r>
      <w:r>
        <w:t>Shallan couldn</w:t>
      </w:r>
      <w:r w:rsidR="00766B15">
        <w:t>’</w:t>
      </w:r>
      <w:r>
        <w:t xml:space="preserve">t help </w:t>
      </w:r>
      <w:r w:rsidR="003211B3">
        <w:t xml:space="preserve">but </w:t>
      </w:r>
      <w:r>
        <w:t>see more to it.</w:t>
      </w:r>
      <w:r w:rsidR="0004281A">
        <w:t xml:space="preserve"> </w:t>
      </w:r>
      <w:r>
        <w:t>Mraize collected trophies</w:t>
      </w:r>
      <w:r w:rsidR="00483B1D">
        <w:t>—</w:t>
      </w:r>
      <w:r>
        <w:t>she</w:t>
      </w:r>
      <w:r w:rsidR="00766B15">
        <w:t>’</w:t>
      </w:r>
      <w:r>
        <w:t>d seen many odd things in his possession.</w:t>
      </w:r>
    </w:p>
    <w:p w14:paraId="7C2ED5BE" w14:textId="77777777" w:rsidR="00D10B5B" w:rsidRDefault="0059432C" w:rsidP="00684D30">
      <w:pPr>
        <w:pStyle w:val="Body-TextTx"/>
      </w:pPr>
      <w:r>
        <w:t>She blinked and took another Memory of the chicken on his arm, receiving a scratch at its neck.</w:t>
      </w:r>
    </w:p>
    <w:p w14:paraId="2BCACDF0" w14:textId="599815D1" w:rsidR="00D10B5B" w:rsidRDefault="00766B15" w:rsidP="00684D30">
      <w:pPr>
        <w:pStyle w:val="Body-TextTx"/>
      </w:pPr>
      <w:r>
        <w:t>“</w:t>
      </w:r>
      <w:r w:rsidR="0059432C">
        <w:t>There is so much out there, little knife,</w:t>
      </w:r>
      <w:r>
        <w:t>”</w:t>
      </w:r>
      <w:r w:rsidR="0059432C">
        <w:t xml:space="preserve"> Mraize said.</w:t>
      </w:r>
      <w:r w:rsidR="0004281A">
        <w:t xml:space="preserve"> </w:t>
      </w:r>
      <w:r>
        <w:t>“</w:t>
      </w:r>
      <w:r w:rsidR="0059432C">
        <w:t>Things that will rock your understanding, expand your perspective, and make into pebbles what once seemed mountains.</w:t>
      </w:r>
      <w:r w:rsidR="0004281A">
        <w:t xml:space="preserve"> </w:t>
      </w:r>
      <w:r w:rsidR="0059432C">
        <w:t>The things you could know, Shallan.</w:t>
      </w:r>
      <w:r w:rsidR="0004281A">
        <w:t xml:space="preserve"> </w:t>
      </w:r>
      <w:r w:rsidR="0059432C">
        <w:t>The people you could collect in your notebook, the sights you could see</w:t>
      </w:r>
      <w:r>
        <w:t> . . .”</w:t>
      </w:r>
    </w:p>
    <w:p w14:paraId="1E4B4A07" w14:textId="0BCD0130" w:rsidR="00D10B5B" w:rsidRDefault="00766B15" w:rsidP="00684D30">
      <w:pPr>
        <w:pStyle w:val="Body-TextTx"/>
      </w:pPr>
      <w:r>
        <w:t>“</w:t>
      </w:r>
      <w:r w:rsidR="0059432C">
        <w:t>Tell me,</w:t>
      </w:r>
      <w:r>
        <w:t>”</w:t>
      </w:r>
      <w:r w:rsidR="0059432C">
        <w:t xml:space="preserve"> she said, finding an unexpected hunger within.</w:t>
      </w:r>
      <w:r w:rsidR="0004281A">
        <w:t xml:space="preserve"> </w:t>
      </w:r>
      <w:r>
        <w:t>“</w:t>
      </w:r>
      <w:r w:rsidR="0059432C">
        <w:t>Let me see them.</w:t>
      </w:r>
      <w:r w:rsidR="0004281A">
        <w:t xml:space="preserve"> </w:t>
      </w:r>
      <w:r w:rsidR="0059432C">
        <w:t>Let me know them.</w:t>
      </w:r>
      <w:r>
        <w:t>”</w:t>
      </w:r>
    </w:p>
    <w:p w14:paraId="4963C037" w14:textId="1E4CD9B3" w:rsidR="00D10B5B" w:rsidRDefault="00766B15" w:rsidP="00684D30">
      <w:pPr>
        <w:pStyle w:val="Body-TextTx"/>
      </w:pPr>
      <w:r>
        <w:t>“</w:t>
      </w:r>
      <w:r w:rsidR="0059432C">
        <w:t>These things require effort and experience,</w:t>
      </w:r>
      <w:r>
        <w:t>”</w:t>
      </w:r>
      <w:r w:rsidR="0059432C">
        <w:t xml:space="preserve"> Mraize said.</w:t>
      </w:r>
      <w:r w:rsidR="0004281A">
        <w:t xml:space="preserve"> </w:t>
      </w:r>
      <w:r>
        <w:t>“</w:t>
      </w:r>
      <w:r w:rsidR="0059432C">
        <w:t>I could not simply be told of them, and neither can you.</w:t>
      </w:r>
      <w:r w:rsidR="0004281A">
        <w:t xml:space="preserve"> </w:t>
      </w:r>
      <w:r w:rsidR="0059432C">
        <w:t>I have given you enough for now.</w:t>
      </w:r>
      <w:r w:rsidR="0004281A">
        <w:t xml:space="preserve"> </w:t>
      </w:r>
      <w:r w:rsidR="0059432C">
        <w:t xml:space="preserve">To go further, you must </w:t>
      </w:r>
      <w:r w:rsidR="0059432C" w:rsidRPr="00CC5738">
        <w:rPr>
          <w:rStyle w:val="itali"/>
        </w:rPr>
        <w:t>hunt</w:t>
      </w:r>
      <w:r w:rsidR="0059432C">
        <w:t xml:space="preserve"> the secrets.</w:t>
      </w:r>
      <w:r w:rsidR="0004281A">
        <w:t xml:space="preserve"> </w:t>
      </w:r>
      <w:r w:rsidR="0059432C" w:rsidRPr="00CC5738">
        <w:rPr>
          <w:rStyle w:val="itali"/>
        </w:rPr>
        <w:t>Earn</w:t>
      </w:r>
      <w:r w:rsidR="0059432C">
        <w:t xml:space="preserve"> them.</w:t>
      </w:r>
      <w:r>
        <w:t>”</w:t>
      </w:r>
    </w:p>
    <w:p w14:paraId="12D1D75F" w14:textId="306667F1" w:rsidR="00D10B5B" w:rsidRDefault="0059432C" w:rsidP="00684D30">
      <w:pPr>
        <w:pStyle w:val="Body-TextTx"/>
      </w:pPr>
      <w:r>
        <w:t>She narrowed her eyes at him.</w:t>
      </w:r>
      <w:r w:rsidR="0004281A">
        <w:t xml:space="preserve"> </w:t>
      </w:r>
      <w:r w:rsidR="00766B15">
        <w:t>“</w:t>
      </w:r>
      <w:r>
        <w:t>All right.</w:t>
      </w:r>
      <w:r w:rsidR="0004281A">
        <w:t xml:space="preserve"> </w:t>
      </w:r>
      <w:r>
        <w:t>What do you want this time?</w:t>
      </w:r>
      <w:r w:rsidR="00766B15">
        <w:t>”</w:t>
      </w:r>
    </w:p>
    <w:p w14:paraId="174025BD" w14:textId="77777777" w:rsidR="00D10B5B" w:rsidRDefault="0059432C" w:rsidP="00684D30">
      <w:pPr>
        <w:pStyle w:val="Body-TextTx"/>
      </w:pPr>
      <w:r>
        <w:t>He grinned in his predatory way.</w:t>
      </w:r>
    </w:p>
    <w:p w14:paraId="12F48F6A" w14:textId="3E24E77F" w:rsidR="00D10B5B" w:rsidRDefault="00766B15" w:rsidP="00684D30">
      <w:pPr>
        <w:pStyle w:val="Body-TextTx"/>
      </w:pPr>
      <w:r>
        <w:t>“</w:t>
      </w:r>
      <w:r w:rsidR="0059432C">
        <w:t xml:space="preserve">You always make me </w:t>
      </w:r>
      <w:r w:rsidR="0059432C" w:rsidRPr="00CC5738">
        <w:rPr>
          <w:rStyle w:val="itali"/>
        </w:rPr>
        <w:t>want</w:t>
      </w:r>
      <w:r w:rsidR="0059432C">
        <w:t xml:space="preserve"> to do the things you ask,</w:t>
      </w:r>
      <w:r>
        <w:t>”</w:t>
      </w:r>
      <w:r w:rsidR="0059432C">
        <w:t xml:space="preserve"> Shallan said.</w:t>
      </w:r>
      <w:r w:rsidR="0004281A">
        <w:t xml:space="preserve"> </w:t>
      </w:r>
      <w:r>
        <w:t>“</w:t>
      </w:r>
      <w:r w:rsidR="0059432C">
        <w:t xml:space="preserve">You tempt me not just </w:t>
      </w:r>
      <w:r w:rsidR="00496AC5">
        <w:t xml:space="preserve">with </w:t>
      </w:r>
      <w:r w:rsidR="0059432C">
        <w:t>rewards, but with the secrets</w:t>
      </w:r>
      <w:r w:rsidR="00483B1D">
        <w:t>—</w:t>
      </w:r>
      <w:r w:rsidR="0059432C">
        <w:t>or the dangers</w:t>
      </w:r>
      <w:r w:rsidR="00483B1D">
        <w:t>—</w:t>
      </w:r>
      <w:r w:rsidR="0059432C">
        <w:t>themselves.</w:t>
      </w:r>
      <w:r w:rsidR="0004281A">
        <w:t xml:space="preserve"> </w:t>
      </w:r>
      <w:r w:rsidR="0059432C">
        <w:t>You knew I</w:t>
      </w:r>
      <w:r>
        <w:t>’</w:t>
      </w:r>
      <w:r w:rsidR="0059432C">
        <w:t>d be intrigued by what Amaram was studying.</w:t>
      </w:r>
      <w:r w:rsidR="0004281A">
        <w:t xml:space="preserve"> </w:t>
      </w:r>
      <w:r w:rsidR="0059432C">
        <w:t>You knew I</w:t>
      </w:r>
      <w:r>
        <w:t>’</w:t>
      </w:r>
      <w:r w:rsidR="0059432C">
        <w:t>d want to stop Ialai because of the threat she presented to Adolin.</w:t>
      </w:r>
      <w:r w:rsidR="0004281A">
        <w:t xml:space="preserve"> </w:t>
      </w:r>
      <w:r w:rsidR="0059432C">
        <w:t>I always end up doing what you want.</w:t>
      </w:r>
      <w:r w:rsidR="0004281A">
        <w:t xml:space="preserve"> </w:t>
      </w:r>
      <w:r w:rsidR="0059432C">
        <w:t>So what is it this time?</w:t>
      </w:r>
      <w:r w:rsidR="0004281A">
        <w:t xml:space="preserve"> </w:t>
      </w:r>
      <w:r w:rsidR="0059432C">
        <w:t>What are you going to make me do?</w:t>
      </w:r>
      <w:r>
        <w:t>”</w:t>
      </w:r>
    </w:p>
    <w:p w14:paraId="4B2EA17C" w14:textId="47A3DD17" w:rsidR="00D10B5B" w:rsidRDefault="00766B15" w:rsidP="00684D30">
      <w:pPr>
        <w:pStyle w:val="Body-TextTx"/>
      </w:pPr>
      <w:r>
        <w:t>“</w:t>
      </w:r>
      <w:r w:rsidR="0059432C">
        <w:t>You become a hunter in truth.</w:t>
      </w:r>
      <w:r w:rsidR="0004281A">
        <w:t xml:space="preserve"> </w:t>
      </w:r>
      <w:r w:rsidR="0059432C">
        <w:t>I have known from the beginning your potential.</w:t>
      </w:r>
      <w:r>
        <w:t>”</w:t>
      </w:r>
      <w:r w:rsidR="0004281A">
        <w:t xml:space="preserve"> </w:t>
      </w:r>
      <w:r w:rsidR="0059432C">
        <w:t>He looked to her, light violet eyes lingering on her still-red hair.</w:t>
      </w:r>
      <w:r w:rsidR="0004281A">
        <w:t xml:space="preserve"> </w:t>
      </w:r>
      <w:r>
        <w:t>“</w:t>
      </w:r>
      <w:r w:rsidR="0059432C">
        <w:t>There is a man.</w:t>
      </w:r>
      <w:r w:rsidR="0004281A">
        <w:t xml:space="preserve"> </w:t>
      </w:r>
      <w:r w:rsidR="0059432C">
        <w:t>Restares.</w:t>
      </w:r>
      <w:r w:rsidR="0004281A">
        <w:t xml:space="preserve"> </w:t>
      </w:r>
      <w:r w:rsidR="0059432C">
        <w:t xml:space="preserve">You </w:t>
      </w:r>
      <w:r w:rsidR="0059432C">
        <w:lastRenderedPageBreak/>
        <w:t>know the name?</w:t>
      </w:r>
      <w:r>
        <w:t>”</w:t>
      </w:r>
    </w:p>
    <w:p w14:paraId="56F5F2EE" w14:textId="4454E597" w:rsidR="00D10B5B" w:rsidRDefault="00766B15" w:rsidP="00684D30">
      <w:pPr>
        <w:pStyle w:val="Body-TextTx"/>
      </w:pPr>
      <w:r>
        <w:t>“</w:t>
      </w:r>
      <w:r w:rsidR="0059432C">
        <w:t>I</w:t>
      </w:r>
      <w:r>
        <w:t>’</w:t>
      </w:r>
      <w:r w:rsidR="0059432C">
        <w:t>ve heard of him.</w:t>
      </w:r>
      <w:r w:rsidR="0004281A">
        <w:t xml:space="preserve"> </w:t>
      </w:r>
      <w:r w:rsidR="0059432C">
        <w:t>He was connected to the Sons of Honor?</w:t>
      </w:r>
      <w:r>
        <w:t>”</w:t>
      </w:r>
      <w:r w:rsidR="0004281A">
        <w:t xml:space="preserve"> </w:t>
      </w:r>
      <w:r w:rsidR="0059432C">
        <w:t>Though she might have heard the name before getting Ialai</w:t>
      </w:r>
      <w:r>
        <w:t>’</w:t>
      </w:r>
      <w:r w:rsidR="0059432C">
        <w:t>s book, it was written several times in there.</w:t>
      </w:r>
      <w:r w:rsidR="0004281A">
        <w:t xml:space="preserve"> </w:t>
      </w:r>
      <w:r w:rsidR="0059432C">
        <w:t>The woman had been trying to contact him.</w:t>
      </w:r>
    </w:p>
    <w:p w14:paraId="347568FB" w14:textId="687B2D5F" w:rsidR="00D10B5B" w:rsidRDefault="00766B15" w:rsidP="00684D30">
      <w:pPr>
        <w:pStyle w:val="Body-TextTx"/>
      </w:pPr>
      <w:r>
        <w:t>“</w:t>
      </w:r>
      <w:r w:rsidR="0059432C">
        <w:t>He was their leader, at one point,</w:t>
      </w:r>
      <w:r>
        <w:t>”</w:t>
      </w:r>
      <w:r w:rsidR="0059432C">
        <w:t xml:space="preserve"> Mraize said.</w:t>
      </w:r>
      <w:r w:rsidR="0004281A">
        <w:t xml:space="preserve"> </w:t>
      </w:r>
      <w:r>
        <w:t>“</w:t>
      </w:r>
      <w:r w:rsidR="0059432C">
        <w:t>Perhaps their founder, though we aren</w:t>
      </w:r>
      <w:r>
        <w:t>’</w:t>
      </w:r>
      <w:r w:rsidR="0059432C">
        <w:t>t certain.</w:t>
      </w:r>
      <w:r w:rsidR="0004281A">
        <w:t xml:space="preserve"> </w:t>
      </w:r>
      <w:r w:rsidR="0059432C">
        <w:t>Either way, he was involved from the beginning</w:t>
      </w:r>
      <w:r w:rsidR="00483B1D">
        <w:t>—</w:t>
      </w:r>
      <w:r w:rsidR="0059432C">
        <w:t>and he knew the extent of what Gavilar was doing.</w:t>
      </w:r>
      <w:r w:rsidR="0004281A">
        <w:t xml:space="preserve"> </w:t>
      </w:r>
      <w:r w:rsidR="0059432C">
        <w:t>Restares is perhaps the only living person who did.</w:t>
      </w:r>
      <w:r>
        <w:t>”</w:t>
      </w:r>
    </w:p>
    <w:p w14:paraId="17493AD4" w14:textId="2D619145" w:rsidR="00D10B5B" w:rsidRDefault="00766B15" w:rsidP="00684D30">
      <w:pPr>
        <w:pStyle w:val="Body-TextTx"/>
      </w:pPr>
      <w:r>
        <w:t>“</w:t>
      </w:r>
      <w:r w:rsidR="0059432C">
        <w:t>Great.</w:t>
      </w:r>
      <w:r w:rsidR="0004281A">
        <w:t xml:space="preserve"> </w:t>
      </w:r>
      <w:r w:rsidR="0059432C">
        <w:t>You want me to find him?</w:t>
      </w:r>
      <w:r>
        <w:t>”</w:t>
      </w:r>
    </w:p>
    <w:p w14:paraId="6F62A217" w14:textId="1015BDFD" w:rsidR="00D10B5B" w:rsidRDefault="00766B15" w:rsidP="00684D30">
      <w:pPr>
        <w:pStyle w:val="Body-TextTx"/>
      </w:pPr>
      <w:r>
        <w:t>“</w:t>
      </w:r>
      <w:r w:rsidR="0059432C">
        <w:t>Oh, we know where he is,</w:t>
      </w:r>
      <w:r>
        <w:t>”</w:t>
      </w:r>
      <w:r w:rsidR="0059432C">
        <w:t xml:space="preserve"> Mraize said.</w:t>
      </w:r>
      <w:r w:rsidR="0004281A">
        <w:t xml:space="preserve"> </w:t>
      </w:r>
      <w:r>
        <w:t>“</w:t>
      </w:r>
      <w:r w:rsidR="0059432C">
        <w:t>He has asked for</w:t>
      </w:r>
      <w:r w:rsidR="00483B1D">
        <w:t>—</w:t>
      </w:r>
      <w:r w:rsidR="0059432C">
        <w:t>and been granted</w:t>
      </w:r>
      <w:r w:rsidR="00483B1D">
        <w:t>—</w:t>
      </w:r>
      <w:r w:rsidR="0059432C">
        <w:t>asylum in a city no other Ghostblood has been able to enter.</w:t>
      </w:r>
      <w:r>
        <w:t>”</w:t>
      </w:r>
    </w:p>
    <w:p w14:paraId="35F14CB5" w14:textId="06EACCF0" w:rsidR="00D10B5B" w:rsidRDefault="00766B15" w:rsidP="00684D30">
      <w:pPr>
        <w:pStyle w:val="Body-TextTx"/>
      </w:pPr>
      <w:r>
        <w:t>“</w:t>
      </w:r>
      <w:r w:rsidR="0059432C">
        <w:t>A place you can</w:t>
      </w:r>
      <w:r>
        <w:t>’</w:t>
      </w:r>
      <w:r w:rsidR="0059432C">
        <w:t>t enter?</w:t>
      </w:r>
      <w:r>
        <w:t>”</w:t>
      </w:r>
      <w:r w:rsidR="0059432C">
        <w:t xml:space="preserve"> Shallan asked.</w:t>
      </w:r>
      <w:r w:rsidR="0004281A">
        <w:t xml:space="preserve"> </w:t>
      </w:r>
      <w:r>
        <w:t>“</w:t>
      </w:r>
      <w:r w:rsidR="0059432C">
        <w:t xml:space="preserve">Where is security </w:t>
      </w:r>
      <w:r w:rsidR="0059432C" w:rsidRPr="00CC5738">
        <w:rPr>
          <w:rStyle w:val="itali"/>
        </w:rPr>
        <w:t>that</w:t>
      </w:r>
      <w:r w:rsidR="0059432C">
        <w:t xml:space="preserve"> tight?</w:t>
      </w:r>
      <w:r>
        <w:t>”</w:t>
      </w:r>
    </w:p>
    <w:p w14:paraId="05189B71" w14:textId="0A1F9BDE" w:rsidR="00D10B5B" w:rsidRDefault="00766B15" w:rsidP="00684D30">
      <w:pPr>
        <w:pStyle w:val="Body-TextTx"/>
      </w:pPr>
      <w:r>
        <w:t>“</w:t>
      </w:r>
      <w:r w:rsidR="0059432C">
        <w:t>The fortress named Lasting Integrity,</w:t>
      </w:r>
      <w:r>
        <w:t>”</w:t>
      </w:r>
      <w:r w:rsidR="0059432C">
        <w:t xml:space="preserve"> Mraize said.</w:t>
      </w:r>
      <w:r w:rsidR="0004281A">
        <w:t xml:space="preserve"> </w:t>
      </w:r>
      <w:r>
        <w:t>“</w:t>
      </w:r>
      <w:r w:rsidR="0059432C">
        <w:t>Home and capital city of the honorspren in Shadesmar.</w:t>
      </w:r>
      <w:r>
        <w:t>”</w:t>
      </w:r>
    </w:p>
    <w:p w14:paraId="1C0FEFCE" w14:textId="26920A2D" w:rsidR="00D10B5B" w:rsidRDefault="0059432C" w:rsidP="00684D30">
      <w:pPr>
        <w:pStyle w:val="Body-TextTx"/>
      </w:pPr>
      <w:r>
        <w:t>Shallan let out a long whistle of appreciation.</w:t>
      </w:r>
      <w:r w:rsidR="0004281A">
        <w:t xml:space="preserve"> </w:t>
      </w:r>
      <w:r>
        <w:t>The chicken, curiously, mimicked it.</w:t>
      </w:r>
    </w:p>
    <w:p w14:paraId="2A6F7CB1" w14:textId="301D3865" w:rsidR="00D10B5B" w:rsidRDefault="00766B15" w:rsidP="00684D30">
      <w:pPr>
        <w:pStyle w:val="Body-TextTx"/>
      </w:pPr>
      <w:r>
        <w:t>“</w:t>
      </w:r>
      <w:r w:rsidR="0059432C">
        <w:t>This is your mission,</w:t>
      </w:r>
      <w:r>
        <w:t>”</w:t>
      </w:r>
      <w:r w:rsidR="0059432C">
        <w:t xml:space="preserve"> Mraize said.</w:t>
      </w:r>
      <w:r w:rsidR="0004281A">
        <w:t xml:space="preserve"> </w:t>
      </w:r>
      <w:r>
        <w:t>“</w:t>
      </w:r>
      <w:r w:rsidR="0059432C">
        <w:t>Find your way to Lasting Integrity.</w:t>
      </w:r>
      <w:r w:rsidR="0004281A">
        <w:t xml:space="preserve"> </w:t>
      </w:r>
      <w:r w:rsidR="0059432C">
        <w:t>Get in, then find Restares.</w:t>
      </w:r>
      <w:r w:rsidR="0004281A">
        <w:t xml:space="preserve"> </w:t>
      </w:r>
      <w:r w:rsidR="0059432C">
        <w:t>There should be no more than a handful of humans in the city; in fact, he might be the only one.</w:t>
      </w:r>
      <w:r w:rsidR="0004281A">
        <w:t xml:space="preserve"> </w:t>
      </w:r>
      <w:r w:rsidR="0059432C">
        <w:t>We don</w:t>
      </w:r>
      <w:r>
        <w:t>’</w:t>
      </w:r>
      <w:r w:rsidR="0059432C">
        <w:t>t know.</w:t>
      </w:r>
      <w:r>
        <w:t>”</w:t>
      </w:r>
    </w:p>
    <w:p w14:paraId="120F5763" w14:textId="311219D9" w:rsidR="00D10B5B" w:rsidRDefault="00766B15" w:rsidP="00684D30">
      <w:pPr>
        <w:pStyle w:val="Body-TextTx"/>
      </w:pPr>
      <w:r>
        <w:t>“</w:t>
      </w:r>
      <w:r w:rsidR="0059432C">
        <w:t xml:space="preserve">How am I supposed to accomplish </w:t>
      </w:r>
      <w:r w:rsidR="0059432C" w:rsidRPr="00CC5738">
        <w:rPr>
          <w:rStyle w:val="itali"/>
        </w:rPr>
        <w:t>that</w:t>
      </w:r>
      <w:r w:rsidR="0059432C">
        <w:t>?</w:t>
      </w:r>
      <w:r>
        <w:t>”</w:t>
      </w:r>
    </w:p>
    <w:p w14:paraId="71983692" w14:textId="2C4D63D5" w:rsidR="00D10B5B" w:rsidRDefault="00766B15" w:rsidP="00684D30">
      <w:pPr>
        <w:pStyle w:val="Body-TextTx"/>
      </w:pPr>
      <w:r>
        <w:t>“</w:t>
      </w:r>
      <w:r w:rsidR="0059432C">
        <w:t>You are resourceful,</w:t>
      </w:r>
      <w:r>
        <w:t>”</w:t>
      </w:r>
      <w:r w:rsidR="0059432C">
        <w:t xml:space="preserve"> Mraize said.</w:t>
      </w:r>
      <w:r w:rsidR="0004281A">
        <w:t xml:space="preserve"> </w:t>
      </w:r>
      <w:r>
        <w:t>“</w:t>
      </w:r>
      <w:r w:rsidR="0059432C">
        <w:t>You and yours have connections to the spren that no other Ghostblood has been able to manage so far.</w:t>
      </w:r>
      <w:r>
        <w:t>”</w:t>
      </w:r>
      <w:r w:rsidR="0004281A">
        <w:t xml:space="preserve"> </w:t>
      </w:r>
      <w:r w:rsidR="0059432C">
        <w:t>His eyes flickered to Pattern, who sat on her coat, silent as usual when others were talking.</w:t>
      </w:r>
      <w:r w:rsidR="0004281A">
        <w:t xml:space="preserve"> </w:t>
      </w:r>
      <w:r>
        <w:t>“</w:t>
      </w:r>
      <w:r w:rsidR="0059432C">
        <w:t>You will find a way.</w:t>
      </w:r>
      <w:r>
        <w:t>”</w:t>
      </w:r>
    </w:p>
    <w:p w14:paraId="7772756C" w14:textId="7DDA22E9" w:rsidR="00D10B5B" w:rsidRDefault="00766B15" w:rsidP="00684D30">
      <w:pPr>
        <w:pStyle w:val="Body-TextTx"/>
      </w:pPr>
      <w:r>
        <w:t>“</w:t>
      </w:r>
      <w:r w:rsidR="0059432C">
        <w:t>Assuming I am able to do this,</w:t>
      </w:r>
      <w:r>
        <w:t>”</w:t>
      </w:r>
      <w:r w:rsidR="0059432C">
        <w:t xml:space="preserve"> Shallan said, </w:t>
      </w:r>
      <w:r>
        <w:t>“</w:t>
      </w:r>
      <w:r w:rsidR="0059432C">
        <w:t>what should I do with the man?</w:t>
      </w:r>
      <w:r w:rsidR="0004281A">
        <w:t xml:space="preserve"> </w:t>
      </w:r>
      <w:r w:rsidR="0059432C">
        <w:t>Are you sending me to kill him?</w:t>
      </w:r>
      <w:r>
        <w:t>”</w:t>
      </w:r>
    </w:p>
    <w:p w14:paraId="7D0FB022" w14:textId="28C92FCA" w:rsidR="00D10B5B" w:rsidRDefault="00766B15" w:rsidP="00684D30">
      <w:pPr>
        <w:pStyle w:val="Body-TextTx"/>
      </w:pPr>
      <w:r>
        <w:lastRenderedPageBreak/>
        <w:t>“</w:t>
      </w:r>
      <w:r w:rsidR="0059432C">
        <w:t>Don</w:t>
      </w:r>
      <w:r>
        <w:t>’</w:t>
      </w:r>
      <w:r w:rsidR="0059432C">
        <w:t>t be so hasty,</w:t>
      </w:r>
      <w:r>
        <w:t>”</w:t>
      </w:r>
      <w:r w:rsidR="0059432C">
        <w:t xml:space="preserve"> Mraize said.</w:t>
      </w:r>
      <w:r w:rsidR="0004281A">
        <w:t xml:space="preserve"> </w:t>
      </w:r>
      <w:r>
        <w:t>“</w:t>
      </w:r>
      <w:r w:rsidR="0059432C">
        <w:t>When you find him, you</w:t>
      </w:r>
      <w:r>
        <w:t>’</w:t>
      </w:r>
      <w:r w:rsidR="0059432C">
        <w:t>ll know what to do.</w:t>
      </w:r>
      <w:r>
        <w:t>”</w:t>
      </w:r>
    </w:p>
    <w:p w14:paraId="5DE50AF3" w14:textId="7BF7909B" w:rsidR="00D10B5B" w:rsidRDefault="00766B15" w:rsidP="00684D30">
      <w:pPr>
        <w:pStyle w:val="Body-TextTx"/>
      </w:pPr>
      <w:r>
        <w:t>“</w:t>
      </w:r>
      <w:r w:rsidR="0059432C">
        <w:t>I doubt that.</w:t>
      </w:r>
      <w:r>
        <w:t>”</w:t>
      </w:r>
    </w:p>
    <w:p w14:paraId="36E1FD32" w14:textId="4A6126F6" w:rsidR="00D10B5B" w:rsidRDefault="00766B15" w:rsidP="00684D30">
      <w:pPr>
        <w:pStyle w:val="Body-TextTx"/>
      </w:pPr>
      <w:r>
        <w:t>“</w:t>
      </w:r>
      <w:r w:rsidR="0059432C">
        <w:t>Oh, you will.</w:t>
      </w:r>
      <w:r w:rsidR="0004281A">
        <w:t xml:space="preserve"> </w:t>
      </w:r>
      <w:r w:rsidR="0059432C">
        <w:t>And once you successfully return from this mission, your reward will be</w:t>
      </w:r>
      <w:r w:rsidR="00483B1D">
        <w:t>—</w:t>
      </w:r>
      <w:r w:rsidR="0059432C">
        <w:t>as always</w:t>
      </w:r>
      <w:r w:rsidR="00483B1D">
        <w:t>—</w:t>
      </w:r>
      <w:r w:rsidR="0059432C">
        <w:t>something for which you hunger.</w:t>
      </w:r>
      <w:r w:rsidR="0004281A">
        <w:t xml:space="preserve"> </w:t>
      </w:r>
      <w:r w:rsidR="0059432C">
        <w:t>Answers.</w:t>
      </w:r>
      <w:r w:rsidR="0004281A">
        <w:t xml:space="preserve"> </w:t>
      </w:r>
      <w:r w:rsidR="0059432C">
        <w:t>All of them.</w:t>
      </w:r>
      <w:r>
        <w:t>”</w:t>
      </w:r>
    </w:p>
    <w:p w14:paraId="16BB36BE" w14:textId="77777777" w:rsidR="00D10B5B" w:rsidRDefault="0059432C" w:rsidP="00684D30">
      <w:pPr>
        <w:pStyle w:val="Body-TextTx"/>
      </w:pPr>
      <w:r>
        <w:t>She frowned.</w:t>
      </w:r>
    </w:p>
    <w:p w14:paraId="272FC6C1" w14:textId="3614B151" w:rsidR="00D10B5B" w:rsidRDefault="00766B15" w:rsidP="00684D30">
      <w:pPr>
        <w:pStyle w:val="Body-TextTx"/>
      </w:pPr>
      <w:r>
        <w:t>“</w:t>
      </w:r>
      <w:r w:rsidR="0059432C">
        <w:t>We will hold nothing back,</w:t>
      </w:r>
      <w:r>
        <w:t>”</w:t>
      </w:r>
      <w:r w:rsidR="0059432C">
        <w:t xml:space="preserve"> Mraize said.</w:t>
      </w:r>
      <w:r w:rsidR="0004281A">
        <w:t xml:space="preserve"> </w:t>
      </w:r>
      <w:r>
        <w:t>“</w:t>
      </w:r>
      <w:r w:rsidR="0059432C">
        <w:t>Everything we know becomes yours after this.</w:t>
      </w:r>
      <w:r>
        <w:t>”</w:t>
      </w:r>
    </w:p>
    <w:p w14:paraId="6EE8A8A3" w14:textId="7A457CF3" w:rsidR="00D10B5B" w:rsidRDefault="0059432C" w:rsidP="00684D30">
      <w:pPr>
        <w:pStyle w:val="Body-TextTx"/>
      </w:pPr>
      <w:r>
        <w:t>Shallan folded her arms, weighing her desires.</w:t>
      </w:r>
      <w:r w:rsidR="0004281A">
        <w:t xml:space="preserve"> </w:t>
      </w:r>
      <w:r>
        <w:t>For well over a year now, she</w:t>
      </w:r>
      <w:r w:rsidR="00766B15">
        <w:t>’</w:t>
      </w:r>
      <w:r>
        <w:t>d told herself that she only continued with the Ghostbloods to find out their secrets.</w:t>
      </w:r>
      <w:r w:rsidR="0004281A">
        <w:t xml:space="preserve"> </w:t>
      </w:r>
      <w:r>
        <w:t xml:space="preserve">But Veil </w:t>
      </w:r>
      <w:r w:rsidRPr="00CC5738">
        <w:rPr>
          <w:rStyle w:val="itali"/>
        </w:rPr>
        <w:t>liked</w:t>
      </w:r>
      <w:r>
        <w:t xml:space="preserve"> being part of them.</w:t>
      </w:r>
      <w:r w:rsidR="0004281A">
        <w:t xml:space="preserve"> </w:t>
      </w:r>
      <w:r>
        <w:t>The thrill of the intrigue.</w:t>
      </w:r>
      <w:r w:rsidR="0004281A">
        <w:t xml:space="preserve"> </w:t>
      </w:r>
      <w:r>
        <w:t>Even the suspense of potentially being found out.</w:t>
      </w:r>
    </w:p>
    <w:p w14:paraId="6E9A5CD7" w14:textId="24C08939" w:rsidR="00D10B5B" w:rsidRDefault="0059432C" w:rsidP="00684D30">
      <w:pPr>
        <w:pStyle w:val="Body-TextTx"/>
      </w:pPr>
      <w:r>
        <w:t>Shallan, however, had always been seeking answers.</w:t>
      </w:r>
      <w:r w:rsidR="0004281A">
        <w:t xml:space="preserve"> </w:t>
      </w:r>
      <w:r>
        <w:t>Real secrets.</w:t>
      </w:r>
      <w:r w:rsidR="0004281A">
        <w:t xml:space="preserve"> </w:t>
      </w:r>
      <w:r>
        <w:t>Surely even Jasnah couldn</w:t>
      </w:r>
      <w:r w:rsidR="00766B15">
        <w:t>’</w:t>
      </w:r>
      <w:r>
        <w:t xml:space="preserve">t be </w:t>
      </w:r>
      <w:r w:rsidRPr="00CC5738">
        <w:rPr>
          <w:rStyle w:val="itali"/>
        </w:rPr>
        <w:t>too</w:t>
      </w:r>
      <w:r>
        <w:t xml:space="preserve"> </w:t>
      </w:r>
      <w:r w:rsidR="000C32AA">
        <w:t>angry</w:t>
      </w:r>
      <w:r>
        <w:t xml:space="preserve"> with Shallan.</w:t>
      </w:r>
      <w:r w:rsidR="0004281A">
        <w:t xml:space="preserve"> </w:t>
      </w:r>
      <w:r>
        <w:t>She was infiltrating them, seeking to find their answers.</w:t>
      </w:r>
      <w:r w:rsidR="0004281A">
        <w:t xml:space="preserve"> </w:t>
      </w:r>
      <w:r>
        <w:t>Once Shallan learned everything the Ghostbloods had been hiding, she could go to Jasnah.</w:t>
      </w:r>
      <w:r w:rsidR="0004281A">
        <w:t xml:space="preserve"> </w:t>
      </w:r>
      <w:r>
        <w:t>What good would it do to pull out when the ultimate prize was so close?</w:t>
      </w:r>
    </w:p>
    <w:p w14:paraId="32E8860A" w14:textId="2894ACE7" w:rsidR="00D10B5B" w:rsidRDefault="0059432C" w:rsidP="00684D30">
      <w:pPr>
        <w:pStyle w:val="Body-TextTx"/>
      </w:pPr>
      <w:r w:rsidRPr="00CC5738">
        <w:rPr>
          <w:rStyle w:val="itali"/>
        </w:rPr>
        <w:t>I sense another reason you</w:t>
      </w:r>
      <w:r w:rsidR="00766B15">
        <w:rPr>
          <w:rStyle w:val="itali"/>
        </w:rPr>
        <w:t>’</w:t>
      </w:r>
      <w:r w:rsidRPr="00CC5738">
        <w:rPr>
          <w:rStyle w:val="itali"/>
        </w:rPr>
        <w:t>re doing this, Shallan,</w:t>
      </w:r>
      <w:r>
        <w:t xml:space="preserve"> Radiant thought at her.</w:t>
      </w:r>
      <w:r w:rsidR="0004281A">
        <w:t xml:space="preserve"> </w:t>
      </w:r>
      <w:r w:rsidRPr="00CC5738">
        <w:rPr>
          <w:rStyle w:val="itali"/>
        </w:rPr>
        <w:t>What is it?</w:t>
      </w:r>
      <w:r w:rsidR="0004281A">
        <w:rPr>
          <w:rStyle w:val="itali"/>
        </w:rPr>
        <w:t xml:space="preserve"> </w:t>
      </w:r>
      <w:r w:rsidRPr="00CC5738">
        <w:rPr>
          <w:rStyle w:val="itali"/>
        </w:rPr>
        <w:t>What aren</w:t>
      </w:r>
      <w:r w:rsidR="00766B15">
        <w:rPr>
          <w:rStyle w:val="itali"/>
        </w:rPr>
        <w:t>’</w:t>
      </w:r>
      <w:r w:rsidRPr="00CC5738">
        <w:rPr>
          <w:rStyle w:val="itali"/>
        </w:rPr>
        <w:t>t you sharing with us?</w:t>
      </w:r>
    </w:p>
    <w:p w14:paraId="1D6AF0B2" w14:textId="1BACD552" w:rsidR="00D10B5B" w:rsidRDefault="00766B15" w:rsidP="00684D30">
      <w:pPr>
        <w:pStyle w:val="Body-TextTx"/>
      </w:pPr>
      <w:r>
        <w:t>“</w:t>
      </w:r>
      <w:r w:rsidR="0059432C">
        <w:t>Aren</w:t>
      </w:r>
      <w:r>
        <w:t>’</w:t>
      </w:r>
      <w:r w:rsidR="0059432C">
        <w:t>t you afraid?</w:t>
      </w:r>
      <w:r>
        <w:t>”</w:t>
      </w:r>
      <w:r w:rsidR="0059432C">
        <w:t xml:space="preserve"> Shallan asked Mraize, ignoring Radiant.</w:t>
      </w:r>
      <w:r w:rsidR="0004281A">
        <w:t xml:space="preserve"> </w:t>
      </w:r>
      <w:r>
        <w:t>“</w:t>
      </w:r>
      <w:r w:rsidR="0059432C">
        <w:t>If I know your secrets, you</w:t>
      </w:r>
      <w:r>
        <w:t>’</w:t>
      </w:r>
      <w:r w:rsidR="0059432C">
        <w:t>ll no longer have power to keep stringing me along.</w:t>
      </w:r>
      <w:r w:rsidR="0004281A">
        <w:t xml:space="preserve"> </w:t>
      </w:r>
      <w:r w:rsidR="0059432C">
        <w:t>You won</w:t>
      </w:r>
      <w:r>
        <w:t>’</w:t>
      </w:r>
      <w:r w:rsidR="0059432C">
        <w:t>t be able to keep bribing me.</w:t>
      </w:r>
      <w:r>
        <w:t>”</w:t>
      </w:r>
    </w:p>
    <w:p w14:paraId="2AA0A5F2" w14:textId="67204EB6" w:rsidR="00D10B5B" w:rsidRDefault="00766B15" w:rsidP="00684D30">
      <w:pPr>
        <w:pStyle w:val="Body-TextTx"/>
      </w:pPr>
      <w:r>
        <w:t>“</w:t>
      </w:r>
      <w:r w:rsidR="0059432C">
        <w:t>If you do this, little knife,</w:t>
      </w:r>
      <w:r>
        <w:t>”</w:t>
      </w:r>
      <w:r w:rsidR="0059432C">
        <w:t xml:space="preserve"> he said, </w:t>
      </w:r>
      <w:r>
        <w:t>“</w:t>
      </w:r>
      <w:r w:rsidR="0059432C">
        <w:t>you won</w:t>
      </w:r>
      <w:r>
        <w:t>’</w:t>
      </w:r>
      <w:r w:rsidR="0059432C">
        <w:t xml:space="preserve">t </w:t>
      </w:r>
      <w:r w:rsidR="0059432C" w:rsidRPr="00CC5738">
        <w:rPr>
          <w:rStyle w:val="itali"/>
        </w:rPr>
        <w:t>need</w:t>
      </w:r>
      <w:r w:rsidR="0059432C">
        <w:t xml:space="preserve"> to be bribed any longer.</w:t>
      </w:r>
      <w:r w:rsidR="0004281A">
        <w:t xml:space="preserve"> </w:t>
      </w:r>
      <w:r w:rsidR="0059432C">
        <w:rPr>
          <w:color w:val="222222"/>
          <w:shd w:val="clear" w:color="auto" w:fill="FFFFFF"/>
        </w:rPr>
        <w:t>Once you complete the mission with Restares and return, you may ask me any questions,</w:t>
      </w:r>
      <w:r w:rsidR="0059432C">
        <w:rPr>
          <w:rFonts w:ascii="Arial" w:hAnsi="Arial" w:cs="Arial"/>
          <w:color w:val="222222"/>
          <w:shd w:val="clear" w:color="auto" w:fill="FFFFFF"/>
        </w:rPr>
        <w:t xml:space="preserve"> </w:t>
      </w:r>
      <w:r w:rsidR="0059432C">
        <w:t>and I will answer with what I know.</w:t>
      </w:r>
      <w:r w:rsidR="0004281A">
        <w:t xml:space="preserve"> </w:t>
      </w:r>
      <w:r w:rsidR="0059432C">
        <w:t>About the world.</w:t>
      </w:r>
      <w:r w:rsidR="0004281A">
        <w:t xml:space="preserve"> </w:t>
      </w:r>
      <w:r w:rsidR="0059432C">
        <w:t>About the Radiants.</w:t>
      </w:r>
      <w:r w:rsidR="0004281A">
        <w:t xml:space="preserve"> </w:t>
      </w:r>
      <w:r w:rsidR="0059432C">
        <w:t>About other places.</w:t>
      </w:r>
      <w:r w:rsidR="0004281A">
        <w:t xml:space="preserve"> </w:t>
      </w:r>
      <w:r w:rsidR="0059432C">
        <w:t>About you, and your past</w:t>
      </w:r>
      <w:r>
        <w:t> . . .”</w:t>
      </w:r>
    </w:p>
    <w:p w14:paraId="700B011D" w14:textId="61845ECD" w:rsidR="00D10B5B" w:rsidRDefault="0059432C" w:rsidP="00684D30">
      <w:pPr>
        <w:pStyle w:val="Body-TextTx"/>
      </w:pPr>
      <w:r>
        <w:t>He thought to tease that last one.</w:t>
      </w:r>
      <w:r w:rsidR="0004281A">
        <w:t xml:space="preserve"> </w:t>
      </w:r>
      <w:r>
        <w:t>But at it, Shallan shuddered, trembling deep inside.</w:t>
      </w:r>
      <w:r w:rsidR="0004281A">
        <w:t xml:space="preserve"> </w:t>
      </w:r>
      <w:r>
        <w:lastRenderedPageBreak/>
        <w:t>Formless grew stronger each time she thought about that.</w:t>
      </w:r>
    </w:p>
    <w:p w14:paraId="7136AB52" w14:textId="24D5F634" w:rsidR="00D10B5B" w:rsidRDefault="00766B15" w:rsidP="00684D30">
      <w:pPr>
        <w:pStyle w:val="Body-TextTx"/>
      </w:pPr>
      <w:r>
        <w:t>“</w:t>
      </w:r>
      <w:r w:rsidR="0059432C">
        <w:t>After getting your answers,</w:t>
      </w:r>
      <w:r>
        <w:t>”</w:t>
      </w:r>
      <w:r w:rsidR="0059432C">
        <w:t xml:space="preserve"> Mraize continued, </w:t>
      </w:r>
      <w:r>
        <w:t>“</w:t>
      </w:r>
      <w:r w:rsidR="0059432C">
        <w:t>if you decide you no longer desire our association, you may leave us as Radiant wishes.</w:t>
      </w:r>
      <w:r w:rsidR="0004281A">
        <w:t xml:space="preserve"> </w:t>
      </w:r>
      <w:r w:rsidR="0059432C">
        <w:t>She is weak, but everyone has weakness within them.</w:t>
      </w:r>
      <w:r w:rsidR="0004281A">
        <w:t xml:space="preserve"> </w:t>
      </w:r>
      <w:r w:rsidR="0059432C">
        <w:t>If you succumb to yours, then so be it.</w:t>
      </w:r>
      <w:r>
        <w:t>”</w:t>
      </w:r>
    </w:p>
    <w:p w14:paraId="5957574F" w14:textId="77777777" w:rsidR="00D10B5B" w:rsidRDefault="0059432C" w:rsidP="00684D30">
      <w:pPr>
        <w:pStyle w:val="Body-TextTx"/>
      </w:pPr>
      <w:r>
        <w:t>She folded her arms, considering.</w:t>
      </w:r>
    </w:p>
    <w:p w14:paraId="06BD488C" w14:textId="72C4D8FD" w:rsidR="00D10B5B" w:rsidRDefault="00766B15" w:rsidP="00684D30">
      <w:pPr>
        <w:pStyle w:val="Body-TextTx"/>
      </w:pPr>
      <w:r>
        <w:t>“</w:t>
      </w:r>
      <w:r w:rsidR="0059432C">
        <w:t>I</w:t>
      </w:r>
      <w:r>
        <w:t>’</w:t>
      </w:r>
      <w:r w:rsidR="0059432C">
        <w:t>m being sincere,</w:t>
      </w:r>
      <w:r>
        <w:t>”</w:t>
      </w:r>
      <w:r w:rsidR="0059432C">
        <w:t xml:space="preserve"> Mraize said.</w:t>
      </w:r>
      <w:r w:rsidR="0004281A">
        <w:t xml:space="preserve"> </w:t>
      </w:r>
      <w:r>
        <w:t>“</w:t>
      </w:r>
      <w:r w:rsidR="0059432C">
        <w:t>I cannot promise you will be safe if you leave; other members of the organization do not like you.</w:t>
      </w:r>
      <w:r w:rsidR="0004281A">
        <w:t xml:space="preserve"> </w:t>
      </w:r>
      <w:r w:rsidR="0059432C">
        <w:t xml:space="preserve">I do promise that I will not hunt you or yours, nor will my </w:t>
      </w:r>
      <w:r w:rsidR="0059432C" w:rsidRPr="006216AA">
        <w:rPr>
          <w:rStyle w:val="itali"/>
        </w:rPr>
        <w:t>babsk.</w:t>
      </w:r>
      <w:r w:rsidR="0004281A">
        <w:t xml:space="preserve"> </w:t>
      </w:r>
      <w:r w:rsidR="0059432C">
        <w:t>We will discourage others.</w:t>
      </w:r>
      <w:r>
        <w:t>”</w:t>
      </w:r>
    </w:p>
    <w:p w14:paraId="2694C3FB" w14:textId="2A01BEDA" w:rsidR="00D10B5B" w:rsidRDefault="00766B15" w:rsidP="00684D30">
      <w:pPr>
        <w:pStyle w:val="Body-TextTx"/>
      </w:pPr>
      <w:r>
        <w:t>“</w:t>
      </w:r>
      <w:r w:rsidR="0059432C">
        <w:t>An easy promise,</w:t>
      </w:r>
      <w:r>
        <w:t>”</w:t>
      </w:r>
      <w:r w:rsidR="0059432C">
        <w:t xml:space="preserve"> Shallan said, </w:t>
      </w:r>
      <w:r>
        <w:t>“</w:t>
      </w:r>
      <w:r w:rsidR="0059432C">
        <w:t>because you are certain I will never leave the Ghostbloods.</w:t>
      </w:r>
      <w:r>
        <w:t>”</w:t>
      </w:r>
    </w:p>
    <w:p w14:paraId="342F329A" w14:textId="25ACBE9B" w:rsidR="00D10B5B" w:rsidRDefault="00766B15" w:rsidP="00684D30">
      <w:pPr>
        <w:pStyle w:val="Body-TextTx"/>
      </w:pPr>
      <w:r>
        <w:t>“</w:t>
      </w:r>
      <w:r w:rsidR="0059432C">
        <w:t xml:space="preserve">Find a reason to visit the </w:t>
      </w:r>
      <w:r w:rsidR="00AD4735">
        <w:t>h</w:t>
      </w:r>
      <w:r w:rsidR="0059432C">
        <w:t>onorspren,</w:t>
      </w:r>
      <w:r>
        <w:t>”</w:t>
      </w:r>
      <w:r w:rsidR="0059432C">
        <w:t xml:space="preserve"> Mraize said.</w:t>
      </w:r>
      <w:r w:rsidR="0004281A">
        <w:t xml:space="preserve"> </w:t>
      </w:r>
      <w:r>
        <w:t>“</w:t>
      </w:r>
      <w:r w:rsidR="0059432C">
        <w:t>Then we shall talk.</w:t>
      </w:r>
      <w:r>
        <w:t>”</w:t>
      </w:r>
      <w:r w:rsidR="0004281A">
        <w:t xml:space="preserve"> </w:t>
      </w:r>
      <w:r w:rsidR="0059432C">
        <w:t>He lifted his arm and threw the bird off toward another hunt.</w:t>
      </w:r>
    </w:p>
    <w:p w14:paraId="11B4FD30" w14:textId="79783F24" w:rsidR="00D10B5B" w:rsidRDefault="0059432C" w:rsidP="00684D30">
      <w:pPr>
        <w:pStyle w:val="Body-TextTx"/>
      </w:pPr>
      <w:r>
        <w:t>Shallan gave no promise, but as she walked away, she knew he had her.</w:t>
      </w:r>
      <w:r w:rsidR="0004281A">
        <w:t xml:space="preserve"> </w:t>
      </w:r>
      <w:r>
        <w:t>They</w:t>
      </w:r>
      <w:r w:rsidR="00766B15">
        <w:t>’</w:t>
      </w:r>
      <w:r>
        <w:t>d been hooked as soundly as any fish.</w:t>
      </w:r>
      <w:r w:rsidR="0004281A">
        <w:t xml:space="preserve"> </w:t>
      </w:r>
      <w:r>
        <w:t>For in Mraize</w:t>
      </w:r>
      <w:r w:rsidR="00766B15">
        <w:t>’</w:t>
      </w:r>
      <w:r>
        <w:t>s mind were answers.</w:t>
      </w:r>
      <w:r w:rsidR="0004281A">
        <w:t xml:space="preserve"> </w:t>
      </w:r>
      <w:r>
        <w:t xml:space="preserve">About </w:t>
      </w:r>
      <w:r w:rsidR="004267C5">
        <w:t xml:space="preserve">the </w:t>
      </w:r>
      <w:r>
        <w:t>nature of the world and its politics, but more beyond.</w:t>
      </w:r>
      <w:r w:rsidR="0004281A">
        <w:t xml:space="preserve"> </w:t>
      </w:r>
      <w:r>
        <w:t>About Shallan.</w:t>
      </w:r>
      <w:r w:rsidR="0004281A">
        <w:t xml:space="preserve"> </w:t>
      </w:r>
      <w:r>
        <w:t>The Davar house steward had belonged to the Ghostbloods.</w:t>
      </w:r>
      <w:r w:rsidR="0004281A">
        <w:t xml:space="preserve"> </w:t>
      </w:r>
      <w:r>
        <w:t>It was possible Shallan</w:t>
      </w:r>
      <w:r w:rsidR="00766B15">
        <w:t>’</w:t>
      </w:r>
      <w:r>
        <w:t>s father had as well.</w:t>
      </w:r>
      <w:r w:rsidR="0004281A">
        <w:t xml:space="preserve"> </w:t>
      </w:r>
      <w:r>
        <w:t>Mraize had never been willing to speak of that, but she had to think they</w:t>
      </w:r>
      <w:r w:rsidR="00766B15">
        <w:t>’</w:t>
      </w:r>
      <w:r>
        <w:t>d been grooming her</w:t>
      </w:r>
      <w:r w:rsidR="00483B1D">
        <w:t>—</w:t>
      </w:r>
      <w:r>
        <w:t>and her family</w:t>
      </w:r>
      <w:r w:rsidR="00483B1D">
        <w:t>—</w:t>
      </w:r>
      <w:r>
        <w:t>for over a decade.</w:t>
      </w:r>
    </w:p>
    <w:p w14:paraId="6761D99A" w14:textId="52660744" w:rsidR="00D10B5B" w:rsidRDefault="0059432C" w:rsidP="00684D30">
      <w:pPr>
        <w:pStyle w:val="Body-TextTx"/>
      </w:pPr>
      <w:r>
        <w:t>He knew the truth about Shallan</w:t>
      </w:r>
      <w:r w:rsidR="00766B15">
        <w:t>’</w:t>
      </w:r>
      <w:r>
        <w:t>s past.</w:t>
      </w:r>
      <w:r w:rsidR="0004281A">
        <w:t xml:space="preserve"> </w:t>
      </w:r>
      <w:r>
        <w:t>There were holes in her childhood memories.</w:t>
      </w:r>
      <w:r w:rsidR="0004281A">
        <w:t xml:space="preserve"> </w:t>
      </w:r>
      <w:r>
        <w:t>If they did what he asked, Mraize would fill them.</w:t>
      </w:r>
    </w:p>
    <w:p w14:paraId="2FE5C782" w14:textId="77777777" w:rsidR="00483B1D" w:rsidRDefault="0059432C" w:rsidP="00684D30">
      <w:pPr>
        <w:pStyle w:val="Body-TextTx"/>
      </w:pPr>
      <w:r>
        <w:t>And maybe then, at long last, Veil could force Shallan to become complete.</w:t>
      </w:r>
    </w:p>
    <w:p w14:paraId="1D23828C" w14:textId="77777777" w:rsidR="00483B1D" w:rsidRDefault="00684D30" w:rsidP="00AD4902">
      <w:pPr>
        <w:pStyle w:val="Section-ChapterSCP"/>
      </w:pPr>
      <w:r>
        <w:lastRenderedPageBreak/>
        <w:t xml:space="preserve">Chapter </w:t>
      </w:r>
      <w:r w:rsidR="004633BE">
        <w:t>14</w:t>
      </w:r>
    </w:p>
    <w:p w14:paraId="7653F0CD" w14:textId="16C6D3DD" w:rsidR="00D10B5B" w:rsidRDefault="00766B15" w:rsidP="000660DD">
      <w:pPr>
        <w:pStyle w:val="TitleTtl"/>
      </w:pPr>
      <w:r>
        <w:t>14: Voice</w:t>
      </w:r>
    </w:p>
    <w:p w14:paraId="0D49CE4E" w14:textId="1E3C0D79" w:rsidR="00D10B5B" w:rsidRPr="00A40C8C" w:rsidRDefault="0059432C" w:rsidP="00C64968">
      <w:pPr>
        <w:pStyle w:val="Epigraph-Non-VerseEpi"/>
      </w:pPr>
      <w:r w:rsidRPr="00A40C8C">
        <w:t>All gemstones leak Stormlight at a slow rate</w:t>
      </w:r>
      <w:r w:rsidR="00483B1D" w:rsidRPr="00A40C8C">
        <w:t>—</w:t>
      </w:r>
      <w:r w:rsidRPr="00A40C8C">
        <w:t>but so long as the crystal structure remains mostly intact, the spren cannot escape.</w:t>
      </w:r>
      <w:r w:rsidR="0004281A">
        <w:t xml:space="preserve"> </w:t>
      </w:r>
      <w:r w:rsidRPr="00A40C8C">
        <w:t>Managing this leakage is important, as many fabrials also lose Stormlight through operation.</w:t>
      </w:r>
      <w:r w:rsidR="0004281A">
        <w:t xml:space="preserve"> </w:t>
      </w:r>
      <w:r w:rsidRPr="00A40C8C">
        <w:t>All of this is tied up in the intricacies of the art.</w:t>
      </w:r>
      <w:r w:rsidR="0004281A">
        <w:t xml:space="preserve"> </w:t>
      </w:r>
      <w:r w:rsidRPr="00A40C8C">
        <w:t>As is understanding one last vital kind of spren: logicspren.</w:t>
      </w:r>
    </w:p>
    <w:p w14:paraId="7C659776" w14:textId="0A1330E3" w:rsidR="00C1462B" w:rsidRDefault="00483B1D" w:rsidP="00C64968">
      <w:pPr>
        <w:pStyle w:val="Epigraph-SourceEpisrc"/>
      </w:pPr>
      <w:r>
        <w:t>—</w:t>
      </w:r>
      <w:r w:rsidR="0059432C">
        <w:t xml:space="preserve">Lecture on </w:t>
      </w:r>
      <w:r w:rsidR="00C1462B">
        <w:t>f</w:t>
      </w:r>
      <w:r w:rsidR="0059432C">
        <w:t xml:space="preserve">abrial </w:t>
      </w:r>
      <w:r w:rsidR="00C1462B">
        <w:t>m</w:t>
      </w:r>
      <w:r w:rsidR="0059432C">
        <w:t>echanics presented</w:t>
      </w:r>
      <w:r w:rsidR="00C1462B">
        <w:t xml:space="preserve"> </w:t>
      </w:r>
      <w:r w:rsidR="0059432C">
        <w:t>by Navani Kholin</w:t>
      </w:r>
    </w:p>
    <w:p w14:paraId="1E551180" w14:textId="122B986D" w:rsidR="00D10B5B" w:rsidRDefault="0059432C" w:rsidP="00C1462B">
      <w:pPr>
        <w:pStyle w:val="Epigraph-SourceEpisrc"/>
      </w:pPr>
      <w:r>
        <w:t xml:space="preserve">to the </w:t>
      </w:r>
      <w:r w:rsidR="00C1462B">
        <w:t>c</w:t>
      </w:r>
      <w:r>
        <w:t>oalition of</w:t>
      </w:r>
      <w:r w:rsidR="00C1462B">
        <w:t xml:space="preserve"> m</w:t>
      </w:r>
      <w:r>
        <w:t>onarchs, Urithiru, Jesevan, 1175</w:t>
      </w:r>
    </w:p>
    <w:p w14:paraId="408D0D41" w14:textId="76587A26" w:rsidR="00D10B5B" w:rsidRDefault="0059432C" w:rsidP="00684D30">
      <w:pPr>
        <w:pStyle w:val="Body-TextTx"/>
      </w:pPr>
      <w:r>
        <w:t>The palace at Kholinar had undergone a dramatic transformation.</w:t>
      </w:r>
      <w:r w:rsidR="0004281A">
        <w:t xml:space="preserve"> </w:t>
      </w:r>
      <w:r>
        <w:t>To a new form, so to speak.</w:t>
      </w:r>
      <w:r w:rsidR="0004281A">
        <w:t xml:space="preserve"> </w:t>
      </w:r>
      <w:r>
        <w:t>Here, more than any other place in the city, Venli felt she could look into the past and see the history of her people.</w:t>
      </w:r>
    </w:p>
    <w:p w14:paraId="7E424177" w14:textId="2D835AB3" w:rsidR="00D10B5B" w:rsidRDefault="0059432C" w:rsidP="00684D30">
      <w:pPr>
        <w:pStyle w:val="Body-TextTx"/>
      </w:pPr>
      <w:r>
        <w:t>Gone was the ornate, but boring human fortress.</w:t>
      </w:r>
      <w:r w:rsidR="0004281A">
        <w:t xml:space="preserve"> </w:t>
      </w:r>
      <w:r>
        <w:t>In its place stood a grand construction that used many of the original foundations and walls, but expanded upon them in a unique design.</w:t>
      </w:r>
      <w:r w:rsidR="0004281A">
        <w:t xml:space="preserve"> </w:t>
      </w:r>
      <w:r>
        <w:t>Instead of boxy lines, it contained grand arcs, with large ridges sweeping down from the sides like curved blades.</w:t>
      </w:r>
      <w:r w:rsidR="0004281A">
        <w:t xml:space="preserve"> </w:t>
      </w:r>
      <w:r>
        <w:t>These multiplied toward the top, the ridges rising to points.</w:t>
      </w:r>
    </w:p>
    <w:p w14:paraId="4ED65DAD" w14:textId="233B5B59" w:rsidR="00D10B5B" w:rsidRDefault="0059432C" w:rsidP="00684D30">
      <w:pPr>
        <w:pStyle w:val="Body-TextTx"/>
      </w:pPr>
      <w:r>
        <w:t>The result was a curved conical shape, the peak resembling a crown.</w:t>
      </w:r>
      <w:r w:rsidR="0004281A">
        <w:t xml:space="preserve"> </w:t>
      </w:r>
      <w:r>
        <w:t>The architecture had a distinctly organic feel, enhanced by walls grown over with shalebark to give a rough, uneven texture.</w:t>
      </w:r>
      <w:r w:rsidR="0004281A">
        <w:t xml:space="preserve"> </w:t>
      </w:r>
      <w:r>
        <w:t>The palace vaguely resembled a plant: bulging at the b</w:t>
      </w:r>
      <w:r w:rsidR="00665A64">
        <w:t>ase</w:t>
      </w:r>
      <w:r>
        <w:t>, with gentle blades sweeping up to the cap.</w:t>
      </w:r>
    </w:p>
    <w:p w14:paraId="10D4A1F9" w14:textId="05E0CB77" w:rsidR="00D10B5B" w:rsidRDefault="0059432C" w:rsidP="00684D30">
      <w:pPr>
        <w:pStyle w:val="Body-TextTx"/>
      </w:pPr>
      <w:r>
        <w:t>Venli approached, attuned to Tension.</w:t>
      </w:r>
      <w:r w:rsidR="0004281A">
        <w:t xml:space="preserve"> </w:t>
      </w:r>
      <w:r>
        <w:t>The last twenty hours had been a chaotic jumble as she</w:t>
      </w:r>
      <w:r w:rsidR="00766B15">
        <w:t>’</w:t>
      </w:r>
      <w:r>
        <w:t>d accompanied Leshwi through the city, meeting with other Fused, looking for information.</w:t>
      </w:r>
      <w:r w:rsidR="0004281A">
        <w:t xml:space="preserve"> </w:t>
      </w:r>
      <w:r>
        <w:t>Venli didn</w:t>
      </w:r>
      <w:r w:rsidR="00766B15">
        <w:t>’</w:t>
      </w:r>
      <w:r>
        <w:t xml:space="preserve">t completely understand why it had set Leshwi off, but a new group of Fused spirits </w:t>
      </w:r>
      <w:r>
        <w:lastRenderedPageBreak/>
        <w:t>had awakened and come for bodies.</w:t>
      </w:r>
    </w:p>
    <w:p w14:paraId="4856850E" w14:textId="07F88378" w:rsidR="00D10B5B" w:rsidRDefault="0059432C" w:rsidP="00684D30">
      <w:pPr>
        <w:pStyle w:val="Body-TextTx"/>
      </w:pPr>
      <w:r>
        <w:t>That wasn</w:t>
      </w:r>
      <w:r w:rsidR="00766B15">
        <w:t>’</w:t>
      </w:r>
      <w:r>
        <w:t>t unexpected.</w:t>
      </w:r>
      <w:r w:rsidR="0004281A">
        <w:t xml:space="preserve"> </w:t>
      </w:r>
      <w:r>
        <w:t>Some of the Fused on Braize slumbered, or</w:t>
      </w:r>
      <w:r w:rsidR="00766B15">
        <w:t> . . .</w:t>
      </w:r>
      <w:r w:rsidR="00483B1D">
        <w:t xml:space="preserve"> </w:t>
      </w:r>
      <w:r>
        <w:t>hibernated?</w:t>
      </w:r>
      <w:r w:rsidR="0004281A">
        <w:t xml:space="preserve"> </w:t>
      </w:r>
      <w:r>
        <w:t>Meditated?</w:t>
      </w:r>
      <w:r w:rsidR="0004281A">
        <w:t xml:space="preserve"> </w:t>
      </w:r>
      <w:r>
        <w:t>They were coming aware in groups, and joining the battle.</w:t>
      </w:r>
      <w:r w:rsidR="0004281A">
        <w:t xml:space="preserve"> </w:t>
      </w:r>
      <w:r>
        <w:t>But several in particular had Leshwi worried.</w:t>
      </w:r>
      <w:r w:rsidR="0004281A">
        <w:t xml:space="preserve"> </w:t>
      </w:r>
      <w:r>
        <w:t>Perhaps terrified.</w:t>
      </w:r>
      <w:r w:rsidR="0004281A">
        <w:t xml:space="preserve"> </w:t>
      </w:r>
      <w:r>
        <w:t>After a day of chaos spent investigating with Leshwi, Venli had awakened to thunder early in the morning.</w:t>
      </w:r>
      <w:r w:rsidR="0004281A">
        <w:t xml:space="preserve"> </w:t>
      </w:r>
      <w:r>
        <w:t>The Everstorm.</w:t>
      </w:r>
    </w:p>
    <w:p w14:paraId="3A3B3B62" w14:textId="7C7D8144" w:rsidR="00D10B5B" w:rsidRDefault="0059432C" w:rsidP="00684D30">
      <w:pPr>
        <w:pStyle w:val="Body-TextTx"/>
      </w:pPr>
      <w:r>
        <w:t>Right after it, she</w:t>
      </w:r>
      <w:r w:rsidR="00766B15">
        <w:t>’</w:t>
      </w:r>
      <w:r>
        <w:t>d received word.</w:t>
      </w:r>
      <w:r w:rsidR="0004281A">
        <w:t xml:space="preserve"> </w:t>
      </w:r>
      <w:r>
        <w:t>A conclave of the most important singers had been called to the palace.</w:t>
      </w:r>
      <w:r w:rsidR="0004281A">
        <w:t xml:space="preserve"> </w:t>
      </w:r>
      <w:r>
        <w:t>As Voice, Venli was expected to arrive quickly</w:t>
      </w:r>
      <w:r w:rsidR="00483B1D">
        <w:t>—</w:t>
      </w:r>
      <w:r>
        <w:t xml:space="preserve">and on her own, for Leshwi would take the entrance provided for the </w:t>
      </w:r>
      <w:r w:rsidRPr="00CC5738">
        <w:rPr>
          <w:rStyle w:val="itali"/>
        </w:rPr>
        <w:t>shanay-im</w:t>
      </w:r>
      <w:r>
        <w:t xml:space="preserve"> above.</w:t>
      </w:r>
    </w:p>
    <w:p w14:paraId="0D61FB84" w14:textId="79400E50" w:rsidR="00D10B5B" w:rsidRDefault="0059432C" w:rsidP="00684D30">
      <w:pPr>
        <w:pStyle w:val="Body-TextTx"/>
      </w:pPr>
      <w:r>
        <w:t>Venli tried to calm herself as she walked by focusing on the beautiful palace structure.</w:t>
      </w:r>
      <w:r w:rsidR="0004281A">
        <w:t xml:space="preserve"> </w:t>
      </w:r>
      <w:r>
        <w:t>She wished she could have lived in a time when this architecture was commonplace.</w:t>
      </w:r>
      <w:r w:rsidR="0004281A">
        <w:t xml:space="preserve"> </w:t>
      </w:r>
      <w:r>
        <w:t>She imagined entire cities made of these transfixing arcs, one part dangerous, one part beautiful.</w:t>
      </w:r>
      <w:r w:rsidR="0004281A">
        <w:t xml:space="preserve"> </w:t>
      </w:r>
      <w:r>
        <w:t>Like the natural world.</w:t>
      </w:r>
    </w:p>
    <w:p w14:paraId="02FAB36D" w14:textId="400B2EF0" w:rsidR="00D10B5B" w:rsidRDefault="0059432C" w:rsidP="00684D30">
      <w:pPr>
        <w:pStyle w:val="Body-TextTx"/>
      </w:pPr>
      <w:r w:rsidRPr="00CC5738">
        <w:rPr>
          <w:rStyle w:val="itali"/>
        </w:rPr>
        <w:t>We did this,</w:t>
      </w:r>
      <w:r>
        <w:t xml:space="preserve"> she thought.</w:t>
      </w:r>
      <w:r w:rsidR="0004281A">
        <w:t xml:space="preserve"> </w:t>
      </w:r>
      <w:r w:rsidRPr="00CC5738">
        <w:rPr>
          <w:rStyle w:val="itali"/>
        </w:rPr>
        <w:t>When Eshonai first returned from the human lands, she spoke to Awe about the grand creations of the humans.</w:t>
      </w:r>
      <w:r w:rsidR="0004281A">
        <w:rPr>
          <w:rStyle w:val="itali"/>
        </w:rPr>
        <w:t xml:space="preserve"> </w:t>
      </w:r>
      <w:r w:rsidRPr="00CC5738">
        <w:rPr>
          <w:rStyle w:val="itali"/>
        </w:rPr>
        <w:t>But we did things like this too.</w:t>
      </w:r>
      <w:r w:rsidR="0004281A">
        <w:rPr>
          <w:rStyle w:val="itali"/>
        </w:rPr>
        <w:t xml:space="preserve"> </w:t>
      </w:r>
      <w:r w:rsidRPr="00CC5738">
        <w:rPr>
          <w:rStyle w:val="itali"/>
        </w:rPr>
        <w:t>We had cities.</w:t>
      </w:r>
      <w:r w:rsidR="0004281A">
        <w:rPr>
          <w:rStyle w:val="itali"/>
        </w:rPr>
        <w:t xml:space="preserve"> </w:t>
      </w:r>
      <w:r w:rsidRPr="00CC5738">
        <w:rPr>
          <w:rStyle w:val="itali"/>
        </w:rPr>
        <w:t>We had art.</w:t>
      </w:r>
      <w:r w:rsidR="0004281A">
        <w:rPr>
          <w:rStyle w:val="itali"/>
        </w:rPr>
        <w:t xml:space="preserve"> </w:t>
      </w:r>
      <w:r w:rsidRPr="00CC5738">
        <w:rPr>
          <w:rStyle w:val="itali"/>
        </w:rPr>
        <w:t>We had culture.</w:t>
      </w:r>
    </w:p>
    <w:p w14:paraId="66C2001D" w14:textId="5E9D2848" w:rsidR="00D10B5B" w:rsidRDefault="0059432C" w:rsidP="00684D30">
      <w:pPr>
        <w:pStyle w:val="Body-TextTx"/>
      </w:pPr>
      <w:r>
        <w:t xml:space="preserve">The rebuilding of the palace had been overseen and accomplished by several Fused of a tall, limber variety called </w:t>
      </w:r>
      <w:r w:rsidR="007D7661">
        <w:rPr>
          <w:rStyle w:val="itali"/>
        </w:rPr>
        <w:t>f</w:t>
      </w:r>
      <w:r w:rsidRPr="00CC5738">
        <w:rPr>
          <w:rStyle w:val="itali"/>
        </w:rPr>
        <w:t>annahn-im</w:t>
      </w:r>
      <w:r w:rsidRPr="00916B40">
        <w:rPr>
          <w:rStyle w:val="itali"/>
        </w:rPr>
        <w:t>,</w:t>
      </w:r>
      <w:r>
        <w:t xml:space="preserve"> Those Ones of Alteration.</w:t>
      </w:r>
      <w:r w:rsidR="0004281A">
        <w:t xml:space="preserve"> </w:t>
      </w:r>
      <w:r>
        <w:t>Though all Fused were trained as warriors, many had other skills.</w:t>
      </w:r>
      <w:r w:rsidR="0004281A">
        <w:t xml:space="preserve"> </w:t>
      </w:r>
      <w:r>
        <w:t>Some were engineers, scientists, architects.</w:t>
      </w:r>
      <w:r w:rsidR="0004281A">
        <w:t xml:space="preserve"> </w:t>
      </w:r>
      <w:r>
        <w:t>She thought perhaps they</w:t>
      </w:r>
      <w:r w:rsidR="00766B15">
        <w:t>’</w:t>
      </w:r>
      <w:r>
        <w:t>d all once been soldiers before being granted immortality, but the time they</w:t>
      </w:r>
      <w:r w:rsidR="00766B15">
        <w:t>’</w:t>
      </w:r>
      <w:r>
        <w:t>d had to grow since was expansive.</w:t>
      </w:r>
    </w:p>
    <w:p w14:paraId="3B8B3620" w14:textId="33307E52" w:rsidR="00D10B5B" w:rsidRDefault="0059432C" w:rsidP="00684D30">
      <w:pPr>
        <w:pStyle w:val="Body-TextTx"/>
      </w:pPr>
      <w:r>
        <w:t>What would it be like to live so many lives?</w:t>
      </w:r>
      <w:r w:rsidR="0004281A">
        <w:t xml:space="preserve"> </w:t>
      </w:r>
      <w:r>
        <w:t>Such wisdom, and such capacity!</w:t>
      </w:r>
      <w:r w:rsidR="0004281A">
        <w:t xml:space="preserve"> </w:t>
      </w:r>
      <w:r>
        <w:t xml:space="preserve">Seeing </w:t>
      </w:r>
      <w:r w:rsidR="005E27F5">
        <w:t xml:space="preserve">such </w:t>
      </w:r>
      <w:r>
        <w:t>things awakened emotions within her.</w:t>
      </w:r>
      <w:r w:rsidR="0004281A">
        <w:t xml:space="preserve"> </w:t>
      </w:r>
      <w:r>
        <w:t>Not just Awe, but Craving.</w:t>
      </w:r>
      <w:r w:rsidR="0004281A">
        <w:t xml:space="preserve"> </w:t>
      </w:r>
      <w:r>
        <w:t>Were new Fused being made?</w:t>
      </w:r>
      <w:r w:rsidR="0004281A">
        <w:t xml:space="preserve"> </w:t>
      </w:r>
      <w:r>
        <w:t>Could someone like her aspire to this immortality?</w:t>
      </w:r>
    </w:p>
    <w:p w14:paraId="66A82F15" w14:textId="18EB0073" w:rsidR="00D10B5B" w:rsidRDefault="0059432C" w:rsidP="00684D30">
      <w:pPr>
        <w:pStyle w:val="Body-TextTx"/>
      </w:pPr>
      <w:r>
        <w:lastRenderedPageBreak/>
        <w:t>Timbre pulsed a warning inside her, and Venli forcibly resisted those instincts.</w:t>
      </w:r>
      <w:r w:rsidR="0004281A">
        <w:t xml:space="preserve"> </w:t>
      </w:r>
      <w:r>
        <w:t>It was not easy.</w:t>
      </w:r>
      <w:r w:rsidR="0004281A">
        <w:t xml:space="preserve"> </w:t>
      </w:r>
      <w:r>
        <w:t xml:space="preserve">Perhaps as a Surgebinder, she </w:t>
      </w:r>
      <w:r w:rsidRPr="00CC5738">
        <w:rPr>
          <w:rStyle w:val="itali"/>
        </w:rPr>
        <w:t>should</w:t>
      </w:r>
      <w:r>
        <w:t xml:space="preserve"> have been naturally selfless.</w:t>
      </w:r>
      <w:r w:rsidR="0004281A">
        <w:t xml:space="preserve"> </w:t>
      </w:r>
      <w:r>
        <w:t>Naturally noble.</w:t>
      </w:r>
      <w:r w:rsidR="0004281A">
        <w:t xml:space="preserve"> </w:t>
      </w:r>
      <w:r>
        <w:t>Like Eshonai.</w:t>
      </w:r>
    </w:p>
    <w:p w14:paraId="5D232114" w14:textId="1F9F4804" w:rsidR="00D10B5B" w:rsidRDefault="0059432C" w:rsidP="00684D30">
      <w:pPr>
        <w:pStyle w:val="Body-TextTx"/>
      </w:pPr>
      <w:r>
        <w:t>Venli was neither.</w:t>
      </w:r>
      <w:r w:rsidR="0004281A">
        <w:t xml:space="preserve"> </w:t>
      </w:r>
      <w:r>
        <w:t>A part of her still longed for the path she</w:t>
      </w:r>
      <w:r w:rsidR="00766B15">
        <w:t>’</w:t>
      </w:r>
      <w:r>
        <w:t>d once imagined</w:t>
      </w:r>
      <w:r w:rsidR="00483B1D">
        <w:t>—</w:t>
      </w:r>
      <w:r>
        <w:t xml:space="preserve">blessed by the Fused for opening the way to their </w:t>
      </w:r>
      <w:r w:rsidR="00D8742B">
        <w:t>R</w:t>
      </w:r>
      <w:r>
        <w:t>eturn, heaped with honors for being the first among her people to listen to the Voidspren.</w:t>
      </w:r>
      <w:r w:rsidR="0004281A">
        <w:t xml:space="preserve"> </w:t>
      </w:r>
      <w:r>
        <w:t>Bringer of the Everstorm.</w:t>
      </w:r>
      <w:r w:rsidR="0004281A">
        <w:t xml:space="preserve"> </w:t>
      </w:r>
      <w:r>
        <w:t>Should she not have become a queen for these actions?</w:t>
      </w:r>
    </w:p>
    <w:p w14:paraId="27B8DE0D" w14:textId="1EB0F676" w:rsidR="00D10B5B" w:rsidRDefault="0059432C" w:rsidP="00684D30">
      <w:pPr>
        <w:pStyle w:val="Body-TextTx"/>
      </w:pPr>
      <w:r>
        <w:t>Timbre pulsed another warning, comforting this time.</w:t>
      </w:r>
      <w:r w:rsidR="0004281A">
        <w:t xml:space="preserve"> </w:t>
      </w:r>
      <w:r>
        <w:t>Odium would never give her these honors</w:t>
      </w:r>
      <w:r w:rsidR="00483B1D">
        <w:t>—</w:t>
      </w:r>
      <w:r>
        <w:t>Venli had been deceived.</w:t>
      </w:r>
      <w:r w:rsidR="0004281A">
        <w:t xml:space="preserve"> </w:t>
      </w:r>
      <w:r>
        <w:t>Her lusts had led to great pain and destruction.</w:t>
      </w:r>
      <w:r w:rsidR="0004281A">
        <w:t xml:space="preserve"> </w:t>
      </w:r>
      <w:r>
        <w:t>She needed a way to balance her heritage and her goals.</w:t>
      </w:r>
      <w:r w:rsidR="0004281A">
        <w:t xml:space="preserve"> </w:t>
      </w:r>
      <w:r>
        <w:t>She was determined to escape the rule of the Fused, but that did not mean she wanted to abandon singer culture.</w:t>
      </w:r>
      <w:r w:rsidR="0004281A">
        <w:t xml:space="preserve"> </w:t>
      </w:r>
      <w:r>
        <w:t>Indeed, the more she discovered about the singers of old, the more she wanted to know.</w:t>
      </w:r>
    </w:p>
    <w:p w14:paraId="7A2B4DC5" w14:textId="2A308999" w:rsidR="00D10B5B" w:rsidRDefault="0059432C" w:rsidP="00684D30">
      <w:pPr>
        <w:pStyle w:val="Body-TextTx"/>
      </w:pPr>
      <w:r>
        <w:t xml:space="preserve">She reached the top of the steps and passed by two of the </w:t>
      </w:r>
      <w:r w:rsidR="007D7661">
        <w:rPr>
          <w:rStyle w:val="itali"/>
        </w:rPr>
        <w:t>f</w:t>
      </w:r>
      <w:r w:rsidRPr="00CC5738">
        <w:rPr>
          <w:rStyle w:val="itali"/>
        </w:rPr>
        <w:t>annahn-im</w:t>
      </w:r>
      <w:r w:rsidRPr="00916B40">
        <w:rPr>
          <w:rStyle w:val="itali"/>
        </w:rPr>
        <w:t>,</w:t>
      </w:r>
      <w:r>
        <w:t xml:space="preserve"> the Altered Ones, with limber, seven-foot-tall bodies and piles of hair that sprouted only from the very tops of their heads, tumbling down around the carapace that covered the rest of their skulls.</w:t>
      </w:r>
      <w:r w:rsidR="0004281A">
        <w:t xml:space="preserve"> </w:t>
      </w:r>
      <w:r>
        <w:t>These two had not been among those who had built the palace, for they sat with vacant stares.</w:t>
      </w:r>
      <w:r w:rsidR="0004281A">
        <w:t xml:space="preserve"> </w:t>
      </w:r>
      <w:r>
        <w:t>Timbre pulsed to the Rhythm of the Lost.</w:t>
      </w:r>
      <w:r w:rsidR="0004281A">
        <w:t xml:space="preserve"> </w:t>
      </w:r>
      <w:r>
        <w:t>Gone.</w:t>
      </w:r>
      <w:r w:rsidR="0004281A">
        <w:t xml:space="preserve"> </w:t>
      </w:r>
      <w:r>
        <w:t>Like so many of the Fused, their minds had been claimed by the infinite cycle of death and rebirth.</w:t>
      </w:r>
    </w:p>
    <w:p w14:paraId="6A536F7B" w14:textId="77777777" w:rsidR="00D10B5B" w:rsidRDefault="0059432C" w:rsidP="00684D30">
      <w:pPr>
        <w:pStyle w:val="Body-TextTx"/>
      </w:pPr>
      <w:r>
        <w:t>Perhaps there was a reason not to envy their immortality.</w:t>
      </w:r>
    </w:p>
    <w:p w14:paraId="1DE8B7B3" w14:textId="0C7920A7" w:rsidR="00D10B5B" w:rsidRDefault="0059432C" w:rsidP="00684D30">
      <w:pPr>
        <w:pStyle w:val="Body-TextTx"/>
      </w:pPr>
      <w:r>
        <w:t>The inner entryway of the palace had been rebuilt with sweeping staircases.</w:t>
      </w:r>
      <w:r w:rsidR="0004281A">
        <w:t xml:space="preserve"> </w:t>
      </w:r>
      <w:r>
        <w:t>Walls had been removed, and dozens of rooms had been combined.</w:t>
      </w:r>
      <w:r w:rsidR="0004281A">
        <w:t xml:space="preserve"> </w:t>
      </w:r>
      <w:r>
        <w:t>In the large chambers, they didn</w:t>
      </w:r>
      <w:r w:rsidR="00766B15">
        <w:t>’</w:t>
      </w:r>
      <w:r>
        <w:t>t shut the windows during storms; they simply rolled up the carpets.</w:t>
      </w:r>
    </w:p>
    <w:p w14:paraId="03DC04BB" w14:textId="723A64AA" w:rsidR="00D10B5B" w:rsidRDefault="0059432C" w:rsidP="00684D30">
      <w:pPr>
        <w:pStyle w:val="Body-TextTx"/>
      </w:pPr>
      <w:r>
        <w:t xml:space="preserve">Venli climbed all the way to the fifth floor, entering a pinnacle room added by the Fused </w:t>
      </w:r>
      <w:r>
        <w:lastRenderedPageBreak/>
        <w:t>architects.</w:t>
      </w:r>
      <w:r w:rsidR="0004281A">
        <w:t xml:space="preserve"> </w:t>
      </w:r>
      <w:r>
        <w:t>Large and cylindrical, it was the center of the crown shape.</w:t>
      </w:r>
      <w:r w:rsidR="0004281A">
        <w:t xml:space="preserve"> </w:t>
      </w:r>
      <w:r>
        <w:t>This place was the home of the Nine: leaders of the Fused.</w:t>
      </w:r>
    </w:p>
    <w:p w14:paraId="2AAE1DFA" w14:textId="2C63F1B7" w:rsidR="00D10B5B" w:rsidRDefault="0059432C" w:rsidP="00684D30">
      <w:pPr>
        <w:pStyle w:val="Body-TextTx"/>
      </w:pPr>
      <w:r>
        <w:t>Other Voices were gathering.</w:t>
      </w:r>
      <w:r w:rsidR="0004281A">
        <w:t xml:space="preserve"> </w:t>
      </w:r>
      <w:r>
        <w:t>There were some thirty of them</w:t>
      </w:r>
      <w:r w:rsidR="00483B1D">
        <w:t>—</w:t>
      </w:r>
      <w:r>
        <w:t>she</w:t>
      </w:r>
      <w:r w:rsidR="00766B15">
        <w:t>’</w:t>
      </w:r>
      <w:r>
        <w:t>d been led to believe that there would be as many as a hundred, once all the Fused were awake.</w:t>
      </w:r>
      <w:r w:rsidR="0004281A">
        <w:t xml:space="preserve"> </w:t>
      </w:r>
      <w:r>
        <w:t>This room wouldn</w:t>
      </w:r>
      <w:r w:rsidR="00766B15">
        <w:t>’</w:t>
      </w:r>
      <w:r>
        <w:t>t hold that many Voices, even if they lined up shoulder</w:t>
      </w:r>
      <w:r w:rsidR="00DE5D02">
        <w:t>-</w:t>
      </w:r>
      <w:r>
        <w:t>to</w:t>
      </w:r>
      <w:r w:rsidR="00DE5D02">
        <w:t>-</w:t>
      </w:r>
      <w:r>
        <w:t>shoulder.</w:t>
      </w:r>
      <w:r w:rsidR="0004281A">
        <w:t xml:space="preserve"> </w:t>
      </w:r>
      <w:r>
        <w:t>As it was, it was growing crowded as each Voice found their place before their master.</w:t>
      </w:r>
    </w:p>
    <w:p w14:paraId="74C0C174" w14:textId="173EF094" w:rsidR="00D10B5B" w:rsidRDefault="0059432C" w:rsidP="00684D30">
      <w:pPr>
        <w:pStyle w:val="Body-TextTx"/>
      </w:pPr>
      <w:r>
        <w:t>Leshwi hovered a few feet off the ground near the other Heavenly Ones, and Venli hastened over.</w:t>
      </w:r>
      <w:r w:rsidR="0004281A">
        <w:t xml:space="preserve"> </w:t>
      </w:r>
      <w:r>
        <w:t>She looked up, and Leshwi nodded, so Venli thumped the butt of her staff on the stones, indicating her master was ready.</w:t>
      </w:r>
    </w:p>
    <w:p w14:paraId="21CA83D7" w14:textId="22418AFD" w:rsidR="00D10B5B" w:rsidRDefault="0059432C" w:rsidP="00684D30">
      <w:pPr>
        <w:pStyle w:val="Body-TextTx"/>
      </w:pPr>
      <w:r>
        <w:t>The Nine were already there, of course.</w:t>
      </w:r>
      <w:r w:rsidR="0004281A">
        <w:t xml:space="preserve"> </w:t>
      </w:r>
      <w:r>
        <w:t>They couldn</w:t>
      </w:r>
      <w:r w:rsidR="00766B15">
        <w:t>’</w:t>
      </w:r>
      <w:r>
        <w:t>t leave.</w:t>
      </w:r>
      <w:r w:rsidR="0004281A">
        <w:t xml:space="preserve"> </w:t>
      </w:r>
      <w:r>
        <w:t>They</w:t>
      </w:r>
      <w:r w:rsidR="00766B15">
        <w:t>’</w:t>
      </w:r>
      <w:r>
        <w:t>d been entombed in stone.</w:t>
      </w:r>
    </w:p>
    <w:p w14:paraId="71309CF4" w14:textId="3521CC9A" w:rsidR="00D10B5B" w:rsidRDefault="0059432C" w:rsidP="00684D30">
      <w:pPr>
        <w:pStyle w:val="Body-TextTx"/>
      </w:pPr>
      <w:r>
        <w:t>Nine pillars adorned the center of the chamber, rising in a circle.</w:t>
      </w:r>
      <w:r w:rsidR="0004281A">
        <w:t xml:space="preserve"> </w:t>
      </w:r>
      <w:r>
        <w:t>The stone</w:t>
      </w:r>
      <w:r w:rsidR="00EF0C5E">
        <w:t>s</w:t>
      </w:r>
      <w:r>
        <w:t xml:space="preserve"> had been Soulcast into shape</w:t>
      </w:r>
      <w:r w:rsidR="00483B1D">
        <w:t>—</w:t>
      </w:r>
      <w:r>
        <w:t xml:space="preserve">with people </w:t>
      </w:r>
      <w:r w:rsidRPr="00CC5738">
        <w:rPr>
          <w:rStyle w:val="itali"/>
        </w:rPr>
        <w:t>inside</w:t>
      </w:r>
      <w:r>
        <w:t xml:space="preserve"> them.</w:t>
      </w:r>
      <w:r w:rsidR="0004281A">
        <w:t xml:space="preserve"> </w:t>
      </w:r>
      <w:r>
        <w:t>The Nine lived here, permanently melded into the pillars.</w:t>
      </w:r>
      <w:r w:rsidR="0004281A">
        <w:t xml:space="preserve"> </w:t>
      </w:r>
      <w:r>
        <w:t>Again there was an organic feel to the construction, as if the pillars had grown there like trees around the Nine.</w:t>
      </w:r>
    </w:p>
    <w:p w14:paraId="71023246" w14:textId="0FD817DD" w:rsidR="00D10B5B" w:rsidRDefault="0059432C" w:rsidP="00684D30">
      <w:pPr>
        <w:pStyle w:val="Body-TextTx"/>
      </w:pPr>
      <w:r>
        <w:t>The pillars twisted and tapered, shrinking and growing into the chests of the Nine but leaving their heads and the tops of their carapaced shoulders bare.</w:t>
      </w:r>
      <w:r w:rsidR="0004281A">
        <w:t xml:space="preserve"> </w:t>
      </w:r>
      <w:r>
        <w:t>Most had at least one arm free.</w:t>
      </w:r>
    </w:p>
    <w:p w14:paraId="7C4FAE86" w14:textId="51349C3D" w:rsidR="00D10B5B" w:rsidRDefault="0059432C" w:rsidP="00684D30">
      <w:pPr>
        <w:pStyle w:val="Body-TextTx"/>
      </w:pPr>
      <w:r>
        <w:t>The Nine faced inward, their backs to the room.</w:t>
      </w:r>
      <w:r w:rsidR="0004281A">
        <w:t xml:space="preserve"> </w:t>
      </w:r>
      <w:r>
        <w:t>The bizarre entombment was discomforting, alien.</w:t>
      </w:r>
      <w:r w:rsidR="0004281A">
        <w:t xml:space="preserve"> </w:t>
      </w:r>
      <w:r>
        <w:t>Nauseating.</w:t>
      </w:r>
      <w:r w:rsidR="0004281A">
        <w:t xml:space="preserve"> </w:t>
      </w:r>
      <w:r>
        <w:t>It lent the Nine an air of permanence to accent their ageless nature.</w:t>
      </w:r>
      <w:r w:rsidR="0004281A">
        <w:t xml:space="preserve"> </w:t>
      </w:r>
      <w:r>
        <w:t xml:space="preserve">The pillars seemed to say, </w:t>
      </w:r>
      <w:r w:rsidR="00766B15">
        <w:t>“</w:t>
      </w:r>
      <w:r>
        <w:t>These are older than the stones.</w:t>
      </w:r>
      <w:r w:rsidR="0004281A">
        <w:t xml:space="preserve"> </w:t>
      </w:r>
      <w:r>
        <w:t>They have lived here long enough for the rock to grow over them, like crem reclaiming the ruins of a fallen city.</w:t>
      </w:r>
      <w:r w:rsidR="00766B15">
        <w:t>”</w:t>
      </w:r>
    </w:p>
    <w:p w14:paraId="17E737B4" w14:textId="43F5EEAD" w:rsidR="00D10B5B" w:rsidRDefault="0059432C" w:rsidP="00684D30">
      <w:pPr>
        <w:pStyle w:val="Body-TextTx"/>
      </w:pPr>
      <w:r>
        <w:t>Venli couldn</w:t>
      </w:r>
      <w:r w:rsidR="00766B15">
        <w:t>’</w:t>
      </w:r>
      <w:r>
        <w:t>t help but be impressed by their dedication; being locked into motionlessness like this had to be agonizing.</w:t>
      </w:r>
      <w:r w:rsidR="0004281A">
        <w:t xml:space="preserve"> </w:t>
      </w:r>
      <w:r>
        <w:t>The Nine did not eat, subsisting on Odium</w:t>
      </w:r>
      <w:r w:rsidR="00766B15">
        <w:t>’</w:t>
      </w:r>
      <w:r>
        <w:t xml:space="preserve">s Light </w:t>
      </w:r>
      <w:r>
        <w:lastRenderedPageBreak/>
        <w:t>alone.</w:t>
      </w:r>
      <w:r w:rsidR="0004281A">
        <w:t xml:space="preserve"> </w:t>
      </w:r>
      <w:r>
        <w:t>Surely this entombment wasn</w:t>
      </w:r>
      <w:r w:rsidR="00766B15">
        <w:t>’</w:t>
      </w:r>
      <w:r>
        <w:t>t good for their sanity.</w:t>
      </w:r>
    </w:p>
    <w:p w14:paraId="1C50B2F5" w14:textId="554131BE" w:rsidR="00D10B5B" w:rsidRDefault="0059432C" w:rsidP="00684D30">
      <w:pPr>
        <w:pStyle w:val="Body-TextTx"/>
      </w:pPr>
      <w:r>
        <w:t>Though</w:t>
      </w:r>
      <w:r w:rsidR="00766B15">
        <w:t> . . .</w:t>
      </w:r>
      <w:r w:rsidR="00483B1D">
        <w:t xml:space="preserve"> </w:t>
      </w:r>
      <w:r>
        <w:t xml:space="preserve">if they really </w:t>
      </w:r>
      <w:r w:rsidRPr="00CC5738">
        <w:rPr>
          <w:rStyle w:val="itali"/>
        </w:rPr>
        <w:t>did</w:t>
      </w:r>
      <w:r>
        <w:t xml:space="preserve"> want to leave their imprisonment, they could simply have themselves killed.</w:t>
      </w:r>
      <w:r w:rsidR="0004281A">
        <w:t xml:space="preserve"> </w:t>
      </w:r>
      <w:r>
        <w:t>A Fused could also will their spirit from their body, freeing it to seek another host.</w:t>
      </w:r>
      <w:r w:rsidR="0004281A">
        <w:t xml:space="preserve"> </w:t>
      </w:r>
      <w:r>
        <w:t>Indeed, the humans had tried imprisoning Fused as a method of defeating them, but had found it to be futile.</w:t>
      </w:r>
    </w:p>
    <w:p w14:paraId="5EEE2E2E" w14:textId="6CB3007E" w:rsidR="00D10B5B" w:rsidRDefault="0059432C" w:rsidP="00684D30">
      <w:pPr>
        <w:pStyle w:val="Body-TextTx"/>
      </w:pPr>
      <w:r>
        <w:t>So the Nine could leave, if they wanted.</w:t>
      </w:r>
      <w:r w:rsidR="0004281A">
        <w:t xml:space="preserve"> </w:t>
      </w:r>
      <w:r>
        <w:t>In that light, these tombs were a flagrant, wasteful act</w:t>
      </w:r>
      <w:r w:rsidR="00483B1D">
        <w:t>—</w:t>
      </w:r>
      <w:r>
        <w:t xml:space="preserve">the ultimate price for this show was </w:t>
      </w:r>
      <w:r w:rsidR="00EC0A43">
        <w:t xml:space="preserve">paid </w:t>
      </w:r>
      <w:r>
        <w:t>not by the Nine, but by the poor singers they had killed to give them bodies.</w:t>
      </w:r>
    </w:p>
    <w:p w14:paraId="726E77FE" w14:textId="10C75692" w:rsidR="00D10B5B" w:rsidRDefault="0059432C" w:rsidP="00684D30">
      <w:pPr>
        <w:pStyle w:val="Body-TextTx"/>
      </w:pPr>
      <w:r>
        <w:t>The Nine must have counted the knocking of the staffs on the ground, for they raised their heads in unison once the final high lord was in place.</w:t>
      </w:r>
      <w:r w:rsidR="0004281A">
        <w:t xml:space="preserve"> </w:t>
      </w:r>
      <w:r>
        <w:t>Venli glanced at Leshwi, who was humming softly to Agony</w:t>
      </w:r>
      <w:r w:rsidR="00483B1D">
        <w:t>—</w:t>
      </w:r>
      <w:r>
        <w:t>the new rhythm that was a counterpart to Anxiety.</w:t>
      </w:r>
    </w:p>
    <w:p w14:paraId="12FE50F3" w14:textId="1D830BB9" w:rsidR="00D10B5B" w:rsidRDefault="00766B15" w:rsidP="00684D30">
      <w:pPr>
        <w:pStyle w:val="Body-TextTx"/>
      </w:pPr>
      <w:r>
        <w:t>“</w:t>
      </w:r>
      <w:r w:rsidR="0059432C">
        <w:t>What is happening?</w:t>
      </w:r>
      <w:r>
        <w:t>”</w:t>
      </w:r>
      <w:r w:rsidR="0059432C">
        <w:t xml:space="preserve"> Venli whispered to Craving.</w:t>
      </w:r>
      <w:r w:rsidR="0004281A">
        <w:t xml:space="preserve"> </w:t>
      </w:r>
      <w:r>
        <w:t>“</w:t>
      </w:r>
      <w:r w:rsidR="0059432C">
        <w:t>What does this have to do with the new Fused who have awakened?</w:t>
      </w:r>
      <w:r>
        <w:t>”</w:t>
      </w:r>
    </w:p>
    <w:p w14:paraId="41742F8D" w14:textId="37B705E3" w:rsidR="00D10B5B" w:rsidRDefault="00766B15" w:rsidP="00684D30">
      <w:pPr>
        <w:pStyle w:val="Body-TextTx"/>
      </w:pPr>
      <w:r>
        <w:t>“</w:t>
      </w:r>
      <w:r w:rsidR="0059432C">
        <w:t>Watch,</w:t>
      </w:r>
      <w:r>
        <w:t>”</w:t>
      </w:r>
      <w:r w:rsidR="0059432C">
        <w:t xml:space="preserve"> Leshwi whispered.</w:t>
      </w:r>
      <w:r w:rsidR="0004281A">
        <w:t xml:space="preserve"> </w:t>
      </w:r>
      <w:r>
        <w:t>“</w:t>
      </w:r>
      <w:r w:rsidR="0059432C">
        <w:t>But take care.</w:t>
      </w:r>
      <w:r w:rsidR="0004281A">
        <w:t xml:space="preserve"> </w:t>
      </w:r>
      <w:r w:rsidR="0059432C">
        <w:t>Remember, what power I have outside is a mere candle</w:t>
      </w:r>
      <w:r>
        <w:t>’</w:t>
      </w:r>
      <w:r w:rsidR="0059432C">
        <w:t>s light in here.</w:t>
      </w:r>
      <w:r>
        <w:t>”</w:t>
      </w:r>
    </w:p>
    <w:p w14:paraId="215113AF" w14:textId="09A065F2" w:rsidR="00D10B5B" w:rsidRDefault="0059432C" w:rsidP="00684D30">
      <w:pPr>
        <w:pStyle w:val="Body-TextTx"/>
      </w:pPr>
      <w:r>
        <w:t>Leshwi was, for a high lady, low ranked.</w:t>
      </w:r>
      <w:r w:rsidR="0004281A">
        <w:t xml:space="preserve"> </w:t>
      </w:r>
      <w:r>
        <w:t>A field commander, but still merely a soldier.</w:t>
      </w:r>
      <w:r w:rsidR="0004281A">
        <w:t xml:space="preserve"> </w:t>
      </w:r>
      <w:r>
        <w:t>She was both the very crust of the unimportant and the very dregs of the important.</w:t>
      </w:r>
      <w:r w:rsidR="0004281A">
        <w:t xml:space="preserve"> </w:t>
      </w:r>
      <w:r>
        <w:t>She was always careful in walking that line.</w:t>
      </w:r>
    </w:p>
    <w:p w14:paraId="3E6CE3C9" w14:textId="07ADDE10" w:rsidR="00D10B5B" w:rsidRDefault="0059432C" w:rsidP="00684D30">
      <w:pPr>
        <w:pStyle w:val="Body-TextTx"/>
      </w:pPr>
      <w:r>
        <w:t>The Nine hummed together, then began singing in unison, a song and rhythm Venli had never heard.</w:t>
      </w:r>
      <w:r w:rsidR="0004281A">
        <w:t xml:space="preserve"> </w:t>
      </w:r>
      <w:r>
        <w:t>It sent chills through her, particularly when she realized she couldn</w:t>
      </w:r>
      <w:r w:rsidR="00766B15">
        <w:t>’</w:t>
      </w:r>
      <w:r>
        <w:t>t understand the lyrics.</w:t>
      </w:r>
      <w:r w:rsidR="0004281A">
        <w:t xml:space="preserve"> </w:t>
      </w:r>
      <w:r>
        <w:t>She felt near to comprehending</w:t>
      </w:r>
      <w:r w:rsidR="00483B1D">
        <w:t>—</w:t>
      </w:r>
      <w:r>
        <w:t xml:space="preserve">it was </w:t>
      </w:r>
      <w:r w:rsidRPr="00CC5738">
        <w:rPr>
          <w:rStyle w:val="itali"/>
        </w:rPr>
        <w:t>almost</w:t>
      </w:r>
      <w:r>
        <w:t xml:space="preserve"> within reach</w:t>
      </w:r>
      <w:r w:rsidR="00483B1D">
        <w:t>—</w:t>
      </w:r>
      <w:r>
        <w:t>but her powers seemed to shy back from this song.</w:t>
      </w:r>
      <w:r w:rsidR="0004281A">
        <w:t xml:space="preserve"> </w:t>
      </w:r>
      <w:r>
        <w:t>As though</w:t>
      </w:r>
      <w:r w:rsidR="00766B15">
        <w:t> . . .</w:t>
      </w:r>
      <w:r w:rsidR="00483B1D">
        <w:t xml:space="preserve"> </w:t>
      </w:r>
      <w:r>
        <w:t xml:space="preserve">if she </w:t>
      </w:r>
      <w:r w:rsidRPr="00CC5738">
        <w:rPr>
          <w:rStyle w:val="itali"/>
        </w:rPr>
        <w:t>could</w:t>
      </w:r>
      <w:r>
        <w:t xml:space="preserve"> understand, her mind would not be able to handle the meaning.</w:t>
      </w:r>
    </w:p>
    <w:p w14:paraId="726B6D3C" w14:textId="2C7C5666" w:rsidR="00D10B5B" w:rsidRDefault="0059432C" w:rsidP="00684D30">
      <w:pPr>
        <w:pStyle w:val="Body-TextTx"/>
      </w:pPr>
      <w:r>
        <w:lastRenderedPageBreak/>
        <w:t>She was fairly certain what t</w:t>
      </w:r>
      <w:r w:rsidR="00307E07">
        <w:t>his indicated</w:t>
      </w:r>
      <w:r>
        <w:t>.</w:t>
      </w:r>
      <w:r w:rsidR="0004281A">
        <w:t xml:space="preserve"> </w:t>
      </w:r>
      <w:r>
        <w:t>Odium, the god of the singers, was watching this conclave.</w:t>
      </w:r>
      <w:r w:rsidR="0004281A">
        <w:t xml:space="preserve"> </w:t>
      </w:r>
      <w:r>
        <w:t>She knew his touch, his stench.</w:t>
      </w:r>
      <w:r w:rsidR="0004281A">
        <w:t xml:space="preserve"> </w:t>
      </w:r>
      <w:r>
        <w:t>He was forbidding any of the Voices from interpreting this song.</w:t>
      </w:r>
    </w:p>
    <w:p w14:paraId="1E4A811F" w14:textId="7DCE0C74" w:rsidR="00D10B5B" w:rsidRDefault="0059432C" w:rsidP="00684D30">
      <w:pPr>
        <w:pStyle w:val="Body-TextTx"/>
      </w:pPr>
      <w:r>
        <w:t>It died down, and silence claimed the chamber.</w:t>
      </w:r>
      <w:r w:rsidR="0004281A">
        <w:t xml:space="preserve"> </w:t>
      </w:r>
      <w:r w:rsidR="00766B15">
        <w:t>“</w:t>
      </w:r>
      <w:r>
        <w:t>We would hear a report,</w:t>
      </w:r>
      <w:r w:rsidR="00766B15">
        <w:t>”</w:t>
      </w:r>
      <w:r>
        <w:t xml:space="preserve"> one of the Nine said at last</w:t>
      </w:r>
      <w:r w:rsidR="00483B1D">
        <w:t>—</w:t>
      </w:r>
      <w:r>
        <w:t>Venli had trouble telling who spoke, since they were all facing one another.</w:t>
      </w:r>
      <w:r w:rsidR="0004281A">
        <w:t xml:space="preserve"> </w:t>
      </w:r>
      <w:r w:rsidR="00766B15">
        <w:t>“</w:t>
      </w:r>
      <w:r>
        <w:t>A firsthand account of what was seen at the recent clash in northern Avendla.</w:t>
      </w:r>
      <w:r w:rsidR="00766B15">
        <w:t>”</w:t>
      </w:r>
    </w:p>
    <w:p w14:paraId="2B485283" w14:textId="4BFE3CC4" w:rsidR="00D10B5B" w:rsidRDefault="0059432C" w:rsidP="00684D30">
      <w:pPr>
        <w:pStyle w:val="Body-TextTx"/>
      </w:pPr>
      <w:r>
        <w:t>Avendla was their name for Alethkar; Venli</w:t>
      </w:r>
      <w:r w:rsidR="00766B15">
        <w:t>’</w:t>
      </w:r>
      <w:r>
        <w:t>s powers instantly knew the meaning of the word.</w:t>
      </w:r>
      <w:r w:rsidR="0004281A">
        <w:t xml:space="preserve"> </w:t>
      </w:r>
      <w:r>
        <w:t>Land of the Second Advance.</w:t>
      </w:r>
      <w:r w:rsidR="0004281A">
        <w:t xml:space="preserve"> </w:t>
      </w:r>
      <w:r>
        <w:t>Her abilities stopped there, however, and she couldn</w:t>
      </w:r>
      <w:r w:rsidR="00766B15">
        <w:t>’</w:t>
      </w:r>
      <w:r>
        <w:t>t answer the more interesting question.</w:t>
      </w:r>
      <w:r w:rsidR="0004281A">
        <w:t xml:space="preserve"> </w:t>
      </w:r>
      <w:r>
        <w:t>Why was it called that?</w:t>
      </w:r>
    </w:p>
    <w:p w14:paraId="109233AD" w14:textId="77777777" w:rsidR="00D10B5B" w:rsidRDefault="0059432C" w:rsidP="00684D30">
      <w:pPr>
        <w:pStyle w:val="Body-TextTx"/>
      </w:pPr>
      <w:r>
        <w:t>Leshwi hummed, so Venli stepped forward and cracked her scepter against the floor twice, then bowed, head down.</w:t>
      </w:r>
    </w:p>
    <w:p w14:paraId="53D51D48" w14:textId="3665834B" w:rsidR="00D10B5B" w:rsidRDefault="0059432C" w:rsidP="00684D30">
      <w:pPr>
        <w:pStyle w:val="Body-TextTx"/>
      </w:pPr>
      <w:r>
        <w:t>Leshwi rose behind her, clothing rustling.</w:t>
      </w:r>
      <w:r w:rsidR="0004281A">
        <w:t xml:space="preserve"> </w:t>
      </w:r>
      <w:r w:rsidR="00766B15">
        <w:t>“</w:t>
      </w:r>
      <w:r>
        <w:t>I will have Zandiel provide sketches.</w:t>
      </w:r>
      <w:r w:rsidR="0004281A">
        <w:t xml:space="preserve"> </w:t>
      </w:r>
      <w:r>
        <w:t>The large human ship flew of its own power, using no gemstones we could see</w:t>
      </w:r>
      <w:r w:rsidR="00483B1D">
        <w:t>—</w:t>
      </w:r>
      <w:r>
        <w:t>though certainly they were embedded somewhere inside.</w:t>
      </w:r>
      <w:r w:rsidR="00766B15">
        <w:t>”</w:t>
      </w:r>
    </w:p>
    <w:p w14:paraId="31D13E28" w14:textId="0C520181" w:rsidR="00D10B5B" w:rsidRDefault="00766B15" w:rsidP="00684D30">
      <w:pPr>
        <w:pStyle w:val="Body-TextTx"/>
      </w:pPr>
      <w:r>
        <w:t>“</w:t>
      </w:r>
      <w:r w:rsidR="0059432C">
        <w:t>It flew by Lashings,</w:t>
      </w:r>
      <w:r>
        <w:t>”</w:t>
      </w:r>
      <w:r w:rsidR="0059432C">
        <w:t xml:space="preserve"> one of the Nine said.</w:t>
      </w:r>
      <w:r w:rsidR="0004281A">
        <w:t xml:space="preserve"> </w:t>
      </w:r>
      <w:r>
        <w:t>“</w:t>
      </w:r>
      <w:r w:rsidR="0059432C">
        <w:t>The work of Windrunners.</w:t>
      </w:r>
      <w:r>
        <w:t>”</w:t>
      </w:r>
    </w:p>
    <w:p w14:paraId="434A46B1" w14:textId="328BBDEE" w:rsidR="00D10B5B" w:rsidRDefault="00766B15" w:rsidP="00684D30">
      <w:pPr>
        <w:pStyle w:val="Body-TextTx"/>
      </w:pPr>
      <w:r>
        <w:t>“</w:t>
      </w:r>
      <w:r w:rsidR="0059432C">
        <w:t>No,</w:t>
      </w:r>
      <w:r>
        <w:t>”</w:t>
      </w:r>
      <w:r w:rsidR="0059432C">
        <w:t xml:space="preserve"> Leshwi said.</w:t>
      </w:r>
      <w:r w:rsidR="0004281A">
        <w:t xml:space="preserve"> </w:t>
      </w:r>
      <w:r>
        <w:t>“</w:t>
      </w:r>
      <w:r w:rsidR="0059432C">
        <w:t>It did not have that appearance or that feel.</w:t>
      </w:r>
      <w:r w:rsidR="0004281A">
        <w:t xml:space="preserve"> </w:t>
      </w:r>
      <w:r w:rsidR="0059432C">
        <w:t>This was a device, a machine.</w:t>
      </w:r>
      <w:r w:rsidR="0004281A">
        <w:t xml:space="preserve"> </w:t>
      </w:r>
      <w:r w:rsidR="0059432C">
        <w:t>Created by their artifabrians.</w:t>
      </w:r>
      <w:r>
        <w:t>”</w:t>
      </w:r>
    </w:p>
    <w:p w14:paraId="1386DD0E" w14:textId="77777777" w:rsidR="00D10B5B" w:rsidRDefault="0059432C" w:rsidP="00684D30">
      <w:pPr>
        <w:pStyle w:val="Body-TextTx"/>
      </w:pPr>
      <w:r>
        <w:t>The Nine sang together, and their alien song made Timbre</w:t>
      </w:r>
      <w:r w:rsidR="00483B1D">
        <w:t>—</w:t>
      </w:r>
      <w:r>
        <w:t>deep within Venli</w:t>
      </w:r>
      <w:r w:rsidR="00483B1D">
        <w:t>—</w:t>
      </w:r>
      <w:r>
        <w:t>pulse nervously.</w:t>
      </w:r>
    </w:p>
    <w:p w14:paraId="37DB1304" w14:textId="4CFB4F19" w:rsidR="00D10B5B" w:rsidRDefault="00766B15" w:rsidP="00684D30">
      <w:pPr>
        <w:pStyle w:val="Body-TextTx"/>
      </w:pPr>
      <w:r>
        <w:t>“</w:t>
      </w:r>
      <w:r w:rsidR="0059432C">
        <w:t>We were away far too long,</w:t>
      </w:r>
      <w:r>
        <w:t>”</w:t>
      </w:r>
      <w:r w:rsidR="0059432C">
        <w:t xml:space="preserve"> one of the Nine said.</w:t>
      </w:r>
      <w:r w:rsidR="0004281A">
        <w:t xml:space="preserve"> </w:t>
      </w:r>
      <w:r>
        <w:t>“</w:t>
      </w:r>
      <w:r w:rsidR="0059432C">
        <w:t>It has let the humans fester like an infection, gaining strength.</w:t>
      </w:r>
      <w:r w:rsidR="0004281A">
        <w:t xml:space="preserve"> </w:t>
      </w:r>
      <w:r w:rsidR="0059432C">
        <w:t>They create devices we have never known.</w:t>
      </w:r>
      <w:r>
        <w:t>”</w:t>
      </w:r>
    </w:p>
    <w:p w14:paraId="6A754B61" w14:textId="7080E813" w:rsidR="00D10B5B" w:rsidRDefault="00766B15" w:rsidP="00684D30">
      <w:pPr>
        <w:pStyle w:val="Body-TextTx"/>
      </w:pPr>
      <w:r>
        <w:t>“</w:t>
      </w:r>
      <w:r w:rsidR="0059432C">
        <w:t>We are behind them, not ahead,</w:t>
      </w:r>
      <w:r>
        <w:t>”</w:t>
      </w:r>
      <w:r w:rsidR="0059432C">
        <w:t xml:space="preserve"> another said. </w:t>
      </w:r>
      <w:r>
        <w:t>“</w:t>
      </w:r>
      <w:r w:rsidR="0059432C">
        <w:t>It is a dangerous position from which to fight.</w:t>
      </w:r>
      <w:r>
        <w:t>”</w:t>
      </w:r>
    </w:p>
    <w:p w14:paraId="30D9BAA8" w14:textId="18233649" w:rsidR="00D10B5B" w:rsidRDefault="00766B15" w:rsidP="00684D30">
      <w:pPr>
        <w:pStyle w:val="Body-TextTx"/>
      </w:pPr>
      <w:r>
        <w:lastRenderedPageBreak/>
        <w:t>“</w:t>
      </w:r>
      <w:r w:rsidR="0059432C">
        <w:t>No,</w:t>
      </w:r>
      <w:r>
        <w:t>”</w:t>
      </w:r>
      <w:r w:rsidR="0059432C">
        <w:t xml:space="preserve"> said a third.</w:t>
      </w:r>
      <w:r w:rsidR="0004281A">
        <w:t xml:space="preserve"> </w:t>
      </w:r>
      <w:r>
        <w:t>“</w:t>
      </w:r>
      <w:r w:rsidR="0059432C">
        <w:t>They have made great strides in understanding the prisons of spren, but they know little about the bond, the power of oaths, the nature of the tones of the world.</w:t>
      </w:r>
      <w:r w:rsidR="0004281A">
        <w:t xml:space="preserve"> </w:t>
      </w:r>
      <w:r w:rsidR="0059432C">
        <w:t>They are cremlings building a nest beneath the shadow of a great temple.</w:t>
      </w:r>
      <w:r w:rsidR="0004281A">
        <w:t xml:space="preserve"> </w:t>
      </w:r>
      <w:r w:rsidR="0059432C">
        <w:t>They take pride in what they have done, but cannot grasp the beauties around them.</w:t>
      </w:r>
      <w:r>
        <w:t>”</w:t>
      </w:r>
    </w:p>
    <w:p w14:paraId="2BDA8085" w14:textId="55EB167B" w:rsidR="00D10B5B" w:rsidRDefault="00766B15" w:rsidP="00684D30">
      <w:pPr>
        <w:pStyle w:val="Body-TextTx"/>
      </w:pPr>
      <w:r>
        <w:t>“</w:t>
      </w:r>
      <w:r w:rsidR="0059432C">
        <w:t>Still,</w:t>
      </w:r>
      <w:r>
        <w:t>”</w:t>
      </w:r>
      <w:r w:rsidR="0059432C">
        <w:t xml:space="preserve"> said the first.</w:t>
      </w:r>
      <w:r w:rsidR="0004281A">
        <w:t xml:space="preserve"> </w:t>
      </w:r>
      <w:r>
        <w:t>“</w:t>
      </w:r>
      <w:r w:rsidR="0059432C">
        <w:t>Still.</w:t>
      </w:r>
      <w:r w:rsidR="0004281A">
        <w:t xml:space="preserve"> </w:t>
      </w:r>
      <w:r w:rsidR="0059432C" w:rsidRPr="00CC5738">
        <w:rPr>
          <w:rStyle w:val="itali"/>
        </w:rPr>
        <w:t>We</w:t>
      </w:r>
      <w:r w:rsidR="0059432C">
        <w:t xml:space="preserve"> could not have crafted the flying device they have.</w:t>
      </w:r>
      <w:r>
        <w:t>”</w:t>
      </w:r>
    </w:p>
    <w:p w14:paraId="78813EB6" w14:textId="02602632" w:rsidR="00D10B5B" w:rsidRDefault="00766B15" w:rsidP="00684D30">
      <w:pPr>
        <w:pStyle w:val="Body-TextTx"/>
      </w:pPr>
      <w:r>
        <w:t>“</w:t>
      </w:r>
      <w:r w:rsidR="0059432C">
        <w:t>Why would we?</w:t>
      </w:r>
      <w:r w:rsidR="0004281A">
        <w:t xml:space="preserve"> </w:t>
      </w:r>
      <w:r w:rsidR="0059432C">
        <w:t xml:space="preserve">We have the </w:t>
      </w:r>
      <w:r w:rsidR="0059432C" w:rsidRPr="00CC5738">
        <w:rPr>
          <w:rStyle w:val="itali"/>
        </w:rPr>
        <w:t>shanay-im</w:t>
      </w:r>
      <w:r w:rsidR="0059432C" w:rsidRPr="00916B40">
        <w:rPr>
          <w:rStyle w:val="itali"/>
        </w:rPr>
        <w:t>.</w:t>
      </w:r>
      <w:r>
        <w:t>”</w:t>
      </w:r>
    </w:p>
    <w:p w14:paraId="114FC880" w14:textId="03B3ACD3" w:rsidR="00D10B5B" w:rsidRDefault="0059432C" w:rsidP="00684D30">
      <w:pPr>
        <w:pStyle w:val="Body-TextTx"/>
      </w:pPr>
      <w:r>
        <w:t>Venli remained bowed, hand on her staff.</w:t>
      </w:r>
      <w:r w:rsidR="0004281A">
        <w:t xml:space="preserve"> </w:t>
      </w:r>
      <w:r>
        <w:t xml:space="preserve">Holding the pose </w:t>
      </w:r>
      <w:r w:rsidR="00C45886">
        <w:t xml:space="preserve">exactly </w:t>
      </w:r>
      <w:r>
        <w:t>grew uncomfortable, but she would never complain.</w:t>
      </w:r>
      <w:r w:rsidR="0004281A">
        <w:t xml:space="preserve"> </w:t>
      </w:r>
      <w:r>
        <w:t>She was as close to important events as a mortal could get, and she was certain she could use the knowledge to some advantage.</w:t>
      </w:r>
      <w:r w:rsidR="0004281A">
        <w:t xml:space="preserve"> </w:t>
      </w:r>
      <w:r>
        <w:t>The Nine spoke for the ears of those listening.</w:t>
      </w:r>
      <w:r w:rsidR="0004281A">
        <w:t xml:space="preserve"> </w:t>
      </w:r>
      <w:r>
        <w:t>They could have conversed quietly, but these meetings were about the spectacle.</w:t>
      </w:r>
    </w:p>
    <w:p w14:paraId="3CCB9E0F" w14:textId="208153AC" w:rsidR="00D10B5B" w:rsidRDefault="00766B15" w:rsidP="00684D30">
      <w:pPr>
        <w:pStyle w:val="Body-TextTx"/>
      </w:pPr>
      <w:r>
        <w:t>“</w:t>
      </w:r>
      <w:r w:rsidR="0059432C">
        <w:t>Leshwi,</w:t>
      </w:r>
      <w:r>
        <w:t>”</w:t>
      </w:r>
      <w:r w:rsidR="0059432C">
        <w:t xml:space="preserve"> one of the Nine said.</w:t>
      </w:r>
      <w:r w:rsidR="0004281A">
        <w:t xml:space="preserve"> </w:t>
      </w:r>
      <w:r>
        <w:t>“</w:t>
      </w:r>
      <w:r w:rsidR="0059432C">
        <w:t>What of the suppressor we sent to be tested?</w:t>
      </w:r>
      <w:r w:rsidR="0004281A">
        <w:t xml:space="preserve"> </w:t>
      </w:r>
      <w:r w:rsidR="0059432C">
        <w:t>Did it work?</w:t>
      </w:r>
      <w:r>
        <w:t>”</w:t>
      </w:r>
    </w:p>
    <w:p w14:paraId="6A7B6AD5" w14:textId="6DA18433" w:rsidR="00D10B5B" w:rsidRDefault="00766B15" w:rsidP="00684D30">
      <w:pPr>
        <w:pStyle w:val="Body-TextTx"/>
      </w:pPr>
      <w:r>
        <w:t>“</w:t>
      </w:r>
      <w:r w:rsidR="0059432C">
        <w:t>It worked,</w:t>
      </w:r>
      <w:r>
        <w:t>”</w:t>
      </w:r>
      <w:r w:rsidR="0059432C">
        <w:t xml:space="preserve"> Leshwi said, </w:t>
      </w:r>
      <w:r>
        <w:t>“</w:t>
      </w:r>
      <w:r w:rsidR="0059432C">
        <w:t>but it was also lost.</w:t>
      </w:r>
      <w:r w:rsidR="0004281A">
        <w:t xml:space="preserve"> </w:t>
      </w:r>
      <w:r w:rsidR="0059432C">
        <w:t>The humans captured it.</w:t>
      </w:r>
      <w:r w:rsidR="0004281A">
        <w:t xml:space="preserve"> </w:t>
      </w:r>
      <w:r w:rsidR="0059432C">
        <w:t>I fear this will lead them to further explorations and discoveries.</w:t>
      </w:r>
      <w:r>
        <w:t>”</w:t>
      </w:r>
    </w:p>
    <w:p w14:paraId="1BBE4EDD" w14:textId="25BFA418" w:rsidR="00D10B5B" w:rsidRDefault="00766B15" w:rsidP="00684D30">
      <w:pPr>
        <w:pStyle w:val="Body-TextTx"/>
      </w:pPr>
      <w:r>
        <w:t>“</w:t>
      </w:r>
      <w:r w:rsidR="0059432C">
        <w:t>This was poorly handled,</w:t>
      </w:r>
      <w:r>
        <w:t>”</w:t>
      </w:r>
      <w:r w:rsidR="0059432C">
        <w:t xml:space="preserve"> said one of the Fused.</w:t>
      </w:r>
    </w:p>
    <w:p w14:paraId="6EE433D2" w14:textId="132E1785" w:rsidR="00D10B5B" w:rsidRDefault="00766B15" w:rsidP="00684D30">
      <w:pPr>
        <w:pStyle w:val="Body-TextTx"/>
      </w:pPr>
      <w:r>
        <w:t>“</w:t>
      </w:r>
      <w:r w:rsidR="0059432C">
        <w:t>I take no responsibility for this error,</w:t>
      </w:r>
      <w:r>
        <w:t>”</w:t>
      </w:r>
      <w:r w:rsidR="0059432C">
        <w:t xml:space="preserve"> Leshwi said.</w:t>
      </w:r>
      <w:r w:rsidR="0004281A">
        <w:t xml:space="preserve"> </w:t>
      </w:r>
      <w:r>
        <w:t>“</w:t>
      </w:r>
      <w:r w:rsidR="0059432C">
        <w:t>You must speak to the Pursuer to find record of the mistake.</w:t>
      </w:r>
      <w:r>
        <w:t>”</w:t>
      </w:r>
    </w:p>
    <w:p w14:paraId="43A500B1" w14:textId="1EF9D819" w:rsidR="00D10B5B" w:rsidRDefault="0059432C" w:rsidP="00684D30">
      <w:pPr>
        <w:pStyle w:val="Body-TextTx"/>
      </w:pPr>
      <w:r>
        <w:t xml:space="preserve">Each spoke with formal tones and </w:t>
      </w:r>
      <w:r w:rsidR="000F68DA">
        <w:t>r</w:t>
      </w:r>
      <w:r>
        <w:t>hythms.</w:t>
      </w:r>
      <w:r w:rsidR="0004281A">
        <w:t xml:space="preserve"> </w:t>
      </w:r>
      <w:r>
        <w:t>Venli had the impression that the Nine knew how these answers would play out.</w:t>
      </w:r>
    </w:p>
    <w:p w14:paraId="2C185474" w14:textId="60C36C99" w:rsidR="00D10B5B" w:rsidRDefault="00766B15" w:rsidP="00684D30">
      <w:pPr>
        <w:pStyle w:val="Body-TextTx"/>
      </w:pPr>
      <w:r>
        <w:t>“</w:t>
      </w:r>
      <w:r w:rsidR="0059432C">
        <w:t>Lezian!</w:t>
      </w:r>
      <w:r>
        <w:t>”</w:t>
      </w:r>
      <w:r w:rsidR="0059432C">
        <w:t xml:space="preserve"> </w:t>
      </w:r>
      <w:r w:rsidR="005E458C">
        <w:t>t</w:t>
      </w:r>
      <w:r w:rsidR="0059432C">
        <w:t>he Nine called together.</w:t>
      </w:r>
      <w:r w:rsidR="0004281A">
        <w:t xml:space="preserve"> </w:t>
      </w:r>
      <w:r>
        <w:t>“</w:t>
      </w:r>
      <w:r w:rsidR="0059432C">
        <w:t>You will</w:t>
      </w:r>
      <w:r w:rsidR="00483B1D">
        <w:t>—</w:t>
      </w:r>
      <w:r>
        <w:t>”</w:t>
      </w:r>
    </w:p>
    <w:p w14:paraId="3C6CAAED" w14:textId="1E97EC75" w:rsidR="00D10B5B" w:rsidRDefault="0059432C" w:rsidP="00684D30">
      <w:pPr>
        <w:pStyle w:val="Body-TextTx"/>
      </w:pPr>
      <w:r>
        <w:t>“Oh, dispense with the pageantry,</w:t>
      </w:r>
      <w:r w:rsidR="00766B15">
        <w:t>”</w:t>
      </w:r>
      <w:r>
        <w:t xml:space="preserve"> a loud voice said.</w:t>
      </w:r>
      <w:r w:rsidR="0004281A">
        <w:t xml:space="preserve"> </w:t>
      </w:r>
      <w:r>
        <w:t>A tall Fused emerged from the shadows on the far side of the room.</w:t>
      </w:r>
    </w:p>
    <w:p w14:paraId="2FE61633" w14:textId="252A07DC" w:rsidR="00D10B5B" w:rsidRDefault="0059432C" w:rsidP="00684D30">
      <w:pPr>
        <w:pStyle w:val="Body-TextTx"/>
      </w:pPr>
      <w:r>
        <w:t xml:space="preserve">Leshwi lowered down, and Venli straightened and stepped back into line before her </w:t>
      </w:r>
      <w:r>
        <w:lastRenderedPageBreak/>
        <w:t>master.</w:t>
      </w:r>
      <w:r w:rsidR="0004281A">
        <w:t xml:space="preserve"> </w:t>
      </w:r>
      <w:r>
        <w:t>That gave her a good view of this new Fused, which was of a variety that Venli had never seen.</w:t>
      </w:r>
      <w:r w:rsidR="0004281A">
        <w:t xml:space="preserve"> </w:t>
      </w:r>
      <w:r>
        <w:t>Enormous, with jagged carapace and deep red hair, the being wore only a simple black wrap for clothing.</w:t>
      </w:r>
      <w:r w:rsidR="0004281A">
        <w:t xml:space="preserve"> </w:t>
      </w:r>
      <w:r>
        <w:t>Or</w:t>
      </w:r>
      <w:r w:rsidR="00766B15">
        <w:t> . . .</w:t>
      </w:r>
      <w:r w:rsidR="00483B1D">
        <w:t xml:space="preserve"> </w:t>
      </w:r>
      <w:r>
        <w:t>was his hair the clothing?</w:t>
      </w:r>
      <w:r w:rsidR="0004281A">
        <w:t xml:space="preserve"> </w:t>
      </w:r>
      <w:r>
        <w:t>It seemed to meld with the wrap.</w:t>
      </w:r>
    </w:p>
    <w:p w14:paraId="28EE5CAC" w14:textId="4F59C53E" w:rsidR="00D10B5B" w:rsidRDefault="0059432C" w:rsidP="00684D30">
      <w:pPr>
        <w:pStyle w:val="Body-TextTx"/>
      </w:pPr>
      <w:r>
        <w:t>Fascinating.</w:t>
      </w:r>
      <w:r w:rsidR="0004281A">
        <w:t xml:space="preserve"> </w:t>
      </w:r>
      <w:r w:rsidRPr="00CC5738">
        <w:rPr>
          <w:rStyle w:val="itali"/>
        </w:rPr>
        <w:t>Nex-im</w:t>
      </w:r>
      <w:r w:rsidRPr="00916B40">
        <w:rPr>
          <w:rStyle w:val="itali"/>
        </w:rPr>
        <w:t>,</w:t>
      </w:r>
      <w:r>
        <w:t xml:space="preserve"> Those Ones of Husks, the ninth brand of Fused.</w:t>
      </w:r>
      <w:r w:rsidR="0004281A">
        <w:t xml:space="preserve"> </w:t>
      </w:r>
      <w:r>
        <w:t>She had heard them spoken of</w:t>
      </w:r>
      <w:r w:rsidR="00923058">
        <w:t>;</w:t>
      </w:r>
      <w:r>
        <w:t xml:space="preserve"> </w:t>
      </w:r>
      <w:r w:rsidR="007D7661">
        <w:t>s</w:t>
      </w:r>
      <w:r>
        <w:t>upposedly very few existed.</w:t>
      </w:r>
      <w:r w:rsidR="0004281A">
        <w:t xml:space="preserve"> </w:t>
      </w:r>
      <w:r>
        <w:t>Was this the recently awakened Fused who had Leshwi so concerned?</w:t>
      </w:r>
    </w:p>
    <w:p w14:paraId="5B660A86" w14:textId="3BCA8039" w:rsidR="00D10B5B" w:rsidRDefault="00766B15" w:rsidP="00684D30">
      <w:pPr>
        <w:pStyle w:val="Body-TextTx"/>
      </w:pPr>
      <w:r>
        <w:t>“</w:t>
      </w:r>
      <w:r w:rsidR="0059432C">
        <w:t>Lezian, the Pursuer,</w:t>
      </w:r>
      <w:r>
        <w:t>”</w:t>
      </w:r>
      <w:r w:rsidR="0059432C">
        <w:t xml:space="preserve"> said one of the Nine.</w:t>
      </w:r>
      <w:r w:rsidR="0004281A">
        <w:t xml:space="preserve"> </w:t>
      </w:r>
      <w:r>
        <w:t>“</w:t>
      </w:r>
      <w:r w:rsidR="0059432C">
        <w:t>You were entrusted with a delicate device, a suppressor of Stormlight abilities.</w:t>
      </w:r>
      <w:r w:rsidR="0004281A">
        <w:t xml:space="preserve"> </w:t>
      </w:r>
      <w:r w:rsidR="0059432C">
        <w:t>You were told to test it.</w:t>
      </w:r>
      <w:r w:rsidR="0004281A">
        <w:t xml:space="preserve"> </w:t>
      </w:r>
      <w:r w:rsidR="0059432C">
        <w:t>Where is this device?</w:t>
      </w:r>
      <w:r>
        <w:t>”</w:t>
      </w:r>
    </w:p>
    <w:p w14:paraId="74AEA0ED" w14:textId="5D6B5830" w:rsidR="00D10B5B" w:rsidRDefault="00766B15" w:rsidP="00684D30">
      <w:pPr>
        <w:pStyle w:val="Body-TextTx"/>
      </w:pPr>
      <w:r>
        <w:t>“</w:t>
      </w:r>
      <w:r w:rsidR="0059432C">
        <w:t xml:space="preserve">I </w:t>
      </w:r>
      <w:r w:rsidR="0059432C" w:rsidRPr="00CC5738">
        <w:rPr>
          <w:rStyle w:val="itali"/>
        </w:rPr>
        <w:t>tested</w:t>
      </w:r>
      <w:r w:rsidR="0059432C">
        <w:t xml:space="preserve"> it,</w:t>
      </w:r>
      <w:r>
        <w:t>”</w:t>
      </w:r>
      <w:r w:rsidR="0059432C">
        <w:t xml:space="preserve"> Lezian snapped, showing little of the formality or respect others gave the Nine.</w:t>
      </w:r>
      <w:r w:rsidR="0004281A">
        <w:t xml:space="preserve"> </w:t>
      </w:r>
      <w:r>
        <w:t>“</w:t>
      </w:r>
      <w:r w:rsidR="0059432C">
        <w:t>It didn</w:t>
      </w:r>
      <w:r>
        <w:t>’</w:t>
      </w:r>
      <w:r w:rsidR="0059432C">
        <w:t>t work.</w:t>
      </w:r>
      <w:r>
        <w:t>”</w:t>
      </w:r>
    </w:p>
    <w:p w14:paraId="6A6093AA" w14:textId="6C1D2A11" w:rsidR="00D10B5B" w:rsidRDefault="00766B15" w:rsidP="00684D30">
      <w:pPr>
        <w:pStyle w:val="Body-TextTx"/>
      </w:pPr>
      <w:r>
        <w:t>“</w:t>
      </w:r>
      <w:r w:rsidR="0059432C">
        <w:t>You are certain of this?</w:t>
      </w:r>
      <w:r>
        <w:t>”</w:t>
      </w:r>
      <w:r w:rsidR="0059432C">
        <w:t xml:space="preserve"> the Nine asked.</w:t>
      </w:r>
      <w:r w:rsidR="0004281A">
        <w:t xml:space="preserve"> </w:t>
      </w:r>
      <w:r>
        <w:t>“</w:t>
      </w:r>
      <w:r w:rsidR="0059432C">
        <w:t xml:space="preserve">Was the man </w:t>
      </w:r>
      <w:r w:rsidR="006A2D02">
        <w:t>I</w:t>
      </w:r>
      <w:r w:rsidR="0059432C">
        <w:t>nvested when he attacked you?</w:t>
      </w:r>
      <w:r>
        <w:t>”</w:t>
      </w:r>
    </w:p>
    <w:p w14:paraId="160DCC6F" w14:textId="44AAEE72" w:rsidR="00D10B5B" w:rsidRDefault="00766B15" w:rsidP="00684D30">
      <w:pPr>
        <w:pStyle w:val="Body-TextTx"/>
      </w:pPr>
      <w:r>
        <w:t>“</w:t>
      </w:r>
      <w:r w:rsidR="0059432C">
        <w:t xml:space="preserve">You think </w:t>
      </w:r>
      <w:r w:rsidR="0059432C" w:rsidRPr="00CC5738">
        <w:rPr>
          <w:rStyle w:val="itali"/>
        </w:rPr>
        <w:t>I</w:t>
      </w:r>
      <w:r w:rsidR="0059432C">
        <w:t xml:space="preserve"> could be defeated by a common human?</w:t>
      </w:r>
      <w:r>
        <w:t>”</w:t>
      </w:r>
      <w:r w:rsidR="0059432C">
        <w:t xml:space="preserve"> the Pursuer demanded.</w:t>
      </w:r>
      <w:r w:rsidR="0004281A">
        <w:t xml:space="preserve"> </w:t>
      </w:r>
      <w:r>
        <w:t>“</w:t>
      </w:r>
      <w:r w:rsidR="0059432C">
        <w:t>This Windrunner must be of the Fourth Ideal</w:t>
      </w:r>
      <w:r w:rsidR="00483B1D">
        <w:t>—</w:t>
      </w:r>
      <w:r w:rsidR="0059432C">
        <w:t>something I was led to believe had not yet happened.</w:t>
      </w:r>
      <w:r w:rsidR="0004281A">
        <w:t xml:space="preserve"> </w:t>
      </w:r>
      <w:r w:rsidR="0059432C">
        <w:t>Perhaps our reconnaissance teams have lost their edge, during the long time spent between Returns.</w:t>
      </w:r>
      <w:r>
        <w:t>”</w:t>
      </w:r>
    </w:p>
    <w:p w14:paraId="2A68727A" w14:textId="47356CB4" w:rsidR="00D10B5B" w:rsidRDefault="0059432C" w:rsidP="00684D30">
      <w:pPr>
        <w:pStyle w:val="Body-TextTx"/>
      </w:pPr>
      <w:r>
        <w:t>Behind Venli, Leshwi hummed sharply to Conceit.</w:t>
      </w:r>
      <w:r w:rsidR="0004281A">
        <w:t xml:space="preserve"> </w:t>
      </w:r>
      <w:r>
        <w:t>She did not like that implication.</w:t>
      </w:r>
    </w:p>
    <w:p w14:paraId="03FC75FC" w14:textId="50B6833B" w:rsidR="00D10B5B" w:rsidRDefault="00766B15" w:rsidP="00684D30">
      <w:pPr>
        <w:pStyle w:val="Body-TextTx"/>
      </w:pPr>
      <w:r>
        <w:t>“</w:t>
      </w:r>
      <w:r w:rsidR="0059432C">
        <w:t>Regardless,</w:t>
      </w:r>
      <w:r>
        <w:t>”</w:t>
      </w:r>
      <w:r w:rsidR="0059432C">
        <w:t xml:space="preserve"> the Pursuer said, </w:t>
      </w:r>
      <w:r>
        <w:t>“</w:t>
      </w:r>
      <w:r w:rsidR="0059432C">
        <w:t>I was killed.</w:t>
      </w:r>
      <w:r w:rsidR="0004281A">
        <w:t xml:space="preserve"> </w:t>
      </w:r>
      <w:r w:rsidR="0059432C">
        <w:t>The Windrunner is more dangerous than any of us were led to believe.</w:t>
      </w:r>
      <w:r w:rsidR="0004281A">
        <w:t xml:space="preserve"> </w:t>
      </w:r>
      <w:r w:rsidR="0059432C">
        <w:t>I must pursue him now, as is my right by tradition.</w:t>
      </w:r>
      <w:r w:rsidR="0004281A">
        <w:t xml:space="preserve"> </w:t>
      </w:r>
      <w:r w:rsidR="0059432C">
        <w:t>I will leave immediately.</w:t>
      </w:r>
      <w:r>
        <w:t>”</w:t>
      </w:r>
    </w:p>
    <w:p w14:paraId="0746F8DA" w14:textId="2B95143A" w:rsidR="00D10B5B" w:rsidRDefault="0059432C" w:rsidP="00684D30">
      <w:pPr>
        <w:pStyle w:val="Body-TextTx"/>
      </w:pPr>
      <w:r w:rsidRPr="00CC5738">
        <w:rPr>
          <w:rStyle w:val="itali"/>
        </w:rPr>
        <w:t>Curious,</w:t>
      </w:r>
      <w:r>
        <w:t xml:space="preserve"> Venli thought.</w:t>
      </w:r>
      <w:r w:rsidR="0004281A">
        <w:t xml:space="preserve"> </w:t>
      </w:r>
      <w:r>
        <w:t>If he</w:t>
      </w:r>
      <w:r w:rsidR="00766B15">
        <w:t>’</w:t>
      </w:r>
      <w:r>
        <w:t>d fought Stormblessed, then he could not be the newly awakened one that Leshwi feared.</w:t>
      </w:r>
      <w:r w:rsidR="0004281A">
        <w:t xml:space="preserve"> </w:t>
      </w:r>
      <w:r>
        <w:t>The Pursuer stood with arms crossed as the Nine began to sing to one another again, softer than before.</w:t>
      </w:r>
      <w:r w:rsidR="0004281A">
        <w:t xml:space="preserve"> </w:t>
      </w:r>
      <w:r>
        <w:t>In the past, such deliberations had taken several minutes.</w:t>
      </w:r>
      <w:r w:rsidR="0004281A">
        <w:t xml:space="preserve"> </w:t>
      </w:r>
      <w:r>
        <w:lastRenderedPageBreak/>
        <w:t>Many of the other Fused began conferring quietly as they waited.</w:t>
      </w:r>
    </w:p>
    <w:p w14:paraId="48C56E6E" w14:textId="0E083704" w:rsidR="00D10B5B" w:rsidRDefault="0059432C" w:rsidP="00684D30">
      <w:pPr>
        <w:pStyle w:val="Body-TextTx"/>
      </w:pPr>
      <w:r>
        <w:t xml:space="preserve">Venli leaned back, whispering, </w:t>
      </w:r>
      <w:r w:rsidR="00766B15">
        <w:t>“</w:t>
      </w:r>
      <w:r>
        <w:t>Who is he, Lady?</w:t>
      </w:r>
      <w:r w:rsidR="00766B15">
        <w:t>”</w:t>
      </w:r>
    </w:p>
    <w:p w14:paraId="592A4461" w14:textId="0D649560" w:rsidR="00D10B5B" w:rsidRDefault="00766B15" w:rsidP="00684D30">
      <w:pPr>
        <w:pStyle w:val="Body-TextTx"/>
      </w:pPr>
      <w:r>
        <w:t>“</w:t>
      </w:r>
      <w:r w:rsidR="0059432C">
        <w:t>A hero,</w:t>
      </w:r>
      <w:r>
        <w:t>”</w:t>
      </w:r>
      <w:r w:rsidR="0059432C">
        <w:t xml:space="preserve"> Leshwi responded to Withdrawal.</w:t>
      </w:r>
      <w:r w:rsidR="0004281A">
        <w:t xml:space="preserve"> </w:t>
      </w:r>
      <w:r>
        <w:t>“</w:t>
      </w:r>
      <w:r w:rsidR="0059432C">
        <w:t>And a fool.</w:t>
      </w:r>
      <w:r w:rsidR="0004281A">
        <w:t xml:space="preserve"> </w:t>
      </w:r>
      <w:r w:rsidR="0059432C">
        <w:t>Millen</w:t>
      </w:r>
      <w:r w:rsidR="0058688F">
        <w:t>n</w:t>
      </w:r>
      <w:r w:rsidR="0059432C">
        <w:t>ia ago, Lezian was the first Fused to be killed by a human.</w:t>
      </w:r>
      <w:r w:rsidR="0004281A">
        <w:t xml:space="preserve"> </w:t>
      </w:r>
      <w:r w:rsidR="0059432C">
        <w:t>To avoid the shame of such death, upon returning to life, Lezian ignored all orders and rational arguments</w:t>
      </w:r>
      <w:r w:rsidR="00483B1D">
        <w:t>—</w:t>
      </w:r>
      <w:r w:rsidR="0059432C">
        <w:t xml:space="preserve">and went into battle seeking </w:t>
      </w:r>
      <w:r w:rsidR="0059432C" w:rsidRPr="00CC5738">
        <w:rPr>
          <w:rStyle w:val="itali"/>
        </w:rPr>
        <w:t>only</w:t>
      </w:r>
      <w:r w:rsidR="0059432C">
        <w:t xml:space="preserve"> the man who had killed him.</w:t>
      </w:r>
    </w:p>
    <w:p w14:paraId="458E35F3" w14:textId="5513B790" w:rsidR="00D10B5B" w:rsidRDefault="00766B15" w:rsidP="00684D30">
      <w:pPr>
        <w:pStyle w:val="Body-TextTx"/>
      </w:pPr>
      <w:r>
        <w:t>“</w:t>
      </w:r>
      <w:r w:rsidR="0059432C">
        <w:t>He was successful, and his tradition was born.</w:t>
      </w:r>
      <w:r w:rsidR="0004281A">
        <w:t xml:space="preserve"> </w:t>
      </w:r>
      <w:r w:rsidR="0059432C">
        <w:t>Any time he is killed, Lezian ignores everything else until he has claimed the life of the one who killed him.</w:t>
      </w:r>
      <w:r w:rsidR="0004281A">
        <w:t xml:space="preserve"> </w:t>
      </w:r>
      <w:r w:rsidR="0059432C">
        <w:t>Six thousand years, and he</w:t>
      </w:r>
      <w:r>
        <w:t>’</w:t>
      </w:r>
      <w:r w:rsidR="0059432C">
        <w:t>s never failed.</w:t>
      </w:r>
      <w:r w:rsidR="0004281A">
        <w:t xml:space="preserve"> </w:t>
      </w:r>
      <w:r w:rsidR="0059432C">
        <w:t>Now the others</w:t>
      </w:r>
      <w:r w:rsidR="00483B1D">
        <w:t>—</w:t>
      </w:r>
      <w:r w:rsidR="0059432C">
        <w:t>even those chosen as the Nine</w:t>
      </w:r>
      <w:r w:rsidR="00483B1D">
        <w:t>—</w:t>
      </w:r>
      <w:r w:rsidR="0059432C">
        <w:t>encourage his quests.</w:t>
      </w:r>
      <w:r>
        <w:t>”</w:t>
      </w:r>
    </w:p>
    <w:p w14:paraId="7BB876A7" w14:textId="03FD32B4" w:rsidR="00D10B5B" w:rsidRDefault="00766B15" w:rsidP="00684D30">
      <w:pPr>
        <w:pStyle w:val="Body-TextTx"/>
      </w:pPr>
      <w:r>
        <w:t>“</w:t>
      </w:r>
      <w:r w:rsidR="0059432C">
        <w:t>I thought in the past, you were exiled to Braize once you died?</w:t>
      </w:r>
      <w:r w:rsidR="0004281A">
        <w:t xml:space="preserve"> </w:t>
      </w:r>
      <w:r w:rsidR="0059432C">
        <w:t>How could he return to hunt the one who had killed him?</w:t>
      </w:r>
      <w:r>
        <w:t>”</w:t>
      </w:r>
    </w:p>
    <w:p w14:paraId="6EACDA87" w14:textId="1792FB57" w:rsidR="00D10B5B" w:rsidRDefault="0059432C" w:rsidP="00684D30">
      <w:pPr>
        <w:pStyle w:val="Body-TextTx"/>
      </w:pPr>
      <w:r>
        <w:t>Much of this was still confusing to Venli.</w:t>
      </w:r>
      <w:r w:rsidR="0004281A">
        <w:t xml:space="preserve"> </w:t>
      </w:r>
      <w:r>
        <w:t>For thousands of years, the humans and the singers had fought many rounds of an eternal war.</w:t>
      </w:r>
      <w:r w:rsidR="0004281A">
        <w:t xml:space="preserve"> </w:t>
      </w:r>
      <w:r>
        <w:t>Each new wave of attacks had involved what was called a Return, when the Fused would descend to Roshar.</w:t>
      </w:r>
      <w:r w:rsidR="0004281A">
        <w:t xml:space="preserve"> </w:t>
      </w:r>
      <w:r>
        <w:t>The humans called these Desolations.</w:t>
      </w:r>
    </w:p>
    <w:p w14:paraId="7848629A" w14:textId="4A6A8275" w:rsidR="00D10B5B" w:rsidRDefault="0059432C" w:rsidP="00684D30">
      <w:pPr>
        <w:pStyle w:val="Body-TextTx"/>
      </w:pPr>
      <w:r>
        <w:t>There was something special about the way the human Heralds interacted that could lock the Fused on Braize, the land called Damnation by the humans.</w:t>
      </w:r>
      <w:r w:rsidR="0004281A">
        <w:t xml:space="preserve"> </w:t>
      </w:r>
      <w:r>
        <w:t>Only once the Fused broke the Heralds through torture</w:t>
      </w:r>
      <w:r w:rsidR="00483B1D">
        <w:t>—</w:t>
      </w:r>
      <w:r>
        <w:t>sending them back to Roshar</w:t>
      </w:r>
      <w:r w:rsidR="00483B1D">
        <w:t>—</w:t>
      </w:r>
      <w:r>
        <w:t>could a Return be initiated.</w:t>
      </w:r>
      <w:r w:rsidR="0004281A">
        <w:t xml:space="preserve"> </w:t>
      </w:r>
      <w:r>
        <w:t xml:space="preserve">This </w:t>
      </w:r>
      <w:r w:rsidR="00DF2BA2">
        <w:t xml:space="preserve">cycle </w:t>
      </w:r>
      <w:r>
        <w:t xml:space="preserve">had </w:t>
      </w:r>
      <w:r w:rsidR="00DF2BA2">
        <w:t>played out</w:t>
      </w:r>
      <w:r>
        <w:t xml:space="preserve"> for millennia, until the Last Desolation, where something had changed.</w:t>
      </w:r>
      <w:r w:rsidR="0004281A">
        <w:t xml:space="preserve"> </w:t>
      </w:r>
      <w:r>
        <w:t>Something to do with a single Herald and an unbreakable will.</w:t>
      </w:r>
    </w:p>
    <w:p w14:paraId="0BFBAE00" w14:textId="38B283ED" w:rsidR="00D10B5B" w:rsidRDefault="00766B15" w:rsidP="00684D30">
      <w:pPr>
        <w:pStyle w:val="Body-TextTx"/>
      </w:pPr>
      <w:r>
        <w:t>“</w:t>
      </w:r>
      <w:r w:rsidR="0059432C">
        <w:t>You mistake the cycle, simplify it,</w:t>
      </w:r>
      <w:r>
        <w:t>”</w:t>
      </w:r>
      <w:r w:rsidR="0059432C">
        <w:t xml:space="preserve"> Leshwi said softly.</w:t>
      </w:r>
      <w:r w:rsidR="0004281A">
        <w:t xml:space="preserve"> </w:t>
      </w:r>
      <w:r>
        <w:t>“</w:t>
      </w:r>
      <w:r w:rsidR="0059432C">
        <w:t>We were only locked on Braize once the Heralds died and joined us there.</w:t>
      </w:r>
      <w:r w:rsidR="0004281A">
        <w:t xml:space="preserve"> </w:t>
      </w:r>
      <w:r w:rsidR="0059432C">
        <w:t>Until then, there would often be years or even decades of rebirths during a Return</w:t>
      </w:r>
      <w:r w:rsidR="00483B1D">
        <w:t>—</w:t>
      </w:r>
      <w:r w:rsidR="0059432C">
        <w:t>during which time the Heralds would train humans to fight.</w:t>
      </w:r>
      <w:r w:rsidR="0004281A">
        <w:t xml:space="preserve"> </w:t>
      </w:r>
      <w:r w:rsidR="0059432C">
        <w:t xml:space="preserve">Once </w:t>
      </w:r>
      <w:r w:rsidR="0059432C">
        <w:lastRenderedPageBreak/>
        <w:t>they were confident that humans could continue to stand, the Heralds would give themselves to Braize to activate the Isolation.</w:t>
      </w:r>
      <w:r w:rsidR="0004281A">
        <w:t xml:space="preserve"> </w:t>
      </w:r>
      <w:r w:rsidR="0059432C">
        <w:t>The Heralds would need to die for this to work.</w:t>
      </w:r>
      <w:r>
        <w:t>”</w:t>
      </w:r>
    </w:p>
    <w:p w14:paraId="514EF9CF" w14:textId="761113C0" w:rsidR="00D10B5B" w:rsidRDefault="00766B15" w:rsidP="00684D30">
      <w:pPr>
        <w:pStyle w:val="Body-TextTx"/>
      </w:pPr>
      <w:r>
        <w:t>“</w:t>
      </w:r>
      <w:r w:rsidR="0059432C">
        <w:t>But</w:t>
      </w:r>
      <w:r>
        <w:t> . . .</w:t>
      </w:r>
      <w:r w:rsidR="00483B1D">
        <w:t xml:space="preserve"> </w:t>
      </w:r>
      <w:r w:rsidR="0059432C">
        <w:t>they didn</w:t>
      </w:r>
      <w:r>
        <w:t>’</w:t>
      </w:r>
      <w:r w:rsidR="0059432C">
        <w:t>t die the last time?</w:t>
      </w:r>
      <w:r>
        <w:t>”</w:t>
      </w:r>
      <w:r w:rsidR="0059432C">
        <w:t xml:space="preserve"> Venli said.</w:t>
      </w:r>
      <w:r w:rsidR="0004281A">
        <w:t xml:space="preserve"> </w:t>
      </w:r>
      <w:r>
        <w:t>“</w:t>
      </w:r>
      <w:r w:rsidR="0059432C">
        <w:t>They remained, but you were still locked away.</w:t>
      </w:r>
      <w:r>
        <w:t>”</w:t>
      </w:r>
    </w:p>
    <w:p w14:paraId="5DD262CC" w14:textId="2057ED8F" w:rsidR="00D10B5B" w:rsidRDefault="00766B15" w:rsidP="00684D30">
      <w:pPr>
        <w:pStyle w:val="Body-TextTx"/>
      </w:pPr>
      <w:r>
        <w:t>“</w:t>
      </w:r>
      <w:r w:rsidR="0059432C">
        <w:t>Yes</w:t>
      </w:r>
      <w:r>
        <w:t> . . .”</w:t>
      </w:r>
      <w:r w:rsidR="0059432C">
        <w:t xml:space="preserve"> Leshwi said.</w:t>
      </w:r>
      <w:r w:rsidR="0004281A">
        <w:t xml:space="preserve"> </w:t>
      </w:r>
      <w:r>
        <w:t>“</w:t>
      </w:r>
      <w:r w:rsidR="0059432C">
        <w:t>They somehow found some way to shift the Oathpact to depend on a single member.</w:t>
      </w:r>
      <w:r>
        <w:t>”</w:t>
      </w:r>
      <w:r w:rsidR="0004281A">
        <w:t xml:space="preserve"> </w:t>
      </w:r>
      <w:r w:rsidR="0059432C">
        <w:t>She nodded toward the Pursuer.</w:t>
      </w:r>
      <w:r w:rsidR="0004281A">
        <w:t xml:space="preserve"> </w:t>
      </w:r>
      <w:r>
        <w:t>“</w:t>
      </w:r>
      <w:r w:rsidR="0059432C">
        <w:t>Regardless, before an Isolation began, that one always managed to find and kill any humans who had bested him.</w:t>
      </w:r>
      <w:r w:rsidR="0004281A">
        <w:t xml:space="preserve"> </w:t>
      </w:r>
      <w:r w:rsidR="0059432C">
        <w:t>As soon as the Isolation was begun, he</w:t>
      </w:r>
      <w:r>
        <w:t>’</w:t>
      </w:r>
      <w:r w:rsidR="0059432C">
        <w:t>d kill himself, so he</w:t>
      </w:r>
      <w:r>
        <w:t>’</w:t>
      </w:r>
      <w:r w:rsidR="0059432C">
        <w:t>d never return to Braize permanently after having died by human hand.</w:t>
      </w:r>
    </w:p>
    <w:p w14:paraId="6B251BD3" w14:textId="12A580DE" w:rsidR="00D10B5B" w:rsidRDefault="00766B15" w:rsidP="00684D30">
      <w:pPr>
        <w:pStyle w:val="Body-TextTx"/>
      </w:pPr>
      <w:r>
        <w:t>“</w:t>
      </w:r>
      <w:r w:rsidR="0059432C">
        <w:t>As I said, the others encourage his tradition.</w:t>
      </w:r>
      <w:r w:rsidR="0004281A">
        <w:t xml:space="preserve"> </w:t>
      </w:r>
      <w:r w:rsidR="0059432C">
        <w:t>He is allowed to act outside command structures, given leeway to Pursue.</w:t>
      </w:r>
      <w:r w:rsidR="0004281A">
        <w:t xml:space="preserve"> </w:t>
      </w:r>
      <w:r w:rsidR="0059432C">
        <w:t>When he is not hunting one who killed him, he seeks to fight the strongest of the enemy Radiants.</w:t>
      </w:r>
      <w:r>
        <w:t>”</w:t>
      </w:r>
    </w:p>
    <w:p w14:paraId="09A96731" w14:textId="39790DC6" w:rsidR="00D10B5B" w:rsidRDefault="00766B15" w:rsidP="00684D30">
      <w:pPr>
        <w:pStyle w:val="Body-TextTx"/>
      </w:pPr>
      <w:r>
        <w:t>“</w:t>
      </w:r>
      <w:r w:rsidR="0059432C">
        <w:t>That sounds like a worthy Passion,</w:t>
      </w:r>
      <w:r>
        <w:t>”</w:t>
      </w:r>
      <w:r w:rsidR="0059432C">
        <w:t xml:space="preserve"> Venli said, picking her words carefully.</w:t>
      </w:r>
    </w:p>
    <w:p w14:paraId="42E867E4" w14:textId="2B5C82E6" w:rsidR="00D10B5B" w:rsidRDefault="00766B15" w:rsidP="00684D30">
      <w:pPr>
        <w:pStyle w:val="Body-TextTx"/>
      </w:pPr>
      <w:r>
        <w:t>“</w:t>
      </w:r>
      <w:r w:rsidR="0059432C">
        <w:t xml:space="preserve">Yes, it does </w:t>
      </w:r>
      <w:r w:rsidR="0059432C" w:rsidRPr="00CC5738">
        <w:rPr>
          <w:rStyle w:val="itali"/>
        </w:rPr>
        <w:t>sound</w:t>
      </w:r>
      <w:r w:rsidR="0059432C">
        <w:t xml:space="preserve"> like one,</w:t>
      </w:r>
      <w:r>
        <w:t>”</w:t>
      </w:r>
      <w:r w:rsidR="0059432C">
        <w:t xml:space="preserve"> Leshwi said to Derision.</w:t>
      </w:r>
      <w:r w:rsidR="0004281A">
        <w:t xml:space="preserve"> </w:t>
      </w:r>
      <w:r>
        <w:t>“</w:t>
      </w:r>
      <w:r w:rsidR="0059432C">
        <w:t>Perhaps it would be</w:t>
      </w:r>
      <w:r w:rsidR="00E6581D">
        <w:t>,</w:t>
      </w:r>
      <w:r w:rsidR="0059432C">
        <w:t xml:space="preserve"> in someone less reckless.</w:t>
      </w:r>
      <w:r w:rsidR="0004281A">
        <w:t xml:space="preserve"> </w:t>
      </w:r>
      <w:r w:rsidR="0059432C">
        <w:t>Lezian has endangered our plans, undermined strategies, and ruined more missions than I can count.</w:t>
      </w:r>
      <w:r w:rsidR="0004281A">
        <w:t xml:space="preserve"> </w:t>
      </w:r>
      <w:r w:rsidR="0059432C">
        <w:t>And he</w:t>
      </w:r>
      <w:r>
        <w:t>’</w:t>
      </w:r>
      <w:r w:rsidR="0059432C">
        <w:t>s growing worse.</w:t>
      </w:r>
      <w:r w:rsidR="0004281A">
        <w:t xml:space="preserve"> </w:t>
      </w:r>
      <w:r w:rsidR="0059432C">
        <w:t>As all of us are, I suppose</w:t>
      </w:r>
      <w:r>
        <w:t> . . .”</w:t>
      </w:r>
    </w:p>
    <w:p w14:paraId="68E66C4B" w14:textId="2980DF28" w:rsidR="00D10B5B" w:rsidRDefault="00766B15" w:rsidP="00684D30">
      <w:pPr>
        <w:pStyle w:val="Body-TextTx"/>
      </w:pPr>
      <w:r>
        <w:t>“</w:t>
      </w:r>
      <w:r w:rsidR="0059432C">
        <w:t>He was killed by the Windrunner hero?</w:t>
      </w:r>
      <w:r>
        <w:t>”</w:t>
      </w:r>
      <w:r w:rsidR="0059432C">
        <w:t xml:space="preserve"> Venli asked.</w:t>
      </w:r>
      <w:r w:rsidR="0004281A">
        <w:t xml:space="preserve"> </w:t>
      </w:r>
      <w:r>
        <w:t>“</w:t>
      </w:r>
      <w:r w:rsidR="0059432C">
        <w:t>The one they call Stormblessed?</w:t>
      </w:r>
      <w:r>
        <w:t>”</w:t>
      </w:r>
    </w:p>
    <w:p w14:paraId="6AD56A9C" w14:textId="5381BACF" w:rsidR="00D10B5B" w:rsidRDefault="00766B15" w:rsidP="00684D30">
      <w:pPr>
        <w:pStyle w:val="Body-TextTx"/>
      </w:pPr>
      <w:r>
        <w:t>“</w:t>
      </w:r>
      <w:r w:rsidR="0059432C">
        <w:t>Yes, yesterday.</w:t>
      </w:r>
      <w:r w:rsidR="0004281A">
        <w:t xml:space="preserve"> </w:t>
      </w:r>
      <w:r w:rsidR="0059432C">
        <w:t>And the Radiant</w:t>
      </w:r>
      <w:r>
        <w:t>’</w:t>
      </w:r>
      <w:r w:rsidR="0059432C">
        <w:t>s powers were suppressed at the time, no matter what Lezian said.</w:t>
      </w:r>
      <w:r w:rsidR="0004281A">
        <w:t xml:space="preserve"> </w:t>
      </w:r>
      <w:r w:rsidR="0059432C">
        <w:t>Stormblessed is not yet of the Fourth Ideal.</w:t>
      </w:r>
      <w:r w:rsidR="0004281A">
        <w:t xml:space="preserve"> </w:t>
      </w:r>
      <w:r w:rsidR="0059432C">
        <w:t>I would know.</w:t>
      </w:r>
      <w:r w:rsidR="0004281A">
        <w:t xml:space="preserve"> </w:t>
      </w:r>
      <w:r w:rsidR="0059432C">
        <w:t>This is doubly a shame on the Pursuer.</w:t>
      </w:r>
      <w:r w:rsidR="0004281A">
        <w:t xml:space="preserve"> </w:t>
      </w:r>
      <w:r w:rsidR="0059432C">
        <w:t>He grows careless, overly confident.</w:t>
      </w:r>
      <w:r w:rsidR="0004281A">
        <w:t xml:space="preserve"> </w:t>
      </w:r>
      <w:r w:rsidR="0059432C">
        <w:t>These Radiants are new to their powers, but that does not make them less worthy.</w:t>
      </w:r>
      <w:r>
        <w:t>”</w:t>
      </w:r>
    </w:p>
    <w:p w14:paraId="1867DC0F" w14:textId="23672E46" w:rsidR="00D10B5B" w:rsidRDefault="00766B15" w:rsidP="00684D30">
      <w:pPr>
        <w:pStyle w:val="Body-TextTx"/>
      </w:pPr>
      <w:r>
        <w:t>“</w:t>
      </w:r>
      <w:r w:rsidR="0059432C">
        <w:t>You like them,</w:t>
      </w:r>
      <w:r>
        <w:t>”</w:t>
      </w:r>
      <w:r w:rsidR="0059432C">
        <w:t xml:space="preserve"> Venli said, cautiously broaching the topic.</w:t>
      </w:r>
      <w:r w:rsidR="0004281A">
        <w:t xml:space="preserve"> </w:t>
      </w:r>
      <w:r>
        <w:t>“</w:t>
      </w:r>
      <w:r w:rsidR="0059432C">
        <w:t>The Windrunners.</w:t>
      </w:r>
      <w:r>
        <w:t>”</w:t>
      </w:r>
    </w:p>
    <w:p w14:paraId="6371E8D0" w14:textId="1D5AAA21" w:rsidR="00D10B5B" w:rsidRDefault="0059432C" w:rsidP="00684D30">
      <w:pPr>
        <w:pStyle w:val="Body-TextTx"/>
      </w:pPr>
      <w:r>
        <w:lastRenderedPageBreak/>
        <w:t>Leshwi was silent for a moment.</w:t>
      </w:r>
      <w:r w:rsidR="0004281A">
        <w:t xml:space="preserve"> </w:t>
      </w:r>
      <w:r w:rsidR="00766B15">
        <w:t>“</w:t>
      </w:r>
      <w:r>
        <w:t>Yes,</w:t>
      </w:r>
      <w:r w:rsidR="00766B15">
        <w:t>”</w:t>
      </w:r>
      <w:r>
        <w:t xml:space="preserve"> she said.</w:t>
      </w:r>
      <w:r w:rsidR="0004281A">
        <w:t xml:space="preserve"> </w:t>
      </w:r>
      <w:r w:rsidR="00766B15">
        <w:t>“</w:t>
      </w:r>
      <w:r>
        <w:t>They and their spren would make excellent servants, should we be able to subdue them.</w:t>
      </w:r>
      <w:r w:rsidR="00766B15">
        <w:t>”</w:t>
      </w:r>
    </w:p>
    <w:p w14:paraId="23FD6AB3" w14:textId="794C1254" w:rsidR="00D10B5B" w:rsidRDefault="0059432C" w:rsidP="00684D30">
      <w:pPr>
        <w:pStyle w:val="Body-TextTx"/>
      </w:pPr>
      <w:r>
        <w:t xml:space="preserve">So she </w:t>
      </w:r>
      <w:r w:rsidRPr="00CC5738">
        <w:rPr>
          <w:rStyle w:val="itali"/>
        </w:rPr>
        <w:t>was</w:t>
      </w:r>
      <w:r>
        <w:t xml:space="preserve"> open to new ideas, new ways of thinking.</w:t>
      </w:r>
      <w:r w:rsidR="0004281A">
        <w:t xml:space="preserve"> </w:t>
      </w:r>
      <w:r>
        <w:t xml:space="preserve">Perhaps she </w:t>
      </w:r>
      <w:r w:rsidRPr="00CC5738">
        <w:rPr>
          <w:rStyle w:val="itali"/>
        </w:rPr>
        <w:t>would</w:t>
      </w:r>
      <w:r>
        <w:t xml:space="preserve"> react favorably to the idea of a new nation of listeners.</w:t>
      </w:r>
    </w:p>
    <w:p w14:paraId="4BF32786" w14:textId="3D166E7E" w:rsidR="00D10B5B" w:rsidRDefault="00766B15" w:rsidP="00684D30">
      <w:pPr>
        <w:pStyle w:val="Body-TextTx"/>
      </w:pPr>
      <w:r>
        <w:t>“</w:t>
      </w:r>
      <w:r w:rsidR="0059432C">
        <w:t>Announce me, Voice,</w:t>
      </w:r>
      <w:r>
        <w:t>”</w:t>
      </w:r>
      <w:r w:rsidR="0059432C">
        <w:t xml:space="preserve"> Leshwi said.</w:t>
      </w:r>
    </w:p>
    <w:p w14:paraId="4A4018FE" w14:textId="128CB871" w:rsidR="00D10B5B" w:rsidRDefault="00766B15" w:rsidP="00684D30">
      <w:pPr>
        <w:pStyle w:val="Body-TextTx"/>
      </w:pPr>
      <w:r>
        <w:t>“</w:t>
      </w:r>
      <w:r w:rsidR="0059432C">
        <w:t>Now?</w:t>
      </w:r>
      <w:r>
        <w:t>”</w:t>
      </w:r>
      <w:r w:rsidR="0059432C">
        <w:t xml:space="preserve"> Venli said, shocked out of her contemplations.</w:t>
      </w:r>
      <w:r w:rsidR="0004281A">
        <w:t xml:space="preserve"> </w:t>
      </w:r>
      <w:r>
        <w:t>“</w:t>
      </w:r>
      <w:r w:rsidR="0059432C">
        <w:t>While the Nine are conferring?</w:t>
      </w:r>
      <w:r>
        <w:t>”</w:t>
      </w:r>
    </w:p>
    <w:p w14:paraId="180BB5E5" w14:textId="77777777" w:rsidR="00D10B5B" w:rsidRDefault="0059432C" w:rsidP="00684D30">
      <w:pPr>
        <w:pStyle w:val="Body-TextTx"/>
      </w:pPr>
      <w:r>
        <w:t>Leshwi hummed to Command, so Venli scrambled to obey, stepping forward and slamming the butt of her staff against the floor, then bowing.</w:t>
      </w:r>
    </w:p>
    <w:p w14:paraId="144DE211" w14:textId="7933AEE8" w:rsidR="00D10B5B" w:rsidRDefault="0059432C" w:rsidP="00684D30">
      <w:pPr>
        <w:pStyle w:val="Body-TextTx"/>
      </w:pPr>
      <w:r>
        <w:t>The Nine interrupted their song, and the one who spoke said the words to Destruction.</w:t>
      </w:r>
      <w:r w:rsidR="0004281A">
        <w:t xml:space="preserve"> </w:t>
      </w:r>
      <w:r w:rsidR="00766B15">
        <w:t>“</w:t>
      </w:r>
      <w:r>
        <w:t>What is this, Leshwi?</w:t>
      </w:r>
      <w:r w:rsidR="00766B15">
        <w:t>”</w:t>
      </w:r>
    </w:p>
    <w:p w14:paraId="0AE671C8" w14:textId="075DA15F" w:rsidR="00D10B5B" w:rsidRDefault="00766B15" w:rsidP="00684D30">
      <w:pPr>
        <w:pStyle w:val="Body-TextTx"/>
      </w:pPr>
      <w:r>
        <w:t>“</w:t>
      </w:r>
      <w:r w:rsidR="0059432C">
        <w:t>I have more to say,</w:t>
      </w:r>
      <w:r>
        <w:t>”</w:t>
      </w:r>
      <w:r w:rsidR="0059432C">
        <w:t xml:space="preserve"> Leshwi proclaimed to Command.</w:t>
      </w:r>
      <w:r w:rsidR="0004281A">
        <w:t xml:space="preserve"> </w:t>
      </w:r>
      <w:r>
        <w:t>“</w:t>
      </w:r>
      <w:r w:rsidR="0059432C">
        <w:t>The Pursuer is losing control.</w:t>
      </w:r>
      <w:r w:rsidR="0004281A">
        <w:t xml:space="preserve"> </w:t>
      </w:r>
      <w:r w:rsidR="0059432C">
        <w:t>He approaches the state where his mind and intentions cannot be trusted.</w:t>
      </w:r>
      <w:r w:rsidR="0004281A">
        <w:t xml:space="preserve"> </w:t>
      </w:r>
      <w:r w:rsidR="0059432C">
        <w:t>He was defeated by a common human.</w:t>
      </w:r>
      <w:r w:rsidR="0004281A">
        <w:t xml:space="preserve"> </w:t>
      </w:r>
      <w:r w:rsidR="0059432C">
        <w:t>It is time for special privileges to be revoked.</w:t>
      </w:r>
      <w:r>
        <w:t>”</w:t>
      </w:r>
    </w:p>
    <w:p w14:paraId="45A7C3B2" w14:textId="7101ED39" w:rsidR="00D10B5B" w:rsidRDefault="0059432C" w:rsidP="00684D30">
      <w:pPr>
        <w:pStyle w:val="Body-TextTx"/>
      </w:pPr>
      <w:r>
        <w:t xml:space="preserve">Lezian spun toward her, shouting to Destruction, </w:t>
      </w:r>
      <w:r w:rsidR="00766B15">
        <w:t>“</w:t>
      </w:r>
      <w:r>
        <w:t xml:space="preserve">How </w:t>
      </w:r>
      <w:r w:rsidRPr="00CC5738">
        <w:rPr>
          <w:rStyle w:val="itali"/>
        </w:rPr>
        <w:t>dare</w:t>
      </w:r>
      <w:r>
        <w:t xml:space="preserve"> you!</w:t>
      </w:r>
      <w:r w:rsidR="00766B15">
        <w:t>”</w:t>
      </w:r>
    </w:p>
    <w:p w14:paraId="500B6CCA" w14:textId="1D52C91F" w:rsidR="00D10B5B" w:rsidRDefault="00766B15" w:rsidP="00684D30">
      <w:pPr>
        <w:pStyle w:val="Body-TextTx"/>
      </w:pPr>
      <w:r>
        <w:t>“</w:t>
      </w:r>
      <w:r w:rsidR="0059432C">
        <w:t>You are low to make such a declaration, Leshwi,</w:t>
      </w:r>
      <w:r>
        <w:t>”</w:t>
      </w:r>
      <w:r w:rsidR="0059432C">
        <w:t xml:space="preserve"> one of the Nine said.</w:t>
      </w:r>
      <w:r w:rsidR="0004281A">
        <w:t xml:space="preserve"> </w:t>
      </w:r>
      <w:r>
        <w:t>“</w:t>
      </w:r>
      <w:r w:rsidR="0059432C">
        <w:t>This is both above and beneath you, at once.</w:t>
      </w:r>
      <w:r>
        <w:t>”</w:t>
      </w:r>
    </w:p>
    <w:p w14:paraId="61595527" w14:textId="6C0FA6BC" w:rsidR="00D10B5B" w:rsidRDefault="00766B15" w:rsidP="00684D30">
      <w:pPr>
        <w:pStyle w:val="Body-TextTx"/>
      </w:pPr>
      <w:r>
        <w:t>“</w:t>
      </w:r>
      <w:r w:rsidR="0059432C">
        <w:t>I speak my Passion,</w:t>
      </w:r>
      <w:r>
        <w:t>”</w:t>
      </w:r>
      <w:r w:rsidR="0059432C">
        <w:t xml:space="preserve"> she said.</w:t>
      </w:r>
      <w:r w:rsidR="0004281A">
        <w:t xml:space="preserve"> </w:t>
      </w:r>
      <w:r>
        <w:t>“</w:t>
      </w:r>
      <w:r w:rsidR="0059432C">
        <w:t>The man who killed the Pursuer has killed me.</w:t>
      </w:r>
      <w:r w:rsidR="0004281A">
        <w:t xml:space="preserve"> </w:t>
      </w:r>
      <w:r w:rsidR="0059432C">
        <w:t>I claim prior privilege to the life of Stormblessed.</w:t>
      </w:r>
      <w:r w:rsidR="0004281A">
        <w:t xml:space="preserve"> </w:t>
      </w:r>
      <w:r w:rsidR="0059432C">
        <w:t>The Pursuer must, in this case, wait upon my pleasure.</w:t>
      </w:r>
      <w:r>
        <w:t>”</w:t>
      </w:r>
    </w:p>
    <w:p w14:paraId="3B2495DB" w14:textId="54669501" w:rsidR="00D10B5B" w:rsidRDefault="00766B15" w:rsidP="00684D30">
      <w:pPr>
        <w:pStyle w:val="Body-TextTx"/>
      </w:pPr>
      <w:r>
        <w:t>“</w:t>
      </w:r>
      <w:r w:rsidR="0059432C">
        <w:t>You know my tradition!</w:t>
      </w:r>
      <w:r>
        <w:t>”</w:t>
      </w:r>
      <w:r w:rsidR="0059432C">
        <w:t xml:space="preserve"> he shouted at Leshwi.</w:t>
      </w:r>
    </w:p>
    <w:p w14:paraId="0595C07D" w14:textId="504E56FF" w:rsidR="00D10B5B" w:rsidRDefault="00766B15" w:rsidP="00684D30">
      <w:pPr>
        <w:pStyle w:val="Body-TextTx"/>
      </w:pPr>
      <w:r>
        <w:t>“</w:t>
      </w:r>
      <w:r w:rsidR="0059432C">
        <w:t>Traditions can be broken.</w:t>
      </w:r>
      <w:r>
        <w:t>”</w:t>
      </w:r>
    </w:p>
    <w:p w14:paraId="5D062B4A" w14:textId="18D84EBB" w:rsidR="00D10B5B" w:rsidRDefault="0059432C" w:rsidP="00684D30">
      <w:pPr>
        <w:pStyle w:val="Body-TextTx"/>
      </w:pPr>
      <w:r>
        <w:t>The tall Fused stomped toward her, and Venli had to forcibly hold herself in place, bowing</w:t>
      </w:r>
      <w:r w:rsidR="00483B1D">
        <w:t>—</w:t>
      </w:r>
      <w:r>
        <w:t>though she was allowed to look up and watch.</w:t>
      </w:r>
      <w:r w:rsidR="0004281A">
        <w:t xml:space="preserve"> </w:t>
      </w:r>
      <w:r>
        <w:t xml:space="preserve">This Pursuer was enormous, </w:t>
      </w:r>
      <w:r>
        <w:lastRenderedPageBreak/>
        <w:t>intimidating.</w:t>
      </w:r>
      <w:r w:rsidR="0004281A">
        <w:t xml:space="preserve"> </w:t>
      </w:r>
      <w:r>
        <w:t>He was also nearly out of control, a storm at its height</w:t>
      </w:r>
      <w:r w:rsidR="00483B1D">
        <w:t>—</w:t>
      </w:r>
      <w:r>
        <w:t>so angry she couldn</w:t>
      </w:r>
      <w:r w:rsidR="00766B15">
        <w:t>’</w:t>
      </w:r>
      <w:r>
        <w:t>t make out the rhythm to his shouted words.</w:t>
      </w:r>
    </w:p>
    <w:p w14:paraId="50B79258" w14:textId="15EF1656" w:rsidR="00D10B5B" w:rsidRDefault="00766B15" w:rsidP="00684D30">
      <w:pPr>
        <w:pStyle w:val="Body-TextTx"/>
      </w:pPr>
      <w:r>
        <w:t>“</w:t>
      </w:r>
      <w:r w:rsidR="0059432C">
        <w:t>I will hunt you!</w:t>
      </w:r>
      <w:r>
        <w:t>”</w:t>
      </w:r>
      <w:r w:rsidR="0059432C">
        <w:t xml:space="preserve"> he shouted.</w:t>
      </w:r>
      <w:r w:rsidR="0004281A">
        <w:t xml:space="preserve"> </w:t>
      </w:r>
      <w:r>
        <w:t>“</w:t>
      </w:r>
      <w:r w:rsidR="0059432C">
        <w:t>You cannot deny me my vows!</w:t>
      </w:r>
      <w:r w:rsidR="0004281A">
        <w:t xml:space="preserve"> </w:t>
      </w:r>
      <w:r w:rsidR="0059432C">
        <w:t xml:space="preserve">My tradition </w:t>
      </w:r>
      <w:r w:rsidR="0059432C" w:rsidRPr="00CC5738">
        <w:rPr>
          <w:rStyle w:val="itali"/>
        </w:rPr>
        <w:t>cannot</w:t>
      </w:r>
      <w:r w:rsidR="0059432C">
        <w:t xml:space="preserve"> be broken!</w:t>
      </w:r>
      <w:r>
        <w:t>”</w:t>
      </w:r>
    </w:p>
    <w:p w14:paraId="2D76195B" w14:textId="60F0CA9F" w:rsidR="00D10B5B" w:rsidRDefault="0059432C" w:rsidP="00684D30">
      <w:pPr>
        <w:pStyle w:val="Body-TextTx"/>
      </w:pPr>
      <w:r>
        <w:t>Leshwi continued to hover in place unperturbed, and Venli saw an ulterior motive in the conflict.</w:t>
      </w:r>
      <w:r w:rsidR="0004281A">
        <w:t xml:space="preserve"> </w:t>
      </w:r>
      <w:r>
        <w:t>Yes, the Nine were humming to Derision.</w:t>
      </w:r>
      <w:r w:rsidR="0004281A">
        <w:t xml:space="preserve"> </w:t>
      </w:r>
      <w:r>
        <w:t>In losing his temper, the Pursuer proved his Passion</w:t>
      </w:r>
      <w:r w:rsidR="00483B1D">
        <w:t>—</w:t>
      </w:r>
      <w:r>
        <w:t>a good thing to them</w:t>
      </w:r>
      <w:r w:rsidR="00483B1D">
        <w:t>—</w:t>
      </w:r>
      <w:r>
        <w:t>but also risked proving he was going crazy.</w:t>
      </w:r>
      <w:r w:rsidR="0004281A">
        <w:t xml:space="preserve"> </w:t>
      </w:r>
      <w:r>
        <w:t>Leshwi had purposefully goaded him.</w:t>
      </w:r>
    </w:p>
    <w:p w14:paraId="26B7744E" w14:textId="6D69770B" w:rsidR="00D10B5B" w:rsidRDefault="00766B15" w:rsidP="00684D30">
      <w:pPr>
        <w:pStyle w:val="Body-TextTx"/>
      </w:pPr>
      <w:r>
        <w:t>“</w:t>
      </w:r>
      <w:r w:rsidR="0059432C">
        <w:t>We accept Leshwi</w:t>
      </w:r>
      <w:r>
        <w:t>’</w:t>
      </w:r>
      <w:r w:rsidR="0059432C">
        <w:t>s prior claim on this man,</w:t>
      </w:r>
      <w:r>
        <w:t>”</w:t>
      </w:r>
      <w:r w:rsidR="0059432C">
        <w:t xml:space="preserve"> the Nine said.</w:t>
      </w:r>
      <w:r w:rsidR="0004281A">
        <w:t xml:space="preserve"> </w:t>
      </w:r>
      <w:r>
        <w:t>“</w:t>
      </w:r>
      <w:r w:rsidR="0059432C">
        <w:t>Pursuer, you will not hunt this human until Leshwi has a chance to battle him again.</w:t>
      </w:r>
      <w:r>
        <w:t>”</w:t>
      </w:r>
    </w:p>
    <w:p w14:paraId="66F5894F" w14:textId="5DC49175" w:rsidR="00D10B5B" w:rsidRDefault="00766B15" w:rsidP="00684D30">
      <w:pPr>
        <w:pStyle w:val="Body-TextTx"/>
      </w:pPr>
      <w:r>
        <w:t>“</w:t>
      </w:r>
      <w:r w:rsidR="0059432C">
        <w:t>This undermines my entire existence!</w:t>
      </w:r>
      <w:r>
        <w:t>”</w:t>
      </w:r>
      <w:r w:rsidR="0059432C">
        <w:t xml:space="preserve"> the Pursuer said, pointing at Leshwi.</w:t>
      </w:r>
      <w:r w:rsidR="0004281A">
        <w:t xml:space="preserve"> </w:t>
      </w:r>
      <w:r>
        <w:t>“</w:t>
      </w:r>
      <w:r w:rsidR="0059432C">
        <w:t>She seeks to destroy my legacy out of spite!</w:t>
      </w:r>
      <w:r>
        <w:t>”</w:t>
      </w:r>
    </w:p>
    <w:p w14:paraId="74A185A5" w14:textId="0AACFB72" w:rsidR="00D10B5B" w:rsidRDefault="00766B15" w:rsidP="00684D30">
      <w:pPr>
        <w:pStyle w:val="Body-TextTx"/>
      </w:pPr>
      <w:r>
        <w:t>“</w:t>
      </w:r>
      <w:r w:rsidR="0059432C">
        <w:t>Then you should hope she loses their next conflict,</w:t>
      </w:r>
      <w:r>
        <w:t>”</w:t>
      </w:r>
      <w:r w:rsidR="0059432C">
        <w:t xml:space="preserve"> one of the Nine said.</w:t>
      </w:r>
      <w:r w:rsidR="0004281A">
        <w:t xml:space="preserve"> </w:t>
      </w:r>
      <w:r>
        <w:t>“</w:t>
      </w:r>
      <w:r w:rsidR="0059432C">
        <w:t>Leshwi, you may hunt this Windrunner.</w:t>
      </w:r>
      <w:r w:rsidR="0004281A">
        <w:t xml:space="preserve"> </w:t>
      </w:r>
      <w:r w:rsidR="0059432C">
        <w:t>But know that if a battle comes and he must be removed, another may be granted the task.</w:t>
      </w:r>
      <w:r>
        <w:t>”</w:t>
      </w:r>
    </w:p>
    <w:p w14:paraId="739104FF" w14:textId="44D75D3B" w:rsidR="00D10B5B" w:rsidRDefault="00766B15" w:rsidP="00684D30">
      <w:pPr>
        <w:pStyle w:val="Body-TextTx"/>
      </w:pPr>
      <w:r>
        <w:t>“</w:t>
      </w:r>
      <w:r w:rsidR="0059432C">
        <w:t>This is understood and accepted,</w:t>
      </w:r>
      <w:r>
        <w:t>”</w:t>
      </w:r>
      <w:r w:rsidR="0059432C">
        <w:t xml:space="preserve"> Leshwi said.</w:t>
      </w:r>
    </w:p>
    <w:p w14:paraId="1D79A6CC" w14:textId="241CD6FF" w:rsidR="00D10B5B" w:rsidRDefault="0059432C" w:rsidP="00684D30">
      <w:pPr>
        <w:pStyle w:val="Body-TextTx"/>
      </w:pPr>
      <w:r w:rsidRPr="00CC5738">
        <w:rPr>
          <w:rStyle w:val="itali"/>
        </w:rPr>
        <w:t>None of them realize she</w:t>
      </w:r>
      <w:r w:rsidR="00766B15">
        <w:rPr>
          <w:rStyle w:val="itali"/>
        </w:rPr>
        <w:t>’</w:t>
      </w:r>
      <w:r w:rsidRPr="00CC5738">
        <w:rPr>
          <w:rStyle w:val="itali"/>
        </w:rPr>
        <w:t>s trying to protect that Windrunner,</w:t>
      </w:r>
      <w:r>
        <w:t xml:space="preserve"> Venli thought.</w:t>
      </w:r>
      <w:r w:rsidR="0004281A">
        <w:t xml:space="preserve"> </w:t>
      </w:r>
      <w:r w:rsidRPr="00CC5738">
        <w:rPr>
          <w:rStyle w:val="itali"/>
        </w:rPr>
        <w:t>Maybe she doesn</w:t>
      </w:r>
      <w:r w:rsidR="00766B15">
        <w:rPr>
          <w:rStyle w:val="itali"/>
        </w:rPr>
        <w:t>’</w:t>
      </w:r>
      <w:r w:rsidRPr="00CC5738">
        <w:rPr>
          <w:rStyle w:val="itali"/>
        </w:rPr>
        <w:t>t realize it herself.</w:t>
      </w:r>
      <w:r w:rsidR="0004281A">
        <w:t xml:space="preserve"> </w:t>
      </w:r>
      <w:r>
        <w:t>There were schisms among the Fused, cracks much larger than any would admit.</w:t>
      </w:r>
      <w:r w:rsidR="0004281A">
        <w:t xml:space="preserve"> </w:t>
      </w:r>
      <w:r>
        <w:t>What could be done to take advantage of them?</w:t>
      </w:r>
    </w:p>
    <w:p w14:paraId="5F0092D6" w14:textId="5948134D" w:rsidR="00D10B5B" w:rsidRDefault="0059432C" w:rsidP="00684D30">
      <w:pPr>
        <w:pStyle w:val="Body-TextTx"/>
      </w:pPr>
      <w:r>
        <w:t>Timbre pulsed inside her, but in this case Venli was certain her ambition was well placed.</w:t>
      </w:r>
      <w:r w:rsidR="0004281A">
        <w:t xml:space="preserve"> </w:t>
      </w:r>
      <w:r>
        <w:t>To lack it would be to simply go along with whatever she was told.</w:t>
      </w:r>
      <w:r w:rsidR="0004281A">
        <w:t xml:space="preserve"> </w:t>
      </w:r>
      <w:r>
        <w:t>That was not freedom.</w:t>
      </w:r>
      <w:r w:rsidR="0004281A">
        <w:t xml:space="preserve"> </w:t>
      </w:r>
      <w:r>
        <w:t>Freedom, if she was to seek it, would require ambition</w:t>
      </w:r>
      <w:r w:rsidR="00483B1D">
        <w:t>—</w:t>
      </w:r>
      <w:r>
        <w:t>in the right place.</w:t>
      </w:r>
    </w:p>
    <w:p w14:paraId="340DF475" w14:textId="109A281B" w:rsidR="00D10B5B" w:rsidRDefault="0059432C" w:rsidP="00684D30">
      <w:pPr>
        <w:pStyle w:val="Body-TextTx"/>
      </w:pPr>
      <w:r>
        <w:t xml:space="preserve">The Pursuer, still raging to no particular </w:t>
      </w:r>
      <w:r w:rsidR="00C20FBD">
        <w:t>r</w:t>
      </w:r>
      <w:r>
        <w:t>hythm, stamped out of the conclave chamber.</w:t>
      </w:r>
      <w:r w:rsidR="0004281A">
        <w:t xml:space="preserve"> </w:t>
      </w:r>
      <w:r>
        <w:lastRenderedPageBreak/>
        <w:t>Leshwi settled down behind Venli, humming softly to Exultation.</w:t>
      </w:r>
    </w:p>
    <w:p w14:paraId="166808BE" w14:textId="41E2654C" w:rsidR="00D10B5B" w:rsidRDefault="00766B15" w:rsidP="00684D30">
      <w:pPr>
        <w:pStyle w:val="Body-TextTx"/>
      </w:pPr>
      <w:r>
        <w:t>“</w:t>
      </w:r>
      <w:r w:rsidR="0059432C">
        <w:t>Do not praise yourself overly much, Leshwi,</w:t>
      </w:r>
      <w:r>
        <w:t>”</w:t>
      </w:r>
      <w:r w:rsidR="0059432C">
        <w:t xml:space="preserve"> one of the Nine called.</w:t>
      </w:r>
      <w:r w:rsidR="0004281A">
        <w:t xml:space="preserve"> </w:t>
      </w:r>
      <w:r>
        <w:t>“</w:t>
      </w:r>
      <w:r w:rsidR="0059432C">
        <w:t>Do not forget your low station in this room.</w:t>
      </w:r>
      <w:r w:rsidR="0004281A">
        <w:t xml:space="preserve"> </w:t>
      </w:r>
      <w:r w:rsidR="0059432C">
        <w:t>We have our own reasons for denying the Pursuer.</w:t>
      </w:r>
      <w:r>
        <w:t>”</w:t>
      </w:r>
    </w:p>
    <w:p w14:paraId="30242B81" w14:textId="77777777" w:rsidR="00D10B5B" w:rsidRDefault="0059432C" w:rsidP="00684D30">
      <w:pPr>
        <w:pStyle w:val="Body-TextTx"/>
      </w:pPr>
      <w:r>
        <w:t>Leshwi bowed her head as the Nine returned to their private conversation.</w:t>
      </w:r>
    </w:p>
    <w:p w14:paraId="76A5BC77" w14:textId="2DF27274" w:rsidR="00D10B5B" w:rsidRDefault="00766B15" w:rsidP="00684D30">
      <w:pPr>
        <w:pStyle w:val="Body-TextTx"/>
      </w:pPr>
      <w:r>
        <w:t>“</w:t>
      </w:r>
      <w:r w:rsidR="0059432C">
        <w:t>You could be more,</w:t>
      </w:r>
      <w:r>
        <w:t>”</w:t>
      </w:r>
      <w:r w:rsidR="0059432C">
        <w:t xml:space="preserve"> Venli whispered, returning to her place beside Leshwi.</w:t>
      </w:r>
      <w:r w:rsidR="0004281A">
        <w:t xml:space="preserve"> </w:t>
      </w:r>
      <w:r>
        <w:t>“</w:t>
      </w:r>
      <w:r w:rsidR="0059432C">
        <w:t>These are not as clever as you are, Lady.</w:t>
      </w:r>
      <w:r w:rsidR="0004281A">
        <w:t xml:space="preserve"> </w:t>
      </w:r>
      <w:r w:rsidR="0059432C">
        <w:t>Why do you let them continue to treat you so poorly?</w:t>
      </w:r>
      <w:r>
        <w:t>”</w:t>
      </w:r>
    </w:p>
    <w:p w14:paraId="4F3C21CF" w14:textId="26C83A5F" w:rsidR="00D10B5B" w:rsidRDefault="00766B15" w:rsidP="00684D30">
      <w:pPr>
        <w:pStyle w:val="Body-TextTx"/>
      </w:pPr>
      <w:r>
        <w:t>“</w:t>
      </w:r>
      <w:r w:rsidR="0059432C">
        <w:t>I have chosen my station carefully,</w:t>
      </w:r>
      <w:r>
        <w:t>”</w:t>
      </w:r>
      <w:r w:rsidR="0059432C">
        <w:t xml:space="preserve"> Leshwi snapped.</w:t>
      </w:r>
      <w:r w:rsidR="0004281A">
        <w:t xml:space="preserve"> </w:t>
      </w:r>
      <w:r>
        <w:t>“</w:t>
      </w:r>
      <w:r w:rsidR="0059432C">
        <w:t>Do not challenge me on this, Voice.</w:t>
      </w:r>
      <w:r w:rsidR="0004281A">
        <w:t xml:space="preserve"> </w:t>
      </w:r>
      <w:r w:rsidR="0059432C">
        <w:t>It is not your place.</w:t>
      </w:r>
      <w:r>
        <w:t>”</w:t>
      </w:r>
    </w:p>
    <w:p w14:paraId="50E9D059" w14:textId="365F5F30" w:rsidR="00D10B5B" w:rsidRDefault="00766B15" w:rsidP="00684D30">
      <w:pPr>
        <w:pStyle w:val="Body-TextTx"/>
      </w:pPr>
      <w:r>
        <w:t>“</w:t>
      </w:r>
      <w:r w:rsidR="0059432C">
        <w:t>I apologize,</w:t>
      </w:r>
      <w:r>
        <w:t>”</w:t>
      </w:r>
      <w:r w:rsidR="0059432C">
        <w:t xml:space="preserve"> Venli said to Agony.</w:t>
      </w:r>
      <w:r w:rsidR="0004281A">
        <w:t xml:space="preserve"> </w:t>
      </w:r>
      <w:r>
        <w:t>“</w:t>
      </w:r>
      <w:r w:rsidR="0059432C">
        <w:t>My Passion outstripped my wisdom.</w:t>
      </w:r>
      <w:r>
        <w:t>”</w:t>
      </w:r>
    </w:p>
    <w:p w14:paraId="34EAD17B" w14:textId="5E10029D" w:rsidR="00D10B5B" w:rsidRDefault="00766B15" w:rsidP="00684D30">
      <w:pPr>
        <w:pStyle w:val="Body-TextTx"/>
      </w:pPr>
      <w:r>
        <w:t>“</w:t>
      </w:r>
      <w:r w:rsidR="0059432C">
        <w:t>That was not Passion, but curiosity.</w:t>
      </w:r>
      <w:r>
        <w:t>”</w:t>
      </w:r>
      <w:r w:rsidR="0004281A">
        <w:t xml:space="preserve"> </w:t>
      </w:r>
      <w:r w:rsidR="0059432C">
        <w:t>Leshwi narrowed her eyes.</w:t>
      </w:r>
      <w:r w:rsidR="0004281A">
        <w:t xml:space="preserve"> </w:t>
      </w:r>
      <w:r>
        <w:t>“</w:t>
      </w:r>
      <w:r w:rsidR="0059432C">
        <w:t>Be alert.</w:t>
      </w:r>
      <w:r w:rsidR="0004281A">
        <w:t xml:space="preserve"> </w:t>
      </w:r>
      <w:r w:rsidR="0059432C">
        <w:t xml:space="preserve">This matter was not the reason the </w:t>
      </w:r>
      <w:r w:rsidR="002169FF">
        <w:t>c</w:t>
      </w:r>
      <w:r w:rsidR="0059432C">
        <w:t>onclave was called.</w:t>
      </w:r>
      <w:r w:rsidR="0004281A">
        <w:t xml:space="preserve"> </w:t>
      </w:r>
      <w:r w:rsidR="0059432C">
        <w:t>The danger I</w:t>
      </w:r>
      <w:r>
        <w:t>’</w:t>
      </w:r>
      <w:r w:rsidR="0059432C">
        <w:t>ve been fearing is yet to come.</w:t>
      </w:r>
      <w:r>
        <w:t>”</w:t>
      </w:r>
    </w:p>
    <w:p w14:paraId="2F732BC9" w14:textId="5D959815" w:rsidR="00D10B5B" w:rsidRDefault="0059432C" w:rsidP="00684D30">
      <w:pPr>
        <w:pStyle w:val="Body-TextTx"/>
      </w:pPr>
      <w:r>
        <w:t>That made Venli stand up straighter, on her guard.</w:t>
      </w:r>
      <w:r w:rsidR="0004281A">
        <w:t xml:space="preserve"> </w:t>
      </w:r>
      <w:r>
        <w:t>Eventually the Nine stopped singing, but they did not address the leaders of the Fused.</w:t>
      </w:r>
      <w:r w:rsidR="0004281A">
        <w:t xml:space="preserve"> </w:t>
      </w:r>
      <w:r>
        <w:t>Instead the hall fell silent.</w:t>
      </w:r>
      <w:r w:rsidR="0004281A">
        <w:t xml:space="preserve"> </w:t>
      </w:r>
      <w:r>
        <w:t>Moments stretched to minutes.</w:t>
      </w:r>
      <w:r w:rsidR="0004281A">
        <w:t xml:space="preserve"> </w:t>
      </w:r>
      <w:r>
        <w:t>What was happening?</w:t>
      </w:r>
    </w:p>
    <w:p w14:paraId="70637829" w14:textId="0A518241" w:rsidR="00D10B5B" w:rsidRDefault="0059432C" w:rsidP="00684D30">
      <w:pPr>
        <w:pStyle w:val="Body-TextTx"/>
      </w:pPr>
      <w:r>
        <w:t>A figure darkened the doorway of the chamber, backlit by sunlight.</w:t>
      </w:r>
      <w:r w:rsidR="0004281A">
        <w:t xml:space="preserve"> </w:t>
      </w:r>
      <w:r>
        <w:t xml:space="preserve">It was a tall femalen, of the </w:t>
      </w:r>
      <w:r w:rsidRPr="00CC5738">
        <w:rPr>
          <w:rStyle w:val="itali"/>
        </w:rPr>
        <w:t>fannahn-im</w:t>
      </w:r>
      <w:r w:rsidR="00483B1D">
        <w:t>—</w:t>
      </w:r>
      <w:r>
        <w:t>the builders who had created the palace</w:t>
      </w:r>
      <w:r w:rsidR="00483B1D">
        <w:t>—</w:t>
      </w:r>
      <w:r>
        <w:t>with a tall topknot of hair and carapace like a helmet otherwise covering her head.</w:t>
      </w:r>
      <w:r w:rsidR="0004281A">
        <w:t xml:space="preserve"> </w:t>
      </w:r>
      <w:r>
        <w:t>She wore a luxurious robe and was willowy, with a narrow figure and long arms, fingers fully twice the length of Venli</w:t>
      </w:r>
      <w:r w:rsidR="00766B15">
        <w:t>’</w:t>
      </w:r>
      <w:r>
        <w:t>s.</w:t>
      </w:r>
    </w:p>
    <w:p w14:paraId="3305BB4D" w14:textId="0420CF47" w:rsidR="00D10B5B" w:rsidRDefault="0059432C" w:rsidP="00684D30">
      <w:pPr>
        <w:pStyle w:val="Body-TextTx"/>
      </w:pPr>
      <w:r>
        <w:t>Leshwi hissed.</w:t>
      </w:r>
      <w:r w:rsidR="0004281A">
        <w:t xml:space="preserve"> </w:t>
      </w:r>
      <w:r w:rsidR="00766B15">
        <w:t>“</w:t>
      </w:r>
      <w:r>
        <w:t>Gods, no.</w:t>
      </w:r>
      <w:r w:rsidR="0004281A">
        <w:t xml:space="preserve"> </w:t>
      </w:r>
      <w:r>
        <w:t>Not her.</w:t>
      </w:r>
      <w:r w:rsidR="00766B15">
        <w:t>”</w:t>
      </w:r>
    </w:p>
    <w:p w14:paraId="7DEF3CEE" w14:textId="1BB579C0" w:rsidR="00D10B5B" w:rsidRDefault="00766B15" w:rsidP="00684D30">
      <w:pPr>
        <w:pStyle w:val="Body-TextTx"/>
      </w:pPr>
      <w:r>
        <w:t>“</w:t>
      </w:r>
      <w:r w:rsidR="0059432C">
        <w:t>What?</w:t>
      </w:r>
      <w:r>
        <w:t>”</w:t>
      </w:r>
      <w:r w:rsidR="0059432C">
        <w:t xml:space="preserve"> Venli asked as the room flooded with whispers from the others.</w:t>
      </w:r>
      <w:r w:rsidR="0004281A">
        <w:t xml:space="preserve"> </w:t>
      </w:r>
      <w:r>
        <w:t>“</w:t>
      </w:r>
      <w:r w:rsidR="0059432C">
        <w:t>Who is she?</w:t>
      </w:r>
      <w:r>
        <w:t>”</w:t>
      </w:r>
    </w:p>
    <w:p w14:paraId="5E016CFF" w14:textId="0243969C" w:rsidR="00D10B5B" w:rsidRDefault="00766B15" w:rsidP="00684D30">
      <w:pPr>
        <w:pStyle w:val="Body-TextTx"/>
      </w:pPr>
      <w:r>
        <w:t>“</w:t>
      </w:r>
      <w:r w:rsidR="0059432C">
        <w:t>I thought her mad,</w:t>
      </w:r>
      <w:r>
        <w:t>”</w:t>
      </w:r>
      <w:r w:rsidR="0059432C">
        <w:t xml:space="preserve"> Leshwi said to Agony.</w:t>
      </w:r>
      <w:r w:rsidR="0004281A">
        <w:t xml:space="preserve"> </w:t>
      </w:r>
      <w:r>
        <w:t>“</w:t>
      </w:r>
      <w:r w:rsidR="0059432C">
        <w:t>How</w:t>
      </w:r>
      <w:r>
        <w:t> . . .”</w:t>
      </w:r>
    </w:p>
    <w:p w14:paraId="77BF5A42" w14:textId="49D9E05F" w:rsidR="00D10B5B" w:rsidRDefault="0059432C" w:rsidP="00684D30">
      <w:pPr>
        <w:pStyle w:val="Body-TextTx"/>
      </w:pPr>
      <w:r>
        <w:t>The tall Fused walked into the room and did a slow, careful loop around the perimeter, perhaps to make certain she was seen by everyone.</w:t>
      </w:r>
      <w:r w:rsidR="0004281A">
        <w:t xml:space="preserve"> </w:t>
      </w:r>
      <w:r>
        <w:t xml:space="preserve">Then she did something Venli had never seen </w:t>
      </w:r>
      <w:r>
        <w:lastRenderedPageBreak/>
        <w:t>anyone do</w:t>
      </w:r>
      <w:r w:rsidR="00483B1D">
        <w:t>—</w:t>
      </w:r>
      <w:r>
        <w:t>no matter how high.</w:t>
      </w:r>
      <w:r w:rsidR="0004281A">
        <w:t xml:space="preserve"> </w:t>
      </w:r>
      <w:r>
        <w:t>She walked into the center of the Nine and looked them in the eyes.</w:t>
      </w:r>
    </w:p>
    <w:p w14:paraId="02F69E33" w14:textId="5C9A1076" w:rsidR="00D10B5B" w:rsidRDefault="00766B15" w:rsidP="00684D30">
      <w:pPr>
        <w:pStyle w:val="Body-TextTx"/>
      </w:pPr>
      <w:r>
        <w:t>“</w:t>
      </w:r>
      <w:r w:rsidR="0059432C">
        <w:t>What does it mean, Lady?</w:t>
      </w:r>
      <w:r>
        <w:t>”</w:t>
      </w:r>
      <w:r w:rsidR="0059432C">
        <w:t xml:space="preserve"> Venli asked.</w:t>
      </w:r>
    </w:p>
    <w:p w14:paraId="4A1FC6B2" w14:textId="61C2208A" w:rsidR="00D10B5B" w:rsidRDefault="00766B15" w:rsidP="00684D30">
      <w:pPr>
        <w:pStyle w:val="Body-TextTx"/>
      </w:pPr>
      <w:r>
        <w:t>“</w:t>
      </w:r>
      <w:r w:rsidR="0059432C">
        <w:t>She was one of the Nine for many centuries,</w:t>
      </w:r>
      <w:r>
        <w:t>”</w:t>
      </w:r>
      <w:r w:rsidR="0059432C">
        <w:t xml:space="preserve"> Leshwi said.</w:t>
      </w:r>
      <w:r w:rsidR="0004281A">
        <w:t xml:space="preserve"> </w:t>
      </w:r>
      <w:r>
        <w:t>“</w:t>
      </w:r>
      <w:r w:rsidR="0059432C">
        <w:t>Until she decided it was too</w:t>
      </w:r>
      <w:r>
        <w:t> . . .</w:t>
      </w:r>
      <w:r w:rsidR="00483B1D">
        <w:t xml:space="preserve"> </w:t>
      </w:r>
      <w:r w:rsidR="0059432C">
        <w:t>hampering upon her ambitions. After the last Return, and her madness, she was to remain asleep</w:t>
      </w:r>
      <w:r>
        <w:t>. . . .</w:t>
      </w:r>
      <w:r w:rsidR="0059432C">
        <w:t xml:space="preserve"> Why</w:t>
      </w:r>
      <w:r>
        <w:t> . . .”</w:t>
      </w:r>
    </w:p>
    <w:p w14:paraId="40166F09" w14:textId="46CC96BE" w:rsidR="00D10B5B" w:rsidRDefault="00766B15" w:rsidP="00684D30">
      <w:pPr>
        <w:pStyle w:val="Body-TextTx"/>
      </w:pPr>
      <w:r>
        <w:t>“</w:t>
      </w:r>
      <w:r w:rsidR="0059432C">
        <w:t>Raboniel, Lady of Wishes,</w:t>
      </w:r>
      <w:r>
        <w:t>”</w:t>
      </w:r>
      <w:r w:rsidR="0059432C">
        <w:t xml:space="preserve"> one of the Nine said.</w:t>
      </w:r>
      <w:r w:rsidR="0004281A">
        <w:t xml:space="preserve"> </w:t>
      </w:r>
      <w:r>
        <w:t>“</w:t>
      </w:r>
      <w:r w:rsidR="0059432C">
        <w:t>You have brought us a proposal.</w:t>
      </w:r>
      <w:r w:rsidR="0004281A">
        <w:t xml:space="preserve"> </w:t>
      </w:r>
      <w:r w:rsidR="0059432C">
        <w:t>Please speak it.</w:t>
      </w:r>
      <w:r>
        <w:t>”</w:t>
      </w:r>
    </w:p>
    <w:p w14:paraId="37AE8AFB" w14:textId="55688C83" w:rsidR="00D10B5B" w:rsidRDefault="00766B15" w:rsidP="00684D30">
      <w:pPr>
        <w:pStyle w:val="Body-TextTx"/>
      </w:pPr>
      <w:r>
        <w:t>“</w:t>
      </w:r>
      <w:r w:rsidR="0059432C">
        <w:t>It is obvious,</w:t>
      </w:r>
      <w:r>
        <w:t>”</w:t>
      </w:r>
      <w:r w:rsidR="0059432C">
        <w:t xml:space="preserve"> Raboniel said, </w:t>
      </w:r>
      <w:r>
        <w:t>“</w:t>
      </w:r>
      <w:r w:rsidR="0059432C">
        <w:t>that the humans have been allowed too much time to grow.</w:t>
      </w:r>
      <w:r w:rsidR="0004281A">
        <w:t xml:space="preserve"> </w:t>
      </w:r>
      <w:r w:rsidR="0059432C">
        <w:t>They run rampant across Roshar.</w:t>
      </w:r>
      <w:r w:rsidR="0004281A">
        <w:t xml:space="preserve"> </w:t>
      </w:r>
      <w:r w:rsidR="0059432C">
        <w:t>They have steel weapons and advanced military tactics.</w:t>
      </w:r>
      <w:r w:rsidR="0004281A">
        <w:t xml:space="preserve"> </w:t>
      </w:r>
      <w:r w:rsidR="0059432C">
        <w:t>They outstrip our own knowledge in areas.</w:t>
      </w:r>
    </w:p>
    <w:p w14:paraId="3E168970" w14:textId="5C8D4F0E" w:rsidR="00D10B5B" w:rsidRDefault="00766B15" w:rsidP="00684D30">
      <w:pPr>
        <w:pStyle w:val="Body-TextTx"/>
      </w:pPr>
      <w:r>
        <w:t>“</w:t>
      </w:r>
      <w:r w:rsidR="0059432C">
        <w:t>The one thing they do not yet have is mastery over their powers.</w:t>
      </w:r>
      <w:r w:rsidR="0004281A">
        <w:t xml:space="preserve"> </w:t>
      </w:r>
      <w:r w:rsidR="0059432C">
        <w:t>There are few among them of the Fourth Ideal</w:t>
      </w:r>
      <w:r w:rsidR="00483B1D">
        <w:t>—</w:t>
      </w:r>
      <w:r w:rsidR="0059432C">
        <w:t>perhaps only one individual</w:t>
      </w:r>
      <w:r w:rsidR="00483B1D">
        <w:t>—</w:t>
      </w:r>
      <w:r w:rsidR="0059432C">
        <w:t>and they do not have full access to the tower, now that the Sibling is dead.</w:t>
      </w:r>
      <w:r w:rsidR="0004281A">
        <w:t xml:space="preserve"> </w:t>
      </w:r>
      <w:r w:rsidR="0059432C">
        <w:t xml:space="preserve">We must strike </w:t>
      </w:r>
      <w:r w:rsidR="0059432C" w:rsidRPr="00CC5738">
        <w:rPr>
          <w:rStyle w:val="itali"/>
        </w:rPr>
        <w:t>now</w:t>
      </w:r>
      <w:r w:rsidR="0059432C" w:rsidRPr="00916B40">
        <w:rPr>
          <w:rStyle w:val="itali"/>
        </w:rPr>
        <w:t>.</w:t>
      </w:r>
      <w:r w:rsidR="0004281A">
        <w:t xml:space="preserve"> </w:t>
      </w:r>
      <w:r w:rsidR="0059432C">
        <w:t>We must seize the tower from them.</w:t>
      </w:r>
      <w:r>
        <w:t>”</w:t>
      </w:r>
    </w:p>
    <w:p w14:paraId="01A367C1" w14:textId="68282544" w:rsidR="00D10B5B" w:rsidRDefault="0059432C" w:rsidP="00684D30">
      <w:pPr>
        <w:pStyle w:val="Body-TextTx"/>
      </w:pPr>
      <w:r>
        <w:t>Leshwi moved forward, not waiting for Venli to announce her.</w:t>
      </w:r>
      <w:r w:rsidR="0004281A">
        <w:t xml:space="preserve"> </w:t>
      </w:r>
      <w:r w:rsidR="00766B15">
        <w:t>“</w:t>
      </w:r>
      <w:r>
        <w:t>This was tried!</w:t>
      </w:r>
      <w:r w:rsidR="0004281A">
        <w:t xml:space="preserve"> </w:t>
      </w:r>
      <w:r>
        <w:t>We attempted to seize the tower, and failed!</w:t>
      </w:r>
      <w:r w:rsidR="00766B15">
        <w:t>”</w:t>
      </w:r>
    </w:p>
    <w:p w14:paraId="74D01753" w14:textId="499417E3" w:rsidR="00D10B5B" w:rsidRDefault="00766B15" w:rsidP="00684D30">
      <w:pPr>
        <w:pStyle w:val="Body-TextTx"/>
      </w:pPr>
      <w:r>
        <w:t>“</w:t>
      </w:r>
      <w:r w:rsidR="0059432C">
        <w:t>That?</w:t>
      </w:r>
      <w:r>
        <w:t>”</w:t>
      </w:r>
      <w:r w:rsidR="0059432C">
        <w:t xml:space="preserve"> Raboniel said.</w:t>
      </w:r>
      <w:r w:rsidR="0004281A">
        <w:t xml:space="preserve"> </w:t>
      </w:r>
      <w:r>
        <w:t>“</w:t>
      </w:r>
      <w:r w:rsidR="0059432C">
        <w:t>That was a stalling tactic intended to isolate the Bondsmith.</w:t>
      </w:r>
      <w:r w:rsidR="0004281A">
        <w:t xml:space="preserve"> </w:t>
      </w:r>
      <w:r w:rsidR="0059432C">
        <w:t>The strike could never have succeeded.</w:t>
      </w:r>
      <w:r w:rsidR="0004281A">
        <w:t xml:space="preserve"> </w:t>
      </w:r>
      <w:r w:rsidR="0059432C">
        <w:t>I was not involved.</w:t>
      </w:r>
      <w:r>
        <w:t>”</w:t>
      </w:r>
    </w:p>
    <w:p w14:paraId="6E1BBE8A" w14:textId="2C262992" w:rsidR="00D10B5B" w:rsidRDefault="00766B15" w:rsidP="00684D30">
      <w:pPr>
        <w:pStyle w:val="Body-TextTx"/>
      </w:pPr>
      <w:r>
        <w:t>“</w:t>
      </w:r>
      <w:r w:rsidR="0059432C">
        <w:t xml:space="preserve">You forget your place </w:t>
      </w:r>
      <w:r w:rsidR="0059432C" w:rsidRPr="00CC5738">
        <w:rPr>
          <w:rStyle w:val="itali"/>
        </w:rPr>
        <w:t>again</w:t>
      </w:r>
      <w:r w:rsidR="0059432C" w:rsidRPr="00916B40">
        <w:rPr>
          <w:rStyle w:val="itali"/>
        </w:rPr>
        <w:t>,</w:t>
      </w:r>
      <w:r w:rsidR="0059432C">
        <w:t xml:space="preserve"> Leshwi,</w:t>
      </w:r>
      <w:r>
        <w:t>”</w:t>
      </w:r>
      <w:r w:rsidR="0059432C">
        <w:t xml:space="preserve"> one of the Nine said.</w:t>
      </w:r>
      <w:r w:rsidR="0004281A">
        <w:t xml:space="preserve"> </w:t>
      </w:r>
      <w:r>
        <w:t>“</w:t>
      </w:r>
      <w:r w:rsidR="0059432C">
        <w:t xml:space="preserve">This makes us wonder if </w:t>
      </w:r>
      <w:r w:rsidR="0059432C" w:rsidRPr="00CC5738">
        <w:rPr>
          <w:rStyle w:val="itali"/>
        </w:rPr>
        <w:t>you</w:t>
      </w:r>
      <w:r w:rsidR="0059432C">
        <w:t xml:space="preserve"> are the one who is losing her mind.</w:t>
      </w:r>
      <w:r>
        <w:t>”</w:t>
      </w:r>
    </w:p>
    <w:p w14:paraId="3969B563" w14:textId="1E26C10A" w:rsidR="00D10B5B" w:rsidRDefault="0059432C" w:rsidP="00684D30">
      <w:pPr>
        <w:pStyle w:val="Body-TextTx"/>
      </w:pPr>
      <w:r>
        <w:t xml:space="preserve">Leshwi retreated to her </w:t>
      </w:r>
      <w:r w:rsidR="0078350B">
        <w:t>spot</w:t>
      </w:r>
      <w:r>
        <w:t xml:space="preserve">, and Venli felt the eyes of the other thirty Fused and </w:t>
      </w:r>
      <w:r w:rsidR="00F16074">
        <w:t xml:space="preserve">their </w:t>
      </w:r>
      <w:r>
        <w:t>Voice</w:t>
      </w:r>
      <w:r w:rsidR="00F16074">
        <w:t>s</w:t>
      </w:r>
      <w:r>
        <w:t xml:space="preserve"> on her, shaming her as they hummed.</w:t>
      </w:r>
    </w:p>
    <w:p w14:paraId="2760572E" w14:textId="09E85AB3" w:rsidR="00D10B5B" w:rsidRDefault="00766B15" w:rsidP="00684D30">
      <w:pPr>
        <w:pStyle w:val="Body-TextTx"/>
      </w:pPr>
      <w:r>
        <w:t>“</w:t>
      </w:r>
      <w:r w:rsidR="0059432C">
        <w:t>You have nearly perfected the suppression fabrials,</w:t>
      </w:r>
      <w:r>
        <w:t>”</w:t>
      </w:r>
      <w:r w:rsidR="0059432C">
        <w:t xml:space="preserve"> Raboniel said.</w:t>
      </w:r>
      <w:r w:rsidR="0004281A">
        <w:t xml:space="preserve"> </w:t>
      </w:r>
      <w:r>
        <w:t>“</w:t>
      </w:r>
      <w:r w:rsidR="0059432C">
        <w:t xml:space="preserve">Do not forget, it is </w:t>
      </w:r>
      <w:r w:rsidR="0059432C">
        <w:lastRenderedPageBreak/>
        <w:t xml:space="preserve">technology </w:t>
      </w:r>
      <w:r w:rsidR="0059432C" w:rsidRPr="00CC5738">
        <w:rPr>
          <w:rStyle w:val="itali"/>
        </w:rPr>
        <w:t>I</w:t>
      </w:r>
      <w:r w:rsidR="0059432C">
        <w:t xml:space="preserve"> discovered from the tower itself thousands of years ago.</w:t>
      </w:r>
      <w:r w:rsidR="0004281A">
        <w:t xml:space="preserve"> </w:t>
      </w:r>
      <w:r w:rsidR="0059432C">
        <w:t>I have a plan to use it in a more dramatic way.</w:t>
      </w:r>
      <w:r w:rsidR="0004281A">
        <w:t xml:space="preserve"> </w:t>
      </w:r>
      <w:r w:rsidR="0059432C">
        <w:t>As the Sibling is essentially a deadeye, I should be able to turn the tower</w:t>
      </w:r>
      <w:r>
        <w:t>’</w:t>
      </w:r>
      <w:r w:rsidR="0059432C">
        <w:t>s defenses against its owners.</w:t>
      </w:r>
      <w:r>
        <w:t>”</w:t>
      </w:r>
    </w:p>
    <w:p w14:paraId="35FD4CBD" w14:textId="38205541" w:rsidR="00D10B5B" w:rsidRDefault="0059432C" w:rsidP="00684D30">
      <w:pPr>
        <w:pStyle w:val="Body-TextTx"/>
      </w:pPr>
      <w:r>
        <w:t xml:space="preserve">A Voice </w:t>
      </w:r>
      <w:r w:rsidR="0078350B">
        <w:t xml:space="preserve">across the room </w:t>
      </w:r>
      <w:r>
        <w:t>stepped forward and thumped his staff, announcing Uriam the Defiant.</w:t>
      </w:r>
      <w:r w:rsidR="0004281A">
        <w:t xml:space="preserve"> </w:t>
      </w:r>
      <w:r w:rsidR="00766B15">
        <w:t>“</w:t>
      </w:r>
      <w:r>
        <w:t>Pardon,</w:t>
      </w:r>
      <w:r w:rsidR="00766B15">
        <w:t>”</w:t>
      </w:r>
      <w:r>
        <w:t xml:space="preserve"> Uriam said to Craving.</w:t>
      </w:r>
      <w:r w:rsidR="0004281A">
        <w:t xml:space="preserve"> </w:t>
      </w:r>
      <w:r w:rsidR="00766B15">
        <w:t>“</w:t>
      </w:r>
      <w:r>
        <w:t xml:space="preserve">But are you implying that you can suppress the powers of the Radiants </w:t>
      </w:r>
      <w:r w:rsidRPr="00CC5738">
        <w:rPr>
          <w:rStyle w:val="itali"/>
        </w:rPr>
        <w:t>inside</w:t>
      </w:r>
      <w:r>
        <w:t xml:space="preserve"> their own </w:t>
      </w:r>
      <w:r w:rsidRPr="00CC5738">
        <w:rPr>
          <w:rStyle w:val="itali"/>
        </w:rPr>
        <w:t>tower</w:t>
      </w:r>
      <w:r>
        <w:t>?</w:t>
      </w:r>
      <w:r w:rsidR="00766B15">
        <w:t>”</w:t>
      </w:r>
    </w:p>
    <w:p w14:paraId="5175BE02" w14:textId="08DDBE9D" w:rsidR="00D10B5B" w:rsidRDefault="00766B15" w:rsidP="00684D30">
      <w:pPr>
        <w:pStyle w:val="Body-TextTx"/>
      </w:pPr>
      <w:r>
        <w:t>“</w:t>
      </w:r>
      <w:r w:rsidR="0059432C">
        <w:t>Yes,</w:t>
      </w:r>
      <w:r>
        <w:t>”</w:t>
      </w:r>
      <w:r w:rsidR="0059432C">
        <w:t xml:space="preserve"> Raboniel said.</w:t>
      </w:r>
      <w:r w:rsidR="0004281A">
        <w:t xml:space="preserve"> </w:t>
      </w:r>
      <w:r>
        <w:t>“</w:t>
      </w:r>
      <w:r w:rsidR="0059432C">
        <w:t>The device preventing us from attacking them there can be inverted.</w:t>
      </w:r>
      <w:r w:rsidR="0004281A">
        <w:t xml:space="preserve"> </w:t>
      </w:r>
      <w:r w:rsidR="0059432C">
        <w:t>We will need to lure the Elsecaller and the Bondsmith away.</w:t>
      </w:r>
      <w:r w:rsidR="0004281A">
        <w:t xml:space="preserve"> </w:t>
      </w:r>
      <w:r w:rsidR="0059432C">
        <w:t>Their oaths may be advanced enough to push through the suppression, much as the Unmade have done at the tower in the past.</w:t>
      </w:r>
      <w:r w:rsidR="0004281A">
        <w:t xml:space="preserve"> </w:t>
      </w:r>
      <w:r w:rsidR="0059432C">
        <w:t>With them gone, I can lead a force into Urithiru and seize it from within</w:t>
      </w:r>
      <w:r w:rsidR="00483B1D">
        <w:t>—</w:t>
      </w:r>
      <w:r w:rsidR="0059432C">
        <w:t>and the Radiants will be unable to resist.</w:t>
      </w:r>
      <w:r>
        <w:t>”</w:t>
      </w:r>
    </w:p>
    <w:p w14:paraId="2D073A47" w14:textId="03521BC1" w:rsidR="00D10B5B" w:rsidRDefault="0059432C" w:rsidP="00684D30">
      <w:pPr>
        <w:pStyle w:val="Body-TextTx"/>
      </w:pPr>
      <w:r>
        <w:t>The Nine started singing to one another privately, giving everyone else time for conversations.</w:t>
      </w:r>
      <w:r w:rsidR="0004281A">
        <w:t xml:space="preserve"> </w:t>
      </w:r>
      <w:r>
        <w:t>Venli looked to her mistress. Leshwi rarely spent these moments talking to the other high Fused; she was beneath most of them, after all.</w:t>
      </w:r>
    </w:p>
    <w:p w14:paraId="095390AF" w14:textId="4C3B15D0" w:rsidR="00D10B5B" w:rsidRDefault="00766B15" w:rsidP="00684D30">
      <w:pPr>
        <w:pStyle w:val="Body-TextTx"/>
      </w:pPr>
      <w:r>
        <w:t>“</w:t>
      </w:r>
      <w:r w:rsidR="0059432C">
        <w:t>I don</w:t>
      </w:r>
      <w:r>
        <w:t>’</w:t>
      </w:r>
      <w:r w:rsidR="0059432C">
        <w:t>t understand,</w:t>
      </w:r>
      <w:r>
        <w:t>”</w:t>
      </w:r>
      <w:r w:rsidR="0059432C">
        <w:t xml:space="preserve"> Venli whispered.</w:t>
      </w:r>
    </w:p>
    <w:p w14:paraId="65E249B6" w14:textId="2899B9A0" w:rsidR="00D10B5B" w:rsidRDefault="00766B15" w:rsidP="00684D30">
      <w:pPr>
        <w:pStyle w:val="Body-TextTx"/>
      </w:pPr>
      <w:r>
        <w:t>“</w:t>
      </w:r>
      <w:r w:rsidR="0059432C">
        <w:t>Raboniel is a scholar,</w:t>
      </w:r>
      <w:r>
        <w:t>”</w:t>
      </w:r>
      <w:r w:rsidR="0059432C">
        <w:t xml:space="preserve"> Leshwi said.</w:t>
      </w:r>
      <w:r w:rsidR="0004281A">
        <w:t xml:space="preserve"> </w:t>
      </w:r>
      <w:r>
        <w:t>“</w:t>
      </w:r>
      <w:r w:rsidR="0059432C">
        <w:t>But not the kind you would wish to work beneath.</w:t>
      </w:r>
      <w:r w:rsidR="0004281A">
        <w:t xml:space="preserve"> </w:t>
      </w:r>
      <w:r w:rsidR="0059432C">
        <w:t>We used to call her Lady of Pains, until she decided she didn</w:t>
      </w:r>
      <w:r>
        <w:t>’</w:t>
      </w:r>
      <w:r w:rsidR="0059432C">
        <w:t>t like the title.</w:t>
      </w:r>
      <w:r>
        <w:t>”</w:t>
      </w:r>
      <w:r w:rsidR="0004281A">
        <w:t xml:space="preserve"> </w:t>
      </w:r>
      <w:r w:rsidR="0059432C">
        <w:t>Her expression grew distant.</w:t>
      </w:r>
      <w:r w:rsidR="0004281A">
        <w:t xml:space="preserve"> </w:t>
      </w:r>
      <w:r>
        <w:t>“</w:t>
      </w:r>
      <w:r w:rsidR="0059432C">
        <w:t>She has always been fascinated by the tower and the connection between Radiants.</w:t>
      </w:r>
      <w:r w:rsidR="0004281A">
        <w:t xml:space="preserve"> </w:t>
      </w:r>
      <w:r w:rsidR="0059432C">
        <w:t>Their oaths, their spren.</w:t>
      </w:r>
      <w:r w:rsidR="0004281A">
        <w:t xml:space="preserve"> </w:t>
      </w:r>
      <w:r w:rsidR="0059432C">
        <w:t xml:space="preserve">Their </w:t>
      </w:r>
      <w:r w:rsidR="007520D5">
        <w:t>S</w:t>
      </w:r>
      <w:r w:rsidR="0059432C">
        <w:t>urges.</w:t>
      </w:r>
    </w:p>
    <w:p w14:paraId="3532B78A" w14:textId="78B414B5" w:rsidR="00D10B5B" w:rsidRDefault="00766B15" w:rsidP="00684D30">
      <w:pPr>
        <w:pStyle w:val="Body-TextTx"/>
      </w:pPr>
      <w:r>
        <w:t>“</w:t>
      </w:r>
      <w:r w:rsidR="0059432C">
        <w:t>During the last Return, she developed a disease intended to kill all humans on the planet.</w:t>
      </w:r>
      <w:r w:rsidR="0004281A">
        <w:t xml:space="preserve"> </w:t>
      </w:r>
      <w:r w:rsidR="0059432C">
        <w:t>Near the end, it was discovered that the disease would likely kill many singers as well.</w:t>
      </w:r>
      <w:r w:rsidR="0004281A">
        <w:t xml:space="preserve"> </w:t>
      </w:r>
      <w:r w:rsidR="0059432C">
        <w:t>She released it anyway</w:t>
      </w:r>
      <w:r>
        <w:t> . . .</w:t>
      </w:r>
      <w:r w:rsidR="00483B1D">
        <w:t xml:space="preserve"> </w:t>
      </w:r>
      <w:r w:rsidR="0059432C">
        <w:t>only to find, to all of our fortunes, that it did not work as expected.</w:t>
      </w:r>
      <w:r w:rsidR="0004281A">
        <w:t xml:space="preserve"> </w:t>
      </w:r>
      <w:r w:rsidR="0059432C">
        <w:t>Fewer than one in ten humans were killed, and one in a hundred singers.</w:t>
      </w:r>
      <w:r>
        <w:t>”</w:t>
      </w:r>
    </w:p>
    <w:p w14:paraId="75B7FC9A" w14:textId="4F51F545" w:rsidR="00D10B5B" w:rsidRDefault="00766B15" w:rsidP="00684D30">
      <w:pPr>
        <w:pStyle w:val="Body-TextTx"/>
      </w:pPr>
      <w:r>
        <w:lastRenderedPageBreak/>
        <w:t>“</w:t>
      </w:r>
      <w:r w:rsidR="0059432C">
        <w:t>That</w:t>
      </w:r>
      <w:r>
        <w:t>’</w:t>
      </w:r>
      <w:r w:rsidR="0059432C">
        <w:t xml:space="preserve">s </w:t>
      </w:r>
      <w:r w:rsidR="0059432C" w:rsidRPr="00CC5738">
        <w:rPr>
          <w:rStyle w:val="itali"/>
        </w:rPr>
        <w:t>terrible</w:t>
      </w:r>
      <w:r w:rsidR="0059432C">
        <w:t>!</w:t>
      </w:r>
      <w:r>
        <w:t>”</w:t>
      </w:r>
      <w:r w:rsidR="0059432C">
        <w:t xml:space="preserve"> Venli said.</w:t>
      </w:r>
    </w:p>
    <w:p w14:paraId="2E62871F" w14:textId="3B1C7C35" w:rsidR="00D10B5B" w:rsidRDefault="00766B15" w:rsidP="00684D30">
      <w:pPr>
        <w:pStyle w:val="Body-TextTx"/>
      </w:pPr>
      <w:r>
        <w:t>“</w:t>
      </w:r>
      <w:r w:rsidR="0059432C">
        <w:t>Extinction is the natural escalation of this war,</w:t>
      </w:r>
      <w:r>
        <w:t>”</w:t>
      </w:r>
      <w:r w:rsidR="0059432C">
        <w:t xml:space="preserve"> Leshwi whispered.</w:t>
      </w:r>
      <w:r w:rsidR="0004281A">
        <w:t xml:space="preserve"> </w:t>
      </w:r>
      <w:r>
        <w:t>“</w:t>
      </w:r>
      <w:r w:rsidR="0059432C">
        <w:t>If you forget why you are fighting, then victory itself becomes the goal.</w:t>
      </w:r>
      <w:r w:rsidR="0004281A">
        <w:t xml:space="preserve"> </w:t>
      </w:r>
      <w:r w:rsidR="0059432C">
        <w:t>The longer we fight, the more detached we become.</w:t>
      </w:r>
      <w:r w:rsidR="0004281A">
        <w:t xml:space="preserve"> </w:t>
      </w:r>
      <w:r w:rsidR="0059432C">
        <w:t xml:space="preserve">Both from our own minds, and from our original </w:t>
      </w:r>
      <w:r w:rsidR="002C4D3C">
        <w:t>P</w:t>
      </w:r>
      <w:r w:rsidR="0059432C">
        <w:t>assions.</w:t>
      </w:r>
      <w:r>
        <w:t>”</w:t>
      </w:r>
      <w:r w:rsidR="0004281A">
        <w:t xml:space="preserve"> </w:t>
      </w:r>
      <w:r w:rsidR="0059432C">
        <w:t>She hummed softly to Abashment.</w:t>
      </w:r>
    </w:p>
    <w:p w14:paraId="14E68EC0" w14:textId="0DF23264" w:rsidR="00D10B5B" w:rsidRDefault="00766B15" w:rsidP="00684D30">
      <w:pPr>
        <w:pStyle w:val="Body-TextTx"/>
      </w:pPr>
      <w:r>
        <w:t>“</w:t>
      </w:r>
      <w:r w:rsidR="0059432C">
        <w:t>Explain your plan, Raboniel,</w:t>
      </w:r>
      <w:r>
        <w:t>”</w:t>
      </w:r>
      <w:r w:rsidR="0059432C">
        <w:t xml:space="preserve"> one of the Nine said, loudly enough to cut through conversations.</w:t>
      </w:r>
    </w:p>
    <w:p w14:paraId="6BFF1119" w14:textId="20C1BE2B" w:rsidR="00D10B5B" w:rsidRDefault="00766B15" w:rsidP="00684D30">
      <w:pPr>
        <w:pStyle w:val="Body-TextTx"/>
      </w:pPr>
      <w:r>
        <w:t>“</w:t>
      </w:r>
      <w:r w:rsidR="0059432C">
        <w:t>I will lead a team into the tower,</w:t>
      </w:r>
      <w:r>
        <w:t>”</w:t>
      </w:r>
      <w:r w:rsidR="0059432C">
        <w:t xml:space="preserve"> Raboniel said, </w:t>
      </w:r>
      <w:r>
        <w:t>“</w:t>
      </w:r>
      <w:r w:rsidR="0059432C">
        <w:t>then secure control of the Sibling</w:t>
      </w:r>
      <w:r>
        <w:t>’</w:t>
      </w:r>
      <w:r w:rsidR="0059432C">
        <w:t>s heart.</w:t>
      </w:r>
      <w:r w:rsidR="0004281A">
        <w:t xml:space="preserve"> </w:t>
      </w:r>
      <w:r w:rsidR="0059432C">
        <w:t>Using my natural talents, and the gifts of Odium, I will corrupt that heart, and turn the tower to our needs.</w:t>
      </w:r>
      <w:r w:rsidR="0004281A">
        <w:t xml:space="preserve"> </w:t>
      </w:r>
      <w:r w:rsidR="0059432C">
        <w:t>The humans will fall; their powers will not work, but ours will.</w:t>
      </w:r>
      <w:r w:rsidR="0004281A">
        <w:t xml:space="preserve"> </w:t>
      </w:r>
      <w:r w:rsidR="0059432C">
        <w:t>From there I suspect that</w:t>
      </w:r>
      <w:r w:rsidR="00483B1D">
        <w:t>—</w:t>
      </w:r>
      <w:r w:rsidR="0059432C">
        <w:t>with a little time</w:t>
      </w:r>
      <w:r w:rsidR="00483B1D">
        <w:t>—</w:t>
      </w:r>
      <w:r w:rsidR="0059432C">
        <w:t>I can learn much studying the gemstones at the Sibling</w:t>
      </w:r>
      <w:r>
        <w:t>’</w:t>
      </w:r>
      <w:r w:rsidR="0059432C">
        <w:t>s heart.</w:t>
      </w:r>
      <w:r w:rsidR="0004281A">
        <w:t xml:space="preserve"> </w:t>
      </w:r>
      <w:r w:rsidR="0059432C">
        <w:t>Perhaps enough to create new weapons against the Radiants and the humans.</w:t>
      </w:r>
      <w:r>
        <w:t>”</w:t>
      </w:r>
    </w:p>
    <w:p w14:paraId="333FD283" w14:textId="73DCC5A8" w:rsidR="00D10B5B" w:rsidRDefault="0059432C" w:rsidP="00684D30">
      <w:pPr>
        <w:pStyle w:val="Body-TextTx"/>
      </w:pPr>
      <w:r>
        <w:t>One of the Heavenly Ones, a malen named Jeshishin, came forward as his Voice rapped the floor.</w:t>
      </w:r>
      <w:r w:rsidR="0004281A">
        <w:t xml:space="preserve"> </w:t>
      </w:r>
      <w:r w:rsidR="00766B15">
        <w:t>“</w:t>
      </w:r>
      <w:r>
        <w:t xml:space="preserve">As Leshwi said, we </w:t>
      </w:r>
      <w:r w:rsidRPr="00CC5738">
        <w:rPr>
          <w:rStyle w:val="itali"/>
        </w:rPr>
        <w:t>did</w:t>
      </w:r>
      <w:r>
        <w:t xml:space="preserve"> strike at the tower a year ago.</w:t>
      </w:r>
      <w:r w:rsidR="0004281A">
        <w:t xml:space="preserve"> </w:t>
      </w:r>
      <w:r>
        <w:t xml:space="preserve">True, that attempt was not meant to be a permanent seizure, but we </w:t>
      </w:r>
      <w:r w:rsidRPr="00CC5738">
        <w:rPr>
          <w:rStyle w:val="itali"/>
        </w:rPr>
        <w:t>were</w:t>
      </w:r>
      <w:r>
        <w:t xml:space="preserve"> rebuffed.</w:t>
      </w:r>
      <w:r w:rsidR="0004281A">
        <w:t xml:space="preserve"> </w:t>
      </w:r>
      <w:r>
        <w:t>I would know the specifics of what we will do this time to ensure victory.</w:t>
      </w:r>
      <w:r w:rsidR="00766B15">
        <w:t>”</w:t>
      </w:r>
    </w:p>
    <w:p w14:paraId="327BAAC1" w14:textId="4D76BDC7" w:rsidR="00D10B5B" w:rsidRDefault="00766B15" w:rsidP="00684D30">
      <w:pPr>
        <w:pStyle w:val="Body-TextTx"/>
      </w:pPr>
      <w:r>
        <w:t>“</w:t>
      </w:r>
      <w:r w:rsidR="0059432C">
        <w:t>We will use the king who has given himself to us,</w:t>
      </w:r>
      <w:r>
        <w:t>”</w:t>
      </w:r>
      <w:r w:rsidR="0059432C">
        <w:t xml:space="preserve"> Raboniel said.</w:t>
      </w:r>
      <w:r w:rsidR="0004281A">
        <w:t xml:space="preserve"> </w:t>
      </w:r>
      <w:r>
        <w:t>“</w:t>
      </w:r>
      <w:r w:rsidR="0059432C">
        <w:t>He has delivered intelligence about guard patterns.</w:t>
      </w:r>
      <w:r w:rsidR="0004281A">
        <w:t xml:space="preserve"> </w:t>
      </w:r>
      <w:r w:rsidR="0059432C">
        <w:t>We don</w:t>
      </w:r>
      <w:r>
        <w:t>’</w:t>
      </w:r>
      <w:r w:rsidR="0059432C">
        <w:t>t need to take the entire tower at first</w:t>
      </w:r>
      <w:r w:rsidR="00483B1D">
        <w:t>—</w:t>
      </w:r>
      <w:r w:rsidR="0059432C">
        <w:t>we simply need to get to the heart and use my knowledge turn the defenses to our advantage.</w:t>
      </w:r>
      <w:r>
        <w:t>”</w:t>
      </w:r>
    </w:p>
    <w:p w14:paraId="4D528CAC" w14:textId="37B5BE8D" w:rsidR="00D10B5B" w:rsidRDefault="00766B15" w:rsidP="00684D30">
      <w:pPr>
        <w:pStyle w:val="Body-TextTx"/>
      </w:pPr>
      <w:r>
        <w:t>“</w:t>
      </w:r>
      <w:r w:rsidR="0059432C">
        <w:t>The heart is the most well-guarded location!</w:t>
      </w:r>
      <w:r>
        <w:t>”</w:t>
      </w:r>
      <w:r w:rsidR="0059432C">
        <w:t xml:space="preserve"> Jeshishin said.</w:t>
      </w:r>
    </w:p>
    <w:p w14:paraId="72EB852A" w14:textId="0F6C22ED" w:rsidR="00D10B5B" w:rsidRDefault="0059432C" w:rsidP="00684D30">
      <w:pPr>
        <w:pStyle w:val="Body-TextTx"/>
      </w:pPr>
      <w:r>
        <w:t>Raboniel spoke to Conceit.</w:t>
      </w:r>
      <w:r w:rsidR="0004281A">
        <w:t xml:space="preserve"> </w:t>
      </w:r>
      <w:r w:rsidR="00766B15">
        <w:t>“</w:t>
      </w:r>
      <w:r>
        <w:t>Then it is fortunate that we have an agent in their inner circle, is it not?</w:t>
      </w:r>
      <w:r w:rsidR="00766B15">
        <w:t>”</w:t>
      </w:r>
    </w:p>
    <w:p w14:paraId="50607E90" w14:textId="77777777" w:rsidR="00D10B5B" w:rsidRDefault="0059432C" w:rsidP="00684D30">
      <w:pPr>
        <w:pStyle w:val="Body-TextTx"/>
      </w:pPr>
      <w:r>
        <w:t>Jeshishin floated back, his Voice returning to his place.</w:t>
      </w:r>
    </w:p>
    <w:p w14:paraId="20E44024" w14:textId="1031FFC6" w:rsidR="00D10B5B" w:rsidRDefault="00766B15" w:rsidP="00684D30">
      <w:pPr>
        <w:pStyle w:val="Body-TextTx"/>
      </w:pPr>
      <w:r>
        <w:lastRenderedPageBreak/>
        <w:t>“</w:t>
      </w:r>
      <w:r w:rsidR="0059432C">
        <w:t>What is her true game?</w:t>
      </w:r>
      <w:r>
        <w:t>”</w:t>
      </w:r>
      <w:r w:rsidR="0059432C">
        <w:t xml:space="preserve"> Leshwi whispered to Craving.</w:t>
      </w:r>
      <w:r w:rsidR="0004281A">
        <w:t xml:space="preserve"> </w:t>
      </w:r>
      <w:r>
        <w:t>“</w:t>
      </w:r>
      <w:r w:rsidR="0059432C">
        <w:t xml:space="preserve">Raboniel has never </w:t>
      </w:r>
      <w:r w:rsidR="0059432C" w:rsidRPr="00CC5738">
        <w:rPr>
          <w:rStyle w:val="itali"/>
        </w:rPr>
        <w:t>really</w:t>
      </w:r>
      <w:r w:rsidR="0059432C">
        <w:t xml:space="preserve"> been interested in the war or its tactics.</w:t>
      </w:r>
      <w:r w:rsidR="0004281A">
        <w:t xml:space="preserve"> </w:t>
      </w:r>
      <w:r w:rsidR="0059432C">
        <w:t>This must be about something more.</w:t>
      </w:r>
      <w:r w:rsidR="0004281A">
        <w:t xml:space="preserve"> </w:t>
      </w:r>
      <w:r w:rsidR="0059432C">
        <w:t>She wants the opportunity to experiment upon the Sibling</w:t>
      </w:r>
      <w:r>
        <w:t>. . . .”</w:t>
      </w:r>
    </w:p>
    <w:p w14:paraId="6F7D7925" w14:textId="2299B169" w:rsidR="00D10B5B" w:rsidRDefault="00766B15" w:rsidP="00684D30">
      <w:pPr>
        <w:pStyle w:val="Body-TextTx"/>
      </w:pPr>
      <w:r>
        <w:t>“</w:t>
      </w:r>
      <w:r w:rsidR="0059432C">
        <w:t xml:space="preserve">This </w:t>
      </w:r>
      <w:r w:rsidR="0059432C" w:rsidRPr="00CC5738">
        <w:rPr>
          <w:rStyle w:val="itali"/>
        </w:rPr>
        <w:t>is</w:t>
      </w:r>
      <w:r w:rsidR="0059432C">
        <w:t xml:space="preserve"> dangerous,</w:t>
      </w:r>
      <w:r>
        <w:t>”</w:t>
      </w:r>
      <w:r w:rsidR="0059432C">
        <w:t xml:space="preserve"> one of the Nine loudly said to the room.</w:t>
      </w:r>
      <w:r w:rsidR="0004281A">
        <w:t xml:space="preserve"> </w:t>
      </w:r>
      <w:r>
        <w:t>“</w:t>
      </w:r>
      <w:r w:rsidR="0059432C">
        <w:t>The humans are suspicious of Taravangian already.</w:t>
      </w:r>
      <w:r w:rsidR="0004281A">
        <w:t xml:space="preserve"> </w:t>
      </w:r>
      <w:r w:rsidR="0059432C">
        <w:t>He reports that he is watched at all times.</w:t>
      </w:r>
      <w:r w:rsidR="0004281A">
        <w:t xml:space="preserve"> </w:t>
      </w:r>
      <w:r w:rsidR="0059432C">
        <w:t>If we use his intelligence in this way, there is little doubt he will be compromised entirely.</w:t>
      </w:r>
      <w:r>
        <w:t>”</w:t>
      </w:r>
    </w:p>
    <w:p w14:paraId="3B9D7900" w14:textId="4E312746" w:rsidR="00D10B5B" w:rsidRDefault="00766B15" w:rsidP="00684D30">
      <w:pPr>
        <w:pStyle w:val="Body-TextTx"/>
      </w:pPr>
      <w:r>
        <w:t>“</w:t>
      </w:r>
      <w:r w:rsidR="0059432C">
        <w:t>Let him be compromised!</w:t>
      </w:r>
      <w:r>
        <w:t>”</w:t>
      </w:r>
      <w:r w:rsidR="0059432C">
        <w:t xml:space="preserve"> Raboniel said.</w:t>
      </w:r>
      <w:r w:rsidR="0004281A">
        <w:t xml:space="preserve"> </w:t>
      </w:r>
      <w:r>
        <w:t>“</w:t>
      </w:r>
      <w:r w:rsidR="0059432C">
        <w:t>What good is a weapon if you don</w:t>
      </w:r>
      <w:r>
        <w:t>’</w:t>
      </w:r>
      <w:r w:rsidR="0059432C">
        <w:t>t swing it?</w:t>
      </w:r>
      <w:r w:rsidR="0004281A">
        <w:t xml:space="preserve"> </w:t>
      </w:r>
      <w:r w:rsidR="0059432C">
        <w:t>Why have you delayed?</w:t>
      </w:r>
      <w:r w:rsidR="0004281A">
        <w:t xml:space="preserve"> </w:t>
      </w:r>
      <w:r w:rsidR="0059432C">
        <w:t>The humans are untrained, their powers fledgling, their understanding laughable.</w:t>
      </w:r>
      <w:r w:rsidR="0004281A">
        <w:t xml:space="preserve"> </w:t>
      </w:r>
      <w:r w:rsidR="0059432C">
        <w:t xml:space="preserve">I find it </w:t>
      </w:r>
      <w:r w:rsidR="0059432C" w:rsidRPr="00CC5738">
        <w:rPr>
          <w:rStyle w:val="itali"/>
        </w:rPr>
        <w:t>embarrassing</w:t>
      </w:r>
      <w:r w:rsidR="0059432C">
        <w:t xml:space="preserve"> to awaken and find you struggling against these pitiful shadows of our once</w:t>
      </w:r>
      <w:r w:rsidR="00A84CA9">
        <w:t>-</w:t>
      </w:r>
      <w:r w:rsidR="0059432C">
        <w:t>mighty enemies.</w:t>
      </w:r>
    </w:p>
    <w:p w14:paraId="2337D8E2" w14:textId="77B458E8" w:rsidR="00D10B5B" w:rsidRDefault="00766B15" w:rsidP="00684D30">
      <w:pPr>
        <w:pStyle w:val="Body-TextTx"/>
      </w:pPr>
      <w:r>
        <w:t>“</w:t>
      </w:r>
      <w:r w:rsidR="0059432C">
        <w:t>Without the tower, their coalition will disintegrate, as they will be unable to deliver support through the Oathgates.</w:t>
      </w:r>
      <w:r w:rsidR="0004281A">
        <w:t xml:space="preserve"> </w:t>
      </w:r>
      <w:r w:rsidR="0059432C">
        <w:t>We will gain great advantage through the use of those same portals.</w:t>
      </w:r>
      <w:r w:rsidR="0004281A">
        <w:t xml:space="preserve"> </w:t>
      </w:r>
      <w:r w:rsidR="0059432C">
        <w:t>In addition, this endeavor will give me the opportunity to test some</w:t>
      </w:r>
      <w:r>
        <w:t> . . .</w:t>
      </w:r>
      <w:r w:rsidR="00483B1D">
        <w:t xml:space="preserve"> </w:t>
      </w:r>
      <w:r w:rsidR="0059432C">
        <w:t>theories I have developed while slumbering these last millennia.</w:t>
      </w:r>
      <w:r w:rsidR="0004281A">
        <w:t xml:space="preserve"> </w:t>
      </w:r>
      <w:r w:rsidR="0059432C">
        <w:t>I am increasingly certain I have discovered a path that will lead to an end to the war.</w:t>
      </w:r>
      <w:r>
        <w:t>”</w:t>
      </w:r>
    </w:p>
    <w:p w14:paraId="30880E73" w14:textId="1969DCE5" w:rsidR="00D10B5B" w:rsidRDefault="0059432C" w:rsidP="00684D30">
      <w:pPr>
        <w:pStyle w:val="Body-TextTx"/>
      </w:pPr>
      <w:r>
        <w:t>Leshwi hissed out slowly, and Venli felt cold.</w:t>
      </w:r>
      <w:r w:rsidR="0004281A">
        <w:t xml:space="preserve"> </w:t>
      </w:r>
      <w:r>
        <w:t>It seemed that whatever Raboniel thought would end the war would involve techniques best left untouched.</w:t>
      </w:r>
    </w:p>
    <w:p w14:paraId="6E9F1C07" w14:textId="0D4C0C2C" w:rsidR="00D10B5B" w:rsidRDefault="0059432C" w:rsidP="00684D30">
      <w:pPr>
        <w:pStyle w:val="Body-TextTx"/>
      </w:pPr>
      <w:r>
        <w:t xml:space="preserve">The rest of the room, however, </w:t>
      </w:r>
      <w:r w:rsidR="00B9160D">
        <w:t>appear</w:t>
      </w:r>
      <w:r>
        <w:t>ed impressed.</w:t>
      </w:r>
      <w:r w:rsidR="0004281A">
        <w:t xml:space="preserve"> </w:t>
      </w:r>
      <w:r>
        <w:t>They whispered to Subservience, indicating consent to the idea.</w:t>
      </w:r>
      <w:r w:rsidR="0004281A">
        <w:t xml:space="preserve"> </w:t>
      </w:r>
      <w:r>
        <w:t xml:space="preserve">Even the </w:t>
      </w:r>
      <w:r w:rsidRPr="00CC5738">
        <w:rPr>
          <w:rStyle w:val="itali"/>
        </w:rPr>
        <w:t>Nine</w:t>
      </w:r>
      <w:r>
        <w:t xml:space="preserve"> started humming to the rhythm.</w:t>
      </w:r>
      <w:r w:rsidR="0004281A">
        <w:t xml:space="preserve"> </w:t>
      </w:r>
      <w:r>
        <w:t xml:space="preserve">The Fused put on a strong Passionate show, but there was a </w:t>
      </w:r>
      <w:r w:rsidRPr="00CC5738">
        <w:rPr>
          <w:rStyle w:val="itali"/>
        </w:rPr>
        <w:t>fatigue</w:t>
      </w:r>
      <w:r>
        <w:t xml:space="preserve"> to these ancient souls.</w:t>
      </w:r>
      <w:r w:rsidR="0004281A">
        <w:t xml:space="preserve"> </w:t>
      </w:r>
      <w:r>
        <w:t xml:space="preserve">It underpinned their other </w:t>
      </w:r>
      <w:r w:rsidR="003D29D6">
        <w:t>P</w:t>
      </w:r>
      <w:r>
        <w:t>assions, like the true color of a dyed cloth.</w:t>
      </w:r>
      <w:r w:rsidR="0004281A">
        <w:t xml:space="preserve"> </w:t>
      </w:r>
      <w:r>
        <w:t>Wash it, leave it out in the storms long enough, and the core shone through.</w:t>
      </w:r>
    </w:p>
    <w:p w14:paraId="690338F8" w14:textId="397BA956" w:rsidR="00D10B5B" w:rsidRDefault="0059432C" w:rsidP="00684D30">
      <w:pPr>
        <w:pStyle w:val="Body-TextTx"/>
      </w:pPr>
      <w:r>
        <w:t>These creatures were fraying, surrendering their minds</w:t>
      </w:r>
      <w:r w:rsidR="00483B1D">
        <w:t>—</w:t>
      </w:r>
      <w:r>
        <w:t xml:space="preserve">their will and very individuality </w:t>
      </w:r>
      <w:r>
        <w:lastRenderedPageBreak/>
        <w:t>offered up to Odium on the altar of eternal war.</w:t>
      </w:r>
      <w:r w:rsidR="0004281A">
        <w:t xml:space="preserve"> </w:t>
      </w:r>
      <w:r>
        <w:t>Perhaps the humans were new to their abilities, untested, but the Fused were old axes, chipped and weathered.</w:t>
      </w:r>
      <w:r w:rsidR="0004281A">
        <w:t xml:space="preserve"> </w:t>
      </w:r>
      <w:r>
        <w:t>They would take great risks, after so many re</w:t>
      </w:r>
      <w:r w:rsidR="00B732C1">
        <w:t>birth</w:t>
      </w:r>
      <w:r>
        <w:t>s, to be finished at last.</w:t>
      </w:r>
    </w:p>
    <w:p w14:paraId="3BAD68D2" w14:textId="15C1AF51" w:rsidR="00D10B5B" w:rsidRDefault="00766B15" w:rsidP="00684D30">
      <w:pPr>
        <w:pStyle w:val="Body-TextTx"/>
      </w:pPr>
      <w:r>
        <w:t>“</w:t>
      </w:r>
      <w:r w:rsidR="0059432C">
        <w:t>What of the Stormblessed?</w:t>
      </w:r>
      <w:r>
        <w:t>”</w:t>
      </w:r>
      <w:r w:rsidR="0059432C">
        <w:t xml:space="preserve"> a voice called out, thickly accented, from the recesses of the grand chamber.</w:t>
      </w:r>
    </w:p>
    <w:p w14:paraId="069B1B41" w14:textId="05F93505" w:rsidR="00D10B5B" w:rsidRDefault="0059432C" w:rsidP="00684D30">
      <w:pPr>
        <w:pStyle w:val="Body-TextTx"/>
      </w:pPr>
      <w:r>
        <w:t>Venli found herself humming to Abashment as she searched the room.</w:t>
      </w:r>
      <w:r w:rsidR="0004281A">
        <w:t xml:space="preserve"> </w:t>
      </w:r>
      <w:r>
        <w:t>Who had spoken so brashly without first ordering their Voice to step forward?</w:t>
      </w:r>
      <w:r w:rsidR="0004281A">
        <w:t xml:space="preserve"> </w:t>
      </w:r>
      <w:r>
        <w:t>She found him sitting on a raised ledge up above, in shadow, right as her mind connected the accent to the lack of decorum.</w:t>
      </w:r>
    </w:p>
    <w:p w14:paraId="077153B9" w14:textId="0EF2BB3B" w:rsidR="00D10B5B" w:rsidRDefault="0059432C" w:rsidP="00684D30">
      <w:pPr>
        <w:pStyle w:val="Body-TextTx"/>
      </w:pPr>
      <w:r>
        <w:t>Vyre.</w:t>
      </w:r>
      <w:r w:rsidR="0004281A">
        <w:t xml:space="preserve"> </w:t>
      </w:r>
      <w:r>
        <w:t>The human, once called Moash.</w:t>
      </w:r>
      <w:r w:rsidR="0004281A">
        <w:t xml:space="preserve"> </w:t>
      </w:r>
      <w:r>
        <w:t xml:space="preserve">He dressed like a soldier, </w:t>
      </w:r>
      <w:r w:rsidR="002E24AE">
        <w:t xml:space="preserve">with </w:t>
      </w:r>
      <w:r>
        <w:t xml:space="preserve">perfectly trimmed hair, </w:t>
      </w:r>
      <w:r w:rsidR="002E24AE">
        <w:t xml:space="preserve">a </w:t>
      </w:r>
      <w:r>
        <w:t>sharp uniform cut after human tailoring.</w:t>
      </w:r>
      <w:r w:rsidR="0004281A">
        <w:t xml:space="preserve"> </w:t>
      </w:r>
      <w:r>
        <w:t>He was an oddity.</w:t>
      </w:r>
      <w:r w:rsidR="0004281A">
        <w:t xml:space="preserve"> </w:t>
      </w:r>
      <w:r>
        <w:t>Why did the Nine continue to suffer him?</w:t>
      </w:r>
      <w:r w:rsidR="0004281A">
        <w:t xml:space="preserve"> </w:t>
      </w:r>
      <w:r>
        <w:t xml:space="preserve">Not only that, why had they given him an </w:t>
      </w:r>
      <w:r w:rsidRPr="00CC5738">
        <w:rPr>
          <w:rStyle w:val="itali"/>
        </w:rPr>
        <w:t>Honorblade</w:t>
      </w:r>
      <w:r w:rsidRPr="00916B40">
        <w:rPr>
          <w:rStyle w:val="itali"/>
        </w:rPr>
        <w:t>,</w:t>
      </w:r>
      <w:r>
        <w:t xml:space="preserve"> one of the most precious relics on Roshar?</w:t>
      </w:r>
    </w:p>
    <w:p w14:paraId="21A5A225" w14:textId="30238B25" w:rsidR="00D10B5B" w:rsidRDefault="0059432C" w:rsidP="00684D30">
      <w:pPr>
        <w:pStyle w:val="Body-TextTx"/>
      </w:pPr>
      <w:r>
        <w:t>He draped one leg off the ledge.</w:t>
      </w:r>
      <w:r w:rsidR="0004281A">
        <w:t xml:space="preserve"> </w:t>
      </w:r>
      <w:r>
        <w:t>Held in his lap, his sword reflected sunlight as the tip moved.</w:t>
      </w:r>
      <w:r w:rsidR="0004281A">
        <w:t xml:space="preserve"> </w:t>
      </w:r>
      <w:r w:rsidR="00766B15">
        <w:t>“</w:t>
      </w:r>
      <w:r>
        <w:t>He</w:t>
      </w:r>
      <w:r w:rsidR="00766B15">
        <w:t>’</w:t>
      </w:r>
      <w:r>
        <w:t>ll stop you,</w:t>
      </w:r>
      <w:r w:rsidR="00766B15">
        <w:t>”</w:t>
      </w:r>
      <w:r>
        <w:t xml:space="preserve"> Vyre said.</w:t>
      </w:r>
      <w:r w:rsidR="0004281A">
        <w:t xml:space="preserve"> </w:t>
      </w:r>
      <w:r w:rsidR="00766B15">
        <w:t>“</w:t>
      </w:r>
      <w:r>
        <w:t>You should have a plan for dealing with him.</w:t>
      </w:r>
      <w:r w:rsidR="00766B15">
        <w:t>”</w:t>
      </w:r>
    </w:p>
    <w:p w14:paraId="6A4A3949" w14:textId="6A2051C4" w:rsidR="00D10B5B" w:rsidRDefault="00766B15" w:rsidP="00684D30">
      <w:pPr>
        <w:pStyle w:val="Body-TextTx"/>
      </w:pPr>
      <w:r>
        <w:t>“</w:t>
      </w:r>
      <w:r w:rsidR="0059432C">
        <w:t>Ah, the human,</w:t>
      </w:r>
      <w:r>
        <w:t>”</w:t>
      </w:r>
      <w:r w:rsidR="0059432C">
        <w:t xml:space="preserve"> Raboniel said, looking at Vyre on his ledge.</w:t>
      </w:r>
      <w:r w:rsidR="0004281A">
        <w:t xml:space="preserve"> </w:t>
      </w:r>
      <w:r>
        <w:t>“</w:t>
      </w:r>
      <w:r w:rsidR="0059432C">
        <w:t>I</w:t>
      </w:r>
      <w:r>
        <w:t>’</w:t>
      </w:r>
      <w:r w:rsidR="0059432C">
        <w:t>ve heard of you.</w:t>
      </w:r>
      <w:r w:rsidR="0004281A">
        <w:t xml:space="preserve"> </w:t>
      </w:r>
      <w:r w:rsidR="0059432C">
        <w:t>Such an interesting specimen.</w:t>
      </w:r>
      <w:r w:rsidR="0004281A">
        <w:t xml:space="preserve"> </w:t>
      </w:r>
      <w:r w:rsidR="0059432C">
        <w:t>Odium favors you.</w:t>
      </w:r>
      <w:r>
        <w:t>”</w:t>
      </w:r>
    </w:p>
    <w:p w14:paraId="3C84892D" w14:textId="4B2547D6" w:rsidR="00D10B5B" w:rsidRDefault="00766B15" w:rsidP="00684D30">
      <w:pPr>
        <w:pStyle w:val="Body-TextTx"/>
      </w:pPr>
      <w:r>
        <w:t>“</w:t>
      </w:r>
      <w:r w:rsidR="0059432C">
        <w:t>He takes my pain,</w:t>
      </w:r>
      <w:r>
        <w:t>”</w:t>
      </w:r>
      <w:r w:rsidR="0059432C">
        <w:t xml:space="preserve"> Vyre said.</w:t>
      </w:r>
      <w:r w:rsidR="0004281A">
        <w:t xml:space="preserve"> </w:t>
      </w:r>
      <w:r>
        <w:t>“</w:t>
      </w:r>
      <w:r w:rsidR="0059432C">
        <w:t>And leaves me to achieve my potential.</w:t>
      </w:r>
      <w:r w:rsidR="0004281A">
        <w:t xml:space="preserve"> </w:t>
      </w:r>
      <w:r w:rsidR="0059432C">
        <w:t>You did not answer my question.</w:t>
      </w:r>
      <w:r w:rsidR="0004281A">
        <w:t xml:space="preserve"> </w:t>
      </w:r>
      <w:r w:rsidR="0059432C">
        <w:t>What of Stormblessed?</w:t>
      </w:r>
      <w:r>
        <w:t>”</w:t>
      </w:r>
    </w:p>
    <w:p w14:paraId="438F4D27" w14:textId="5F7A3DF7" w:rsidR="00D10B5B" w:rsidRDefault="00766B15" w:rsidP="00684D30">
      <w:pPr>
        <w:pStyle w:val="Body-TextTx"/>
      </w:pPr>
      <w:r>
        <w:t>“</w:t>
      </w:r>
      <w:r w:rsidR="0059432C">
        <w:t>I</w:t>
      </w:r>
      <w:r>
        <w:t>’</w:t>
      </w:r>
      <w:r w:rsidR="0059432C">
        <w:t>m not afraid of a Windrunner, no matter how</w:t>
      </w:r>
      <w:r>
        <w:t> . . .</w:t>
      </w:r>
      <w:r w:rsidR="00483B1D">
        <w:t xml:space="preserve"> </w:t>
      </w:r>
      <w:r w:rsidR="0059432C">
        <w:t>mythical his reputation may be growing,</w:t>
      </w:r>
      <w:r>
        <w:t>”</w:t>
      </w:r>
      <w:r w:rsidR="0059432C">
        <w:t xml:space="preserve"> Raboniel said.</w:t>
      </w:r>
      <w:r w:rsidR="0004281A">
        <w:t xml:space="preserve"> </w:t>
      </w:r>
      <w:r>
        <w:t>“</w:t>
      </w:r>
      <w:r w:rsidR="0059432C">
        <w:t>We will focus our attention on the Bondsmith and the Elsecaller.</w:t>
      </w:r>
      <w:r w:rsidR="0004281A">
        <w:t xml:space="preserve"> </w:t>
      </w:r>
      <w:r w:rsidR="0059432C" w:rsidRPr="00CC5738">
        <w:rPr>
          <w:rStyle w:val="itali"/>
        </w:rPr>
        <w:t>They</w:t>
      </w:r>
      <w:r w:rsidR="0059432C">
        <w:t xml:space="preserve"> are more dangerous than any simple soldier.</w:t>
      </w:r>
      <w:r>
        <w:t>”</w:t>
      </w:r>
    </w:p>
    <w:p w14:paraId="6B8FA7C8" w14:textId="1C221FF0" w:rsidR="00D10B5B" w:rsidRDefault="00766B15" w:rsidP="00684D30">
      <w:pPr>
        <w:pStyle w:val="Body-TextTx"/>
      </w:pPr>
      <w:r>
        <w:t>“</w:t>
      </w:r>
      <w:r w:rsidR="0059432C">
        <w:t>Well,</w:t>
      </w:r>
      <w:r>
        <w:t>”</w:t>
      </w:r>
      <w:r w:rsidR="0059432C">
        <w:t xml:space="preserve"> Vyre said, pulling the tip of his sword back into the shadows, </w:t>
      </w:r>
      <w:r>
        <w:t>“</w:t>
      </w:r>
      <w:r w:rsidR="0059432C">
        <w:t>I</w:t>
      </w:r>
      <w:r>
        <w:t>’</w:t>
      </w:r>
      <w:r w:rsidR="0059432C">
        <w:t>m sure you know your business, Fused.</w:t>
      </w:r>
      <w:r>
        <w:t>”</w:t>
      </w:r>
    </w:p>
    <w:p w14:paraId="0124A2F7" w14:textId="1FB74DAC" w:rsidR="00D10B5B" w:rsidRDefault="0059432C" w:rsidP="00684D30">
      <w:pPr>
        <w:pStyle w:val="Body-TextTx"/>
      </w:pPr>
      <w:r>
        <w:lastRenderedPageBreak/>
        <w:t>The Nine, as always, suffered the strange human.</w:t>
      </w:r>
      <w:r w:rsidR="0004281A">
        <w:t xml:space="preserve"> </w:t>
      </w:r>
      <w:r>
        <w:t>His position had been chosen by Odium.</w:t>
      </w:r>
      <w:r w:rsidR="0004281A">
        <w:t xml:space="preserve"> </w:t>
      </w:r>
      <w:r>
        <w:t>Leshwi seemed to think highly of him</w:t>
      </w:r>
      <w:r w:rsidR="00483B1D">
        <w:t>—</w:t>
      </w:r>
      <w:r>
        <w:t>of course, he</w:t>
      </w:r>
      <w:r w:rsidR="00766B15">
        <w:t>’</w:t>
      </w:r>
      <w:r>
        <w:t>d once killed her, and that was a sure way to gain her respect.</w:t>
      </w:r>
    </w:p>
    <w:p w14:paraId="758C8238" w14:textId="55D016BD" w:rsidR="00D10B5B" w:rsidRDefault="00766B15" w:rsidP="00684D30">
      <w:pPr>
        <w:pStyle w:val="Body-TextTx"/>
      </w:pPr>
      <w:r>
        <w:t>“</w:t>
      </w:r>
      <w:r w:rsidR="0059432C">
        <w:t>Your proposal is bold, Raboniel,</w:t>
      </w:r>
      <w:r>
        <w:t>”</w:t>
      </w:r>
      <w:r w:rsidR="0059432C">
        <w:t xml:space="preserve"> one of the Nine said.</w:t>
      </w:r>
      <w:r w:rsidR="0004281A">
        <w:t xml:space="preserve"> </w:t>
      </w:r>
      <w:r>
        <w:t>“</w:t>
      </w:r>
      <w:r w:rsidR="0059432C">
        <w:t>And decisive.</w:t>
      </w:r>
      <w:r w:rsidR="0004281A">
        <w:t xml:space="preserve"> </w:t>
      </w:r>
      <w:r w:rsidR="0059432C">
        <w:t>We have long been without your guidance in this Return, and we welcome your Passion.</w:t>
      </w:r>
      <w:r w:rsidR="0004281A">
        <w:t xml:space="preserve"> </w:t>
      </w:r>
      <w:r w:rsidR="0059432C">
        <w:t>We will move forward as you request.</w:t>
      </w:r>
      <w:r w:rsidR="0004281A">
        <w:t xml:space="preserve"> </w:t>
      </w:r>
      <w:r w:rsidR="0059432C">
        <w:t>Prepare a team for your infiltration of the tower, and we shall contact the human Taravangian with instructions.</w:t>
      </w:r>
      <w:r w:rsidR="0004281A">
        <w:t xml:space="preserve"> </w:t>
      </w:r>
      <w:r w:rsidR="0059432C">
        <w:t>He can divert the Bondsmith and Elsecaller.</w:t>
      </w:r>
      <w:r>
        <w:t>”</w:t>
      </w:r>
    </w:p>
    <w:p w14:paraId="2A6C89CB" w14:textId="5C5ED39B" w:rsidR="00D10B5B" w:rsidRDefault="0059432C" w:rsidP="00684D30">
      <w:pPr>
        <w:pStyle w:val="Body-TextTx"/>
      </w:pPr>
      <w:r>
        <w:t>Raboniel sang loudly to Satisfaction, a stately and decisive sound.</w:t>
      </w:r>
      <w:r w:rsidR="0004281A">
        <w:t xml:space="preserve"> </w:t>
      </w:r>
      <w:r>
        <w:t>Venli was reasonably certain this entire meeting had been for show</w:t>
      </w:r>
      <w:r w:rsidR="00483B1D">
        <w:t>—</w:t>
      </w:r>
      <w:r>
        <w:t>the Nine had not stopped to debate the plan.</w:t>
      </w:r>
      <w:r w:rsidR="0004281A">
        <w:t xml:space="preserve"> </w:t>
      </w:r>
      <w:r>
        <w:t>They</w:t>
      </w:r>
      <w:r w:rsidR="00766B15">
        <w:t>’</w:t>
      </w:r>
      <w:r>
        <w:t>d known what Raboniel would suggest, and had already worked out the details.</w:t>
      </w:r>
    </w:p>
    <w:p w14:paraId="20EF01E5" w14:textId="2991473C" w:rsidR="00D10B5B" w:rsidRDefault="0059432C" w:rsidP="00684D30">
      <w:pPr>
        <w:pStyle w:val="Body-TextTx"/>
      </w:pPr>
      <w:r>
        <w:t>The other Fused waited respectfully as Raboniel</w:t>
      </w:r>
      <w:r w:rsidR="00483B1D">
        <w:t>—</w:t>
      </w:r>
      <w:r>
        <w:t>her victorious proposal elevating her further in their eyes</w:t>
      </w:r>
      <w:r w:rsidR="00483B1D">
        <w:t>—</w:t>
      </w:r>
      <w:r>
        <w:t>walked toward the exit.</w:t>
      </w:r>
      <w:r w:rsidR="0004281A">
        <w:t xml:space="preserve"> </w:t>
      </w:r>
      <w:r>
        <w:t>Only one of the Fused moved.</w:t>
      </w:r>
      <w:r w:rsidR="0004281A">
        <w:t xml:space="preserve"> </w:t>
      </w:r>
      <w:r>
        <w:t>Leshwi.</w:t>
      </w:r>
    </w:p>
    <w:p w14:paraId="0C287D2B" w14:textId="56F1E93E" w:rsidR="00D10B5B" w:rsidRDefault="00766B15" w:rsidP="00684D30">
      <w:pPr>
        <w:pStyle w:val="Body-TextTx"/>
      </w:pPr>
      <w:r>
        <w:t>“</w:t>
      </w:r>
      <w:r w:rsidR="0059432C">
        <w:t>Come,</w:t>
      </w:r>
      <w:r>
        <w:t>”</w:t>
      </w:r>
      <w:r w:rsidR="0059432C">
        <w:t xml:space="preserve"> she said, floating after Raboniel.</w:t>
      </w:r>
    </w:p>
    <w:p w14:paraId="08569F56" w14:textId="193B4194" w:rsidR="00D10B5B" w:rsidRDefault="0059432C" w:rsidP="00684D30">
      <w:pPr>
        <w:pStyle w:val="Body-TextTx"/>
      </w:pPr>
      <w:r>
        <w:t>Venli hurried, joining Leshwi as she intercepted the tall femalen just outside the doors.</w:t>
      </w:r>
      <w:r w:rsidR="0004281A">
        <w:t xml:space="preserve"> </w:t>
      </w:r>
      <w:r>
        <w:t>Raboniel looked over Leshwi, humming to Derision as the two emerged into sunlight on the balcony rooftop around the chamber.</w:t>
      </w:r>
      <w:r w:rsidR="0004281A">
        <w:t xml:space="preserve"> </w:t>
      </w:r>
      <w:r>
        <w:t>The stairwell down was to the right.</w:t>
      </w:r>
    </w:p>
    <w:p w14:paraId="7E2B4901" w14:textId="551D4255" w:rsidR="00D10B5B" w:rsidRDefault="00766B15" w:rsidP="00684D30">
      <w:pPr>
        <w:pStyle w:val="Body-TextTx"/>
      </w:pPr>
      <w:r>
        <w:t>“</w:t>
      </w:r>
      <w:r w:rsidR="0059432C">
        <w:t>Why did you seek to block my proposal, Leshwi?</w:t>
      </w:r>
      <w:r>
        <w:t>”</w:t>
      </w:r>
      <w:r w:rsidR="0059432C">
        <w:t xml:space="preserve"> Raboniel asked.</w:t>
      </w:r>
      <w:r w:rsidR="0004281A">
        <w:t xml:space="preserve"> </w:t>
      </w:r>
      <w:r>
        <w:t>“</w:t>
      </w:r>
      <w:r w:rsidR="0059432C">
        <w:t>Have you begun to feel the effects of madness?</w:t>
      </w:r>
      <w:r>
        <w:t>”</w:t>
      </w:r>
    </w:p>
    <w:p w14:paraId="5D9CB65B" w14:textId="569692B8" w:rsidR="00D10B5B" w:rsidRDefault="00766B15" w:rsidP="00684D30">
      <w:pPr>
        <w:pStyle w:val="Body-TextTx"/>
      </w:pPr>
      <w:r>
        <w:t>“</w:t>
      </w:r>
      <w:r w:rsidR="0059432C">
        <w:t>I am not mad, but afraid,</w:t>
      </w:r>
      <w:r>
        <w:t>”</w:t>
      </w:r>
      <w:r w:rsidR="0059432C">
        <w:t xml:space="preserve"> Leshwi said to Abashment</w:t>
      </w:r>
      <w:r w:rsidR="00483B1D">
        <w:t>—</w:t>
      </w:r>
      <w:r w:rsidR="0059432C">
        <w:t>and Venli started at the words.</w:t>
      </w:r>
      <w:r w:rsidR="0004281A">
        <w:t xml:space="preserve"> </w:t>
      </w:r>
      <w:r w:rsidR="0059432C">
        <w:t xml:space="preserve">Lady Leshwi, </w:t>
      </w:r>
      <w:r w:rsidR="0059432C" w:rsidRPr="00CC5738">
        <w:rPr>
          <w:rStyle w:val="itali"/>
        </w:rPr>
        <w:t>afraid</w:t>
      </w:r>
      <w:r w:rsidR="0059432C">
        <w:t>?</w:t>
      </w:r>
      <w:r w:rsidR="0004281A">
        <w:t xml:space="preserve"> </w:t>
      </w:r>
      <w:r>
        <w:t>“</w:t>
      </w:r>
      <w:r w:rsidR="0059432C">
        <w:t xml:space="preserve">Do you truly think you can </w:t>
      </w:r>
      <w:r w:rsidR="0059432C" w:rsidRPr="00CC5738">
        <w:rPr>
          <w:rStyle w:val="itali"/>
        </w:rPr>
        <w:t>end</w:t>
      </w:r>
      <w:r w:rsidR="0059432C">
        <w:t xml:space="preserve"> the war?</w:t>
      </w:r>
      <w:r>
        <w:t>”</w:t>
      </w:r>
    </w:p>
    <w:p w14:paraId="600C98CC" w14:textId="4A1DD2EC" w:rsidR="00D10B5B" w:rsidRDefault="00766B15" w:rsidP="00684D30">
      <w:pPr>
        <w:pStyle w:val="Body-TextTx"/>
      </w:pPr>
      <w:r>
        <w:t>“</w:t>
      </w:r>
      <w:r w:rsidR="0059432C">
        <w:t>I</w:t>
      </w:r>
      <w:r>
        <w:t>’</w:t>
      </w:r>
      <w:r w:rsidR="0059432C">
        <w:t>m certain of it,</w:t>
      </w:r>
      <w:r>
        <w:t>”</w:t>
      </w:r>
      <w:r w:rsidR="0059432C">
        <w:t xml:space="preserve"> Raboniel said to Derision.</w:t>
      </w:r>
      <w:r w:rsidR="0004281A">
        <w:t xml:space="preserve"> </w:t>
      </w:r>
      <w:r>
        <w:t>“</w:t>
      </w:r>
      <w:r w:rsidR="0059432C">
        <w:t>I have had a long time to ponder on the discoveries made before the end of the last Return.</w:t>
      </w:r>
      <w:r>
        <w:t>”</w:t>
      </w:r>
      <w:r w:rsidR="0004281A">
        <w:t xml:space="preserve"> </w:t>
      </w:r>
      <w:r w:rsidR="0059432C">
        <w:t>She reached into the pocket of her robe and removed a gemstone glowing with Stormlight, a shifting spren captured inside.</w:t>
      </w:r>
      <w:r w:rsidR="0004281A">
        <w:t xml:space="preserve"> </w:t>
      </w:r>
      <w:r w:rsidR="0059432C">
        <w:t xml:space="preserve">A fabrial like the </w:t>
      </w:r>
      <w:r w:rsidR="0059432C">
        <w:lastRenderedPageBreak/>
        <w:t>humans created.</w:t>
      </w:r>
    </w:p>
    <w:p w14:paraId="5E4EBED9" w14:textId="7FB87951" w:rsidR="00D10B5B" w:rsidRDefault="00766B15" w:rsidP="00684D30">
      <w:pPr>
        <w:pStyle w:val="Body-TextTx"/>
      </w:pPr>
      <w:r>
        <w:t>“</w:t>
      </w:r>
      <w:r w:rsidR="0059432C">
        <w:t>They imprisoned some of the Unmade in these, Leshwi,</w:t>
      </w:r>
      <w:r>
        <w:t>”</w:t>
      </w:r>
      <w:r w:rsidR="0059432C">
        <w:t xml:space="preserve"> Raboniel said.</w:t>
      </w:r>
      <w:r w:rsidR="0004281A">
        <w:t xml:space="preserve"> </w:t>
      </w:r>
      <w:r>
        <w:t>“</w:t>
      </w:r>
      <w:r w:rsidR="0059432C">
        <w:t>How close do you think they are to discovering they could do the same for us?</w:t>
      </w:r>
      <w:r w:rsidR="0004281A">
        <w:t xml:space="preserve"> </w:t>
      </w:r>
      <w:r w:rsidR="0059432C">
        <w:t>Can you imagine it?</w:t>
      </w:r>
      <w:r w:rsidR="0004281A">
        <w:t xml:space="preserve"> </w:t>
      </w:r>
      <w:r w:rsidR="0059432C">
        <w:t>Forever imprisoned in a gemstone, locked away, able to think but unable to ever break free?</w:t>
      </w:r>
      <w:r>
        <w:t>”</w:t>
      </w:r>
    </w:p>
    <w:p w14:paraId="0DFC6486" w14:textId="77777777" w:rsidR="00D10B5B" w:rsidRDefault="0059432C" w:rsidP="00684D30">
      <w:pPr>
        <w:pStyle w:val="Body-TextTx"/>
      </w:pPr>
      <w:r>
        <w:t>Leshwi hummed to Panic, a pained rhythm with unfinished measures and chopped-up beats.</w:t>
      </w:r>
    </w:p>
    <w:p w14:paraId="26A92C6B" w14:textId="12EC1848" w:rsidR="00D10B5B" w:rsidRDefault="00766B15" w:rsidP="00684D30">
      <w:pPr>
        <w:pStyle w:val="Body-TextTx"/>
      </w:pPr>
      <w:r>
        <w:t>“</w:t>
      </w:r>
      <w:r w:rsidR="0059432C">
        <w:t>One way or another,</w:t>
      </w:r>
      <w:r>
        <w:t>”</w:t>
      </w:r>
      <w:r w:rsidR="0059432C">
        <w:t xml:space="preserve"> Raboniel said, </w:t>
      </w:r>
      <w:r>
        <w:t>“</w:t>
      </w:r>
      <w:r w:rsidR="0059432C">
        <w:t>this is the final Return.</w:t>
      </w:r>
      <w:r w:rsidR="0004281A">
        <w:t xml:space="preserve"> </w:t>
      </w:r>
      <w:r w:rsidR="0059432C">
        <w:t>The humans will soon discover how to imprison us.</w:t>
      </w:r>
      <w:r w:rsidR="0004281A">
        <w:t xml:space="preserve"> </w:t>
      </w:r>
      <w:r w:rsidR="0059432C">
        <w:t>If not, well, the best of us who remain are but a few steps from madness.</w:t>
      </w:r>
      <w:r w:rsidR="0004281A">
        <w:t xml:space="preserve"> </w:t>
      </w:r>
      <w:r w:rsidR="0059432C">
        <w:t xml:space="preserve">We </w:t>
      </w:r>
      <w:r w:rsidR="0059432C" w:rsidRPr="00CC5738">
        <w:rPr>
          <w:rStyle w:val="itali"/>
        </w:rPr>
        <w:t>must</w:t>
      </w:r>
      <w:r w:rsidR="0059432C">
        <w:t xml:space="preserve"> find a solution to this war.</w:t>
      </w:r>
      <w:r>
        <w:t>”</w:t>
      </w:r>
    </w:p>
    <w:p w14:paraId="4319C024" w14:textId="73AC306A" w:rsidR="00D10B5B" w:rsidRDefault="00766B15" w:rsidP="00684D30">
      <w:pPr>
        <w:pStyle w:val="Body-TextTx"/>
      </w:pPr>
      <w:r>
        <w:t>“</w:t>
      </w:r>
      <w:r w:rsidR="0059432C">
        <w:t>You are newly Returned,</w:t>
      </w:r>
      <w:r>
        <w:t>”</w:t>
      </w:r>
      <w:r w:rsidR="0059432C">
        <w:t xml:space="preserve"> Leshwi said.</w:t>
      </w:r>
      <w:r w:rsidR="0004281A">
        <w:t xml:space="preserve"> </w:t>
      </w:r>
      <w:r>
        <w:t>“</w:t>
      </w:r>
      <w:r w:rsidR="0059432C">
        <w:t xml:space="preserve">You have </w:t>
      </w:r>
      <w:r w:rsidR="00851082">
        <w:t xml:space="preserve">no </w:t>
      </w:r>
      <w:r w:rsidR="0059432C">
        <w:t>servants or staff.</w:t>
      </w:r>
      <w:r w:rsidR="0004281A">
        <w:t xml:space="preserve"> </w:t>
      </w:r>
      <w:r w:rsidR="0059432C">
        <w:t>Your undertaking will require both.</w:t>
      </w:r>
      <w:r>
        <w:t>”</w:t>
      </w:r>
      <w:r w:rsidR="0004281A">
        <w:t xml:space="preserve"> </w:t>
      </w:r>
      <w:r w:rsidR="0059432C">
        <w:t>She gestured to the side, to Venli.</w:t>
      </w:r>
      <w:r w:rsidR="0004281A">
        <w:t xml:space="preserve"> </w:t>
      </w:r>
      <w:r>
        <w:t>“</w:t>
      </w:r>
      <w:r w:rsidR="0059432C">
        <w:t>I have gathered a staff of faithful and highly capable singers.</w:t>
      </w:r>
      <w:r w:rsidR="0004281A">
        <w:t xml:space="preserve"> </w:t>
      </w:r>
      <w:r w:rsidR="0059432C">
        <w:t>I would lend them to you for this enterprise, and would attend you myself, as an apology for my objections.</w:t>
      </w:r>
      <w:r>
        <w:t>”</w:t>
      </w:r>
    </w:p>
    <w:p w14:paraId="4DECF28E" w14:textId="698F276C" w:rsidR="00D10B5B" w:rsidRDefault="00766B15" w:rsidP="00684D30">
      <w:pPr>
        <w:pStyle w:val="Body-TextTx"/>
      </w:pPr>
      <w:r>
        <w:t>“</w:t>
      </w:r>
      <w:r w:rsidR="0059432C">
        <w:t>You do always have the best servants,</w:t>
      </w:r>
      <w:r>
        <w:t>”</w:t>
      </w:r>
      <w:r w:rsidR="0059432C">
        <w:t xml:space="preserve"> Raboniel said, eyeing Venli.</w:t>
      </w:r>
      <w:r w:rsidR="0004281A">
        <w:t xml:space="preserve"> </w:t>
      </w:r>
      <w:r>
        <w:t>“</w:t>
      </w:r>
      <w:r w:rsidR="0059432C">
        <w:t>This one is the Last Listener, is she not?</w:t>
      </w:r>
      <w:r w:rsidR="0004281A">
        <w:t xml:space="preserve"> </w:t>
      </w:r>
      <w:r w:rsidR="0059432C">
        <w:t>Once Voice of Odium himself?</w:t>
      </w:r>
      <w:r w:rsidR="0004281A">
        <w:t xml:space="preserve"> </w:t>
      </w:r>
      <w:r w:rsidR="0059432C">
        <w:t>How did you collect her?</w:t>
      </w:r>
      <w:r>
        <w:t>”</w:t>
      </w:r>
    </w:p>
    <w:p w14:paraId="16220462" w14:textId="1D33788C" w:rsidR="00D10B5B" w:rsidRDefault="0059432C" w:rsidP="00684D30">
      <w:pPr>
        <w:pStyle w:val="Body-TextTx"/>
      </w:pPr>
      <w:r>
        <w:t>Timbre pulsed inside Venli</w:t>
      </w:r>
      <w:r w:rsidR="00483B1D">
        <w:t>—</w:t>
      </w:r>
      <w:r>
        <w:t xml:space="preserve">she was annoyed by the term </w:t>
      </w:r>
      <w:r w:rsidR="00766B15">
        <w:t>“</w:t>
      </w:r>
      <w:r>
        <w:t>collect,</w:t>
      </w:r>
      <w:r w:rsidR="00766B15">
        <w:t>”</w:t>
      </w:r>
      <w:r>
        <w:t xml:space="preserve"> and Venli felt the same.</w:t>
      </w:r>
      <w:r w:rsidR="0004281A">
        <w:t xml:space="preserve"> </w:t>
      </w:r>
      <w:r>
        <w:t>She bowed her head and hummed to Subservience to keep from revealing her true feelings.</w:t>
      </w:r>
    </w:p>
    <w:p w14:paraId="320EF26D" w14:textId="12B15965" w:rsidR="00D10B5B" w:rsidRDefault="00766B15" w:rsidP="00684D30">
      <w:pPr>
        <w:pStyle w:val="Body-TextTx"/>
      </w:pPr>
      <w:r>
        <w:t>“</w:t>
      </w:r>
      <w:r w:rsidR="0059432C">
        <w:t>She was cast off by Odium,</w:t>
      </w:r>
      <w:r>
        <w:t>”</w:t>
      </w:r>
      <w:r w:rsidR="0059432C">
        <w:t xml:space="preserve"> Leshwi said.</w:t>
      </w:r>
      <w:r w:rsidR="0004281A">
        <w:t xml:space="preserve"> </w:t>
      </w:r>
      <w:r>
        <w:t>“</w:t>
      </w:r>
      <w:r w:rsidR="0059432C">
        <w:t>I have found her an excellent Voice.</w:t>
      </w:r>
      <w:r>
        <w:t>”</w:t>
      </w:r>
    </w:p>
    <w:p w14:paraId="02771CBD" w14:textId="49C9F279" w:rsidR="00D10B5B" w:rsidRDefault="00766B15" w:rsidP="00684D30">
      <w:pPr>
        <w:pStyle w:val="Body-TextTx"/>
      </w:pPr>
      <w:r>
        <w:t>“</w:t>
      </w:r>
      <w:r w:rsidR="0059432C">
        <w:t>The daughter of traitors,</w:t>
      </w:r>
      <w:r>
        <w:t>”</w:t>
      </w:r>
      <w:r w:rsidR="0059432C">
        <w:t xml:space="preserve"> Raboniel said, but to Craving</w:t>
      </w:r>
      <w:r w:rsidR="00483B1D">
        <w:t>—</w:t>
      </w:r>
      <w:r w:rsidR="0059432C">
        <w:t>she was curious about Venli.</w:t>
      </w:r>
      <w:r w:rsidR="0004281A">
        <w:t xml:space="preserve"> </w:t>
      </w:r>
      <w:r>
        <w:t>“</w:t>
      </w:r>
      <w:r w:rsidR="0059432C">
        <w:t>Then a traitor to her own kind.</w:t>
      </w:r>
      <w:r w:rsidR="0004281A">
        <w:t xml:space="preserve"> </w:t>
      </w:r>
      <w:r w:rsidR="0059432C">
        <w:t>I will take her, and those you send, as my servants during the infiltration.</w:t>
      </w:r>
      <w:r w:rsidR="0004281A">
        <w:t xml:space="preserve"> </w:t>
      </w:r>
      <w:r w:rsidR="0059432C">
        <w:t>You may join us as well.</w:t>
      </w:r>
      <w:r w:rsidR="0004281A">
        <w:t xml:space="preserve"> </w:t>
      </w:r>
      <w:r w:rsidR="0059432C">
        <w:t>Serve, and perhaps I will forgive your crass objections.</w:t>
      </w:r>
      <w:r w:rsidR="0004281A">
        <w:t xml:space="preserve"> </w:t>
      </w:r>
      <w:r w:rsidR="0059432C">
        <w:t>There were certainly others thinking the same; you gave opportunity for refutation.</w:t>
      </w:r>
      <w:r>
        <w:t>”</w:t>
      </w:r>
    </w:p>
    <w:p w14:paraId="2E9629AC" w14:textId="7B1DA61D" w:rsidR="00D10B5B" w:rsidRDefault="0059432C" w:rsidP="00684D30">
      <w:pPr>
        <w:pStyle w:val="Body-TextTx"/>
      </w:pPr>
      <w:r>
        <w:lastRenderedPageBreak/>
        <w:t>Raboniel strode away, though as she reached the steps, Venli spotted someone waiting for her in the shadows below.</w:t>
      </w:r>
      <w:r w:rsidR="0004281A">
        <w:t xml:space="preserve"> </w:t>
      </w:r>
      <w:r>
        <w:t>The hulking figure of the Pursuer, who had been dismissed earlier.</w:t>
      </w:r>
      <w:r w:rsidR="0004281A">
        <w:t xml:space="preserve"> </w:t>
      </w:r>
      <w:r>
        <w:t>He bowed to Raboniel, who hesitated at the top of the stairwell.</w:t>
      </w:r>
      <w:r w:rsidR="0004281A">
        <w:t xml:space="preserve"> </w:t>
      </w:r>
      <w:r>
        <w:t>Their exchange was not audible to Venli.</w:t>
      </w:r>
    </w:p>
    <w:p w14:paraId="51C96901" w14:textId="05FD04D2" w:rsidR="00D10B5B" w:rsidRDefault="00766B15" w:rsidP="00684D30">
      <w:pPr>
        <w:pStyle w:val="Body-TextTx"/>
      </w:pPr>
      <w:r>
        <w:t>“</w:t>
      </w:r>
      <w:r w:rsidR="0059432C">
        <w:t>He</w:t>
      </w:r>
      <w:r>
        <w:t>’</w:t>
      </w:r>
      <w:r w:rsidR="0059432C">
        <w:t>s begging for a chance to go with her,</w:t>
      </w:r>
      <w:r>
        <w:t>”</w:t>
      </w:r>
      <w:r w:rsidR="0059432C">
        <w:t xml:space="preserve"> Leshwi whispered.</w:t>
      </w:r>
      <w:r w:rsidR="0004281A">
        <w:t xml:space="preserve"> </w:t>
      </w:r>
      <w:r>
        <w:t>“</w:t>
      </w:r>
      <w:r w:rsidR="0059432C">
        <w:t>Raboniel will have jurisdiction during this infiltration</w:t>
      </w:r>
      <w:r w:rsidR="00483B1D">
        <w:t>—</w:t>
      </w:r>
      <w:r w:rsidR="0059432C">
        <w:t>and can authorize him to continue his hunt.</w:t>
      </w:r>
      <w:r w:rsidR="0004281A">
        <w:t xml:space="preserve"> </w:t>
      </w:r>
      <w:r w:rsidR="0059432C">
        <w:t xml:space="preserve">He will try </w:t>
      </w:r>
      <w:r w:rsidR="0059432C" w:rsidRPr="00CC5738">
        <w:rPr>
          <w:rStyle w:val="itali"/>
        </w:rPr>
        <w:t>anything</w:t>
      </w:r>
      <w:r w:rsidR="0059432C">
        <w:t xml:space="preserve"> to justify another chance at that Windrunner.</w:t>
      </w:r>
      <w:r w:rsidR="0004281A">
        <w:t xml:space="preserve"> </w:t>
      </w:r>
      <w:r w:rsidR="0059432C">
        <w:t>I fear he will ignore the Nine, particularly if Raboniel approves of him.</w:t>
      </w:r>
      <w:r>
        <w:t>”</w:t>
      </w:r>
      <w:r w:rsidR="0004281A">
        <w:t xml:space="preserve"> </w:t>
      </w:r>
      <w:r w:rsidR="0059432C">
        <w:t>She looked to Venli.</w:t>
      </w:r>
      <w:r w:rsidR="0004281A">
        <w:t xml:space="preserve"> </w:t>
      </w:r>
      <w:r>
        <w:t>“</w:t>
      </w:r>
      <w:r w:rsidR="0059432C">
        <w:t>You must gather our people and attend her.</w:t>
      </w:r>
      <w:r w:rsidR="0004281A">
        <w:t xml:space="preserve"> </w:t>
      </w:r>
      <w:r w:rsidR="0059432C">
        <w:t>You will not need to fight; that will be done by others.</w:t>
      </w:r>
      <w:r w:rsidR="0004281A">
        <w:t xml:space="preserve"> </w:t>
      </w:r>
      <w:r w:rsidR="0059432C">
        <w:t>You will serve her as you have me, and report to me in secret.</w:t>
      </w:r>
      <w:r>
        <w:t>”</w:t>
      </w:r>
    </w:p>
    <w:p w14:paraId="36CE1AB7" w14:textId="058CE45C" w:rsidR="00D10B5B" w:rsidRDefault="00766B15" w:rsidP="00684D30">
      <w:pPr>
        <w:pStyle w:val="Body-TextTx"/>
      </w:pPr>
      <w:r>
        <w:t>“</w:t>
      </w:r>
      <w:r w:rsidR="0059432C">
        <w:t>Mistress?</w:t>
      </w:r>
      <w:r>
        <w:t>”</w:t>
      </w:r>
      <w:r w:rsidR="0059432C">
        <w:t xml:space="preserve"> Venli asked.</w:t>
      </w:r>
      <w:r w:rsidR="0004281A">
        <w:t xml:space="preserve"> </w:t>
      </w:r>
      <w:r w:rsidR="0059432C">
        <w:t>She lowered her voice.</w:t>
      </w:r>
      <w:r w:rsidR="0004281A">
        <w:t xml:space="preserve"> </w:t>
      </w:r>
      <w:r>
        <w:t>“</w:t>
      </w:r>
      <w:r w:rsidR="0059432C">
        <w:t xml:space="preserve">So you </w:t>
      </w:r>
      <w:r w:rsidR="0059432C" w:rsidRPr="00CC5738">
        <w:rPr>
          <w:rStyle w:val="itali"/>
        </w:rPr>
        <w:t>don</w:t>
      </w:r>
      <w:r>
        <w:rPr>
          <w:rStyle w:val="itali"/>
        </w:rPr>
        <w:t>’</w:t>
      </w:r>
      <w:r w:rsidR="0059432C" w:rsidRPr="00CC5738">
        <w:rPr>
          <w:rStyle w:val="itali"/>
        </w:rPr>
        <w:t>t</w:t>
      </w:r>
      <w:r w:rsidR="0059432C">
        <w:t xml:space="preserve"> trust her.</w:t>
      </w:r>
      <w:r>
        <w:t>”</w:t>
      </w:r>
    </w:p>
    <w:p w14:paraId="1BE39FAC" w14:textId="2943ACA1" w:rsidR="00D10B5B" w:rsidRDefault="00766B15" w:rsidP="00684D30">
      <w:pPr>
        <w:pStyle w:val="Body-TextTx"/>
      </w:pPr>
      <w:r>
        <w:t>“</w:t>
      </w:r>
      <w:r w:rsidR="0059432C">
        <w:t>Of course not,</w:t>
      </w:r>
      <w:r>
        <w:t>”</w:t>
      </w:r>
      <w:r w:rsidR="0059432C">
        <w:t xml:space="preserve"> Leshwi said.</w:t>
      </w:r>
      <w:r w:rsidR="0004281A">
        <w:t xml:space="preserve"> </w:t>
      </w:r>
      <w:r>
        <w:t>“</w:t>
      </w:r>
      <w:r w:rsidR="0059432C">
        <w:t>Last time, her recklessness nearly cost us everything.</w:t>
      </w:r>
      <w:r w:rsidR="0004281A">
        <w:t xml:space="preserve"> </w:t>
      </w:r>
      <w:r w:rsidR="0059432C">
        <w:t>The Nine favor her boldness; they feel the weight of time.</w:t>
      </w:r>
      <w:r w:rsidR="0004281A">
        <w:t xml:space="preserve"> </w:t>
      </w:r>
      <w:r w:rsidR="0059432C">
        <w:t>Yet boldness can be one step from foolishness.</w:t>
      </w:r>
      <w:r w:rsidR="0004281A">
        <w:t xml:space="preserve"> </w:t>
      </w:r>
      <w:r w:rsidR="0059432C">
        <w:t xml:space="preserve">So </w:t>
      </w:r>
      <w:r w:rsidR="0059432C" w:rsidRPr="00CC5738">
        <w:rPr>
          <w:rStyle w:val="itali"/>
        </w:rPr>
        <w:t>we</w:t>
      </w:r>
      <w:r w:rsidR="0059432C">
        <w:t xml:space="preserve"> must prevent a catastrophe.</w:t>
      </w:r>
      <w:r w:rsidR="0004281A">
        <w:t xml:space="preserve"> </w:t>
      </w:r>
      <w:r w:rsidR="0059432C">
        <w:t>This land is for the ordinary singers to inherit.</w:t>
      </w:r>
      <w:r w:rsidR="0004281A">
        <w:t xml:space="preserve"> </w:t>
      </w:r>
      <w:r w:rsidR="0059432C">
        <w:t>I will not leave it desolate simply to prove we can murder better than our enemies.</w:t>
      </w:r>
      <w:r>
        <w:t>”</w:t>
      </w:r>
    </w:p>
    <w:p w14:paraId="06713E03" w14:textId="024C4CA8" w:rsidR="00D10B5B" w:rsidRDefault="0059432C" w:rsidP="00684D30">
      <w:pPr>
        <w:pStyle w:val="Body-TextTx"/>
      </w:pPr>
      <w:r>
        <w:t>Venli swelled at that.</w:t>
      </w:r>
      <w:r w:rsidR="0004281A">
        <w:t xml:space="preserve"> </w:t>
      </w:r>
      <w:r>
        <w:t>Timbre surged inside her, pulsing, encouraging her.</w:t>
      </w:r>
    </w:p>
    <w:p w14:paraId="4164B93B" w14:textId="6DC7AA97" w:rsidR="00D10B5B" w:rsidRDefault="00766B15" w:rsidP="00684D30">
      <w:pPr>
        <w:pStyle w:val="Body-TextTx"/>
      </w:pPr>
      <w:r>
        <w:t>“</w:t>
      </w:r>
      <w:r w:rsidR="0059432C">
        <w:t>Mistress,</w:t>
      </w:r>
      <w:r>
        <w:t>”</w:t>
      </w:r>
      <w:r w:rsidR="0059432C">
        <w:t xml:space="preserve"> she whispered, </w:t>
      </w:r>
      <w:r>
        <w:t>“</w:t>
      </w:r>
      <w:r w:rsidR="0059432C">
        <w:t>do you think there</w:t>
      </w:r>
      <w:r>
        <w:t> . . .</w:t>
      </w:r>
      <w:r w:rsidR="00483B1D">
        <w:t xml:space="preserve"> </w:t>
      </w:r>
      <w:r w:rsidR="0059432C">
        <w:t xml:space="preserve">could be a way to re-form </w:t>
      </w:r>
      <w:r w:rsidR="0059432C" w:rsidRPr="00CC5738">
        <w:rPr>
          <w:rStyle w:val="itali"/>
        </w:rPr>
        <w:t>my</w:t>
      </w:r>
      <w:r w:rsidR="0059432C">
        <w:t xml:space="preserve"> people?</w:t>
      </w:r>
      <w:r w:rsidR="0004281A">
        <w:t xml:space="preserve"> </w:t>
      </w:r>
      <w:r w:rsidR="0059432C">
        <w:t>Find a land away from both Fused and humans?</w:t>
      </w:r>
      <w:r w:rsidR="0004281A">
        <w:t xml:space="preserve"> </w:t>
      </w:r>
      <w:r w:rsidR="0059432C">
        <w:t>To be on our own again, as we were?</w:t>
      </w:r>
      <w:r>
        <w:t>”</w:t>
      </w:r>
    </w:p>
    <w:p w14:paraId="5022D27E" w14:textId="5EB912C2" w:rsidR="00D10B5B" w:rsidRDefault="0059432C" w:rsidP="00684D30">
      <w:pPr>
        <w:pStyle w:val="Body-TextTx"/>
      </w:pPr>
      <w:r>
        <w:t>Leshwi hummed to Reprimand, glancing toward the chamber with the other Fused.</w:t>
      </w:r>
      <w:r w:rsidR="0004281A">
        <w:t xml:space="preserve"> </w:t>
      </w:r>
      <w:r>
        <w:t>None had left yet.</w:t>
      </w:r>
      <w:r w:rsidR="0004281A">
        <w:t xml:space="preserve"> </w:t>
      </w:r>
      <w:r>
        <w:t>They wouldn</w:t>
      </w:r>
      <w:r w:rsidR="00766B15">
        <w:t>’</w:t>
      </w:r>
      <w:r>
        <w:t>t want to be seen rushing after Raboniel</w:t>
      </w:r>
      <w:r w:rsidR="00483B1D">
        <w:t>—</w:t>
      </w:r>
      <w:r>
        <w:t>and Venli realized, in a moment of understanding, why Leshwi preferred to remain lowly among them.</w:t>
      </w:r>
      <w:r w:rsidR="0004281A">
        <w:t xml:space="preserve"> </w:t>
      </w:r>
      <w:r>
        <w:t>Her lack of standing gave her freedom to do things others considered beneath them.</w:t>
      </w:r>
    </w:p>
    <w:p w14:paraId="62F1FF3E" w14:textId="020A34D2" w:rsidR="00D10B5B" w:rsidRDefault="00766B15" w:rsidP="00684D30">
      <w:pPr>
        <w:pStyle w:val="Body-TextTx"/>
      </w:pPr>
      <w:r>
        <w:t>“</w:t>
      </w:r>
      <w:r w:rsidR="0059432C">
        <w:t>Do not speak of such things,</w:t>
      </w:r>
      <w:r>
        <w:t>”</w:t>
      </w:r>
      <w:r w:rsidR="0059432C">
        <w:t xml:space="preserve"> Leshwi hissed</w:t>
      </w:r>
      <w:r w:rsidR="001E2242">
        <w:t>.</w:t>
      </w:r>
      <w:r w:rsidR="0004281A">
        <w:t xml:space="preserve"> </w:t>
      </w:r>
      <w:r>
        <w:t>“</w:t>
      </w:r>
      <w:r w:rsidR="0059432C">
        <w:t xml:space="preserve">Others already mistrust you for what your </w:t>
      </w:r>
      <w:r w:rsidR="0059432C">
        <w:lastRenderedPageBreak/>
        <w:t>ancestors did.</w:t>
      </w:r>
      <w:r w:rsidR="0004281A">
        <w:t xml:space="preserve"> </w:t>
      </w:r>
      <w:r w:rsidR="0059432C">
        <w:t>You wish to rule yourselves?</w:t>
      </w:r>
      <w:r w:rsidR="0004281A">
        <w:t xml:space="preserve"> </w:t>
      </w:r>
      <w:r w:rsidR="0059432C">
        <w:t>I commend that</w:t>
      </w:r>
      <w:r w:rsidR="00483B1D">
        <w:t>—</w:t>
      </w:r>
      <w:r w:rsidR="0059432C">
        <w:t>but the time is not right.</w:t>
      </w:r>
      <w:r w:rsidR="0004281A">
        <w:t xml:space="preserve"> </w:t>
      </w:r>
      <w:r w:rsidR="0059432C">
        <w:t>Help us defeat the humans, and then we Fused will fade into time and leave this world to you.</w:t>
      </w:r>
      <w:r w:rsidR="0004281A">
        <w:t xml:space="preserve"> </w:t>
      </w:r>
      <w:r w:rsidR="0059432C" w:rsidRPr="00CC5738">
        <w:rPr>
          <w:rStyle w:val="itali"/>
        </w:rPr>
        <w:t>That</w:t>
      </w:r>
      <w:r w:rsidR="0059432C">
        <w:t xml:space="preserve"> is how to achieve your independence, Venli.</w:t>
      </w:r>
      <w:r>
        <w:t>”</w:t>
      </w:r>
    </w:p>
    <w:p w14:paraId="78D9D4B2" w14:textId="25812A3C" w:rsidR="00D10B5B" w:rsidRDefault="00766B15" w:rsidP="00684D30">
      <w:pPr>
        <w:pStyle w:val="Body-TextTx"/>
      </w:pPr>
      <w:r>
        <w:t>“</w:t>
      </w:r>
      <w:r w:rsidR="0059432C">
        <w:t xml:space="preserve">Yes, </w:t>
      </w:r>
      <w:r w:rsidR="00221709">
        <w:t>m</w:t>
      </w:r>
      <w:r w:rsidR="0059432C">
        <w:t>istress,</w:t>
      </w:r>
      <w:r>
        <w:t>”</w:t>
      </w:r>
      <w:r w:rsidR="0059432C">
        <w:t xml:space="preserve"> she said to Subservience.</w:t>
      </w:r>
      <w:r w:rsidR="0004281A">
        <w:t xml:space="preserve"> </w:t>
      </w:r>
      <w:r w:rsidR="0059432C">
        <w:t>She didn</w:t>
      </w:r>
      <w:r>
        <w:t>’</w:t>
      </w:r>
      <w:r w:rsidR="0059432C">
        <w:t>t feel it, and Timbre pulsed her own frustration.</w:t>
      </w:r>
    </w:p>
    <w:p w14:paraId="57C1B570" w14:textId="4EEF92FF" w:rsidR="00D10B5B" w:rsidRDefault="0059432C" w:rsidP="00684D30">
      <w:pPr>
        <w:pStyle w:val="Body-TextTx"/>
      </w:pPr>
      <w:r>
        <w:t>Venli had felt Odium</w:t>
      </w:r>
      <w:r w:rsidR="00766B15">
        <w:t>’</w:t>
      </w:r>
      <w:r>
        <w:t>s hand directly.</w:t>
      </w:r>
      <w:r w:rsidR="0004281A">
        <w:t xml:space="preserve"> </w:t>
      </w:r>
      <w:r>
        <w:t>He would not leave this people alone, and she suspected the other Fused</w:t>
      </w:r>
      <w:r w:rsidR="00483B1D">
        <w:t>—</w:t>
      </w:r>
      <w:r>
        <w:t>tired though they might be</w:t>
      </w:r>
      <w:r w:rsidR="00483B1D">
        <w:t>—</w:t>
      </w:r>
      <w:r>
        <w:t>would not abandon ruling the world.</w:t>
      </w:r>
      <w:r w:rsidR="0004281A">
        <w:t xml:space="preserve"> </w:t>
      </w:r>
      <w:r>
        <w:t>Too many of them enjoyed the luxury of their positions.</w:t>
      </w:r>
      <w:r w:rsidR="0004281A">
        <w:t xml:space="preserve"> </w:t>
      </w:r>
      <w:r>
        <w:t>Victory for them was no path to independence for Venli and her people.</w:t>
      </w:r>
    </w:p>
    <w:p w14:paraId="3D5A5E6F" w14:textId="15B48C2D" w:rsidR="00D10B5B" w:rsidRDefault="0059432C" w:rsidP="00684D30">
      <w:pPr>
        <w:pStyle w:val="Body-TextTx"/>
      </w:pPr>
      <w:r>
        <w:t>Leshwi soared off, leaving Venli to walk down the steps.</w:t>
      </w:r>
      <w:r w:rsidR="0004281A">
        <w:t xml:space="preserve"> </w:t>
      </w:r>
      <w:r>
        <w:t>As she did, she caught sight of Raboniel and the Pursuer speaking conspiratorially in the dim reaches of the third floor.</w:t>
      </w:r>
      <w:r w:rsidR="0004281A">
        <w:t xml:space="preserve"> </w:t>
      </w:r>
      <w:r>
        <w:t>Storms, what was Venli getting pulled into now?</w:t>
      </w:r>
    </w:p>
    <w:p w14:paraId="4EE58C82" w14:textId="77777777" w:rsidR="00D10B5B" w:rsidRDefault="0059432C" w:rsidP="00684D30">
      <w:pPr>
        <w:pStyle w:val="Body-TextTx"/>
      </w:pPr>
      <w:r>
        <w:t>Timbre pulsed inside her.</w:t>
      </w:r>
    </w:p>
    <w:p w14:paraId="574C3C4E" w14:textId="6FB2BC0E" w:rsidR="00D10B5B" w:rsidRDefault="00766B15" w:rsidP="00684D30">
      <w:pPr>
        <w:pStyle w:val="Body-TextTx"/>
      </w:pPr>
      <w:r>
        <w:t>“</w:t>
      </w:r>
      <w:r w:rsidR="0059432C">
        <w:t>Opportunity?</w:t>
      </w:r>
      <w:r>
        <w:t>”</w:t>
      </w:r>
      <w:r w:rsidR="0059432C">
        <w:t xml:space="preserve"> Venli said.</w:t>
      </w:r>
      <w:r w:rsidR="0004281A">
        <w:t xml:space="preserve"> </w:t>
      </w:r>
      <w:r>
        <w:t>“</w:t>
      </w:r>
      <w:r w:rsidR="0059432C">
        <w:t>What kind of opportunity?</w:t>
      </w:r>
      <w:r>
        <w:t>”</w:t>
      </w:r>
    </w:p>
    <w:p w14:paraId="22B25773" w14:textId="77777777" w:rsidR="00D10B5B" w:rsidRDefault="0059432C" w:rsidP="00684D30">
      <w:pPr>
        <w:pStyle w:val="Body-TextTx"/>
      </w:pPr>
      <w:r>
        <w:t>Timbre pulsed again.</w:t>
      </w:r>
    </w:p>
    <w:p w14:paraId="2ED1ABD3" w14:textId="5A4B30D5" w:rsidR="00D10B5B" w:rsidRDefault="00766B15" w:rsidP="00684D30">
      <w:pPr>
        <w:pStyle w:val="Body-TextTx"/>
      </w:pPr>
      <w:r>
        <w:t>“</w:t>
      </w:r>
      <w:r w:rsidR="0059432C">
        <w:t>I thought you hated the human Radiants,</w:t>
      </w:r>
      <w:r>
        <w:t>”</w:t>
      </w:r>
      <w:r w:rsidR="0059432C">
        <w:t xml:space="preserve"> Venli whispered.</w:t>
      </w:r>
      <w:r w:rsidR="0004281A">
        <w:t xml:space="preserve"> </w:t>
      </w:r>
      <w:r>
        <w:t>“</w:t>
      </w:r>
      <w:r w:rsidR="0059432C">
        <w:t>Who cares if we</w:t>
      </w:r>
      <w:r>
        <w:t>’</w:t>
      </w:r>
      <w:r w:rsidR="0059432C">
        <w:t>re going to find them at the tower?</w:t>
      </w:r>
      <w:r>
        <w:t>”</w:t>
      </w:r>
    </w:p>
    <w:p w14:paraId="3CB97759" w14:textId="41B2B982" w:rsidR="00D10B5B" w:rsidRDefault="0059432C" w:rsidP="00684D30">
      <w:pPr>
        <w:pStyle w:val="Body-TextTx"/>
      </w:pPr>
      <w:r>
        <w:t>Timbre pulsed decisively.</w:t>
      </w:r>
      <w:r w:rsidR="0004281A">
        <w:t xml:space="preserve"> </w:t>
      </w:r>
      <w:r>
        <w:t>She had a point.</w:t>
      </w:r>
      <w:r w:rsidR="0004281A">
        <w:t xml:space="preserve"> </w:t>
      </w:r>
      <w:r>
        <w:t xml:space="preserve">Perhaps the humans </w:t>
      </w:r>
      <w:r w:rsidRPr="00CC5738">
        <w:rPr>
          <w:rStyle w:val="itali"/>
        </w:rPr>
        <w:t>could</w:t>
      </w:r>
      <w:r>
        <w:t xml:space="preserve"> train Venli.</w:t>
      </w:r>
      <w:r w:rsidR="0004281A">
        <w:t xml:space="preserve"> </w:t>
      </w:r>
      <w:r>
        <w:t>Maybe she could capture one of their Radiants and make them teach her.</w:t>
      </w:r>
    </w:p>
    <w:p w14:paraId="322465ED" w14:textId="6CDBCD81" w:rsidR="00483B1D" w:rsidRDefault="0059432C" w:rsidP="00684D30">
      <w:pPr>
        <w:pStyle w:val="Body-TextTx"/>
      </w:pPr>
      <w:r>
        <w:t>At any rate, she needed to prepare her staff to leave the city.</w:t>
      </w:r>
      <w:r w:rsidR="0004281A">
        <w:t xml:space="preserve"> </w:t>
      </w:r>
      <w:r>
        <w:t>Her recruitment efforts would have to be put on hold.</w:t>
      </w:r>
      <w:r w:rsidR="0004281A">
        <w:t xml:space="preserve"> </w:t>
      </w:r>
      <w:r>
        <w:t>Like it or not, she was going to be at the forefront of another invasion of the human lands.</w:t>
      </w:r>
    </w:p>
    <w:p w14:paraId="396711B6" w14:textId="77777777" w:rsidR="00483B1D" w:rsidRDefault="00684D30" w:rsidP="00AD4902">
      <w:pPr>
        <w:pStyle w:val="Section-ChapterSCP"/>
      </w:pPr>
      <w:r>
        <w:lastRenderedPageBreak/>
        <w:t xml:space="preserve">Chapter </w:t>
      </w:r>
      <w:r w:rsidR="004633BE">
        <w:t>15</w:t>
      </w:r>
    </w:p>
    <w:p w14:paraId="421F3A13" w14:textId="1E6B188D" w:rsidR="00D10B5B" w:rsidRDefault="00766B15" w:rsidP="000660DD">
      <w:pPr>
        <w:pStyle w:val="TitleTtl"/>
      </w:pPr>
      <w:r>
        <w:t>15: the Light and the Music</w:t>
      </w:r>
    </w:p>
    <w:p w14:paraId="4303C544" w14:textId="21337013" w:rsidR="00D10B5B" w:rsidRPr="00A40C8C" w:rsidRDefault="0059432C" w:rsidP="00C64968">
      <w:pPr>
        <w:pStyle w:val="Epigraph-Non-VerseEpi"/>
      </w:pPr>
      <w:r w:rsidRPr="00A40C8C">
        <w:t>Logicspren react curiously to imprisonment.</w:t>
      </w:r>
      <w:r w:rsidR="0004281A">
        <w:t xml:space="preserve"> </w:t>
      </w:r>
      <w:r w:rsidRPr="00A40C8C">
        <w:t>Unlike other spren, they do not manifest some attribute</w:t>
      </w:r>
      <w:r w:rsidR="00483B1D" w:rsidRPr="00A40C8C">
        <w:t>—</w:t>
      </w:r>
      <w:r w:rsidRPr="00A40C8C">
        <w:t>you cannot use them to make heat, or to warn of nearby danger, or conjoin gemstones.</w:t>
      </w:r>
      <w:r w:rsidR="0004281A">
        <w:t xml:space="preserve"> </w:t>
      </w:r>
      <w:r w:rsidRPr="00A40C8C">
        <w:t>For years, artifabrians considered them useless</w:t>
      </w:r>
      <w:r w:rsidR="00483B1D" w:rsidRPr="00A40C8C">
        <w:t>—</w:t>
      </w:r>
      <w:r w:rsidRPr="00A40C8C">
        <w:t>indeed, experimenting with them was uncommon, since logicspren are rare and difficult to capture.</w:t>
      </w:r>
    </w:p>
    <w:p w14:paraId="02B39DCB" w14:textId="6D43D222" w:rsidR="00D10B5B" w:rsidRPr="00A40C8C" w:rsidRDefault="0059432C" w:rsidP="00C64968">
      <w:pPr>
        <w:pStyle w:val="Epigraph-Non-VerseEpi"/>
      </w:pPr>
      <w:r w:rsidRPr="00A40C8C">
        <w:t>A breakthrough has come in discovering that logicspren will vary the light they radiate based on certain stimuli.</w:t>
      </w:r>
      <w:r w:rsidR="0004281A">
        <w:t xml:space="preserve"> </w:t>
      </w:r>
      <w:r w:rsidRPr="00A40C8C">
        <w:t xml:space="preserve">For example, if you make the </w:t>
      </w:r>
      <w:r w:rsidR="00C05E79">
        <w:t>L</w:t>
      </w:r>
      <w:r w:rsidRPr="00A40C8C">
        <w:t>ight leak from the gemstone at a controlled rate, the spren will alternate dimming and brightening in a regular pattern.</w:t>
      </w:r>
      <w:r w:rsidR="0004281A">
        <w:t xml:space="preserve"> </w:t>
      </w:r>
      <w:r w:rsidRPr="00A40C8C">
        <w:t>This has led to fabrial clocks.</w:t>
      </w:r>
    </w:p>
    <w:p w14:paraId="3FB9314A" w14:textId="64EB4136" w:rsidR="00D10B5B" w:rsidRPr="00A40C8C" w:rsidRDefault="0059432C" w:rsidP="00C64968">
      <w:pPr>
        <w:pStyle w:val="Epigraph-Non-VerseEpi"/>
      </w:pPr>
      <w:r w:rsidRPr="00A40C8C">
        <w:t>When the gemstone is tapped with certain metals, the light will also change states from bright to dim.</w:t>
      </w:r>
      <w:r w:rsidR="0004281A">
        <w:t xml:space="preserve"> </w:t>
      </w:r>
      <w:r w:rsidRPr="00A40C8C">
        <w:t>This is leading to some very interesting and complex mechanisms.</w:t>
      </w:r>
    </w:p>
    <w:p w14:paraId="72EA7A19" w14:textId="3BF6212E" w:rsidR="00C1462B" w:rsidRDefault="00483B1D" w:rsidP="00C64968">
      <w:pPr>
        <w:pStyle w:val="Epigraph-SourceEpisrc"/>
      </w:pPr>
      <w:r>
        <w:t>—</w:t>
      </w:r>
      <w:r w:rsidR="0059432C">
        <w:t xml:space="preserve">Lecture on </w:t>
      </w:r>
      <w:r w:rsidR="00C1462B">
        <w:t>f</w:t>
      </w:r>
      <w:r w:rsidR="0059432C">
        <w:t xml:space="preserve">abrial </w:t>
      </w:r>
      <w:r w:rsidR="00C1462B">
        <w:t>m</w:t>
      </w:r>
      <w:r w:rsidR="0059432C">
        <w:t>echanics presented</w:t>
      </w:r>
      <w:r w:rsidR="00C1462B">
        <w:t xml:space="preserve"> </w:t>
      </w:r>
      <w:r w:rsidR="0059432C">
        <w:t>by Navani Kholin</w:t>
      </w:r>
    </w:p>
    <w:p w14:paraId="21B6ED8C" w14:textId="56D0BA52" w:rsidR="00D10B5B" w:rsidRDefault="0059432C" w:rsidP="00C1462B">
      <w:pPr>
        <w:pStyle w:val="Epigraph-SourceEpisrc"/>
      </w:pPr>
      <w:r>
        <w:t xml:space="preserve">to the </w:t>
      </w:r>
      <w:r w:rsidR="00C1462B">
        <w:t>c</w:t>
      </w:r>
      <w:r>
        <w:t>oalition of</w:t>
      </w:r>
      <w:r w:rsidR="00C1462B">
        <w:t xml:space="preserve"> m</w:t>
      </w:r>
      <w:r>
        <w:t>onarchs, Urithiru, Jesevan, 1175</w:t>
      </w:r>
    </w:p>
    <w:p w14:paraId="01C3DC52" w14:textId="5987DA90" w:rsidR="00D10B5B" w:rsidRDefault="0059432C" w:rsidP="00684D30">
      <w:pPr>
        <w:pStyle w:val="Body-TextTx"/>
      </w:pPr>
      <w:r>
        <w:t>In the weeks following the assault on Hearthstone, Kaladin</w:t>
      </w:r>
      <w:r w:rsidR="00766B15">
        <w:t>’</w:t>
      </w:r>
      <w:r>
        <w:t>s anxiety began to subside, and he pushed through the worst of the darkness.</w:t>
      </w:r>
      <w:r w:rsidR="0004281A">
        <w:t xml:space="preserve"> </w:t>
      </w:r>
      <w:r>
        <w:t>He always emerged on the other side.</w:t>
      </w:r>
      <w:r w:rsidR="0004281A">
        <w:t xml:space="preserve"> </w:t>
      </w:r>
      <w:r>
        <w:t>Why was that so difficult to remember while in the middle of it?</w:t>
      </w:r>
    </w:p>
    <w:p w14:paraId="51E7DBB4" w14:textId="64C02DD2" w:rsidR="00D10B5B" w:rsidRDefault="0059432C" w:rsidP="00684D30">
      <w:pPr>
        <w:pStyle w:val="Body-TextTx"/>
      </w:pPr>
      <w:r>
        <w:t>He</w:t>
      </w:r>
      <w:r w:rsidR="00766B15">
        <w:t>’</w:t>
      </w:r>
      <w:r>
        <w:t xml:space="preserve">d been given time to decide what to do after his </w:t>
      </w:r>
      <w:r w:rsidR="00766B15">
        <w:t>“</w:t>
      </w:r>
      <w:r>
        <w:t>retirement,</w:t>
      </w:r>
      <w:r w:rsidR="00766B15">
        <w:t>”</w:t>
      </w:r>
      <w:r>
        <w:t xml:space="preserve"> so he didn</w:t>
      </w:r>
      <w:r w:rsidR="00766B15">
        <w:t>’</w:t>
      </w:r>
      <w:r>
        <w:t>t rush the decision, and didn</w:t>
      </w:r>
      <w:r w:rsidR="00766B15">
        <w:t>’</w:t>
      </w:r>
      <w:r>
        <w:t>t tell anyone other than Adolin.</w:t>
      </w:r>
      <w:r w:rsidR="0004281A">
        <w:t xml:space="preserve"> </w:t>
      </w:r>
      <w:r>
        <w:t>He wanted to find the best way to introduce the idea to his Windrunners</w:t>
      </w:r>
      <w:r w:rsidR="00483B1D">
        <w:t>—</w:t>
      </w:r>
      <w:r>
        <w:t>and if he could, make his decisions first.</w:t>
      </w:r>
      <w:r w:rsidR="0004281A">
        <w:t xml:space="preserve"> </w:t>
      </w:r>
      <w:r>
        <w:t>Better to bring them a clear plan.</w:t>
      </w:r>
    </w:p>
    <w:p w14:paraId="46E45EC9" w14:textId="006D1795" w:rsidR="00D10B5B" w:rsidRDefault="0059432C" w:rsidP="00684D30">
      <w:pPr>
        <w:pStyle w:val="Body-TextTx"/>
      </w:pPr>
      <w:r>
        <w:lastRenderedPageBreak/>
        <w:t>He found himself understanding Dalinar</w:t>
      </w:r>
      <w:r w:rsidR="00766B15">
        <w:t>’</w:t>
      </w:r>
      <w:r>
        <w:t xml:space="preserve">s </w:t>
      </w:r>
      <w:r w:rsidR="00543864">
        <w:t>order</w:t>
      </w:r>
      <w:r>
        <w:t xml:space="preserve"> more and more as the days passed.</w:t>
      </w:r>
      <w:r w:rsidR="0004281A">
        <w:t xml:space="preserve"> </w:t>
      </w:r>
      <w:r>
        <w:t>At least Kaladin didn</w:t>
      </w:r>
      <w:r w:rsidR="00766B15">
        <w:t>’</w:t>
      </w:r>
      <w:r>
        <w:t>t have to keep pretending he wasn</w:t>
      </w:r>
      <w:r w:rsidR="00766B15">
        <w:t>’</w:t>
      </w:r>
      <w:r>
        <w:t>t exhausted.</w:t>
      </w:r>
      <w:r w:rsidR="0004281A">
        <w:t xml:space="preserve"> </w:t>
      </w:r>
      <w:r>
        <w:t xml:space="preserve">He did delay </w:t>
      </w:r>
      <w:r w:rsidR="00A86537">
        <w:t>his</w:t>
      </w:r>
      <w:r>
        <w:t xml:space="preserve"> decision though.</w:t>
      </w:r>
      <w:r w:rsidR="0004281A">
        <w:t xml:space="preserve"> </w:t>
      </w:r>
      <w:r>
        <w:t>So Dalinar eventually gave him a gentle</w:t>
      </w:r>
      <w:r w:rsidR="00483B1D">
        <w:t>—</w:t>
      </w:r>
      <w:r>
        <w:t>but firm</w:t>
      </w:r>
      <w:r w:rsidR="00483B1D">
        <w:t>—</w:t>
      </w:r>
      <w:r>
        <w:t>nudg</w:t>
      </w:r>
      <w:r w:rsidR="001E2242">
        <w:t>e</w:t>
      </w:r>
      <w:r>
        <w:t>.</w:t>
      </w:r>
      <w:r w:rsidR="0004281A">
        <w:t xml:space="preserve"> </w:t>
      </w:r>
      <w:r>
        <w:t>Kaladin could have a little more time to decide his path, but they needed to start promoting other Windrunners to take over his duties.</w:t>
      </w:r>
    </w:p>
    <w:p w14:paraId="4215200F" w14:textId="0E05001B" w:rsidR="00D10B5B" w:rsidRDefault="0059432C" w:rsidP="00684D30">
      <w:pPr>
        <w:pStyle w:val="Body-TextTx"/>
      </w:pPr>
      <w:r>
        <w:t>So it was that ten days after the mission to Hearthstone, Kaladin stood in front of the army</w:t>
      </w:r>
      <w:r w:rsidR="00766B15">
        <w:t>’</w:t>
      </w:r>
      <w:r>
        <w:t>s command staff and listened to Dalinar announce that Kaladin</w:t>
      </w:r>
      <w:r w:rsidR="00766B15">
        <w:t>’</w:t>
      </w:r>
      <w:r>
        <w:t xml:space="preserve">s role in the army was </w:t>
      </w:r>
      <w:r w:rsidR="00766B15">
        <w:t>“</w:t>
      </w:r>
      <w:r>
        <w:t>evolving.</w:t>
      </w:r>
      <w:r w:rsidR="00766B15">
        <w:t>”</w:t>
      </w:r>
    </w:p>
    <w:p w14:paraId="3F7BAD86" w14:textId="5EB7BDA1" w:rsidR="00D10B5B" w:rsidRDefault="0059432C" w:rsidP="00684D30">
      <w:pPr>
        <w:pStyle w:val="Body-TextTx"/>
      </w:pPr>
      <w:r>
        <w:t>Kaladin found the experience humiliating.</w:t>
      </w:r>
      <w:r w:rsidR="0004281A">
        <w:t xml:space="preserve"> </w:t>
      </w:r>
      <w:r>
        <w:t>Everyone applauded his heroism even as he was forced out.</w:t>
      </w:r>
      <w:r w:rsidR="0004281A">
        <w:t xml:space="preserve"> </w:t>
      </w:r>
      <w:r>
        <w:t>Kaladin announced that Sigzil</w:t>
      </w:r>
      <w:r w:rsidR="00483B1D">
        <w:t>—</w:t>
      </w:r>
      <w:r>
        <w:t>with whom he</w:t>
      </w:r>
      <w:r w:rsidR="00766B15">
        <w:t>’</w:t>
      </w:r>
      <w:r>
        <w:t>d conferred earlier in the day</w:t>
      </w:r>
      <w:r w:rsidR="00483B1D">
        <w:t>—</w:t>
      </w:r>
      <w:r>
        <w:t>would take over daily administration of the Windrunners, overseeing things like supplies and recruitment.</w:t>
      </w:r>
      <w:r w:rsidR="0004281A">
        <w:t xml:space="preserve"> </w:t>
      </w:r>
      <w:r>
        <w:t>He</w:t>
      </w:r>
      <w:r w:rsidR="00766B15">
        <w:t>’</w:t>
      </w:r>
      <w:r>
        <w:t>d be named to the rank of companylord.</w:t>
      </w:r>
      <w:r w:rsidR="0004281A">
        <w:t xml:space="preserve"> </w:t>
      </w:r>
      <w:r>
        <w:t>Skar, when he returned from leave at the Horneater Peaks, would be named company second, and would oversee and lead active Windrunner missions.</w:t>
      </w:r>
    </w:p>
    <w:p w14:paraId="06BCD1DD" w14:textId="6AED043D" w:rsidR="00D10B5B" w:rsidRDefault="0059432C" w:rsidP="00684D30">
      <w:pPr>
        <w:pStyle w:val="Body-TextTx"/>
      </w:pPr>
      <w:r>
        <w:t xml:space="preserve">A short time later, Kaladin was allowed to </w:t>
      </w:r>
      <w:r w:rsidR="00291F8F">
        <w:t>go</w:t>
      </w:r>
      <w:r w:rsidR="00483B1D">
        <w:t>—</w:t>
      </w:r>
      <w:r>
        <w:t xml:space="preserve">fortunately, there was no forced </w:t>
      </w:r>
      <w:r w:rsidR="00766B15">
        <w:t>“</w:t>
      </w:r>
      <w:r>
        <w:t>party</w:t>
      </w:r>
      <w:r w:rsidR="00766B15">
        <w:t>”</w:t>
      </w:r>
      <w:r>
        <w:t xml:space="preserve"> for him.</w:t>
      </w:r>
      <w:r w:rsidR="0004281A">
        <w:t xml:space="preserve"> </w:t>
      </w:r>
      <w:r>
        <w:t>He retreated down a long dark hallway in Urithiru, relieved that he didn</w:t>
      </w:r>
      <w:r w:rsidR="00766B15">
        <w:t>’</w:t>
      </w:r>
      <w:r>
        <w:t>t feel nearly as bad as he had worried he would.</w:t>
      </w:r>
      <w:r w:rsidR="0004281A">
        <w:t xml:space="preserve"> </w:t>
      </w:r>
      <w:r>
        <w:t>He wasn</w:t>
      </w:r>
      <w:r w:rsidR="00766B15">
        <w:t>’</w:t>
      </w:r>
      <w:r>
        <w:t>t a danger to himself today.</w:t>
      </w:r>
    </w:p>
    <w:p w14:paraId="14CBB925" w14:textId="21D4A3AF" w:rsidR="00D10B5B" w:rsidRDefault="0059432C" w:rsidP="00684D30">
      <w:pPr>
        <w:pStyle w:val="Body-TextTx"/>
      </w:pPr>
      <w:r>
        <w:t>Now he just had to find new purpose in life.</w:t>
      </w:r>
      <w:r w:rsidR="0004281A">
        <w:t xml:space="preserve"> </w:t>
      </w:r>
      <w:r>
        <w:t>Storms, that scared him</w:t>
      </w:r>
      <w:r w:rsidR="00483B1D">
        <w:t>—</w:t>
      </w:r>
      <w:r>
        <w:t>having nothing to do reminded him of being a bridgeman.</w:t>
      </w:r>
      <w:r w:rsidR="0004281A">
        <w:t xml:space="preserve"> </w:t>
      </w:r>
      <w:r>
        <w:t xml:space="preserve">When </w:t>
      </w:r>
      <w:r w:rsidR="00E61989">
        <w:t>he wasn</w:t>
      </w:r>
      <w:r w:rsidR="00766B15">
        <w:t>’</w:t>
      </w:r>
      <w:r>
        <w:t>t on bridge runs, those days had stretched.</w:t>
      </w:r>
      <w:r w:rsidR="0004281A">
        <w:t xml:space="preserve"> </w:t>
      </w:r>
      <w:r>
        <w:t>Full of blank space that numbed the mind, a strange mental anesthetic.</w:t>
      </w:r>
      <w:r w:rsidR="0004281A">
        <w:t xml:space="preserve"> </w:t>
      </w:r>
      <w:r>
        <w:t>His life was far better now.</w:t>
      </w:r>
      <w:r w:rsidR="0004281A">
        <w:t xml:space="preserve"> </w:t>
      </w:r>
      <w:r>
        <w:t>He wasn</w:t>
      </w:r>
      <w:r w:rsidR="00766B15">
        <w:t>’</w:t>
      </w:r>
      <w:r>
        <w:t>t so lost in self-pity that he couldn</w:t>
      </w:r>
      <w:r w:rsidR="00766B15">
        <w:t>’</w:t>
      </w:r>
      <w:r>
        <w:t>t notice or acknowledge that.</w:t>
      </w:r>
      <w:r w:rsidR="0004281A">
        <w:t xml:space="preserve"> </w:t>
      </w:r>
      <w:r>
        <w:t>Still, he found the similarity uncomfortable.</w:t>
      </w:r>
    </w:p>
    <w:p w14:paraId="668A7A36" w14:textId="033A35CD" w:rsidR="00D10B5B" w:rsidRDefault="0059432C" w:rsidP="00684D30">
      <w:pPr>
        <w:pStyle w:val="Body-TextTx"/>
      </w:pPr>
      <w:r>
        <w:t>Syl hovered in front of him in the Urithiru hallway, taking the form of a fanciful ship</w:t>
      </w:r>
      <w:r w:rsidR="00483B1D">
        <w:t>—</w:t>
      </w:r>
      <w:r>
        <w:lastRenderedPageBreak/>
        <w:t xml:space="preserve">only with sails on the </w:t>
      </w:r>
      <w:r w:rsidRPr="00CC5738">
        <w:rPr>
          <w:rStyle w:val="itali"/>
        </w:rPr>
        <w:t>bottom</w:t>
      </w:r>
      <w:r w:rsidRPr="00916B40">
        <w:rPr>
          <w:rStyle w:val="itali"/>
        </w:rPr>
        <w:t>.</w:t>
      </w:r>
      <w:r w:rsidR="0004281A">
        <w:t xml:space="preserve"> </w:t>
      </w:r>
      <w:r w:rsidR="00766B15">
        <w:t>“</w:t>
      </w:r>
      <w:r>
        <w:t xml:space="preserve">What is </w:t>
      </w:r>
      <w:r w:rsidRPr="00CC5738">
        <w:rPr>
          <w:rStyle w:val="itali"/>
        </w:rPr>
        <w:t>that</w:t>
      </w:r>
      <w:r>
        <w:t>?</w:t>
      </w:r>
      <w:r w:rsidR="00766B15">
        <w:t>”</w:t>
      </w:r>
      <w:r>
        <w:t xml:space="preserve"> Kaladin asked her.</w:t>
      </w:r>
    </w:p>
    <w:p w14:paraId="697F452D" w14:textId="3C496D59" w:rsidR="00D10B5B" w:rsidRDefault="00766B15" w:rsidP="00684D30">
      <w:pPr>
        <w:pStyle w:val="Body-TextTx"/>
      </w:pPr>
      <w:r>
        <w:t>“</w:t>
      </w:r>
      <w:r w:rsidR="0059432C">
        <w:t>I don</w:t>
      </w:r>
      <w:r>
        <w:t>’</w:t>
      </w:r>
      <w:r w:rsidR="0059432C">
        <w:t>t know,</w:t>
      </w:r>
      <w:r>
        <w:t>”</w:t>
      </w:r>
      <w:r w:rsidR="0059432C">
        <w:t xml:space="preserve"> she said, sailing past him.</w:t>
      </w:r>
      <w:r w:rsidR="0004281A">
        <w:t xml:space="preserve"> </w:t>
      </w:r>
      <w:r>
        <w:t>“</w:t>
      </w:r>
      <w:r w:rsidR="0059432C">
        <w:t>Navani was drawing it during a meeting a few weeks ago.</w:t>
      </w:r>
      <w:r w:rsidR="0004281A">
        <w:t xml:space="preserve"> </w:t>
      </w:r>
      <w:r w:rsidR="0059432C">
        <w:t>I think she got mixed up.</w:t>
      </w:r>
      <w:r w:rsidR="0004281A">
        <w:t xml:space="preserve"> </w:t>
      </w:r>
      <w:r w:rsidR="0059432C">
        <w:t>Maybe she hasn</w:t>
      </w:r>
      <w:r>
        <w:t>’</w:t>
      </w:r>
      <w:r w:rsidR="0059432C">
        <w:t>t seen boats before?</w:t>
      </w:r>
      <w:r>
        <w:t>”</w:t>
      </w:r>
    </w:p>
    <w:p w14:paraId="528DCE33" w14:textId="361B400B" w:rsidR="00D10B5B" w:rsidRDefault="00766B15" w:rsidP="00684D30">
      <w:pPr>
        <w:pStyle w:val="Body-TextTx"/>
      </w:pPr>
      <w:r>
        <w:t>“</w:t>
      </w:r>
      <w:r w:rsidR="0059432C">
        <w:t>I sincerely doubt that</w:t>
      </w:r>
      <w:r>
        <w:t>’</w:t>
      </w:r>
      <w:r w:rsidR="0059432C">
        <w:t>s the case,</w:t>
      </w:r>
      <w:r>
        <w:t>”</w:t>
      </w:r>
      <w:r w:rsidR="0059432C">
        <w:t xml:space="preserve"> Kaladin said, looking down the hallway.</w:t>
      </w:r>
      <w:r w:rsidR="0004281A">
        <w:t xml:space="preserve"> </w:t>
      </w:r>
      <w:r w:rsidR="0059432C">
        <w:t>Nothing to do.</w:t>
      </w:r>
    </w:p>
    <w:p w14:paraId="252C6839" w14:textId="3BC20B2B" w:rsidR="00D10B5B" w:rsidRDefault="0059432C" w:rsidP="00684D30">
      <w:pPr>
        <w:pStyle w:val="Body-TextTx"/>
      </w:pPr>
      <w:r w:rsidRPr="00CC5738">
        <w:rPr>
          <w:rStyle w:val="itali"/>
        </w:rPr>
        <w:t>No,</w:t>
      </w:r>
      <w:r>
        <w:t xml:space="preserve"> he thought.</w:t>
      </w:r>
      <w:r w:rsidR="0004281A">
        <w:t xml:space="preserve"> </w:t>
      </w:r>
      <w:r w:rsidRPr="00CC5738">
        <w:rPr>
          <w:rStyle w:val="itali"/>
        </w:rPr>
        <w:t>You can</w:t>
      </w:r>
      <w:r w:rsidR="00766B15">
        <w:rPr>
          <w:rStyle w:val="itali"/>
        </w:rPr>
        <w:t>’</w:t>
      </w:r>
      <w:r w:rsidRPr="00CC5738">
        <w:rPr>
          <w:rStyle w:val="itali"/>
        </w:rPr>
        <w:t>t pretend you have nothing to do because you</w:t>
      </w:r>
      <w:r w:rsidR="00766B15">
        <w:rPr>
          <w:rStyle w:val="itali"/>
        </w:rPr>
        <w:t>’</w:t>
      </w:r>
      <w:r w:rsidRPr="00CC5738">
        <w:rPr>
          <w:rStyle w:val="itali"/>
        </w:rPr>
        <w:t>re scared.</w:t>
      </w:r>
      <w:r w:rsidR="0004281A">
        <w:rPr>
          <w:rStyle w:val="itali"/>
        </w:rPr>
        <w:t xml:space="preserve"> </w:t>
      </w:r>
      <w:r w:rsidRPr="00CC5738">
        <w:rPr>
          <w:rStyle w:val="itali"/>
        </w:rPr>
        <w:t>Find a new purpose.</w:t>
      </w:r>
    </w:p>
    <w:p w14:paraId="33A7298D" w14:textId="2F049654" w:rsidR="00D10B5B" w:rsidRDefault="0059432C" w:rsidP="00684D30">
      <w:pPr>
        <w:pStyle w:val="Body-TextTx"/>
      </w:pPr>
      <w:r>
        <w:t>He took a deep breath, then strode forward.</w:t>
      </w:r>
      <w:r w:rsidR="0004281A">
        <w:t xml:space="preserve"> </w:t>
      </w:r>
      <w:r>
        <w:t xml:space="preserve">He could at least </w:t>
      </w:r>
      <w:r w:rsidRPr="00CC5738">
        <w:rPr>
          <w:rStyle w:val="itali"/>
        </w:rPr>
        <w:t>act</w:t>
      </w:r>
      <w:r>
        <w:t xml:space="preserve"> confident.</w:t>
      </w:r>
      <w:r w:rsidR="0004281A">
        <w:t xml:space="preserve"> </w:t>
      </w:r>
      <w:r>
        <w:t>Hav</w:t>
      </w:r>
      <w:r w:rsidR="00766B15">
        <w:t>’</w:t>
      </w:r>
      <w:r>
        <w:t>s first rule of leadership, drilled into Kaladin on his first day as a squadleader.</w:t>
      </w:r>
      <w:r w:rsidR="0004281A">
        <w:t xml:space="preserve"> </w:t>
      </w:r>
      <w:r>
        <w:t>Once you make a decision, commit to it.</w:t>
      </w:r>
    </w:p>
    <w:p w14:paraId="2EF1CDB5" w14:textId="28D1BC5E" w:rsidR="00D10B5B" w:rsidRDefault="00766B15" w:rsidP="00684D30">
      <w:pPr>
        <w:pStyle w:val="Body-TextTx"/>
      </w:pPr>
      <w:r>
        <w:t>“</w:t>
      </w:r>
      <w:r w:rsidR="0059432C">
        <w:t>Where are we going?</w:t>
      </w:r>
      <w:r>
        <w:t>”</w:t>
      </w:r>
      <w:r w:rsidR="0059432C">
        <w:t xml:space="preserve"> Syl asked, transforming into a ribbon of light to catch up to him.</w:t>
      </w:r>
    </w:p>
    <w:p w14:paraId="0D6D572C" w14:textId="78CF52C4" w:rsidR="00D10B5B" w:rsidRDefault="00766B15" w:rsidP="00684D30">
      <w:pPr>
        <w:pStyle w:val="Body-TextTx"/>
      </w:pPr>
      <w:r>
        <w:t>“</w:t>
      </w:r>
      <w:r w:rsidR="0059432C">
        <w:t>Sparring grounds.</w:t>
      </w:r>
      <w:r>
        <w:t>”</w:t>
      </w:r>
    </w:p>
    <w:p w14:paraId="36B5F23A" w14:textId="5DF35819" w:rsidR="00D10B5B" w:rsidRDefault="00766B15" w:rsidP="00684D30">
      <w:pPr>
        <w:pStyle w:val="Body-TextTx"/>
      </w:pPr>
      <w:r>
        <w:t>“</w:t>
      </w:r>
      <w:r w:rsidR="0059432C">
        <w:t>Going to try some training to take your mind off things?</w:t>
      </w:r>
      <w:r>
        <w:t>”</w:t>
      </w:r>
    </w:p>
    <w:p w14:paraId="7D1A5A3B" w14:textId="6DFFF0E1" w:rsidR="00D10B5B" w:rsidRDefault="00766B15" w:rsidP="00684D30">
      <w:pPr>
        <w:pStyle w:val="Body-TextTx"/>
      </w:pPr>
      <w:r>
        <w:t>“</w:t>
      </w:r>
      <w:r w:rsidR="0059432C">
        <w:t>No,</w:t>
      </w:r>
      <w:r>
        <w:t>”</w:t>
      </w:r>
      <w:r w:rsidR="0059432C">
        <w:t xml:space="preserve"> Kaladin said.</w:t>
      </w:r>
      <w:r w:rsidR="0004281A">
        <w:t xml:space="preserve"> </w:t>
      </w:r>
      <w:r>
        <w:t>“</w:t>
      </w:r>
      <w:r w:rsidR="0059432C">
        <w:t>I</w:t>
      </w:r>
      <w:r>
        <w:t>’</w:t>
      </w:r>
      <w:r w:rsidR="0059432C">
        <w:t>m going to</w:t>
      </w:r>
      <w:r w:rsidR="00483B1D">
        <w:t>—</w:t>
      </w:r>
      <w:r w:rsidR="0059432C">
        <w:t>against my better judgment</w:t>
      </w:r>
      <w:r w:rsidR="00483B1D">
        <w:t>—</w:t>
      </w:r>
      <w:r w:rsidR="0059432C">
        <w:t>seek wisdom there.</w:t>
      </w:r>
      <w:r>
        <w:t>”</w:t>
      </w:r>
    </w:p>
    <w:p w14:paraId="77048E5A" w14:textId="607F2F92" w:rsidR="00D10B5B" w:rsidRDefault="00766B15" w:rsidP="00684D30">
      <w:pPr>
        <w:pStyle w:val="Body-TextTx"/>
      </w:pPr>
      <w:r>
        <w:t>“</w:t>
      </w:r>
      <w:r w:rsidR="0059432C">
        <w:t>Many of the ardents who train there seem pretty wise to me,</w:t>
      </w:r>
      <w:r>
        <w:t>”</w:t>
      </w:r>
      <w:r w:rsidR="0059432C">
        <w:t xml:space="preserve"> she said.</w:t>
      </w:r>
      <w:r w:rsidR="0004281A">
        <w:t xml:space="preserve"> </w:t>
      </w:r>
      <w:r>
        <w:t>“</w:t>
      </w:r>
      <w:r w:rsidR="0059432C">
        <w:t>After all, they shave their heads.</w:t>
      </w:r>
      <w:r>
        <w:t>”</w:t>
      </w:r>
    </w:p>
    <w:p w14:paraId="04D61BE5" w14:textId="551CD778" w:rsidR="00D10B5B" w:rsidRDefault="00766B15" w:rsidP="00684D30">
      <w:pPr>
        <w:pStyle w:val="Body-TextTx"/>
      </w:pPr>
      <w:r>
        <w:t>“</w:t>
      </w:r>
      <w:r w:rsidR="0059432C">
        <w:t>They</w:t>
      </w:r>
      <w:r>
        <w:t> . . .”</w:t>
      </w:r>
      <w:r w:rsidR="0004281A">
        <w:t xml:space="preserve"> </w:t>
      </w:r>
      <w:r w:rsidR="0059432C">
        <w:t>Kaladin frowned.</w:t>
      </w:r>
      <w:r w:rsidR="0004281A">
        <w:t xml:space="preserve"> </w:t>
      </w:r>
      <w:r>
        <w:t>“</w:t>
      </w:r>
      <w:r w:rsidR="0059432C">
        <w:t>Syl, what does that have to do with being wise?</w:t>
      </w:r>
      <w:r>
        <w:t>”</w:t>
      </w:r>
    </w:p>
    <w:p w14:paraId="24F8C3C9" w14:textId="19C1C637" w:rsidR="00D10B5B" w:rsidRDefault="00766B15" w:rsidP="00684D30">
      <w:pPr>
        <w:pStyle w:val="Body-TextTx"/>
      </w:pPr>
      <w:r>
        <w:t>“</w:t>
      </w:r>
      <w:r w:rsidR="0059432C">
        <w:t>Hair is gross.</w:t>
      </w:r>
      <w:r w:rsidR="0004281A">
        <w:t xml:space="preserve"> </w:t>
      </w:r>
      <w:r w:rsidR="0059432C">
        <w:t>It seems smart to shave it off.</w:t>
      </w:r>
      <w:r>
        <w:t>”</w:t>
      </w:r>
    </w:p>
    <w:p w14:paraId="767BB435" w14:textId="1B2C3B36" w:rsidR="00D10B5B" w:rsidRDefault="00766B15" w:rsidP="00684D30">
      <w:pPr>
        <w:pStyle w:val="Body-TextTx"/>
      </w:pPr>
      <w:r>
        <w:t>“</w:t>
      </w:r>
      <w:r w:rsidR="0059432C" w:rsidRPr="00CC5738">
        <w:rPr>
          <w:rStyle w:val="itali"/>
        </w:rPr>
        <w:t>You</w:t>
      </w:r>
      <w:r w:rsidR="0059432C">
        <w:t xml:space="preserve"> have hair.</w:t>
      </w:r>
      <w:r>
        <w:t>”</w:t>
      </w:r>
    </w:p>
    <w:p w14:paraId="02BD4C52" w14:textId="52E1B328" w:rsidR="00D10B5B" w:rsidRDefault="00766B15" w:rsidP="00684D30">
      <w:pPr>
        <w:pStyle w:val="Body-TextTx"/>
      </w:pPr>
      <w:r>
        <w:t>“</w:t>
      </w:r>
      <w:r w:rsidR="0059432C">
        <w:t>I do not; I just have me.</w:t>
      </w:r>
      <w:r w:rsidR="0004281A">
        <w:t xml:space="preserve"> </w:t>
      </w:r>
      <w:r w:rsidR="0059432C">
        <w:t>Think about it, Kaladin.</w:t>
      </w:r>
      <w:r w:rsidR="0004281A">
        <w:t xml:space="preserve"> </w:t>
      </w:r>
      <w:r w:rsidR="0059432C">
        <w:t>Everything else that comes out of your body you dispose of quickly and quietly</w:t>
      </w:r>
      <w:r w:rsidR="00483B1D">
        <w:t>—</w:t>
      </w:r>
      <w:r w:rsidR="0059432C">
        <w:t xml:space="preserve">but this strange stuff oozes out of little holes in your head, and you let it </w:t>
      </w:r>
      <w:r w:rsidR="0059432C" w:rsidRPr="00CC5738">
        <w:rPr>
          <w:rStyle w:val="itali"/>
        </w:rPr>
        <w:t>sit</w:t>
      </w:r>
      <w:r w:rsidR="0059432C">
        <w:t xml:space="preserve"> there?</w:t>
      </w:r>
      <w:r w:rsidR="0004281A">
        <w:t xml:space="preserve"> </w:t>
      </w:r>
      <w:r w:rsidR="0059432C">
        <w:t>Gross.</w:t>
      </w:r>
      <w:r>
        <w:t>”</w:t>
      </w:r>
    </w:p>
    <w:p w14:paraId="33258B08" w14:textId="4B489974" w:rsidR="00D10B5B" w:rsidRDefault="00766B15" w:rsidP="00684D30">
      <w:pPr>
        <w:pStyle w:val="Body-TextTx"/>
      </w:pPr>
      <w:r>
        <w:t>“</w:t>
      </w:r>
      <w:r w:rsidR="0059432C">
        <w:t>Not all of us have the luxury of being fragments of divinity.</w:t>
      </w:r>
      <w:r>
        <w:t>”</w:t>
      </w:r>
    </w:p>
    <w:p w14:paraId="42536FF3" w14:textId="4A9C8FB6" w:rsidR="00D10B5B" w:rsidRDefault="00766B15" w:rsidP="00684D30">
      <w:pPr>
        <w:pStyle w:val="Body-TextTx"/>
      </w:pPr>
      <w:r>
        <w:lastRenderedPageBreak/>
        <w:t>“</w:t>
      </w:r>
      <w:r w:rsidR="0059432C">
        <w:t xml:space="preserve">Actually, </w:t>
      </w:r>
      <w:r w:rsidR="0059432C" w:rsidRPr="00CC5738">
        <w:rPr>
          <w:rStyle w:val="itali"/>
        </w:rPr>
        <w:t>everything</w:t>
      </w:r>
      <w:r w:rsidR="0059432C">
        <w:t xml:space="preserve"> is a fragment of divinities.</w:t>
      </w:r>
      <w:r w:rsidR="0004281A">
        <w:t xml:space="preserve"> </w:t>
      </w:r>
      <w:r w:rsidR="0059432C">
        <w:t>We</w:t>
      </w:r>
      <w:r>
        <w:t>’</w:t>
      </w:r>
      <w:r w:rsidR="0059432C">
        <w:t>re relatives that way.</w:t>
      </w:r>
      <w:r>
        <w:t>”</w:t>
      </w:r>
      <w:r w:rsidR="0004281A">
        <w:t xml:space="preserve"> </w:t>
      </w:r>
      <w:r w:rsidR="0059432C">
        <w:t>She zipped in closer to him.</w:t>
      </w:r>
      <w:r w:rsidR="0004281A">
        <w:t xml:space="preserve"> </w:t>
      </w:r>
      <w:r>
        <w:t>“</w:t>
      </w:r>
      <w:r w:rsidR="0059432C">
        <w:t>You humans are merely the weird relatives that live out in the stormshelter; the ones we try not to let visitors know about.</w:t>
      </w:r>
      <w:r>
        <w:t>”</w:t>
      </w:r>
    </w:p>
    <w:p w14:paraId="15FA970B" w14:textId="41C55798" w:rsidR="00D10B5B" w:rsidRDefault="0059432C" w:rsidP="00684D30">
      <w:pPr>
        <w:pStyle w:val="Body-TextTx"/>
      </w:pPr>
      <w:r>
        <w:t>Kaladin could smell the sparring grounds before he arrived</w:t>
      </w:r>
      <w:r w:rsidR="00483B1D">
        <w:t>—</w:t>
      </w:r>
      <w:r>
        <w:t>the mingled familiar scents of sweat and sword oil.</w:t>
      </w:r>
      <w:r w:rsidR="0004281A">
        <w:t xml:space="preserve"> </w:t>
      </w:r>
      <w:r>
        <w:t>Syl shot to the left, making a loop of the room as Kaladin hurried past shouting pairs of men engaged in bouts of all types.</w:t>
      </w:r>
      <w:r w:rsidR="0004281A">
        <w:t xml:space="preserve"> </w:t>
      </w:r>
      <w:r>
        <w:t>He made his way to the rear wall where the swordmasters congregated.</w:t>
      </w:r>
    </w:p>
    <w:p w14:paraId="49814BB3" w14:textId="51D91A2A" w:rsidR="00D10B5B" w:rsidRDefault="0059432C" w:rsidP="00684D30">
      <w:pPr>
        <w:pStyle w:val="Body-TextTx"/>
      </w:pPr>
      <w:r>
        <w:t>He</w:t>
      </w:r>
      <w:r w:rsidR="00766B15">
        <w:t>’</w:t>
      </w:r>
      <w:r>
        <w:t>d always found martial ardents to be a strange bunch.</w:t>
      </w:r>
      <w:r w:rsidR="0004281A">
        <w:t xml:space="preserve"> </w:t>
      </w:r>
      <w:r>
        <w:t>Ordinary ardents made more sense: they joined the church for scholarly reasons, or because of family pressure, or because they were devout and wanted to serve the Almighty.</w:t>
      </w:r>
      <w:r w:rsidR="0004281A">
        <w:t xml:space="preserve"> </w:t>
      </w:r>
      <w:r>
        <w:t>Most martial ardents had different pasts.</w:t>
      </w:r>
      <w:r w:rsidR="0004281A">
        <w:t xml:space="preserve"> </w:t>
      </w:r>
      <w:r>
        <w:t>Many had once been soldiers, then given themselves over to the church.</w:t>
      </w:r>
      <w:r w:rsidR="0004281A">
        <w:t xml:space="preserve"> </w:t>
      </w:r>
      <w:r>
        <w:t>Not to serve, but to escape.</w:t>
      </w:r>
      <w:r w:rsidR="0004281A">
        <w:t xml:space="preserve"> </w:t>
      </w:r>
      <w:r>
        <w:t>He</w:t>
      </w:r>
      <w:r w:rsidR="00766B15">
        <w:t>’</w:t>
      </w:r>
      <w:r>
        <w:t>d never really understood what might lead someone to walk that path.</w:t>
      </w:r>
      <w:r w:rsidR="0004281A">
        <w:t xml:space="preserve"> </w:t>
      </w:r>
      <w:r>
        <w:t>Not until recently.</w:t>
      </w:r>
    </w:p>
    <w:p w14:paraId="0041EF8B" w14:textId="0775E1C6" w:rsidR="00D10B5B" w:rsidRDefault="0059432C" w:rsidP="00684D30">
      <w:pPr>
        <w:pStyle w:val="Body-TextTx"/>
      </w:pPr>
      <w:r>
        <w:t>As he walked among the training soldiers, he was reminded why he</w:t>
      </w:r>
      <w:r w:rsidR="00766B15">
        <w:t>’</w:t>
      </w:r>
      <w:r>
        <w:t>d stopped coming.</w:t>
      </w:r>
      <w:r w:rsidR="0004281A">
        <w:t xml:space="preserve"> </w:t>
      </w:r>
      <w:r>
        <w:t xml:space="preserve">Bowing, murmurs of </w:t>
      </w:r>
      <w:r w:rsidR="00766B15">
        <w:t>“</w:t>
      </w:r>
      <w:r>
        <w:t>Stormblessed,</w:t>
      </w:r>
      <w:r w:rsidR="00766B15">
        <w:t>”</w:t>
      </w:r>
      <w:r>
        <w:t xml:space="preserve"> people making way for him.</w:t>
      </w:r>
      <w:r w:rsidR="0004281A">
        <w:t xml:space="preserve"> </w:t>
      </w:r>
      <w:r>
        <w:t>That was fine in the hallways, when he passed people who didn</w:t>
      </w:r>
      <w:r w:rsidR="00766B15">
        <w:t>’</w:t>
      </w:r>
      <w:r>
        <w:t>t know him.</w:t>
      </w:r>
      <w:r w:rsidR="0004281A">
        <w:t xml:space="preserve"> </w:t>
      </w:r>
      <w:r>
        <w:t>But the ones who trained here were his brothers</w:t>
      </w:r>
      <w:r w:rsidR="00483B1D">
        <w:t>—</w:t>
      </w:r>
      <w:r>
        <w:t>and in some few cases sisters</w:t>
      </w:r>
      <w:r w:rsidR="00483B1D">
        <w:t>—</w:t>
      </w:r>
      <w:r>
        <w:t>in arms.</w:t>
      </w:r>
      <w:r w:rsidR="0004281A">
        <w:t xml:space="preserve"> </w:t>
      </w:r>
      <w:r>
        <w:t>They should know he didn</w:t>
      </w:r>
      <w:r w:rsidR="00766B15">
        <w:t>’</w:t>
      </w:r>
      <w:r>
        <w:t>t need such attention.</w:t>
      </w:r>
    </w:p>
    <w:p w14:paraId="7C8F4EFB" w14:textId="6A009692" w:rsidR="00D10B5B" w:rsidRDefault="0059432C" w:rsidP="00684D30">
      <w:pPr>
        <w:pStyle w:val="Body-TextTx"/>
      </w:pPr>
      <w:r>
        <w:t>He reached the swordmasters</w:t>
      </w:r>
      <w:r w:rsidR="00483B1D">
        <w:t>—</w:t>
      </w:r>
      <w:r>
        <w:t>but unfortunately, the man he sought wasn</w:t>
      </w:r>
      <w:r w:rsidR="00766B15">
        <w:t>’</w:t>
      </w:r>
      <w:r>
        <w:t>t among them.</w:t>
      </w:r>
      <w:r w:rsidR="0004281A">
        <w:t xml:space="preserve"> </w:t>
      </w:r>
      <w:r>
        <w:t>Master Lahar explained that Zahel was on laundry detail, which surprised Kaladin.</w:t>
      </w:r>
      <w:r w:rsidR="0004281A">
        <w:t xml:space="preserve"> </w:t>
      </w:r>
      <w:r>
        <w:t>Though he knew all ardents took turns on service detail, he wouldn</w:t>
      </w:r>
      <w:r w:rsidR="00766B15">
        <w:t>’</w:t>
      </w:r>
      <w:r>
        <w:t>t have thought a swordmaster would be sent to wash clothing.</w:t>
      </w:r>
    </w:p>
    <w:p w14:paraId="20D5E8D3" w14:textId="5A6D3B6E" w:rsidR="00D10B5B" w:rsidRDefault="0059432C" w:rsidP="00684D30">
      <w:pPr>
        <w:pStyle w:val="Body-TextTx"/>
      </w:pPr>
      <w:r>
        <w:t>As he left the sparring chamber, Syl came soaring back to him, wearing the shape of an arrow in flight.</w:t>
      </w:r>
      <w:r w:rsidR="0004281A">
        <w:t xml:space="preserve"> </w:t>
      </w:r>
      <w:r w:rsidR="00766B15">
        <w:t>“</w:t>
      </w:r>
      <w:r>
        <w:t xml:space="preserve">Did I hear you asking for </w:t>
      </w:r>
      <w:r w:rsidRPr="00CC5738">
        <w:rPr>
          <w:rStyle w:val="itali"/>
        </w:rPr>
        <w:t>Zahel</w:t>
      </w:r>
      <w:r>
        <w:t>?</w:t>
      </w:r>
      <w:r w:rsidR="00766B15">
        <w:t>”</w:t>
      </w:r>
      <w:r>
        <w:t xml:space="preserve"> she asked.</w:t>
      </w:r>
    </w:p>
    <w:p w14:paraId="4951AF42" w14:textId="767795C3" w:rsidR="00D10B5B" w:rsidRDefault="00766B15" w:rsidP="00684D30">
      <w:pPr>
        <w:pStyle w:val="Body-TextTx"/>
      </w:pPr>
      <w:r>
        <w:lastRenderedPageBreak/>
        <w:t>“</w:t>
      </w:r>
      <w:r w:rsidR="0059432C">
        <w:t>You did.</w:t>
      </w:r>
      <w:r w:rsidR="0004281A">
        <w:t xml:space="preserve"> </w:t>
      </w:r>
      <w:r w:rsidR="0059432C">
        <w:t>Why?</w:t>
      </w:r>
      <w:r>
        <w:t>”</w:t>
      </w:r>
    </w:p>
    <w:p w14:paraId="5DBD5130" w14:textId="331D1015" w:rsidR="00D10B5B" w:rsidRDefault="00766B15" w:rsidP="00684D30">
      <w:pPr>
        <w:pStyle w:val="Body-TextTx"/>
      </w:pPr>
      <w:r>
        <w:t>“</w:t>
      </w:r>
      <w:r w:rsidR="0059432C">
        <w:t>It</w:t>
      </w:r>
      <w:r>
        <w:t>’</w:t>
      </w:r>
      <w:r w:rsidR="0059432C">
        <w:t>s just that</w:t>
      </w:r>
      <w:r>
        <w:t> . . .</w:t>
      </w:r>
      <w:r w:rsidR="00483B1D">
        <w:t xml:space="preserve"> </w:t>
      </w:r>
      <w:r w:rsidR="0059432C">
        <w:t>there are several swordmasters, Kaladin.</w:t>
      </w:r>
      <w:r w:rsidR="0004281A">
        <w:t xml:space="preserve"> </w:t>
      </w:r>
      <w:r w:rsidR="0059432C">
        <w:t xml:space="preserve">A few of them are actually </w:t>
      </w:r>
      <w:r w:rsidR="0059432C" w:rsidRPr="00CC5738">
        <w:rPr>
          <w:rStyle w:val="itali"/>
        </w:rPr>
        <w:t>useful</w:t>
      </w:r>
      <w:r w:rsidR="0059432C" w:rsidRPr="00916B40">
        <w:rPr>
          <w:rStyle w:val="itali"/>
        </w:rPr>
        <w:t>.</w:t>
      </w:r>
      <w:r w:rsidR="0004281A">
        <w:t xml:space="preserve"> </w:t>
      </w:r>
      <w:r w:rsidR="0059432C">
        <w:t>So why would you want to talk to Zahel?</w:t>
      </w:r>
      <w:r>
        <w:t>”</w:t>
      </w:r>
    </w:p>
    <w:p w14:paraId="42E092F3" w14:textId="54141B2A" w:rsidR="00D10B5B" w:rsidRDefault="0059432C" w:rsidP="00684D30">
      <w:pPr>
        <w:pStyle w:val="Body-TextTx"/>
      </w:pPr>
      <w:r>
        <w:t>He wasn</w:t>
      </w:r>
      <w:r w:rsidR="00766B15">
        <w:t>’</w:t>
      </w:r>
      <w:r>
        <w:t>t certain he could explain.</w:t>
      </w:r>
      <w:r w:rsidR="0004281A">
        <w:t xml:space="preserve"> </w:t>
      </w:r>
      <w:r>
        <w:t>One of the other swordmasters</w:t>
      </w:r>
      <w:r w:rsidR="00483B1D">
        <w:t>—</w:t>
      </w:r>
      <w:r>
        <w:t>or likely any of the ardents who frequented the sparring grounds</w:t>
      </w:r>
      <w:r w:rsidR="00483B1D">
        <w:t>—</w:t>
      </w:r>
      <w:r>
        <w:t>could indeed answer his questions.</w:t>
      </w:r>
      <w:r w:rsidR="0004281A">
        <w:t xml:space="preserve"> </w:t>
      </w:r>
      <w:r>
        <w:t>But they, like the others, regarded Kaladin with an air of respect and awe.</w:t>
      </w:r>
      <w:r w:rsidR="0004281A">
        <w:t xml:space="preserve"> </w:t>
      </w:r>
      <w:r>
        <w:t>He wanted to talk to someone who would be completely honest with him.</w:t>
      </w:r>
    </w:p>
    <w:p w14:paraId="3C725F6D" w14:textId="4ABE3E4E" w:rsidR="00D10B5B" w:rsidRDefault="0059432C" w:rsidP="00684D30">
      <w:pPr>
        <w:pStyle w:val="Body-TextTx"/>
      </w:pPr>
      <w:r>
        <w:t>He made his way out to the edge of the tower.</w:t>
      </w:r>
      <w:r w:rsidR="0004281A">
        <w:t xml:space="preserve"> </w:t>
      </w:r>
      <w:r>
        <w:t xml:space="preserve">Here, open to the </w:t>
      </w:r>
      <w:r w:rsidR="00C30D02">
        <w:t>sky</w:t>
      </w:r>
      <w:r>
        <w:t>, various tiered discs of stone projected from the base of the structure like enormous fronds.</w:t>
      </w:r>
      <w:r w:rsidR="0004281A">
        <w:t xml:space="preserve"> </w:t>
      </w:r>
      <w:r>
        <w:t>Over the last year, a number of these had been turned into pastures for chulls, lobberbeasts, or horses.</w:t>
      </w:r>
      <w:r w:rsidR="0004281A">
        <w:t xml:space="preserve"> </w:t>
      </w:r>
      <w:r>
        <w:t>Others were hung with lines for drying wash.</w:t>
      </w:r>
      <w:r w:rsidR="0004281A">
        <w:t xml:space="preserve"> </w:t>
      </w:r>
      <w:r>
        <w:t>Kaladin started toward the drying wash, but paused</w:t>
      </w:r>
      <w:r w:rsidR="00483B1D">
        <w:t>—</w:t>
      </w:r>
      <w:r>
        <w:t>then decided to make a short detour.</w:t>
      </w:r>
    </w:p>
    <w:p w14:paraId="0AC3A8B3" w14:textId="48BFC1FE" w:rsidR="00D10B5B" w:rsidRDefault="0059432C" w:rsidP="00684D30">
      <w:pPr>
        <w:pStyle w:val="Body-TextTx"/>
      </w:pPr>
      <w:r>
        <w:t>Navani and her scholars claimed that these outer plates around the tower had once been fields.</w:t>
      </w:r>
      <w:r w:rsidR="0004281A">
        <w:t xml:space="preserve"> </w:t>
      </w:r>
      <w:r>
        <w:t>How could that ever have been the case?</w:t>
      </w:r>
      <w:r w:rsidR="0004281A">
        <w:t xml:space="preserve"> </w:t>
      </w:r>
      <w:r>
        <w:t>The air up here was cold, and though Rock seemed to find it invigorating, Kaladin could tell it lacked something.</w:t>
      </w:r>
      <w:r w:rsidR="0004281A">
        <w:t xml:space="preserve"> </w:t>
      </w:r>
      <w:r>
        <w:t>He grew winded more quickly, and if he exerted himself, he sometimes felt light-headed in ways he never did at normal elevations.</w:t>
      </w:r>
    </w:p>
    <w:p w14:paraId="0F2B952D" w14:textId="64B06AF6" w:rsidR="00D10B5B" w:rsidRDefault="0059432C" w:rsidP="00684D30">
      <w:pPr>
        <w:pStyle w:val="Body-TextTx"/>
      </w:pPr>
      <w:r>
        <w:t>Highstorms hit here infrequently.</w:t>
      </w:r>
      <w:r w:rsidR="0004281A">
        <w:t xml:space="preserve"> </w:t>
      </w:r>
      <w:r>
        <w:t>Nine out of ten didn</w:t>
      </w:r>
      <w:r w:rsidR="00766B15">
        <w:t>’</w:t>
      </w:r>
      <w:r>
        <w:t>t get high enough</w:t>
      </w:r>
      <w:r w:rsidR="00483B1D">
        <w:t>—</w:t>
      </w:r>
      <w:r>
        <w:t>passing as an angry expanse below, rumbling their discontent with flashes of lightning.</w:t>
      </w:r>
      <w:r w:rsidR="0004281A">
        <w:t xml:space="preserve"> </w:t>
      </w:r>
      <w:r>
        <w:t>Without the storms, there simply wasn</w:t>
      </w:r>
      <w:r w:rsidR="00766B15">
        <w:t>’</w:t>
      </w:r>
      <w:r>
        <w:t>t enough water for crops, let alone proper hillsides for planting polyps.</w:t>
      </w:r>
    </w:p>
    <w:p w14:paraId="16069107" w14:textId="44ED400F" w:rsidR="00D10B5B" w:rsidRDefault="0059432C" w:rsidP="00684D30">
      <w:pPr>
        <w:pStyle w:val="Body-TextTx"/>
      </w:pPr>
      <w:r>
        <w:t>Still, at Navani</w:t>
      </w:r>
      <w:r w:rsidR="00766B15">
        <w:t>’</w:t>
      </w:r>
      <w:r>
        <w:t>s urging, the last six months had involved a unique project.</w:t>
      </w:r>
      <w:r w:rsidR="0004281A">
        <w:t xml:space="preserve"> </w:t>
      </w:r>
      <w:r>
        <w:t>For years the Alethi had fought the Parshendi over gemhearts on the Shattered Plains.</w:t>
      </w:r>
      <w:r w:rsidR="0004281A">
        <w:t xml:space="preserve"> </w:t>
      </w:r>
      <w:r>
        <w:t>It had been a bloody affair built upon the corpses of bridgemen whose bodies</w:t>
      </w:r>
      <w:r w:rsidR="00483B1D">
        <w:t>—</w:t>
      </w:r>
      <w:r>
        <w:t>more than their tools</w:t>
      </w:r>
      <w:r w:rsidR="00483B1D">
        <w:t>—</w:t>
      </w:r>
      <w:r>
        <w:t xml:space="preserve">spanned the </w:t>
      </w:r>
      <w:r>
        <w:lastRenderedPageBreak/>
        <w:t>gaps between plateaus.</w:t>
      </w:r>
      <w:r w:rsidR="0004281A">
        <w:t xml:space="preserve"> </w:t>
      </w:r>
      <w:r>
        <w:t>It shocked Kaladin that so many involved in this slaughter had missed asking a specific and poignant question:</w:t>
      </w:r>
    </w:p>
    <w:p w14:paraId="14F67D6E" w14:textId="77777777" w:rsidR="00D10B5B" w:rsidRDefault="0059432C" w:rsidP="00684D30">
      <w:pPr>
        <w:pStyle w:val="Body-TextTx"/>
      </w:pPr>
      <w:r>
        <w:t>Why had the Parshendi wanted gemstones?</w:t>
      </w:r>
    </w:p>
    <w:p w14:paraId="4F36AE2A" w14:textId="60A94F19" w:rsidR="00D10B5B" w:rsidRDefault="0059432C" w:rsidP="00684D30">
      <w:pPr>
        <w:pStyle w:val="Body-TextTx"/>
      </w:pPr>
      <w:r>
        <w:t>To the Alethi, gemstones were not merely wealth, but power.</w:t>
      </w:r>
      <w:r w:rsidR="0004281A">
        <w:t xml:space="preserve"> </w:t>
      </w:r>
      <w:r>
        <w:t>With a Soulcaster, emeralds meant food</w:t>
      </w:r>
      <w:r w:rsidR="00483B1D">
        <w:t>—</w:t>
      </w:r>
      <w:r>
        <w:t>highly portable sources of nutrition that could travel with an army.</w:t>
      </w:r>
      <w:r w:rsidR="0004281A">
        <w:t xml:space="preserve"> </w:t>
      </w:r>
      <w:r>
        <w:t>The Alethi military had used the advantage of mobile forces without long supply lines to ravage across Roshar during the reigns of a half dozen interchangeable kings.</w:t>
      </w:r>
    </w:p>
    <w:p w14:paraId="7FC46CDA" w14:textId="71DEBEA7" w:rsidR="00D10B5B" w:rsidRDefault="0059432C" w:rsidP="00684D30">
      <w:pPr>
        <w:pStyle w:val="Body-TextTx"/>
      </w:pPr>
      <w:r>
        <w:t>The Parshendi hadn</w:t>
      </w:r>
      <w:r w:rsidR="00766B15">
        <w:t>’</w:t>
      </w:r>
      <w:r>
        <w:t>t possessed Soulcasters though.</w:t>
      </w:r>
      <w:r w:rsidR="0004281A">
        <w:t xml:space="preserve"> </w:t>
      </w:r>
      <w:r>
        <w:t>Rlain had confirmed this fact.</w:t>
      </w:r>
      <w:r w:rsidR="0004281A">
        <w:t xml:space="preserve"> </w:t>
      </w:r>
      <w:r>
        <w:t>And then he</w:t>
      </w:r>
      <w:r w:rsidR="00766B15">
        <w:t>’</w:t>
      </w:r>
      <w:r>
        <w:t>d given humankind a gift.</w:t>
      </w:r>
    </w:p>
    <w:p w14:paraId="2D90E11B" w14:textId="1AA59F76" w:rsidR="00D10B5B" w:rsidRDefault="0059432C" w:rsidP="00684D30">
      <w:pPr>
        <w:pStyle w:val="Body-TextTx"/>
      </w:pPr>
      <w:r>
        <w:t>Kaladin walked down a set of stone steps to where a group of farmers worked a test field.</w:t>
      </w:r>
      <w:r w:rsidR="0004281A">
        <w:t xml:space="preserve"> </w:t>
      </w:r>
      <w:r>
        <w:t>The flat stone had been spread with seed paste</w:t>
      </w:r>
      <w:r w:rsidR="00483B1D">
        <w:t>—</w:t>
      </w:r>
      <w:r>
        <w:t>and that had grown rockbuds.</w:t>
      </w:r>
      <w:r w:rsidR="0004281A">
        <w:t xml:space="preserve"> </w:t>
      </w:r>
      <w:r>
        <w:t>Water was brought from a nearby pump, and Kaladin passed bearers lugging bucket after bucket to dump on the polyps and simulate a rainstorm.</w:t>
      </w:r>
    </w:p>
    <w:p w14:paraId="2A1890AB" w14:textId="34E4089C" w:rsidR="00D10B5B" w:rsidRDefault="0059432C" w:rsidP="00684D30">
      <w:pPr>
        <w:pStyle w:val="Body-TextTx"/>
      </w:pPr>
      <w:r>
        <w:t>Their best farmers had explained it wouldn</w:t>
      </w:r>
      <w:r w:rsidR="00766B15">
        <w:t>’</w:t>
      </w:r>
      <w:r>
        <w:t>t work.</w:t>
      </w:r>
      <w:r w:rsidR="0004281A">
        <w:t xml:space="preserve"> </w:t>
      </w:r>
      <w:r>
        <w:t>You could simulate the highstorm minerals the plants needed to form shells, but the cold air would stifle growth.</w:t>
      </w:r>
      <w:r w:rsidR="0004281A">
        <w:t xml:space="preserve"> </w:t>
      </w:r>
      <w:r>
        <w:t>Rlain had agreed this was true</w:t>
      </w:r>
      <w:r w:rsidR="00766B15">
        <w:t> . . .</w:t>
      </w:r>
      <w:r w:rsidR="00483B1D">
        <w:t xml:space="preserve"> </w:t>
      </w:r>
      <w:r>
        <w:t>unless you had an edge.</w:t>
      </w:r>
    </w:p>
    <w:p w14:paraId="0B72AB05" w14:textId="77777777" w:rsidR="00D10B5B" w:rsidRDefault="0059432C" w:rsidP="00684D30">
      <w:pPr>
        <w:pStyle w:val="Body-TextTx"/>
      </w:pPr>
      <w:r>
        <w:t>Unless you grew the plants by the light of gemstones.</w:t>
      </w:r>
    </w:p>
    <w:p w14:paraId="49178973" w14:textId="305C32D3" w:rsidR="00D10B5B" w:rsidRDefault="0059432C" w:rsidP="00684D30">
      <w:pPr>
        <w:pStyle w:val="Body-TextTx"/>
      </w:pPr>
      <w:r>
        <w:t>The common field before Kaladin was adorned with a most uncommon sight: enormous emeralds harvested from the hearts of chasmfiends, ensconced within short iron lampposts that were in turn bolted to the stone ground.</w:t>
      </w:r>
      <w:r w:rsidR="0004281A">
        <w:t xml:space="preserve"> </w:t>
      </w:r>
      <w:r>
        <w:t>The emeralds were so large, and so full of Stormlight, that looking at one left spots on Kaladin</w:t>
      </w:r>
      <w:r w:rsidR="00766B15">
        <w:t>’</w:t>
      </w:r>
      <w:r>
        <w:t>s vision, though it was in full daylight.</w:t>
      </w:r>
    </w:p>
    <w:p w14:paraId="2700E82E" w14:textId="6922C770" w:rsidR="00D10B5B" w:rsidRDefault="0059432C" w:rsidP="00684D30">
      <w:pPr>
        <w:pStyle w:val="Body-TextTx"/>
      </w:pPr>
      <w:r>
        <w:t>Beside each lantern sat an ardent with a drum, softly banging a specific rhythm.</w:t>
      </w:r>
      <w:r w:rsidR="0004281A">
        <w:t xml:space="preserve"> </w:t>
      </w:r>
      <w:r>
        <w:t>This was the secret.</w:t>
      </w:r>
      <w:r w:rsidR="0004281A">
        <w:t xml:space="preserve"> </w:t>
      </w:r>
      <w:r>
        <w:t>People would have noticed if gemstone light made plants grow</w:t>
      </w:r>
      <w:r w:rsidR="00483B1D">
        <w:t>—</w:t>
      </w:r>
      <w:r>
        <w:t xml:space="preserve">but the mixture of </w:t>
      </w:r>
      <w:r>
        <w:lastRenderedPageBreak/>
        <w:t>the light and the music changed something.</w:t>
      </w:r>
      <w:r w:rsidR="0004281A">
        <w:t xml:space="preserve"> </w:t>
      </w:r>
      <w:r>
        <w:t>Lifespren</w:t>
      </w:r>
      <w:r w:rsidR="00483B1D">
        <w:t>—</w:t>
      </w:r>
      <w:r>
        <w:t>little green motes that bobbed in the air</w:t>
      </w:r>
      <w:r w:rsidR="00483B1D">
        <w:t>—</w:t>
      </w:r>
      <w:r>
        <w:t>spun around the drummers.</w:t>
      </w:r>
      <w:r w:rsidR="0004281A">
        <w:t xml:space="preserve"> </w:t>
      </w:r>
      <w:r>
        <w:t xml:space="preserve">The spren glowed brighter than usual, as if the </w:t>
      </w:r>
      <w:r w:rsidR="00F96B08">
        <w:t>L</w:t>
      </w:r>
      <w:r>
        <w:t xml:space="preserve">ight of the gemstones was </w:t>
      </w:r>
      <w:r w:rsidRPr="00CC5738">
        <w:rPr>
          <w:rStyle w:val="itali"/>
        </w:rPr>
        <w:t>infusing</w:t>
      </w:r>
      <w:r>
        <w:t xml:space="preserve"> them.</w:t>
      </w:r>
      <w:r w:rsidR="0004281A">
        <w:t xml:space="preserve"> </w:t>
      </w:r>
      <w:r>
        <w:t>And they</w:t>
      </w:r>
      <w:r w:rsidR="00766B15">
        <w:t>’</w:t>
      </w:r>
      <w:r>
        <w:t>d move off to the plants, spinning around them.</w:t>
      </w:r>
    </w:p>
    <w:p w14:paraId="68D7F9A9" w14:textId="021E860E" w:rsidR="00D10B5B" w:rsidRDefault="0059432C" w:rsidP="00684D30">
      <w:pPr>
        <w:pStyle w:val="Body-TextTx"/>
      </w:pPr>
      <w:r>
        <w:t>This drained the Light, like using a fabrial did.</w:t>
      </w:r>
      <w:r w:rsidR="0004281A">
        <w:t xml:space="preserve"> </w:t>
      </w:r>
      <w:r>
        <w:t>Indeed, the gemstones would periodically crack, as also happened to fabrials.</w:t>
      </w:r>
      <w:r w:rsidR="0004281A">
        <w:t xml:space="preserve"> </w:t>
      </w:r>
      <w:r>
        <w:t xml:space="preserve">Somehow, the mixture of spren, music, and </w:t>
      </w:r>
      <w:r w:rsidR="00F96B08">
        <w:t>L</w:t>
      </w:r>
      <w:r>
        <w:t xml:space="preserve">ight created a kind of organic machine that sustained plants via </w:t>
      </w:r>
      <w:r w:rsidR="000B4218">
        <w:t>S</w:t>
      </w:r>
      <w:r>
        <w:t>tormlight.</w:t>
      </w:r>
    </w:p>
    <w:p w14:paraId="4091B724" w14:textId="107FDF4F" w:rsidR="00D10B5B" w:rsidRDefault="0059432C" w:rsidP="00684D30">
      <w:pPr>
        <w:pStyle w:val="Body-TextTx"/>
      </w:pPr>
      <w:r>
        <w:t>Rlain, wearing his Bridge Four uniform, walked among the stations, checking the rhythms for accuracy.</w:t>
      </w:r>
      <w:r w:rsidR="0004281A">
        <w:t xml:space="preserve"> </w:t>
      </w:r>
      <w:r>
        <w:t>He usually wore warform these days, though he</w:t>
      </w:r>
      <w:r w:rsidR="00766B15">
        <w:t>’</w:t>
      </w:r>
      <w:r>
        <w:t>d confessed to Kaladin that he di</w:t>
      </w:r>
      <w:r w:rsidR="007B6AB3">
        <w:t>s</w:t>
      </w:r>
      <w:r>
        <w:t>like</w:t>
      </w:r>
      <w:r w:rsidR="007B6AB3">
        <w:t>d</w:t>
      </w:r>
      <w:r>
        <w:t xml:space="preserve"> how it made him seem more like the invaders, with their wicked carapace armor.</w:t>
      </w:r>
      <w:r w:rsidR="0004281A">
        <w:t xml:space="preserve"> </w:t>
      </w:r>
      <w:r>
        <w:t>That made some humans distrust him.</w:t>
      </w:r>
      <w:r w:rsidR="0004281A">
        <w:t xml:space="preserve"> </w:t>
      </w:r>
      <w:r>
        <w:t>But workform made people treat him like a parshman.</w:t>
      </w:r>
      <w:r w:rsidR="0004281A">
        <w:t xml:space="preserve"> </w:t>
      </w:r>
      <w:r>
        <w:t>He hated that even more.</w:t>
      </w:r>
    </w:p>
    <w:p w14:paraId="312BA563" w14:textId="55014354" w:rsidR="00D10B5B" w:rsidRDefault="0059432C" w:rsidP="00684D30">
      <w:pPr>
        <w:pStyle w:val="Body-TextTx"/>
      </w:pPr>
      <w:r>
        <w:t xml:space="preserve">Though to be honest, it </w:t>
      </w:r>
      <w:r w:rsidRPr="00CC5738">
        <w:rPr>
          <w:rStyle w:val="itali"/>
        </w:rPr>
        <w:t>was</w:t>
      </w:r>
      <w:r>
        <w:t xml:space="preserve"> odd to see Rlain</w:t>
      </w:r>
      <w:r w:rsidR="00483B1D">
        <w:t>—</w:t>
      </w:r>
      <w:r>
        <w:t>with his black and red marbled skin</w:t>
      </w:r>
      <w:r w:rsidR="00483B1D">
        <w:t>—</w:t>
      </w:r>
      <w:r>
        <w:t>giving direction to Alethi.</w:t>
      </w:r>
      <w:r w:rsidR="0004281A">
        <w:t xml:space="preserve"> </w:t>
      </w:r>
      <w:r>
        <w:t>It was reminiscent of what was happening in Alethkar, with the invasion.</w:t>
      </w:r>
      <w:r w:rsidR="0004281A">
        <w:t xml:space="preserve"> </w:t>
      </w:r>
      <w:r>
        <w:t>Rlain didn</w:t>
      </w:r>
      <w:r w:rsidR="00766B15">
        <w:t>’</w:t>
      </w:r>
      <w:r>
        <w:t>t like it when people made those kinds of comparisons, and Kaladin tried not to think that way.</w:t>
      </w:r>
    </w:p>
    <w:p w14:paraId="7274A17A" w14:textId="7173571C" w:rsidR="00D10B5B" w:rsidRDefault="0059432C" w:rsidP="00684D30">
      <w:pPr>
        <w:pStyle w:val="Body-TextTx"/>
      </w:pPr>
      <w:r>
        <w:t>Regardless, Rlain seemed to have found purpose in this work.</w:t>
      </w:r>
      <w:r w:rsidR="0004281A">
        <w:t xml:space="preserve"> </w:t>
      </w:r>
      <w:r>
        <w:t>Enough purpose that Kaladin almost left him and continued on his previous task.</w:t>
      </w:r>
      <w:r w:rsidR="0004281A">
        <w:t xml:space="preserve"> </w:t>
      </w:r>
      <w:r>
        <w:t>But no</w:t>
      </w:r>
      <w:r w:rsidR="00483B1D">
        <w:t>—</w:t>
      </w:r>
      <w:r>
        <w:t>the days where Kaladin could directly look out for the men and women of Bridge Four were coming to an end.</w:t>
      </w:r>
      <w:r w:rsidR="0004281A">
        <w:t xml:space="preserve"> </w:t>
      </w:r>
      <w:r>
        <w:t>He wanted to see them cared for.</w:t>
      </w:r>
    </w:p>
    <w:p w14:paraId="7F63AF57" w14:textId="07939F43" w:rsidR="00D10B5B" w:rsidRDefault="0059432C" w:rsidP="00684D30">
      <w:pPr>
        <w:pStyle w:val="Body-TextTx"/>
      </w:pPr>
      <w:r>
        <w:t>He jogged through the field.</w:t>
      </w:r>
      <w:r w:rsidR="0004281A">
        <w:t xml:space="preserve"> </w:t>
      </w:r>
      <w:r>
        <w:t>While any one of these head-size rockbuds would have been considered too small to be worth much in Hearthstone, the</w:t>
      </w:r>
      <w:r w:rsidR="00F31418">
        <w:t>y</w:t>
      </w:r>
      <w:r>
        <w:t xml:space="preserve"> were at least big enough that there would be grain inside.</w:t>
      </w:r>
      <w:r w:rsidR="0004281A">
        <w:t xml:space="preserve"> </w:t>
      </w:r>
      <w:r>
        <w:t>The technique was helping.</w:t>
      </w:r>
    </w:p>
    <w:p w14:paraId="2E4A9DB5" w14:textId="51FD9FCC" w:rsidR="00D10B5B" w:rsidRDefault="00766B15" w:rsidP="00684D30">
      <w:pPr>
        <w:pStyle w:val="Body-TextTx"/>
      </w:pPr>
      <w:r>
        <w:t>“</w:t>
      </w:r>
      <w:r w:rsidR="0059432C">
        <w:t>Rlain,</w:t>
      </w:r>
      <w:r>
        <w:t>”</w:t>
      </w:r>
      <w:r w:rsidR="0059432C">
        <w:t xml:space="preserve"> Kaladin called.</w:t>
      </w:r>
      <w:r w:rsidR="0004281A">
        <w:t xml:space="preserve"> </w:t>
      </w:r>
      <w:r>
        <w:t>“</w:t>
      </w:r>
      <w:r w:rsidR="0059432C">
        <w:t>Rlain!</w:t>
      </w:r>
      <w:r>
        <w:t>”</w:t>
      </w:r>
    </w:p>
    <w:p w14:paraId="7F910164" w14:textId="685C2A06" w:rsidR="00D10B5B" w:rsidRDefault="00766B15" w:rsidP="00684D30">
      <w:pPr>
        <w:pStyle w:val="Body-TextTx"/>
      </w:pPr>
      <w:r>
        <w:lastRenderedPageBreak/>
        <w:t>“</w:t>
      </w:r>
      <w:r w:rsidR="0059432C">
        <w:t>Sir?</w:t>
      </w:r>
      <w:r>
        <w:t>”</w:t>
      </w:r>
      <w:r w:rsidR="0059432C">
        <w:t xml:space="preserve"> the listener asked, turning and smiling.</w:t>
      </w:r>
      <w:r w:rsidR="0004281A">
        <w:t xml:space="preserve"> </w:t>
      </w:r>
      <w:r w:rsidR="0059432C">
        <w:t>He hummed a peppy tune as he jogged over.</w:t>
      </w:r>
      <w:r w:rsidR="0004281A">
        <w:t xml:space="preserve"> </w:t>
      </w:r>
      <w:r>
        <w:t>“</w:t>
      </w:r>
      <w:r w:rsidR="0059432C">
        <w:t>How was the meeting?</w:t>
      </w:r>
      <w:r>
        <w:t>”</w:t>
      </w:r>
    </w:p>
    <w:p w14:paraId="78EF54F5" w14:textId="2D440F36" w:rsidR="00D10B5B" w:rsidRDefault="0059432C" w:rsidP="00684D30">
      <w:pPr>
        <w:pStyle w:val="Body-TextTx"/>
      </w:pPr>
      <w:r>
        <w:t>Kaladin hesitated.</w:t>
      </w:r>
      <w:r w:rsidR="0004281A">
        <w:t xml:space="preserve"> </w:t>
      </w:r>
      <w:r>
        <w:t>Should he say it?</w:t>
      </w:r>
      <w:r w:rsidR="0004281A">
        <w:t xml:space="preserve"> </w:t>
      </w:r>
      <w:r>
        <w:t>Or wait?</w:t>
      </w:r>
      <w:r w:rsidR="0004281A">
        <w:t xml:space="preserve"> </w:t>
      </w:r>
      <w:r w:rsidR="00766B15">
        <w:t>“</w:t>
      </w:r>
      <w:r>
        <w:t>It had some interesting developments.</w:t>
      </w:r>
      <w:r w:rsidR="0004281A">
        <w:t xml:space="preserve"> </w:t>
      </w:r>
      <w:r>
        <w:t>Promotions for Skar and Sigzil.</w:t>
      </w:r>
      <w:r w:rsidR="00766B15">
        <w:t>”</w:t>
      </w:r>
      <w:r w:rsidR="0004281A">
        <w:t xml:space="preserve"> </w:t>
      </w:r>
      <w:r>
        <w:t>Kaladin scanned the field.</w:t>
      </w:r>
      <w:r w:rsidR="0004281A">
        <w:t xml:space="preserve"> </w:t>
      </w:r>
      <w:r w:rsidR="00766B15">
        <w:t>“</w:t>
      </w:r>
      <w:r>
        <w:t>But someone can fill you in on that later.</w:t>
      </w:r>
      <w:r w:rsidR="0004281A">
        <w:t xml:space="preserve"> </w:t>
      </w:r>
      <w:r>
        <w:t>For now, these crops are looking good.</w:t>
      </w:r>
      <w:r w:rsidR="00766B15">
        <w:t>”</w:t>
      </w:r>
    </w:p>
    <w:p w14:paraId="109B301F" w14:textId="235C5DB7" w:rsidR="00D10B5B" w:rsidRDefault="00766B15" w:rsidP="00684D30">
      <w:pPr>
        <w:pStyle w:val="Body-TextTx"/>
      </w:pPr>
      <w:r>
        <w:t>“</w:t>
      </w:r>
      <w:r w:rsidR="0059432C">
        <w:t>The spren don</w:t>
      </w:r>
      <w:r>
        <w:t>’</w:t>
      </w:r>
      <w:r w:rsidR="0059432C">
        <w:t>t come as readily for humans as they did for the listeners,</w:t>
      </w:r>
      <w:r>
        <w:t>”</w:t>
      </w:r>
      <w:r w:rsidR="0059432C">
        <w:t xml:space="preserve"> he said, surveying the field.</w:t>
      </w:r>
      <w:r w:rsidR="0004281A">
        <w:t xml:space="preserve"> </w:t>
      </w:r>
      <w:r>
        <w:t>“</w:t>
      </w:r>
      <w:r w:rsidR="0059432C">
        <w:t>You cannot hear the rhythms.</w:t>
      </w:r>
      <w:r w:rsidR="0004281A">
        <w:t xml:space="preserve"> </w:t>
      </w:r>
      <w:r w:rsidR="0059432C">
        <w:t>And I can</w:t>
      </w:r>
      <w:r>
        <w:t>’</w:t>
      </w:r>
      <w:r w:rsidR="0059432C">
        <w:t>t get humans to sing the pure tones of Roshar.</w:t>
      </w:r>
      <w:r w:rsidR="0004281A">
        <w:t xml:space="preserve"> </w:t>
      </w:r>
      <w:r w:rsidR="0059432C">
        <w:t>A few are getting closer though.</w:t>
      </w:r>
      <w:r w:rsidR="0004281A">
        <w:t xml:space="preserve"> </w:t>
      </w:r>
      <w:r w:rsidR="0059432C">
        <w:t>I</w:t>
      </w:r>
      <w:r>
        <w:t>’</w:t>
      </w:r>
      <w:r w:rsidR="0059432C">
        <w:t>m encouraged.</w:t>
      </w:r>
      <w:r>
        <w:t>”</w:t>
      </w:r>
      <w:r w:rsidR="0004281A">
        <w:t xml:space="preserve"> </w:t>
      </w:r>
      <w:r w:rsidR="0059432C">
        <w:t>He shook his head.</w:t>
      </w:r>
      <w:r w:rsidR="0004281A">
        <w:t xml:space="preserve"> </w:t>
      </w:r>
      <w:r>
        <w:t>“</w:t>
      </w:r>
      <w:r w:rsidR="0059432C">
        <w:t>Anyway, what was it you wanted, sir?</w:t>
      </w:r>
      <w:r>
        <w:t>”</w:t>
      </w:r>
    </w:p>
    <w:p w14:paraId="2C91C524" w14:textId="3621FC51" w:rsidR="00D10B5B" w:rsidRDefault="00766B15" w:rsidP="00684D30">
      <w:pPr>
        <w:pStyle w:val="Body-TextTx"/>
      </w:pPr>
      <w:r>
        <w:t>“</w:t>
      </w:r>
      <w:r w:rsidR="0059432C">
        <w:t>I found you an honorspren.</w:t>
      </w:r>
      <w:r>
        <w:t>”</w:t>
      </w:r>
    </w:p>
    <w:p w14:paraId="6F44D289" w14:textId="7C93BBD0" w:rsidR="00D10B5B" w:rsidRDefault="0059432C" w:rsidP="00684D30">
      <w:pPr>
        <w:pStyle w:val="Body-TextTx"/>
      </w:pPr>
      <w:r>
        <w:t>Kaladin was accustomed to seeing an unreadable, stoic expression on Rlain</w:t>
      </w:r>
      <w:r w:rsidR="00766B15">
        <w:t>’</w:t>
      </w:r>
      <w:r>
        <w:t>s marbled face.</w:t>
      </w:r>
      <w:r w:rsidR="0004281A">
        <w:t xml:space="preserve"> </w:t>
      </w:r>
      <w:r>
        <w:t>That melted away like sand before a storm as Rlain adopted a wide, face-splitting grin.</w:t>
      </w:r>
      <w:r w:rsidR="0004281A">
        <w:t xml:space="preserve"> </w:t>
      </w:r>
      <w:r>
        <w:t>He grabbed Kaladin by the shoulders, his eyes dancing</w:t>
      </w:r>
      <w:r w:rsidR="00483B1D">
        <w:t>—</w:t>
      </w:r>
      <w:r>
        <w:t xml:space="preserve">and when he hummed, the exultant rhythm to it </w:t>
      </w:r>
      <w:r w:rsidRPr="00CC5738">
        <w:rPr>
          <w:rStyle w:val="itali"/>
        </w:rPr>
        <w:t>almost</w:t>
      </w:r>
      <w:r>
        <w:t xml:space="preserve"> made Kaladin feel he could sense something beyond.</w:t>
      </w:r>
      <w:r w:rsidR="0004281A">
        <w:t xml:space="preserve"> </w:t>
      </w:r>
      <w:r>
        <w:t>A sound as bombastic as sunlight, as joyful as child</w:t>
      </w:r>
      <w:r w:rsidR="00766B15">
        <w:t>’</w:t>
      </w:r>
      <w:r>
        <w:t>s laughter.</w:t>
      </w:r>
    </w:p>
    <w:p w14:paraId="3E4DD784" w14:textId="33D5A671" w:rsidR="00D10B5B" w:rsidRDefault="00766B15" w:rsidP="00684D30">
      <w:pPr>
        <w:pStyle w:val="Body-TextTx"/>
      </w:pPr>
      <w:r>
        <w:t>“</w:t>
      </w:r>
      <w:r w:rsidR="0059432C">
        <w:t>An honorspren?</w:t>
      </w:r>
      <w:r>
        <w:t>”</w:t>
      </w:r>
      <w:r w:rsidR="0059432C">
        <w:t xml:space="preserve"> Rlain said.</w:t>
      </w:r>
      <w:r w:rsidR="0004281A">
        <w:t xml:space="preserve"> </w:t>
      </w:r>
      <w:r>
        <w:t>“</w:t>
      </w:r>
      <w:r w:rsidR="0059432C">
        <w:t>Who is willing to bond with a listener?</w:t>
      </w:r>
      <w:r w:rsidR="0004281A">
        <w:t xml:space="preserve"> </w:t>
      </w:r>
      <w:r w:rsidR="0059432C">
        <w:t>Truly?</w:t>
      </w:r>
      <w:r>
        <w:t>”</w:t>
      </w:r>
    </w:p>
    <w:p w14:paraId="4B51C5A2" w14:textId="6BADC517" w:rsidR="00D10B5B" w:rsidRDefault="00766B15" w:rsidP="00684D30">
      <w:pPr>
        <w:pStyle w:val="Body-TextTx"/>
      </w:pPr>
      <w:r>
        <w:t>“</w:t>
      </w:r>
      <w:r w:rsidR="00E6752C">
        <w:t>Vratim</w:t>
      </w:r>
      <w:r>
        <w:t>’</w:t>
      </w:r>
      <w:r w:rsidR="00E6752C">
        <w:t xml:space="preserve">s </w:t>
      </w:r>
      <w:r w:rsidR="0059432C">
        <w:t>old spren, Yunfah.</w:t>
      </w:r>
      <w:r w:rsidR="0004281A">
        <w:t xml:space="preserve"> </w:t>
      </w:r>
      <w:r w:rsidR="0059432C">
        <w:t>He was delaying choosing someone new, so Syl and I gave him an ultimatum: Choose you or leave.</w:t>
      </w:r>
      <w:r w:rsidR="0004281A">
        <w:t xml:space="preserve"> </w:t>
      </w:r>
      <w:r w:rsidR="0059432C">
        <w:t>This morning, he came to me and agreed to try to bond with you.</w:t>
      </w:r>
      <w:r>
        <w:t>”</w:t>
      </w:r>
    </w:p>
    <w:p w14:paraId="1B17BA29" w14:textId="2F3395F1" w:rsidR="00D10B5B" w:rsidRDefault="0059432C" w:rsidP="00684D30">
      <w:pPr>
        <w:pStyle w:val="Body-TextTx"/>
      </w:pPr>
      <w:r>
        <w:t>Rlain</w:t>
      </w:r>
      <w:r w:rsidR="00766B15">
        <w:t>’</w:t>
      </w:r>
      <w:r>
        <w:t>s humming softened.</w:t>
      </w:r>
    </w:p>
    <w:p w14:paraId="784D765B" w14:textId="740C4EF9" w:rsidR="00D10B5B" w:rsidRDefault="00766B15" w:rsidP="00684D30">
      <w:pPr>
        <w:pStyle w:val="Body-TextTx"/>
      </w:pPr>
      <w:r>
        <w:t>“</w:t>
      </w:r>
      <w:r w:rsidR="0059432C">
        <w:t>It was a gamble,</w:t>
      </w:r>
      <w:r>
        <w:t>”</w:t>
      </w:r>
      <w:r w:rsidR="0059432C">
        <w:t xml:space="preserve"> Kaladin said.</w:t>
      </w:r>
      <w:r w:rsidR="0004281A">
        <w:t xml:space="preserve"> </w:t>
      </w:r>
      <w:r>
        <w:t>“</w:t>
      </w:r>
      <w:r w:rsidR="0059432C">
        <w:t>Since I didn</w:t>
      </w:r>
      <w:r>
        <w:t>’</w:t>
      </w:r>
      <w:r w:rsidR="0059432C">
        <w:t>t want to drive him away.</w:t>
      </w:r>
      <w:r w:rsidR="0004281A">
        <w:t xml:space="preserve"> </w:t>
      </w:r>
      <w:r w:rsidR="0059432C">
        <w:t>But we finally got him to agree.</w:t>
      </w:r>
      <w:r w:rsidR="0004281A">
        <w:t xml:space="preserve"> </w:t>
      </w:r>
      <w:r w:rsidR="0059432C">
        <w:t>He</w:t>
      </w:r>
      <w:r>
        <w:t>’</w:t>
      </w:r>
      <w:r w:rsidR="0059432C">
        <w:t>ll keep his word; but be careful.</w:t>
      </w:r>
      <w:r w:rsidR="0004281A">
        <w:t xml:space="preserve"> </w:t>
      </w:r>
      <w:r w:rsidR="0059432C">
        <w:t>I get the sense he</w:t>
      </w:r>
      <w:r>
        <w:t>’</w:t>
      </w:r>
      <w:r w:rsidR="0059432C">
        <w:t>ll take any chance he can to wiggle out of the deal.</w:t>
      </w:r>
      <w:r>
        <w:t>”</w:t>
      </w:r>
    </w:p>
    <w:p w14:paraId="4EC27B7E" w14:textId="5AA34685" w:rsidR="00D10B5B" w:rsidRDefault="0059432C" w:rsidP="00684D30">
      <w:pPr>
        <w:pStyle w:val="Body-TextTx"/>
      </w:pPr>
      <w:r>
        <w:lastRenderedPageBreak/>
        <w:t>Rlain squeezed Kaladin on the shoulder and nodded to him, a sign of obvious respect.</w:t>
      </w:r>
      <w:r w:rsidR="0004281A">
        <w:t xml:space="preserve"> </w:t>
      </w:r>
      <w:r>
        <w:t>Which made the next words he spoke so odd.</w:t>
      </w:r>
      <w:r w:rsidR="0004281A">
        <w:t xml:space="preserve"> </w:t>
      </w:r>
      <w:r w:rsidR="00766B15">
        <w:t>“</w:t>
      </w:r>
      <w:r>
        <w:t>Thank you, sir.</w:t>
      </w:r>
      <w:r w:rsidR="0004281A">
        <w:t xml:space="preserve"> </w:t>
      </w:r>
      <w:r>
        <w:t>Please tell the spren he can seek elsewhere.</w:t>
      </w:r>
      <w:r w:rsidR="0004281A">
        <w:t xml:space="preserve"> </w:t>
      </w:r>
      <w:r>
        <w:t>I won</w:t>
      </w:r>
      <w:r w:rsidR="00766B15">
        <w:t>’</w:t>
      </w:r>
      <w:r>
        <w:t>t be requiring his bond.</w:t>
      </w:r>
      <w:r w:rsidR="00766B15">
        <w:t>”</w:t>
      </w:r>
    </w:p>
    <w:p w14:paraId="1608631F" w14:textId="77777777" w:rsidR="00D10B5B" w:rsidRDefault="0059432C" w:rsidP="00684D30">
      <w:pPr>
        <w:pStyle w:val="Body-TextTx"/>
      </w:pPr>
      <w:r>
        <w:t>He let go, but Kaladin caught his arm.</w:t>
      </w:r>
    </w:p>
    <w:p w14:paraId="5ACF67A3" w14:textId="6D7EAB8D" w:rsidR="00D10B5B" w:rsidRDefault="00766B15" w:rsidP="00684D30">
      <w:pPr>
        <w:pStyle w:val="Body-TextTx"/>
      </w:pPr>
      <w:r>
        <w:t>“</w:t>
      </w:r>
      <w:r w:rsidR="0059432C">
        <w:t>Rlain?</w:t>
      </w:r>
      <w:r>
        <w:t>”</w:t>
      </w:r>
      <w:r w:rsidR="0059432C">
        <w:t xml:space="preserve"> Kaladin said.</w:t>
      </w:r>
      <w:r w:rsidR="0004281A">
        <w:t xml:space="preserve"> </w:t>
      </w:r>
      <w:r>
        <w:t>“</w:t>
      </w:r>
      <w:r w:rsidR="0059432C">
        <w:t>What are you saying?</w:t>
      </w:r>
      <w:r w:rsidR="0004281A">
        <w:t xml:space="preserve"> </w:t>
      </w:r>
      <w:r w:rsidR="0059432C">
        <w:t>Syl and I worked hard to find you a spren.</w:t>
      </w:r>
      <w:r>
        <w:t>”</w:t>
      </w:r>
    </w:p>
    <w:p w14:paraId="61C7CE13" w14:textId="4D430779" w:rsidR="00D10B5B" w:rsidRDefault="00766B15" w:rsidP="00684D30">
      <w:pPr>
        <w:pStyle w:val="Body-TextTx"/>
      </w:pPr>
      <w:r>
        <w:t>“</w:t>
      </w:r>
      <w:r w:rsidR="0059432C">
        <w:t>I appreciate that, sir.</w:t>
      </w:r>
      <w:r>
        <w:t>”</w:t>
      </w:r>
    </w:p>
    <w:p w14:paraId="4939A464" w14:textId="64741ABA" w:rsidR="00D10B5B" w:rsidRDefault="00766B15" w:rsidP="00684D30">
      <w:pPr>
        <w:pStyle w:val="Body-TextTx"/>
      </w:pPr>
      <w:r>
        <w:t>“</w:t>
      </w:r>
      <w:r w:rsidR="0059432C">
        <w:t>I know you feel left out.</w:t>
      </w:r>
      <w:r w:rsidR="0004281A">
        <w:t xml:space="preserve"> </w:t>
      </w:r>
      <w:r w:rsidR="0059432C">
        <w:t>I know how hard it is to see the others fly while you walk.</w:t>
      </w:r>
      <w:r w:rsidR="0004281A">
        <w:t xml:space="preserve"> </w:t>
      </w:r>
      <w:r w:rsidR="0059432C">
        <w:t>This is your chance.</w:t>
      </w:r>
      <w:r>
        <w:t>”</w:t>
      </w:r>
    </w:p>
    <w:p w14:paraId="436462F9" w14:textId="07D8AE80" w:rsidR="00D10B5B" w:rsidRDefault="00766B15" w:rsidP="00684D30">
      <w:pPr>
        <w:pStyle w:val="Body-TextTx"/>
      </w:pPr>
      <w:r>
        <w:t>“</w:t>
      </w:r>
      <w:r w:rsidR="0059432C">
        <w:t xml:space="preserve">Would </w:t>
      </w:r>
      <w:r w:rsidR="0059432C" w:rsidRPr="00CC5738">
        <w:rPr>
          <w:rStyle w:val="itali"/>
        </w:rPr>
        <w:t>you</w:t>
      </w:r>
      <w:r w:rsidR="0059432C">
        <w:t xml:space="preserve"> take a spren who was forced into the deal, Kaladin?</w:t>
      </w:r>
      <w:r>
        <w:t>”</w:t>
      </w:r>
      <w:r w:rsidR="0059432C">
        <w:t xml:space="preserve"> Rlain asked.</w:t>
      </w:r>
    </w:p>
    <w:p w14:paraId="7D35D1B4" w14:textId="45CFE892" w:rsidR="00D10B5B" w:rsidRDefault="00766B15" w:rsidP="00684D30">
      <w:pPr>
        <w:pStyle w:val="Body-TextTx"/>
      </w:pPr>
      <w:r>
        <w:t>“</w:t>
      </w:r>
      <w:r w:rsidR="0059432C">
        <w:t>Considering the circumstances, I</w:t>
      </w:r>
      <w:r>
        <w:t>’</w:t>
      </w:r>
      <w:r w:rsidR="0059432C">
        <w:t>d take what I could get.</w:t>
      </w:r>
      <w:r>
        <w:t>”</w:t>
      </w:r>
    </w:p>
    <w:p w14:paraId="14BAF223" w14:textId="28175388" w:rsidR="00D10B5B" w:rsidRDefault="00766B15" w:rsidP="00684D30">
      <w:pPr>
        <w:pStyle w:val="Body-TextTx"/>
      </w:pPr>
      <w:r>
        <w:t>“</w:t>
      </w:r>
      <w:r w:rsidR="0059432C">
        <w:t>The circumstances</w:t>
      </w:r>
      <w:r>
        <w:t> . . .”</w:t>
      </w:r>
      <w:r w:rsidR="0059432C">
        <w:t xml:space="preserve"> Rlain said, holding up his hand, inspecting the pattern of his skin.</w:t>
      </w:r>
      <w:r w:rsidR="0004281A">
        <w:t xml:space="preserve"> </w:t>
      </w:r>
      <w:r>
        <w:t>“</w:t>
      </w:r>
      <w:r w:rsidR="0059432C">
        <w:t>Did I ever tell you, sir, how I ended up in a bridge crew?</w:t>
      </w:r>
      <w:r>
        <w:t>”</w:t>
      </w:r>
    </w:p>
    <w:p w14:paraId="62E7D30C" w14:textId="77777777" w:rsidR="00D10B5B" w:rsidRDefault="0059432C" w:rsidP="00684D30">
      <w:pPr>
        <w:pStyle w:val="Body-TextTx"/>
      </w:pPr>
      <w:r>
        <w:t>Kaladin shook his head slowly.</w:t>
      </w:r>
    </w:p>
    <w:p w14:paraId="7298653F" w14:textId="19F58750" w:rsidR="00D10B5B" w:rsidRDefault="00766B15" w:rsidP="00684D30">
      <w:pPr>
        <w:pStyle w:val="Body-TextTx"/>
      </w:pPr>
      <w:r>
        <w:t>“</w:t>
      </w:r>
      <w:r w:rsidR="0059432C">
        <w:t>I answered a question,</w:t>
      </w:r>
      <w:r>
        <w:t>”</w:t>
      </w:r>
      <w:r w:rsidR="0059432C">
        <w:t xml:space="preserve"> Rlain said.</w:t>
      </w:r>
      <w:r w:rsidR="0004281A">
        <w:t xml:space="preserve"> </w:t>
      </w:r>
      <w:r>
        <w:t>“</w:t>
      </w:r>
      <w:r w:rsidR="0059432C">
        <w:t>My owner was a mid-dahn lighteyes</w:t>
      </w:r>
      <w:r w:rsidR="00483B1D">
        <w:t>—</w:t>
      </w:r>
      <w:r w:rsidR="0059432C">
        <w:t>nobody you</w:t>
      </w:r>
      <w:r>
        <w:t>’</w:t>
      </w:r>
      <w:r w:rsidR="0059432C">
        <w:t>d know.</w:t>
      </w:r>
      <w:r w:rsidR="0004281A">
        <w:t xml:space="preserve"> </w:t>
      </w:r>
      <w:r w:rsidR="0059432C">
        <w:t>An overseer among Sadeas</w:t>
      </w:r>
      <w:r>
        <w:t>’</w:t>
      </w:r>
      <w:r w:rsidR="0059432C">
        <w:t>s quartermasters.</w:t>
      </w:r>
      <w:r w:rsidR="0004281A">
        <w:t xml:space="preserve"> </w:t>
      </w:r>
      <w:r w:rsidR="0059432C">
        <w:t>He called out to his wife for help as he was trying to add figures in his head, and</w:t>
      </w:r>
      <w:r w:rsidR="00483B1D">
        <w:t>—</w:t>
      </w:r>
      <w:r w:rsidR="0059432C">
        <w:t>not thinking</w:t>
      </w:r>
      <w:r w:rsidR="00483B1D">
        <w:t>—</w:t>
      </w:r>
      <w:r w:rsidR="0059432C">
        <w:t>I gave him the answer.</w:t>
      </w:r>
      <w:r>
        <w:t>”</w:t>
      </w:r>
      <w:r w:rsidR="0004281A">
        <w:t xml:space="preserve"> </w:t>
      </w:r>
      <w:r w:rsidR="0059432C">
        <w:t>Rlain hummed a soft rhythm, mocking in tone.</w:t>
      </w:r>
      <w:r w:rsidR="0004281A">
        <w:t xml:space="preserve"> </w:t>
      </w:r>
      <w:r>
        <w:t>“</w:t>
      </w:r>
      <w:r w:rsidR="0059432C">
        <w:t>A stupid mistake.</w:t>
      </w:r>
      <w:r w:rsidR="0004281A">
        <w:t xml:space="preserve"> </w:t>
      </w:r>
      <w:r w:rsidR="0059432C">
        <w:t>I</w:t>
      </w:r>
      <w:r>
        <w:t>’</w:t>
      </w:r>
      <w:r w:rsidR="0059432C">
        <w:t>d been embedded among the Alethi for years, but I grew careless.</w:t>
      </w:r>
    </w:p>
    <w:p w14:paraId="5B7125AF" w14:textId="20FCB3DE" w:rsidR="00D10B5B" w:rsidRDefault="00766B15" w:rsidP="00684D30">
      <w:pPr>
        <w:pStyle w:val="Body-TextTx"/>
      </w:pPr>
      <w:r>
        <w:t>“</w:t>
      </w:r>
      <w:r w:rsidR="0059432C">
        <w:t>Over the next few days, my owner watched me.</w:t>
      </w:r>
      <w:r w:rsidR="0004281A">
        <w:t xml:space="preserve"> </w:t>
      </w:r>
      <w:r w:rsidR="0059432C">
        <w:t>I thought I</w:t>
      </w:r>
      <w:r>
        <w:t>’</w:t>
      </w:r>
      <w:r w:rsidR="0059432C">
        <w:t>d given myself away.</w:t>
      </w:r>
      <w:r w:rsidR="0004281A">
        <w:t xml:space="preserve"> </w:t>
      </w:r>
      <w:r w:rsidR="0059432C">
        <w:t>But no</w:t>
      </w:r>
      <w:r>
        <w:t> . . .</w:t>
      </w:r>
      <w:r w:rsidR="00483B1D">
        <w:t xml:space="preserve"> </w:t>
      </w:r>
      <w:r w:rsidR="0059432C">
        <w:t>he didn</w:t>
      </w:r>
      <w:r>
        <w:t>’</w:t>
      </w:r>
      <w:r w:rsidR="0059432C">
        <w:t>t suspect I was a spy.</w:t>
      </w:r>
      <w:r w:rsidR="0004281A">
        <w:t xml:space="preserve"> </w:t>
      </w:r>
      <w:r w:rsidR="0059432C">
        <w:t>He just thought I was too smart.</w:t>
      </w:r>
      <w:r w:rsidR="0004281A">
        <w:t xml:space="preserve"> </w:t>
      </w:r>
      <w:r w:rsidR="0059432C">
        <w:t>A clever parshman frightened him.</w:t>
      </w:r>
      <w:r w:rsidR="0004281A">
        <w:t xml:space="preserve"> </w:t>
      </w:r>
      <w:r w:rsidR="0059432C">
        <w:t>So he offered me up to the bridge crews.</w:t>
      </w:r>
      <w:r>
        <w:t>”</w:t>
      </w:r>
      <w:r w:rsidR="0004281A">
        <w:t xml:space="preserve"> </w:t>
      </w:r>
      <w:r w:rsidR="0059432C">
        <w:t>Rlain glanced back at Kaladin.</w:t>
      </w:r>
      <w:r w:rsidR="0004281A">
        <w:t xml:space="preserve"> </w:t>
      </w:r>
      <w:r>
        <w:t>“</w:t>
      </w:r>
      <w:r w:rsidR="0059432C">
        <w:t>Wouldn</w:t>
      </w:r>
      <w:r>
        <w:t>’</w:t>
      </w:r>
      <w:r w:rsidR="0059432C">
        <w:t>t want a parshman like that breeding, now would we?</w:t>
      </w:r>
      <w:r w:rsidR="0004281A">
        <w:t xml:space="preserve"> </w:t>
      </w:r>
      <w:r w:rsidR="0059432C">
        <w:t>Who knows what kind of trouble they would make if they started thinking for themselves?</w:t>
      </w:r>
      <w:r>
        <w:t>”</w:t>
      </w:r>
    </w:p>
    <w:p w14:paraId="1EBF97E6" w14:textId="12CE59D9" w:rsidR="00D10B5B" w:rsidRDefault="00766B15" w:rsidP="00684D30">
      <w:pPr>
        <w:pStyle w:val="Body-TextTx"/>
      </w:pPr>
      <w:r>
        <w:lastRenderedPageBreak/>
        <w:t>“</w:t>
      </w:r>
      <w:r w:rsidR="0059432C">
        <w:t>I</w:t>
      </w:r>
      <w:r>
        <w:t>’</w:t>
      </w:r>
      <w:r w:rsidR="0059432C">
        <w:t>m not trying to tell you that you shouldn</w:t>
      </w:r>
      <w:r>
        <w:t>’</w:t>
      </w:r>
      <w:r w:rsidR="0059432C">
        <w:t>t think, Rlain,</w:t>
      </w:r>
      <w:r>
        <w:t>”</w:t>
      </w:r>
      <w:r w:rsidR="0059432C">
        <w:t xml:space="preserve"> Kaladin said.</w:t>
      </w:r>
      <w:r w:rsidR="0004281A">
        <w:t xml:space="preserve"> </w:t>
      </w:r>
      <w:r>
        <w:t>“</w:t>
      </w:r>
      <w:r w:rsidR="0059432C">
        <w:t>I</w:t>
      </w:r>
      <w:r>
        <w:t>’</w:t>
      </w:r>
      <w:r w:rsidR="0059432C">
        <w:t>m trying to help.</w:t>
      </w:r>
      <w:r>
        <w:t>”</w:t>
      </w:r>
    </w:p>
    <w:p w14:paraId="3733068E" w14:textId="71212A0F" w:rsidR="00D10B5B" w:rsidRDefault="00766B15" w:rsidP="00684D30">
      <w:pPr>
        <w:pStyle w:val="Body-TextTx"/>
      </w:pPr>
      <w:r>
        <w:t>“</w:t>
      </w:r>
      <w:r w:rsidR="0059432C">
        <w:t>I know you are, sir.</w:t>
      </w:r>
      <w:r w:rsidR="0004281A">
        <w:t xml:space="preserve"> </w:t>
      </w:r>
      <w:r w:rsidR="0059432C">
        <w:t xml:space="preserve">But I have no interest in taking </w:t>
      </w:r>
      <w:r>
        <w:t>‘</w:t>
      </w:r>
      <w:r w:rsidR="0059432C">
        <w:t>what I can get.</w:t>
      </w:r>
      <w:r>
        <w:t>’</w:t>
      </w:r>
      <w:r w:rsidR="0004281A">
        <w:t xml:space="preserve"> </w:t>
      </w:r>
      <w:r w:rsidR="0059432C">
        <w:t>And I don</w:t>
      </w:r>
      <w:r>
        <w:t>’</w:t>
      </w:r>
      <w:r w:rsidR="0059432C">
        <w:t>t think you should force a spren into a bond.</w:t>
      </w:r>
      <w:r w:rsidR="0004281A">
        <w:t xml:space="preserve"> </w:t>
      </w:r>
      <w:r w:rsidR="0059432C">
        <w:t>It will make for a bad precedent, sir.</w:t>
      </w:r>
      <w:r>
        <w:t>”</w:t>
      </w:r>
      <w:r w:rsidR="0004281A">
        <w:t xml:space="preserve"> </w:t>
      </w:r>
      <w:r w:rsidR="0059432C">
        <w:t>He hummed a different rhythm.</w:t>
      </w:r>
      <w:r w:rsidR="0004281A">
        <w:t xml:space="preserve"> </w:t>
      </w:r>
      <w:r>
        <w:t>“</w:t>
      </w:r>
      <w:r w:rsidR="0059432C">
        <w:t>You all name me a squire, but I can</w:t>
      </w:r>
      <w:r>
        <w:t>’</w:t>
      </w:r>
      <w:r w:rsidR="0059432C">
        <w:t>t draw Stormlight like the rest.</w:t>
      </w:r>
      <w:r w:rsidR="0004281A">
        <w:t xml:space="preserve"> </w:t>
      </w:r>
      <w:r w:rsidR="0059432C">
        <w:t>There</w:t>
      </w:r>
      <w:r>
        <w:t>’</w:t>
      </w:r>
      <w:r w:rsidR="0059432C">
        <w:t>s a wedge between me and the Stormfather, I think.</w:t>
      </w:r>
      <w:r w:rsidR="0004281A">
        <w:t xml:space="preserve"> </w:t>
      </w:r>
      <w:r w:rsidR="0059432C">
        <w:t>Strange.</w:t>
      </w:r>
      <w:r w:rsidR="0004281A">
        <w:t xml:space="preserve"> </w:t>
      </w:r>
      <w:r w:rsidR="0059432C">
        <w:t>I expected prejudice from humans, but not from him</w:t>
      </w:r>
      <w:r>
        <w:t>. . . .</w:t>
      </w:r>
      <w:r w:rsidR="0059432C">
        <w:t xml:space="preserve"> Anyway, I will wait for a spren who will bond me for who I am</w:t>
      </w:r>
      <w:r w:rsidR="00483B1D">
        <w:t>—</w:t>
      </w:r>
      <w:r w:rsidR="0059432C">
        <w:t xml:space="preserve">and the honor </w:t>
      </w:r>
      <w:r w:rsidR="0059432C" w:rsidRPr="00CC5738">
        <w:rPr>
          <w:rStyle w:val="itali"/>
        </w:rPr>
        <w:t>I</w:t>
      </w:r>
      <w:r w:rsidR="0059432C">
        <w:t xml:space="preserve"> represent.</w:t>
      </w:r>
      <w:r>
        <w:t>”</w:t>
      </w:r>
      <w:r w:rsidR="0004281A">
        <w:t xml:space="preserve"> </w:t>
      </w:r>
      <w:r w:rsidR="0059432C">
        <w:t>He gave Kaladin a Bridge Four salute, tapping his wrists together, then turned to continue teaching songs to farmers.</w:t>
      </w:r>
    </w:p>
    <w:p w14:paraId="3B8F51AC" w14:textId="5DE66692" w:rsidR="00D10B5B" w:rsidRDefault="0059432C" w:rsidP="00684D30">
      <w:pPr>
        <w:pStyle w:val="Body-TextTx"/>
      </w:pPr>
      <w:r>
        <w:t>Kaladin trailed away toward the washing grounds.</w:t>
      </w:r>
      <w:r w:rsidR="0004281A">
        <w:t xml:space="preserve"> </w:t>
      </w:r>
      <w:r>
        <w:t>He could see the man</w:t>
      </w:r>
      <w:r w:rsidR="00766B15">
        <w:t>’</w:t>
      </w:r>
      <w:r>
        <w:t>s point, but to pass up this chance?</w:t>
      </w:r>
      <w:r w:rsidR="0004281A">
        <w:t xml:space="preserve"> </w:t>
      </w:r>
      <w:r>
        <w:t>Maybe the only way to get what Rlain wanted</w:t>
      </w:r>
      <w:r w:rsidR="00483B1D">
        <w:t>—</w:t>
      </w:r>
      <w:r>
        <w:t>respect from a spren</w:t>
      </w:r>
      <w:r w:rsidR="00483B1D">
        <w:t>—</w:t>
      </w:r>
      <w:r>
        <w:t>was to start with one who was skeptical.</w:t>
      </w:r>
      <w:r w:rsidR="0004281A">
        <w:t xml:space="preserve"> </w:t>
      </w:r>
      <w:r>
        <w:t>And Kaladin hadn</w:t>
      </w:r>
      <w:r w:rsidR="00766B15">
        <w:t>’</w:t>
      </w:r>
      <w:r>
        <w:t xml:space="preserve">t </w:t>
      </w:r>
      <w:r w:rsidRPr="00CC5738">
        <w:rPr>
          <w:rStyle w:val="itali"/>
        </w:rPr>
        <w:t>forced</w:t>
      </w:r>
      <w:r>
        <w:t xml:space="preserve"> Yunfah.</w:t>
      </w:r>
      <w:r w:rsidR="0004281A">
        <w:t xml:space="preserve"> </w:t>
      </w:r>
      <w:r>
        <w:t>Kaladin had given an order.</w:t>
      </w:r>
      <w:r w:rsidR="0004281A">
        <w:t xml:space="preserve"> </w:t>
      </w:r>
      <w:r>
        <w:t>Sometimes, soldiers had to serve in positions they didn</w:t>
      </w:r>
      <w:r w:rsidR="00766B15">
        <w:t>’</w:t>
      </w:r>
      <w:r>
        <w:t>t want.</w:t>
      </w:r>
    </w:p>
    <w:p w14:paraId="043D1665" w14:textId="1802D42C" w:rsidR="00D10B5B" w:rsidRDefault="0059432C" w:rsidP="00684D30">
      <w:pPr>
        <w:pStyle w:val="Body-TextTx"/>
      </w:pPr>
      <w:r>
        <w:t>Kaladin hated feeling he</w:t>
      </w:r>
      <w:r w:rsidR="00766B15">
        <w:t>’</w:t>
      </w:r>
      <w:r>
        <w:t>d somehow done something shameful, despite his best intentions.</w:t>
      </w:r>
      <w:r w:rsidR="0004281A">
        <w:t xml:space="preserve"> </w:t>
      </w:r>
      <w:r>
        <w:t>Couldn</w:t>
      </w:r>
      <w:r w:rsidR="00766B15">
        <w:t>’</w:t>
      </w:r>
      <w:r>
        <w:t>t Rlain accept the work he</w:t>
      </w:r>
      <w:r w:rsidR="00766B15">
        <w:t>’</w:t>
      </w:r>
      <w:r>
        <w:t>d put into this effort, then do what he asked?</w:t>
      </w:r>
    </w:p>
    <w:p w14:paraId="3690CB2D" w14:textId="77777777" w:rsidR="00D10B5B" w:rsidRDefault="0059432C" w:rsidP="00684D30">
      <w:pPr>
        <w:pStyle w:val="Body-TextTx"/>
      </w:pPr>
      <w:r w:rsidRPr="00CC5738">
        <w:rPr>
          <w:rStyle w:val="itali"/>
        </w:rPr>
        <w:t>Or maybe,</w:t>
      </w:r>
      <w:r>
        <w:t xml:space="preserve"> another part of him thought, </w:t>
      </w:r>
      <w:r w:rsidRPr="00CC5738">
        <w:rPr>
          <w:rStyle w:val="itali"/>
        </w:rPr>
        <w:t>you could do what you promised him</w:t>
      </w:r>
      <w:r w:rsidR="00483B1D" w:rsidRPr="00CC5738">
        <w:rPr>
          <w:rStyle w:val="itali"/>
        </w:rPr>
        <w:t>—</w:t>
      </w:r>
      <w:r w:rsidRPr="00CC5738">
        <w:rPr>
          <w:rStyle w:val="itali"/>
        </w:rPr>
        <w:t>and listen for once.</w:t>
      </w:r>
    </w:p>
    <w:p w14:paraId="6BCF56CF" w14:textId="0CED3681" w:rsidR="00D10B5B" w:rsidRDefault="0059432C" w:rsidP="00684D30">
      <w:pPr>
        <w:pStyle w:val="Body-TextTx"/>
      </w:pPr>
      <w:r>
        <w:t xml:space="preserve">Kaladin entered the washing field, passing lines of women standing </w:t>
      </w:r>
      <w:r w:rsidR="00ED2BF2">
        <w:t xml:space="preserve">at troughs </w:t>
      </w:r>
      <w:r>
        <w:t>as if in formation, warring with an unending horde of stained shirts and uniform coats.</w:t>
      </w:r>
      <w:r w:rsidR="0004281A">
        <w:t xml:space="preserve"> </w:t>
      </w:r>
      <w:r>
        <w:t>He trailed around the ancient pump, which bled water into the troughs, and through a rippling field of sheets hung on lines like pale white banners.</w:t>
      </w:r>
    </w:p>
    <w:p w14:paraId="0C423EC2" w14:textId="6EE78688" w:rsidR="00D10B5B" w:rsidRDefault="0059432C" w:rsidP="00684D30">
      <w:pPr>
        <w:pStyle w:val="Body-TextTx"/>
      </w:pPr>
      <w:r>
        <w:t>He found Zahel at the edge of the plateau.</w:t>
      </w:r>
      <w:r w:rsidR="0004281A">
        <w:t xml:space="preserve"> </w:t>
      </w:r>
      <w:r>
        <w:t>This section of the field overlooked a steep drop-off.</w:t>
      </w:r>
      <w:r w:rsidR="0004281A">
        <w:t xml:space="preserve"> </w:t>
      </w:r>
      <w:r>
        <w:t>In the near distance, Kaladin could see Navani</w:t>
      </w:r>
      <w:r w:rsidR="00766B15">
        <w:t>’</w:t>
      </w:r>
      <w:r>
        <w:t xml:space="preserve">s large construction hanging from the </w:t>
      </w:r>
      <w:r>
        <w:lastRenderedPageBreak/>
        <w:t>plateau</w:t>
      </w:r>
      <w:r w:rsidR="00483B1D">
        <w:t>—</w:t>
      </w:r>
      <w:r>
        <w:t xml:space="preserve">the device used to raise and lower the </w:t>
      </w:r>
      <w:r w:rsidRPr="00CC5738">
        <w:rPr>
          <w:rStyle w:val="itali"/>
        </w:rPr>
        <w:t>Fourth Bridge</w:t>
      </w:r>
      <w:r w:rsidRPr="00916B40">
        <w:rPr>
          <w:rStyle w:val="itali"/>
        </w:rPr>
        <w:t>.</w:t>
      </w:r>
    </w:p>
    <w:p w14:paraId="646E602E" w14:textId="04B9E663" w:rsidR="00D10B5B" w:rsidRDefault="0059432C" w:rsidP="00684D30">
      <w:pPr>
        <w:pStyle w:val="Body-TextTx"/>
      </w:pPr>
      <w:r>
        <w:t>It seemed like falling from here would leave one to fall for eternity.</w:t>
      </w:r>
      <w:r w:rsidR="0004281A">
        <w:t xml:space="preserve"> </w:t>
      </w:r>
      <w:r>
        <w:t>Though he knew the mountain must slope down there somewhere, clouds often obscured the drop.</w:t>
      </w:r>
      <w:r w:rsidR="0004281A">
        <w:t xml:space="preserve"> </w:t>
      </w:r>
      <w:r>
        <w:t>He preferred to think of Urithiru as if it were floating, separated from the rest of the world and the agonies it suffered.</w:t>
      </w:r>
    </w:p>
    <w:p w14:paraId="796CBE64" w14:textId="2FBD5FAE" w:rsidR="00D10B5B" w:rsidRDefault="0059432C" w:rsidP="00684D30">
      <w:pPr>
        <w:pStyle w:val="Body-TextTx"/>
      </w:pPr>
      <w:r>
        <w:t>Here, at the outermost of the drying lines, Zahel was carefully hanging up a series of brightly colored scar</w:t>
      </w:r>
      <w:r w:rsidR="00D7182D">
        <w:t>ve</w:t>
      </w:r>
      <w:r>
        <w:t>s.</w:t>
      </w:r>
      <w:r w:rsidR="0004281A">
        <w:t xml:space="preserve"> </w:t>
      </w:r>
      <w:r>
        <w:t>Which lighteyes had pressed him into laundering those?</w:t>
      </w:r>
      <w:r w:rsidR="0004281A">
        <w:t xml:space="preserve"> </w:t>
      </w:r>
      <w:r>
        <w:t>They seemed the sort of frivolous neckpieces the more lavish among the elite used to accent their finery.</w:t>
      </w:r>
    </w:p>
    <w:p w14:paraId="5BD101EE" w14:textId="2F57C7D6" w:rsidR="00D10B5B" w:rsidRDefault="0059432C" w:rsidP="00684D30">
      <w:pPr>
        <w:pStyle w:val="Body-TextTx"/>
      </w:pPr>
      <w:r>
        <w:t>In contrast to the fine silk, Zahel was like the pelt of some freshly killed mink.</w:t>
      </w:r>
      <w:r w:rsidR="0004281A">
        <w:t xml:space="preserve"> </w:t>
      </w:r>
      <w:r>
        <w:t>His breechtree cotton robe was old and worn, his beard untamed</w:t>
      </w:r>
      <w:r w:rsidR="00483B1D">
        <w:t>—</w:t>
      </w:r>
      <w:r>
        <w:t>like a patch of grass growing freely in a nook sheltered from the wind</w:t>
      </w:r>
      <w:r w:rsidR="00483B1D">
        <w:t>—</w:t>
      </w:r>
      <w:r>
        <w:t>and he wore a rope for a belt.</w:t>
      </w:r>
    </w:p>
    <w:p w14:paraId="7C43EE2F" w14:textId="641BFF8A" w:rsidR="00D10B5B" w:rsidRDefault="0059432C" w:rsidP="00684D30">
      <w:pPr>
        <w:pStyle w:val="Body-TextTx"/>
      </w:pPr>
      <w:r>
        <w:t>Zahel was everything Kaladin</w:t>
      </w:r>
      <w:r w:rsidR="00766B15">
        <w:t>’</w:t>
      </w:r>
      <w:r>
        <w:t>s instincts told him to avoid.</w:t>
      </w:r>
      <w:r w:rsidR="0004281A">
        <w:t xml:space="preserve"> </w:t>
      </w:r>
      <w:r>
        <w:t>One learned to evaluate soldiers by the way they kept their uniforms.</w:t>
      </w:r>
      <w:r w:rsidR="0004281A">
        <w:t xml:space="preserve"> </w:t>
      </w:r>
      <w:r>
        <w:t>A neatly pressed coat would not win you a battle</w:t>
      </w:r>
      <w:r w:rsidR="00483B1D">
        <w:t>—</w:t>
      </w:r>
      <w:r>
        <w:t>but the man who took care to polish his buttons was often also the man who could hold a formation with precision.</w:t>
      </w:r>
      <w:r w:rsidR="0004281A">
        <w:t xml:space="preserve"> </w:t>
      </w:r>
      <w:r>
        <w:t>Soldiers with scraggly beards and ripped clothing tended to be the type who spent their evenings in drink rather than caring for their equipment.</w:t>
      </w:r>
    </w:p>
    <w:p w14:paraId="55158266" w14:textId="76BABAAB" w:rsidR="00D10B5B" w:rsidRDefault="0059432C" w:rsidP="00684D30">
      <w:pPr>
        <w:pStyle w:val="Body-TextTx"/>
      </w:pPr>
      <w:r>
        <w:t>During the years of the Sadeas/Dalinar divide in the warcamps, these distinctions had become so stark they</w:t>
      </w:r>
      <w:r w:rsidR="00766B15">
        <w:t>’</w:t>
      </w:r>
      <w:r>
        <w:t>d practically been banners.</w:t>
      </w:r>
      <w:r w:rsidR="0004281A">
        <w:t xml:space="preserve"> </w:t>
      </w:r>
      <w:r>
        <w:t>In the face of that, the way Zahel kept himself seemed deliberate.</w:t>
      </w:r>
      <w:r w:rsidR="0004281A">
        <w:t xml:space="preserve"> </w:t>
      </w:r>
      <w:r>
        <w:t>The swordmaster was among the best duelists Kaladin had ever seen, and possessed a wisdom distinct from any other ardent</w:t>
      </w:r>
      <w:r w:rsidR="00766B15">
        <w:t>’</w:t>
      </w:r>
      <w:r w:rsidR="0080010E">
        <w:t>s</w:t>
      </w:r>
      <w:r>
        <w:t xml:space="preserve"> or scholar</w:t>
      </w:r>
      <w:r w:rsidR="00766B15">
        <w:t>’</w:t>
      </w:r>
      <w:r w:rsidR="0080010E">
        <w:t>s</w:t>
      </w:r>
      <w:r>
        <w:t>.</w:t>
      </w:r>
      <w:r w:rsidR="0004281A">
        <w:t xml:space="preserve"> </w:t>
      </w:r>
      <w:r>
        <w:t>The only explanation was that Zahel dressed this way on purpose to give a misleading air.</w:t>
      </w:r>
      <w:r w:rsidR="0004281A">
        <w:t xml:space="preserve"> </w:t>
      </w:r>
      <w:r>
        <w:t>Zahel was a masterpiece painting intentionally hung in a splintered frame.</w:t>
      </w:r>
    </w:p>
    <w:p w14:paraId="353870AD" w14:textId="6F73F7FE" w:rsidR="00D10B5B" w:rsidRDefault="0059432C" w:rsidP="00684D30">
      <w:pPr>
        <w:pStyle w:val="Body-TextTx"/>
      </w:pPr>
      <w:r>
        <w:t>Kaladin halted a respectful distance away.</w:t>
      </w:r>
      <w:r w:rsidR="0004281A">
        <w:t xml:space="preserve"> </w:t>
      </w:r>
      <w:r>
        <w:t>Zahel didn</w:t>
      </w:r>
      <w:r w:rsidR="00766B15">
        <w:t>’</w:t>
      </w:r>
      <w:r>
        <w:t xml:space="preserve">t look at him, but the strange ardent </w:t>
      </w:r>
      <w:r>
        <w:lastRenderedPageBreak/>
        <w:t>always seemed to know when someone was approaching.</w:t>
      </w:r>
      <w:r w:rsidR="0004281A">
        <w:t xml:space="preserve"> </w:t>
      </w:r>
      <w:r>
        <w:t>He had a surreal awareness of his surroundings.</w:t>
      </w:r>
      <w:r w:rsidR="0004281A">
        <w:t xml:space="preserve"> </w:t>
      </w:r>
      <w:r>
        <w:t>Syl took off toward him, and Kaladin carefully watched Zahel</w:t>
      </w:r>
      <w:r w:rsidR="00766B15">
        <w:t>’</w:t>
      </w:r>
      <w:r>
        <w:t>s reaction.</w:t>
      </w:r>
    </w:p>
    <w:p w14:paraId="51476CB8" w14:textId="77F2AA65" w:rsidR="00D10B5B" w:rsidRDefault="0059432C" w:rsidP="00684D30">
      <w:pPr>
        <w:pStyle w:val="Body-TextTx"/>
      </w:pPr>
      <w:r w:rsidRPr="00CC5738">
        <w:rPr>
          <w:rStyle w:val="itali"/>
        </w:rPr>
        <w:t xml:space="preserve">He </w:t>
      </w:r>
      <w:r>
        <w:t>can</w:t>
      </w:r>
      <w:r w:rsidRPr="00CC5738">
        <w:rPr>
          <w:rStyle w:val="itali"/>
        </w:rPr>
        <w:t xml:space="preserve"> see her,</w:t>
      </w:r>
      <w:r>
        <w:t xml:space="preserve"> Kaladin decided as Zahel carefully hung another scarf.</w:t>
      </w:r>
      <w:r w:rsidR="0004281A">
        <w:t xml:space="preserve"> </w:t>
      </w:r>
      <w:r>
        <w:t>He arranged himself so he could watch Syl from the corner of his eye.</w:t>
      </w:r>
      <w:r w:rsidR="0004281A">
        <w:t xml:space="preserve"> </w:t>
      </w:r>
      <w:r>
        <w:t>Other than Rock and Cord, Kaladin had never met a person who could see invisible spren.</w:t>
      </w:r>
      <w:r w:rsidR="0004281A">
        <w:t xml:space="preserve"> </w:t>
      </w:r>
      <w:r>
        <w:t>Did Zahel have Horneater blood?</w:t>
      </w:r>
      <w:r w:rsidR="0004281A">
        <w:t xml:space="preserve"> </w:t>
      </w:r>
      <w:r>
        <w:t>The ability was rare even among Rock</w:t>
      </w:r>
      <w:r w:rsidR="00766B15">
        <w:t>’</w:t>
      </w:r>
      <w:r>
        <w:t>s kind</w:t>
      </w:r>
      <w:r w:rsidR="00483B1D">
        <w:t>—</w:t>
      </w:r>
      <w:r>
        <w:t>though he had said that occasionally a distant Horneater relative was born with it.</w:t>
      </w:r>
    </w:p>
    <w:p w14:paraId="3C22C0CF" w14:textId="71E1B200" w:rsidR="00D10B5B" w:rsidRDefault="00766B15" w:rsidP="00684D30">
      <w:pPr>
        <w:pStyle w:val="Body-TextTx"/>
      </w:pPr>
      <w:r>
        <w:t>“</w:t>
      </w:r>
      <w:r w:rsidR="0059432C">
        <w:t>Well?</w:t>
      </w:r>
      <w:r>
        <w:t>”</w:t>
      </w:r>
      <w:r w:rsidR="0059432C">
        <w:t xml:space="preserve"> Zahel finally asked.</w:t>
      </w:r>
      <w:r w:rsidR="0004281A">
        <w:t xml:space="preserve"> </w:t>
      </w:r>
      <w:r>
        <w:t>“</w:t>
      </w:r>
      <w:r w:rsidR="0059432C">
        <w:t>Why have you come to bother me today, Stormblessed?</w:t>
      </w:r>
      <w:r>
        <w:t>”</w:t>
      </w:r>
    </w:p>
    <w:p w14:paraId="1C4BA99B" w14:textId="22B8820A" w:rsidR="00D10B5B" w:rsidRDefault="00766B15" w:rsidP="00684D30">
      <w:pPr>
        <w:pStyle w:val="Body-TextTx"/>
      </w:pPr>
      <w:r>
        <w:t>“</w:t>
      </w:r>
      <w:r w:rsidR="0059432C">
        <w:t>I need some advice.</w:t>
      </w:r>
      <w:r>
        <w:t>”</w:t>
      </w:r>
    </w:p>
    <w:p w14:paraId="1DB66212" w14:textId="39E30D52" w:rsidR="00D10B5B" w:rsidRDefault="00766B15" w:rsidP="00684D30">
      <w:pPr>
        <w:pStyle w:val="Body-TextTx"/>
      </w:pPr>
      <w:r>
        <w:t>“</w:t>
      </w:r>
      <w:r w:rsidR="0059432C">
        <w:t>Find something strong to drink,</w:t>
      </w:r>
      <w:r>
        <w:t>”</w:t>
      </w:r>
      <w:r w:rsidR="0059432C">
        <w:t xml:space="preserve"> Zahel said.</w:t>
      </w:r>
      <w:r w:rsidR="0004281A">
        <w:t xml:space="preserve"> </w:t>
      </w:r>
      <w:r>
        <w:t>“</w:t>
      </w:r>
      <w:r w:rsidR="0059432C">
        <w:t>It can be better than Stormlight.</w:t>
      </w:r>
      <w:r w:rsidR="0004281A">
        <w:t xml:space="preserve"> </w:t>
      </w:r>
      <w:r w:rsidR="0059432C">
        <w:t>Both will get you killed, but at least alcohol does it slowly.</w:t>
      </w:r>
      <w:r>
        <w:t>”</w:t>
      </w:r>
    </w:p>
    <w:p w14:paraId="78DD204E" w14:textId="4AA50B46" w:rsidR="00D10B5B" w:rsidRDefault="0059432C" w:rsidP="00684D30">
      <w:pPr>
        <w:pStyle w:val="Body-TextTx"/>
      </w:pPr>
      <w:r>
        <w:t>Kaladin walked up beside Zahel.</w:t>
      </w:r>
      <w:r w:rsidR="0004281A">
        <w:t xml:space="preserve"> </w:t>
      </w:r>
      <w:r>
        <w:t>The fluttering scar</w:t>
      </w:r>
      <w:r w:rsidR="0007767A">
        <w:t>ve</w:t>
      </w:r>
      <w:r>
        <w:t>s reminded him of a spren in flight.</w:t>
      </w:r>
      <w:r w:rsidR="0004281A">
        <w:t xml:space="preserve"> </w:t>
      </w:r>
      <w:r>
        <w:t>Syl, perhaps recognizing the same, turned to a similar shape.</w:t>
      </w:r>
    </w:p>
    <w:p w14:paraId="562D5362" w14:textId="49FBF3B4" w:rsidR="00D10B5B" w:rsidRDefault="00766B15" w:rsidP="00684D30">
      <w:pPr>
        <w:pStyle w:val="Body-TextTx"/>
      </w:pPr>
      <w:r>
        <w:t>“</w:t>
      </w:r>
      <w:r w:rsidR="0059432C">
        <w:t>I</w:t>
      </w:r>
      <w:r>
        <w:t>’</w:t>
      </w:r>
      <w:r w:rsidR="0059432C">
        <w:t>m being forced into retirement,</w:t>
      </w:r>
      <w:r>
        <w:t>”</w:t>
      </w:r>
      <w:r w:rsidR="0059432C">
        <w:t xml:space="preserve"> Kaladin said softly.</w:t>
      </w:r>
    </w:p>
    <w:p w14:paraId="23E4CAF8" w14:textId="47C4BEDB" w:rsidR="00D10B5B" w:rsidRDefault="00766B15" w:rsidP="00684D30">
      <w:pPr>
        <w:pStyle w:val="Body-TextTx"/>
      </w:pPr>
      <w:r>
        <w:t>“</w:t>
      </w:r>
      <w:r w:rsidR="0059432C">
        <w:t>Congratulations,</w:t>
      </w:r>
      <w:r>
        <w:t>”</w:t>
      </w:r>
      <w:r w:rsidR="0059432C">
        <w:t xml:space="preserve"> Zahel said.</w:t>
      </w:r>
      <w:r w:rsidR="0004281A">
        <w:t xml:space="preserve"> </w:t>
      </w:r>
      <w:r>
        <w:t>“</w:t>
      </w:r>
      <w:r w:rsidR="0059432C">
        <w:t>Take the pension.</w:t>
      </w:r>
      <w:r w:rsidR="0004281A">
        <w:t xml:space="preserve"> </w:t>
      </w:r>
      <w:r w:rsidR="0059432C">
        <w:t>Let all this become someone else</w:t>
      </w:r>
      <w:r>
        <w:t>’</w:t>
      </w:r>
      <w:r w:rsidR="0059432C">
        <w:t>s problem.</w:t>
      </w:r>
      <w:r>
        <w:t>”</w:t>
      </w:r>
    </w:p>
    <w:p w14:paraId="1B4B42F2" w14:textId="1D9ED8AE" w:rsidR="00D10B5B" w:rsidRDefault="00766B15" w:rsidP="00684D30">
      <w:pPr>
        <w:pStyle w:val="Body-TextTx"/>
      </w:pPr>
      <w:r>
        <w:t>“</w:t>
      </w:r>
      <w:r w:rsidR="0059432C">
        <w:t>I</w:t>
      </w:r>
      <w:r>
        <w:t>’</w:t>
      </w:r>
      <w:r w:rsidR="0059432C">
        <w:t>ve been told I can choose my place moving forward, so long as I</w:t>
      </w:r>
      <w:r>
        <w:t>’</w:t>
      </w:r>
      <w:r w:rsidR="0059432C">
        <w:t>m not on the front lines.</w:t>
      </w:r>
      <w:r w:rsidR="0004281A">
        <w:t xml:space="preserve"> </w:t>
      </w:r>
      <w:r w:rsidR="0059432C">
        <w:t>I thought</w:t>
      </w:r>
      <w:r>
        <w:t> . . .”</w:t>
      </w:r>
      <w:r w:rsidR="0004281A">
        <w:t xml:space="preserve"> </w:t>
      </w:r>
      <w:r w:rsidR="0059432C">
        <w:t>He looked to Zahel, who smiled, wrinkles forming at the sides of his eyes.</w:t>
      </w:r>
      <w:r w:rsidR="0004281A">
        <w:t xml:space="preserve"> </w:t>
      </w:r>
      <w:r w:rsidR="0059432C">
        <w:t>Odd, how the man</w:t>
      </w:r>
      <w:r>
        <w:t>’</w:t>
      </w:r>
      <w:r w:rsidR="0059432C">
        <w:t>s skin could seem smooth as a child</w:t>
      </w:r>
      <w:r>
        <w:t>’</w:t>
      </w:r>
      <w:r w:rsidR="0059432C">
        <w:t>s one moment, then furrow like a grandfather</w:t>
      </w:r>
      <w:r>
        <w:t>’</w:t>
      </w:r>
      <w:r w:rsidR="0059432C">
        <w:t>s the next.</w:t>
      </w:r>
    </w:p>
    <w:p w14:paraId="3153EFE4" w14:textId="0B635302" w:rsidR="00D10B5B" w:rsidRDefault="00766B15" w:rsidP="00684D30">
      <w:pPr>
        <w:pStyle w:val="Body-TextTx"/>
      </w:pPr>
      <w:r>
        <w:t>“</w:t>
      </w:r>
      <w:r w:rsidR="0059432C">
        <w:t>You think you belong among us?</w:t>
      </w:r>
      <w:r>
        <w:t>”</w:t>
      </w:r>
      <w:r w:rsidR="0059432C">
        <w:t xml:space="preserve"> Zahel said.</w:t>
      </w:r>
      <w:r w:rsidR="0004281A">
        <w:t xml:space="preserve"> </w:t>
      </w:r>
      <w:r>
        <w:t>“</w:t>
      </w:r>
      <w:r w:rsidR="0059432C">
        <w:t>The worn-out soldiers of the world?</w:t>
      </w:r>
      <w:r w:rsidR="0004281A">
        <w:t xml:space="preserve"> </w:t>
      </w:r>
      <w:r w:rsidR="0059432C">
        <w:t>The men with souls so thin, they shiver in a stiff breeze?</w:t>
      </w:r>
      <w:r>
        <w:t>”</w:t>
      </w:r>
    </w:p>
    <w:p w14:paraId="7C26DD95" w14:textId="39C1ABB6" w:rsidR="00D10B5B" w:rsidRDefault="00766B15" w:rsidP="00684D30">
      <w:pPr>
        <w:pStyle w:val="Body-TextTx"/>
      </w:pPr>
      <w:r>
        <w:t>“</w:t>
      </w:r>
      <w:r w:rsidR="0059432C">
        <w:t>That</w:t>
      </w:r>
      <w:r>
        <w:t>’</w:t>
      </w:r>
      <w:r w:rsidR="0059432C">
        <w:t>s what I</w:t>
      </w:r>
      <w:r>
        <w:t>’</w:t>
      </w:r>
      <w:r w:rsidR="0059432C">
        <w:t>ve become,</w:t>
      </w:r>
      <w:r>
        <w:t>”</w:t>
      </w:r>
      <w:r w:rsidR="0059432C">
        <w:t xml:space="preserve"> Kaladin said.</w:t>
      </w:r>
      <w:r w:rsidR="0004281A">
        <w:t xml:space="preserve"> </w:t>
      </w:r>
      <w:r>
        <w:t>“</w:t>
      </w:r>
      <w:r w:rsidR="0059432C">
        <w:t xml:space="preserve">I know why most of them left the battlefield, </w:t>
      </w:r>
      <w:r w:rsidR="0059432C">
        <w:lastRenderedPageBreak/>
        <w:t>Zahel.</w:t>
      </w:r>
      <w:r w:rsidR="0004281A">
        <w:t xml:space="preserve"> </w:t>
      </w:r>
      <w:r w:rsidR="0059432C">
        <w:t>But not you.</w:t>
      </w:r>
      <w:r w:rsidR="0004281A">
        <w:t xml:space="preserve"> </w:t>
      </w:r>
      <w:r w:rsidR="0059432C">
        <w:t>Why did you join the ardents?</w:t>
      </w:r>
      <w:r>
        <w:t>”</w:t>
      </w:r>
    </w:p>
    <w:p w14:paraId="7A0FA293" w14:textId="200F941D" w:rsidR="00D10B5B" w:rsidRDefault="00766B15" w:rsidP="00684D30">
      <w:pPr>
        <w:pStyle w:val="Body-TextTx"/>
      </w:pPr>
      <w:r>
        <w:t>“</w:t>
      </w:r>
      <w:r w:rsidR="0059432C">
        <w:t>Because I learned that conflict would find men no matter how hard I tried,</w:t>
      </w:r>
      <w:r>
        <w:t>”</w:t>
      </w:r>
      <w:r w:rsidR="0059432C">
        <w:t xml:space="preserve"> he said.</w:t>
      </w:r>
      <w:r w:rsidR="0004281A">
        <w:t xml:space="preserve"> </w:t>
      </w:r>
      <w:r>
        <w:t>“</w:t>
      </w:r>
      <w:r w:rsidR="0059432C">
        <w:t>I no longer wanted a part in trying to stop them.</w:t>
      </w:r>
      <w:r>
        <w:t>”</w:t>
      </w:r>
    </w:p>
    <w:p w14:paraId="44DCCE93" w14:textId="57AFC309" w:rsidR="00D10B5B" w:rsidRDefault="00766B15" w:rsidP="00684D30">
      <w:pPr>
        <w:pStyle w:val="Body-TextTx"/>
      </w:pPr>
      <w:r>
        <w:t>“</w:t>
      </w:r>
      <w:r w:rsidR="0059432C">
        <w:t>But you couldn</w:t>
      </w:r>
      <w:r>
        <w:t>’</w:t>
      </w:r>
      <w:r w:rsidR="0059432C">
        <w:t>t give up the sword,</w:t>
      </w:r>
      <w:r>
        <w:t>”</w:t>
      </w:r>
      <w:r w:rsidR="0059432C">
        <w:t xml:space="preserve"> Kaladin said.</w:t>
      </w:r>
    </w:p>
    <w:p w14:paraId="65EDA9E7" w14:textId="259A10A3" w:rsidR="00D10B5B" w:rsidRDefault="00766B15" w:rsidP="00684D30">
      <w:pPr>
        <w:pStyle w:val="Body-TextTx"/>
      </w:pPr>
      <w:r>
        <w:t>“</w:t>
      </w:r>
      <w:r w:rsidR="0059432C">
        <w:t>Oh, I gave it up.</w:t>
      </w:r>
      <w:r w:rsidR="0004281A">
        <w:t xml:space="preserve"> </w:t>
      </w:r>
      <w:r w:rsidR="0059432C">
        <w:t>I let go.</w:t>
      </w:r>
      <w:r w:rsidR="0004281A">
        <w:t xml:space="preserve"> </w:t>
      </w:r>
      <w:r w:rsidR="0059432C">
        <w:t>Best mistake I ever made.</w:t>
      </w:r>
      <w:r>
        <w:t>”</w:t>
      </w:r>
      <w:r w:rsidR="0004281A">
        <w:t xml:space="preserve"> </w:t>
      </w:r>
      <w:r w:rsidR="0059432C">
        <w:t>He eyed Kaladin, sizing him up.</w:t>
      </w:r>
      <w:r w:rsidR="0004281A">
        <w:t xml:space="preserve"> </w:t>
      </w:r>
      <w:r>
        <w:t>“</w:t>
      </w:r>
      <w:r w:rsidR="0059432C">
        <w:t>You didn</w:t>
      </w:r>
      <w:r>
        <w:t>’</w:t>
      </w:r>
      <w:r w:rsidR="0059432C">
        <w:t>t answer my question.</w:t>
      </w:r>
      <w:r w:rsidR="0004281A">
        <w:t xml:space="preserve"> </w:t>
      </w:r>
      <w:r w:rsidR="0059432C">
        <w:t>You think you belong among the swordmasters?</w:t>
      </w:r>
      <w:r>
        <w:t>”</w:t>
      </w:r>
    </w:p>
    <w:p w14:paraId="699BEE37" w14:textId="304CAF67" w:rsidR="00D10B5B" w:rsidRDefault="00766B15" w:rsidP="00684D30">
      <w:pPr>
        <w:pStyle w:val="Body-TextTx"/>
      </w:pPr>
      <w:r>
        <w:t>“</w:t>
      </w:r>
      <w:r w:rsidR="0059432C">
        <w:t>Dalinar offered to let me train new Radiants,</w:t>
      </w:r>
      <w:r>
        <w:t>”</w:t>
      </w:r>
      <w:r w:rsidR="0059432C">
        <w:t xml:space="preserve"> Kaladin said.</w:t>
      </w:r>
      <w:r w:rsidR="0004281A">
        <w:t xml:space="preserve"> </w:t>
      </w:r>
      <w:r>
        <w:t>“</w:t>
      </w:r>
      <w:r w:rsidR="0059432C">
        <w:t>I don</w:t>
      </w:r>
      <w:r>
        <w:t>’</w:t>
      </w:r>
      <w:r w:rsidR="0059432C">
        <w:t>t think I could stand that</w:t>
      </w:r>
      <w:r w:rsidR="00483B1D">
        <w:t>—</w:t>
      </w:r>
      <w:r w:rsidR="0059432C">
        <w:t>seeing them fly off to battle without me.</w:t>
      </w:r>
      <w:r w:rsidR="0004281A">
        <w:t xml:space="preserve"> </w:t>
      </w:r>
      <w:r w:rsidR="0059432C">
        <w:t>But I thought maybe I could train regular soldiers again.</w:t>
      </w:r>
      <w:r w:rsidR="0004281A">
        <w:t xml:space="preserve"> </w:t>
      </w:r>
      <w:r w:rsidR="0059432C">
        <w:t>That might not hurt as much.</w:t>
      </w:r>
      <w:r>
        <w:t>”</w:t>
      </w:r>
    </w:p>
    <w:p w14:paraId="1E0E9205" w14:textId="113BCF4A" w:rsidR="00D10B5B" w:rsidRDefault="00766B15" w:rsidP="00684D30">
      <w:pPr>
        <w:pStyle w:val="Body-TextTx"/>
      </w:pPr>
      <w:r>
        <w:t>“</w:t>
      </w:r>
      <w:r w:rsidR="0059432C">
        <w:t xml:space="preserve">And you </w:t>
      </w:r>
      <w:r w:rsidR="0059432C" w:rsidRPr="00CC5738">
        <w:rPr>
          <w:rStyle w:val="itali"/>
        </w:rPr>
        <w:t>think</w:t>
      </w:r>
      <w:r w:rsidR="0059432C">
        <w:t xml:space="preserve"> you </w:t>
      </w:r>
      <w:r w:rsidR="0059432C" w:rsidRPr="00CC5738">
        <w:rPr>
          <w:rStyle w:val="itali"/>
        </w:rPr>
        <w:t>belong</w:t>
      </w:r>
      <w:r w:rsidR="0059432C">
        <w:t xml:space="preserve"> with us?</w:t>
      </w:r>
      <w:r>
        <w:t>”</w:t>
      </w:r>
    </w:p>
    <w:p w14:paraId="30047BB8" w14:textId="1118B6E1" w:rsidR="00D10B5B" w:rsidRDefault="00766B15" w:rsidP="00684D30">
      <w:pPr>
        <w:pStyle w:val="Body-TextTx"/>
      </w:pPr>
      <w:r>
        <w:t>“</w:t>
      </w:r>
      <w:r w:rsidR="0059432C">
        <w:t>I</w:t>
      </w:r>
      <w:r>
        <w:t> . . .</w:t>
      </w:r>
      <w:r w:rsidR="0059432C">
        <w:t xml:space="preserve"> Yes.</w:t>
      </w:r>
      <w:r>
        <w:t>”</w:t>
      </w:r>
    </w:p>
    <w:p w14:paraId="370B1AA2" w14:textId="7C0D32A8" w:rsidR="00D10B5B" w:rsidRDefault="00766B15" w:rsidP="00684D30">
      <w:pPr>
        <w:pStyle w:val="Body-TextTx"/>
      </w:pPr>
      <w:r>
        <w:t>“</w:t>
      </w:r>
      <w:r w:rsidR="0059432C">
        <w:t>Prove it,</w:t>
      </w:r>
      <w:r>
        <w:t>”</w:t>
      </w:r>
      <w:r w:rsidR="0059432C">
        <w:t xml:space="preserve"> Zahel said, snapping a few scar</w:t>
      </w:r>
      <w:r w:rsidR="00D7182D">
        <w:t>ve</w:t>
      </w:r>
      <w:r w:rsidR="0059432C">
        <w:t>s off the line.</w:t>
      </w:r>
      <w:r w:rsidR="0004281A">
        <w:t xml:space="preserve"> </w:t>
      </w:r>
      <w:r>
        <w:t>“</w:t>
      </w:r>
      <w:r w:rsidR="0059432C">
        <w:t>Land a strike on me.</w:t>
      </w:r>
      <w:r>
        <w:t>”</w:t>
      </w:r>
    </w:p>
    <w:p w14:paraId="40099C0F" w14:textId="42A1D230" w:rsidR="00D10B5B" w:rsidRDefault="00766B15" w:rsidP="00684D30">
      <w:pPr>
        <w:pStyle w:val="Body-TextTx"/>
      </w:pPr>
      <w:r>
        <w:t>“</w:t>
      </w:r>
      <w:r w:rsidR="0059432C">
        <w:t>What?</w:t>
      </w:r>
      <w:r w:rsidR="0004281A">
        <w:t xml:space="preserve"> </w:t>
      </w:r>
      <w:r w:rsidR="0059432C">
        <w:t>Here?</w:t>
      </w:r>
      <w:r w:rsidR="0004281A">
        <w:t xml:space="preserve"> </w:t>
      </w:r>
      <w:r w:rsidR="0059432C" w:rsidRPr="00CC5738">
        <w:rPr>
          <w:rStyle w:val="itali"/>
        </w:rPr>
        <w:t>Now</w:t>
      </w:r>
      <w:r w:rsidR="0059432C" w:rsidRPr="00916B40">
        <w:rPr>
          <w:rStyle w:val="itali"/>
        </w:rPr>
        <w:t>?</w:t>
      </w:r>
      <w:r>
        <w:t>”</w:t>
      </w:r>
    </w:p>
    <w:p w14:paraId="4BB4B1CE" w14:textId="13923959" w:rsidR="00D10B5B" w:rsidRDefault="0059432C" w:rsidP="00684D30">
      <w:pPr>
        <w:pStyle w:val="Body-TextTx"/>
      </w:pPr>
      <w:r>
        <w:t>Zahel carefully wound one of the scar</w:t>
      </w:r>
      <w:r w:rsidR="00D7182D">
        <w:t>ve</w:t>
      </w:r>
      <w:r>
        <w:t>s around his arm.</w:t>
      </w:r>
      <w:r w:rsidR="0004281A">
        <w:t xml:space="preserve"> </w:t>
      </w:r>
      <w:r>
        <w:t>He had no weapons that Kaladin could see, though that ragged tan robe might conceal a knife or two.</w:t>
      </w:r>
    </w:p>
    <w:p w14:paraId="6E161B2D" w14:textId="7969977A" w:rsidR="00D10B5B" w:rsidRDefault="00766B15" w:rsidP="00684D30">
      <w:pPr>
        <w:pStyle w:val="Body-TextTx"/>
      </w:pPr>
      <w:r>
        <w:t>“</w:t>
      </w:r>
      <w:r w:rsidR="0059432C">
        <w:t>Hand</w:t>
      </w:r>
      <w:r w:rsidR="00D7182D">
        <w:t>-</w:t>
      </w:r>
      <w:r w:rsidR="0059432C">
        <w:t>to</w:t>
      </w:r>
      <w:r w:rsidR="00D7182D">
        <w:t>-</w:t>
      </w:r>
      <w:r w:rsidR="0059432C">
        <w:t>hand?</w:t>
      </w:r>
      <w:r>
        <w:t>”</w:t>
      </w:r>
      <w:r w:rsidR="0059432C">
        <w:t xml:space="preserve"> Kaladin asked.</w:t>
      </w:r>
    </w:p>
    <w:p w14:paraId="611D8A67" w14:textId="3722D944" w:rsidR="00D10B5B" w:rsidRDefault="00766B15" w:rsidP="00684D30">
      <w:pPr>
        <w:pStyle w:val="Body-TextTx"/>
      </w:pPr>
      <w:r>
        <w:t>“</w:t>
      </w:r>
      <w:r w:rsidR="0059432C">
        <w:t>No, use the sword,</w:t>
      </w:r>
      <w:r>
        <w:t>”</w:t>
      </w:r>
      <w:r w:rsidR="0059432C">
        <w:t xml:space="preserve"> Zahel said.</w:t>
      </w:r>
      <w:r w:rsidR="0004281A">
        <w:t xml:space="preserve"> </w:t>
      </w:r>
      <w:r>
        <w:t>“</w:t>
      </w:r>
      <w:r w:rsidR="0059432C">
        <w:t>You want to join the swordmasters?</w:t>
      </w:r>
      <w:r w:rsidR="0004281A">
        <w:t xml:space="preserve"> </w:t>
      </w:r>
      <w:r w:rsidR="0059432C">
        <w:t>Show me how you use one.</w:t>
      </w:r>
      <w:r>
        <w:t>”</w:t>
      </w:r>
    </w:p>
    <w:p w14:paraId="45537167" w14:textId="3F2EBD95" w:rsidR="00D10B5B" w:rsidRDefault="00766B15" w:rsidP="00684D30">
      <w:pPr>
        <w:pStyle w:val="Body-TextTx"/>
      </w:pPr>
      <w:r>
        <w:t>“</w:t>
      </w:r>
      <w:r w:rsidR="0059432C">
        <w:t>I didn</w:t>
      </w:r>
      <w:r>
        <w:t>’</w:t>
      </w:r>
      <w:r w:rsidR="0059432C">
        <w:t>t say</w:t>
      </w:r>
      <w:r>
        <w:t> . . .”</w:t>
      </w:r>
      <w:r w:rsidR="0059432C">
        <w:t xml:space="preserve"> Kaladin glanced toward the clothing line, where Syl sat in the shape of a young woman.</w:t>
      </w:r>
      <w:r w:rsidR="0004281A">
        <w:t xml:space="preserve"> </w:t>
      </w:r>
      <w:r w:rsidR="0059432C">
        <w:t>She shrugged, so Kaladin summoned her as a Blade</w:t>
      </w:r>
      <w:r w:rsidR="00483B1D">
        <w:t>—</w:t>
      </w:r>
      <w:r w:rsidR="0059432C">
        <w:t>long and thin, elegant.</w:t>
      </w:r>
      <w:r w:rsidR="0004281A">
        <w:t xml:space="preserve"> </w:t>
      </w:r>
      <w:r w:rsidR="0059432C">
        <w:t>Not like the oversized slab of a sword Dalinar had once wielded.</w:t>
      </w:r>
    </w:p>
    <w:p w14:paraId="2D324A0C" w14:textId="50FC6D17" w:rsidR="00D10B5B" w:rsidRDefault="00766B15" w:rsidP="00684D30">
      <w:pPr>
        <w:pStyle w:val="Body-TextTx"/>
      </w:pPr>
      <w:r>
        <w:t>“</w:t>
      </w:r>
      <w:r w:rsidR="0059432C">
        <w:t>Dull the edge, chull-brain,</w:t>
      </w:r>
      <w:r>
        <w:t>”</w:t>
      </w:r>
      <w:r w:rsidR="0059432C">
        <w:t xml:space="preserve"> Zahel said.</w:t>
      </w:r>
      <w:r w:rsidR="0004281A">
        <w:t xml:space="preserve"> </w:t>
      </w:r>
      <w:r>
        <w:t>“</w:t>
      </w:r>
      <w:r w:rsidR="0059432C">
        <w:t>My soul might be worn thin, but I</w:t>
      </w:r>
      <w:r>
        <w:t>’</w:t>
      </w:r>
      <w:r w:rsidR="0059432C">
        <w:t>d prefer it remain in one piece.</w:t>
      </w:r>
      <w:r w:rsidR="0004281A">
        <w:t xml:space="preserve"> </w:t>
      </w:r>
      <w:r w:rsidR="0059432C">
        <w:t>No powers on your part either.</w:t>
      </w:r>
      <w:r w:rsidR="0004281A">
        <w:t xml:space="preserve"> </w:t>
      </w:r>
      <w:r w:rsidR="0059432C">
        <w:t>I want to see you fight, not fly.</w:t>
      </w:r>
      <w:r>
        <w:t>”</w:t>
      </w:r>
    </w:p>
    <w:p w14:paraId="7D4F68BA" w14:textId="2398E251" w:rsidR="00D10B5B" w:rsidRDefault="0059432C" w:rsidP="00684D30">
      <w:pPr>
        <w:pStyle w:val="Body-TextTx"/>
      </w:pPr>
      <w:r>
        <w:lastRenderedPageBreak/>
        <w:t>Kaladin dulled Syl</w:t>
      </w:r>
      <w:r w:rsidR="00766B15">
        <w:t>’</w:t>
      </w:r>
      <w:r>
        <w:t>s Blade with a mental command.</w:t>
      </w:r>
      <w:r w:rsidR="0004281A">
        <w:t xml:space="preserve"> </w:t>
      </w:r>
      <w:r>
        <w:t>The edge fuzzed to mist, then re-formed unsharpened.</w:t>
      </w:r>
    </w:p>
    <w:p w14:paraId="6A719484" w14:textId="4EE9A969" w:rsidR="00D10B5B" w:rsidRDefault="00766B15" w:rsidP="00684D30">
      <w:pPr>
        <w:pStyle w:val="Body-TextTx"/>
      </w:pPr>
      <w:r>
        <w:t>“</w:t>
      </w:r>
      <w:r w:rsidR="0059432C">
        <w:t>Um,</w:t>
      </w:r>
      <w:r>
        <w:t>”</w:t>
      </w:r>
      <w:r w:rsidR="0059432C">
        <w:t xml:space="preserve"> Kaladin said.</w:t>
      </w:r>
      <w:r w:rsidR="0004281A">
        <w:t xml:space="preserve"> </w:t>
      </w:r>
      <w:r>
        <w:t>“</w:t>
      </w:r>
      <w:r w:rsidR="0059432C">
        <w:t>How do we start the</w:t>
      </w:r>
      <w:r w:rsidR="00483B1D">
        <w:t>—</w:t>
      </w:r>
      <w:r>
        <w:t>”</w:t>
      </w:r>
    </w:p>
    <w:p w14:paraId="225B69FE" w14:textId="505C9ACC" w:rsidR="00D10B5B" w:rsidRDefault="0059432C" w:rsidP="00684D30">
      <w:pPr>
        <w:pStyle w:val="Body-TextTx"/>
      </w:pPr>
      <w:r>
        <w:t>Zahel whipped a sheet off the line and tossed it toward Kaladin.</w:t>
      </w:r>
      <w:r w:rsidR="0004281A">
        <w:t xml:space="preserve"> </w:t>
      </w:r>
      <w:r>
        <w:t>It billowed, fanning outward, and Kaladin stepped forward, using his sword to knock the cloth from the air.</w:t>
      </w:r>
      <w:r w:rsidR="0004281A">
        <w:t xml:space="preserve"> </w:t>
      </w:r>
      <w:r>
        <w:t>Zahel had vanished among the undulating rows of sheets.</w:t>
      </w:r>
    </w:p>
    <w:p w14:paraId="27FDE72D" w14:textId="168B752C" w:rsidR="00D10B5B" w:rsidRDefault="0059432C" w:rsidP="00684D30">
      <w:pPr>
        <w:pStyle w:val="Body-TextTx"/>
      </w:pPr>
      <w:r>
        <w:t>Carefully, Kaladin entered the rows.</w:t>
      </w:r>
      <w:r w:rsidR="0004281A">
        <w:t xml:space="preserve"> </w:t>
      </w:r>
      <w:r>
        <w:t>The cloths billowed outward in the wind, but then fluttered down, reminiscent of the plants he</w:t>
      </w:r>
      <w:r w:rsidR="00766B15">
        <w:t>’</w:t>
      </w:r>
      <w:r>
        <w:t>d often passed in the chasms.</w:t>
      </w:r>
      <w:r w:rsidR="0004281A">
        <w:t xml:space="preserve"> </w:t>
      </w:r>
      <w:r>
        <w:t>Living things that moved and flowed with the unseen tides of the blowing wind.</w:t>
      </w:r>
    </w:p>
    <w:p w14:paraId="529A8223" w14:textId="46782A9F" w:rsidR="00D10B5B" w:rsidRDefault="0059432C" w:rsidP="00684D30">
      <w:pPr>
        <w:pStyle w:val="Body-TextTx"/>
      </w:pPr>
      <w:r>
        <w:t>Zahel emerged from another row, pulling a sheet off and whipping it out.</w:t>
      </w:r>
      <w:r w:rsidR="0004281A">
        <w:t xml:space="preserve"> </w:t>
      </w:r>
      <w:r>
        <w:t>Kaladin grunted, stepping away as he swiped at the cloth.</w:t>
      </w:r>
      <w:r w:rsidR="0004281A">
        <w:t xml:space="preserve"> </w:t>
      </w:r>
      <w:r>
        <w:t>That was the man</w:t>
      </w:r>
      <w:r w:rsidR="00766B15">
        <w:t>’</w:t>
      </w:r>
      <w:r>
        <w:t>s strategy, Kaladin realized.</w:t>
      </w:r>
      <w:r w:rsidR="0004281A">
        <w:t xml:space="preserve"> </w:t>
      </w:r>
      <w:r>
        <w:t>Keep Kaladin focused on the cloth.</w:t>
      </w:r>
    </w:p>
    <w:p w14:paraId="0C7F5BEC" w14:textId="47C2582C" w:rsidR="00D10B5B" w:rsidRDefault="0059432C" w:rsidP="00684D30">
      <w:pPr>
        <w:pStyle w:val="Body-TextTx"/>
      </w:pPr>
      <w:r>
        <w:t>Kaladin ignored the sheet and lunged toward Zahel.</w:t>
      </w:r>
      <w:r w:rsidR="0004281A">
        <w:t xml:space="preserve"> </w:t>
      </w:r>
      <w:r>
        <w:t>He was proud of that strike; Adolin</w:t>
      </w:r>
      <w:r w:rsidR="00766B15">
        <w:t>’</w:t>
      </w:r>
      <w:r>
        <w:t>s instruction with the sword seemed almost as natural to him now as his old spear training.</w:t>
      </w:r>
      <w:r w:rsidR="0004281A">
        <w:t xml:space="preserve"> </w:t>
      </w:r>
      <w:r>
        <w:t>The lunge missed, but the form was excellent.</w:t>
      </w:r>
    </w:p>
    <w:p w14:paraId="0CF63318" w14:textId="43BBCDCB" w:rsidR="00D10B5B" w:rsidRDefault="0059432C" w:rsidP="00684D30">
      <w:pPr>
        <w:pStyle w:val="Body-TextTx"/>
      </w:pPr>
      <w:r>
        <w:t>Zahel, moving with remarkable spryness, dodged back among the rows of sheets.</w:t>
      </w:r>
      <w:r w:rsidR="0004281A">
        <w:t xml:space="preserve"> </w:t>
      </w:r>
      <w:r>
        <w:t>Kaladin leaped after him, but again managed to lose his quarry.</w:t>
      </w:r>
      <w:r w:rsidR="0004281A">
        <w:t xml:space="preserve"> </w:t>
      </w:r>
      <w:r>
        <w:t>Kaladin turned about, searching the seemingly endless rows of fluttering white sheets.</w:t>
      </w:r>
      <w:r w:rsidR="0004281A">
        <w:t xml:space="preserve"> </w:t>
      </w:r>
      <w:r>
        <w:t>Like dancing flames, pure white.</w:t>
      </w:r>
    </w:p>
    <w:p w14:paraId="5C12E8B3" w14:textId="4FB6C822" w:rsidR="00D10B5B" w:rsidRDefault="00766B15" w:rsidP="00684D30">
      <w:pPr>
        <w:pStyle w:val="Body-TextTx"/>
      </w:pPr>
      <w:r>
        <w:t>“</w:t>
      </w:r>
      <w:r w:rsidR="0059432C">
        <w:t>Why do you fight, Kaladin Stormblessed?</w:t>
      </w:r>
      <w:r>
        <w:t>”</w:t>
      </w:r>
      <w:r w:rsidR="0059432C">
        <w:t xml:space="preserve"> Zahel</w:t>
      </w:r>
      <w:r>
        <w:t>’</w:t>
      </w:r>
      <w:r w:rsidR="0059432C">
        <w:t>s phantom voice called from somewhere nearby.</w:t>
      </w:r>
    </w:p>
    <w:p w14:paraId="5C75F1B8" w14:textId="53CDA23E" w:rsidR="00D10B5B" w:rsidRDefault="0059432C" w:rsidP="00684D30">
      <w:pPr>
        <w:pStyle w:val="Body-TextTx"/>
      </w:pPr>
      <w:r>
        <w:t>Kaladin spun, sword out.</w:t>
      </w:r>
      <w:r w:rsidR="0004281A">
        <w:t xml:space="preserve"> </w:t>
      </w:r>
      <w:r w:rsidR="00766B15">
        <w:t>“</w:t>
      </w:r>
      <w:r>
        <w:t>I fight for Alethkar.</w:t>
      </w:r>
      <w:r w:rsidR="00766B15">
        <w:t>”</w:t>
      </w:r>
    </w:p>
    <w:p w14:paraId="33C6FFC1" w14:textId="2C691828" w:rsidR="00D10B5B" w:rsidRDefault="00766B15" w:rsidP="00684D30">
      <w:pPr>
        <w:pStyle w:val="Body-TextTx"/>
      </w:pPr>
      <w:r>
        <w:t>“</w:t>
      </w:r>
      <w:r w:rsidR="0059432C">
        <w:t>Ha!</w:t>
      </w:r>
      <w:r w:rsidR="0004281A">
        <w:t xml:space="preserve"> </w:t>
      </w:r>
      <w:r w:rsidR="0059432C">
        <w:t>You ask me to sponsor you as a swordmaster, then immediately lie to me?</w:t>
      </w:r>
      <w:r>
        <w:t>”</w:t>
      </w:r>
    </w:p>
    <w:p w14:paraId="744E55C5" w14:textId="209689CE" w:rsidR="00D10B5B" w:rsidRDefault="00766B15" w:rsidP="00684D30">
      <w:pPr>
        <w:pStyle w:val="Body-TextTx"/>
      </w:pPr>
      <w:r>
        <w:t>“</w:t>
      </w:r>
      <w:r w:rsidR="0059432C">
        <w:t>I didn</w:t>
      </w:r>
      <w:r>
        <w:t>’</w:t>
      </w:r>
      <w:r w:rsidR="0059432C">
        <w:t>t ask</w:t>
      </w:r>
      <w:r>
        <w:t> . . .”</w:t>
      </w:r>
      <w:r w:rsidR="0059432C">
        <w:t xml:space="preserve"> Kaladin took a deep breath.</w:t>
      </w:r>
      <w:r w:rsidR="0004281A">
        <w:t xml:space="preserve"> </w:t>
      </w:r>
      <w:r>
        <w:t>“</w:t>
      </w:r>
      <w:r w:rsidR="0059432C">
        <w:t>I wear Dalinar</w:t>
      </w:r>
      <w:r>
        <w:t>’</w:t>
      </w:r>
      <w:r w:rsidR="0059432C">
        <w:t>s colors proudly.</w:t>
      </w:r>
      <w:r>
        <w:t>”</w:t>
      </w:r>
    </w:p>
    <w:p w14:paraId="7C3D4B6B" w14:textId="461BD326" w:rsidR="00D10B5B" w:rsidRDefault="00766B15" w:rsidP="00684D30">
      <w:pPr>
        <w:pStyle w:val="Body-TextTx"/>
      </w:pPr>
      <w:r>
        <w:lastRenderedPageBreak/>
        <w:t>“</w:t>
      </w:r>
      <w:r w:rsidR="0059432C">
        <w:t xml:space="preserve">You fight </w:t>
      </w:r>
      <w:r w:rsidR="0059432C" w:rsidRPr="00CC5738">
        <w:rPr>
          <w:rStyle w:val="itali"/>
        </w:rPr>
        <w:t>for</w:t>
      </w:r>
      <w:r w:rsidR="0059432C">
        <w:t xml:space="preserve"> him, not </w:t>
      </w:r>
      <w:r w:rsidR="0059432C" w:rsidRPr="00CC5738">
        <w:rPr>
          <w:rStyle w:val="itali"/>
        </w:rPr>
        <w:t>because</w:t>
      </w:r>
      <w:r w:rsidR="0059432C">
        <w:t xml:space="preserve"> of him,</w:t>
      </w:r>
      <w:r>
        <w:t>”</w:t>
      </w:r>
      <w:r w:rsidR="0059432C">
        <w:t xml:space="preserve"> Zahel called.</w:t>
      </w:r>
      <w:r w:rsidR="0004281A">
        <w:t xml:space="preserve"> </w:t>
      </w:r>
      <w:r>
        <w:t>“</w:t>
      </w:r>
      <w:r w:rsidR="0059432C">
        <w:t>Why do you fight?</w:t>
      </w:r>
      <w:r>
        <w:t>”</w:t>
      </w:r>
    </w:p>
    <w:p w14:paraId="56833497" w14:textId="0BE460E2" w:rsidR="00D10B5B" w:rsidRDefault="0059432C" w:rsidP="00684D30">
      <w:pPr>
        <w:pStyle w:val="Body-TextTx"/>
      </w:pPr>
      <w:r>
        <w:t>Kaladin crept in the direction he thought the sound came from.</w:t>
      </w:r>
      <w:r w:rsidR="0004281A">
        <w:t xml:space="preserve"> </w:t>
      </w:r>
      <w:r w:rsidR="00766B15">
        <w:t>“</w:t>
      </w:r>
      <w:r>
        <w:t>I fight to protect my men.</w:t>
      </w:r>
      <w:r w:rsidR="00766B15">
        <w:t>”</w:t>
      </w:r>
    </w:p>
    <w:p w14:paraId="02857447" w14:textId="6E421EE8" w:rsidR="00D10B5B" w:rsidRDefault="00766B15" w:rsidP="00684D30">
      <w:pPr>
        <w:pStyle w:val="Body-TextTx"/>
      </w:pPr>
      <w:r>
        <w:t>“</w:t>
      </w:r>
      <w:r w:rsidR="0059432C">
        <w:t>Closer,</w:t>
      </w:r>
      <w:r>
        <w:t>”</w:t>
      </w:r>
      <w:r w:rsidR="0059432C">
        <w:t xml:space="preserve"> Zahel said.</w:t>
      </w:r>
      <w:r w:rsidR="0004281A">
        <w:t xml:space="preserve"> </w:t>
      </w:r>
      <w:r>
        <w:t>“</w:t>
      </w:r>
      <w:r w:rsidR="0059432C">
        <w:t>But your men are now as safe as they could ever be.</w:t>
      </w:r>
      <w:r w:rsidR="0004281A">
        <w:t xml:space="preserve"> </w:t>
      </w:r>
      <w:r w:rsidR="0059432C">
        <w:t>They can care for themselves.</w:t>
      </w:r>
      <w:r w:rsidR="0004281A">
        <w:t xml:space="preserve"> </w:t>
      </w:r>
      <w:r w:rsidR="0059432C">
        <w:t>So why do you keep fighting?</w:t>
      </w:r>
      <w:r>
        <w:t>”</w:t>
      </w:r>
    </w:p>
    <w:p w14:paraId="54CA7F17" w14:textId="2154C132" w:rsidR="00D10B5B" w:rsidRDefault="00766B15" w:rsidP="00684D30">
      <w:pPr>
        <w:pStyle w:val="Body-TextTx"/>
      </w:pPr>
      <w:r>
        <w:t>“</w:t>
      </w:r>
      <w:r w:rsidR="0059432C">
        <w:t>Maybe I don</w:t>
      </w:r>
      <w:r>
        <w:t>’</w:t>
      </w:r>
      <w:r w:rsidR="0059432C">
        <w:t>t think they</w:t>
      </w:r>
      <w:r>
        <w:t>’</w:t>
      </w:r>
      <w:r w:rsidR="0059432C">
        <w:t>re safe,</w:t>
      </w:r>
      <w:r>
        <w:t>”</w:t>
      </w:r>
      <w:r w:rsidR="0059432C">
        <w:t xml:space="preserve"> Kaladin said.</w:t>
      </w:r>
      <w:r w:rsidR="0004281A">
        <w:t xml:space="preserve"> </w:t>
      </w:r>
      <w:r>
        <w:t>“</w:t>
      </w:r>
      <w:r w:rsidR="0059432C">
        <w:t>Maybe I</w:t>
      </w:r>
      <w:r>
        <w:t> . . .”</w:t>
      </w:r>
    </w:p>
    <w:p w14:paraId="777A7124" w14:textId="33167E36" w:rsidR="00D10B5B" w:rsidRDefault="00766B15" w:rsidP="00684D30">
      <w:pPr>
        <w:pStyle w:val="Body-TextTx"/>
      </w:pPr>
      <w:r>
        <w:t>“</w:t>
      </w:r>
      <w:r w:rsidRPr="00766B15">
        <w:t xml:space="preserve">. . . </w:t>
      </w:r>
      <w:r w:rsidR="0059432C">
        <w:t>don</w:t>
      </w:r>
      <w:r>
        <w:t>’</w:t>
      </w:r>
      <w:r w:rsidR="0059432C">
        <w:t>t think they can care for themselves?</w:t>
      </w:r>
      <w:r>
        <w:t>”</w:t>
      </w:r>
      <w:r w:rsidR="0059432C">
        <w:t xml:space="preserve"> Zahel asked.</w:t>
      </w:r>
      <w:r w:rsidR="0004281A">
        <w:t xml:space="preserve"> </w:t>
      </w:r>
      <w:r>
        <w:t>“</w:t>
      </w:r>
      <w:r w:rsidR="0059432C">
        <w:t>You and old Dalinar.</w:t>
      </w:r>
      <w:r w:rsidR="0004281A">
        <w:t xml:space="preserve"> </w:t>
      </w:r>
      <w:r w:rsidR="0059432C">
        <w:t>Hens from the same nest.</w:t>
      </w:r>
      <w:r>
        <w:t>”</w:t>
      </w:r>
    </w:p>
    <w:p w14:paraId="2F53767A" w14:textId="4312C482" w:rsidR="00D10B5B" w:rsidRDefault="0059432C" w:rsidP="00684D30">
      <w:pPr>
        <w:pStyle w:val="Body-TextTx"/>
      </w:pPr>
      <w:r>
        <w:t>A face and figure formed in a nearby sheet, puffing toward Kaladin as if someone were walking through on the other side.</w:t>
      </w:r>
      <w:r w:rsidR="0004281A">
        <w:t xml:space="preserve"> </w:t>
      </w:r>
      <w:r>
        <w:t>He struck immediately, driving his sword through the sheet.</w:t>
      </w:r>
      <w:r w:rsidR="0004281A">
        <w:t xml:space="preserve"> </w:t>
      </w:r>
      <w:r>
        <w:t>It ripped</w:t>
      </w:r>
      <w:r w:rsidR="00483B1D">
        <w:t>—</w:t>
      </w:r>
      <w:r>
        <w:t>the point was still sharp enough for that</w:t>
      </w:r>
      <w:r w:rsidR="00483B1D">
        <w:t>—</w:t>
      </w:r>
      <w:r>
        <w:t>but didn</w:t>
      </w:r>
      <w:r w:rsidR="00766B15">
        <w:t>’</w:t>
      </w:r>
      <w:r>
        <w:t>t strike anyone beyond.</w:t>
      </w:r>
    </w:p>
    <w:p w14:paraId="2FF4FEA9" w14:textId="19B028AD" w:rsidR="00D10B5B" w:rsidRDefault="0059432C" w:rsidP="00684D30">
      <w:pPr>
        <w:pStyle w:val="Body-TextTx"/>
      </w:pPr>
      <w:r>
        <w:t>Syl momentarily became sharp</w:t>
      </w:r>
      <w:r w:rsidR="00483B1D">
        <w:t>—</w:t>
      </w:r>
      <w:r>
        <w:t>changing before he could ask</w:t>
      </w:r>
      <w:r w:rsidR="00483B1D">
        <w:t>—</w:t>
      </w:r>
      <w:r>
        <w:t>as he swiped to cut the sheet in two.</w:t>
      </w:r>
      <w:r w:rsidR="0004281A">
        <w:t xml:space="preserve"> </w:t>
      </w:r>
      <w:r>
        <w:t>It writhed in the wind, severed down the center.</w:t>
      </w:r>
    </w:p>
    <w:p w14:paraId="64DA7927" w14:textId="0FD7D29B" w:rsidR="00D10B5B" w:rsidRDefault="0059432C" w:rsidP="00684D30">
      <w:pPr>
        <w:pStyle w:val="Body-TextTx"/>
      </w:pPr>
      <w:r>
        <w:t>Zahel came in from Kaladin</w:t>
      </w:r>
      <w:r w:rsidR="00766B15">
        <w:t>’</w:t>
      </w:r>
      <w:r>
        <w:t>s other side, and Kaladin barely turned in time, swinging his Blade.</w:t>
      </w:r>
      <w:r w:rsidR="0004281A">
        <w:t xml:space="preserve"> </w:t>
      </w:r>
      <w:r>
        <w:t>Zahel deflected the strike with his arm, which he</w:t>
      </w:r>
      <w:r w:rsidR="00766B15">
        <w:t>’</w:t>
      </w:r>
      <w:r>
        <w:t>d wrapped with cloth.</w:t>
      </w:r>
      <w:r w:rsidR="0004281A">
        <w:t xml:space="preserve"> </w:t>
      </w:r>
      <w:r>
        <w:t>In his other hand he carried a long scarf that he whipped forward, catching Kaladin</w:t>
      </w:r>
      <w:r w:rsidR="00766B15">
        <w:t>’</w:t>
      </w:r>
      <w:r>
        <w:t>s off hand and wrapping it with shocking tightness, like a coiling whip.</w:t>
      </w:r>
    </w:p>
    <w:p w14:paraId="2C66AC41" w14:textId="644E4A27" w:rsidR="00D10B5B" w:rsidRDefault="0059432C" w:rsidP="00684D30">
      <w:pPr>
        <w:pStyle w:val="Body-TextTx"/>
      </w:pPr>
      <w:r>
        <w:t>Zahel pulled, yanking Kaladin off balance.</w:t>
      </w:r>
      <w:r w:rsidR="0004281A">
        <w:t xml:space="preserve"> </w:t>
      </w:r>
      <w:r>
        <w:t>Kaladin maintained his feet, barely, and lunged with a one-handed strike.</w:t>
      </w:r>
      <w:r w:rsidR="0004281A">
        <w:t xml:space="preserve"> </w:t>
      </w:r>
      <w:r>
        <w:t>Zahel again deflected the strike with his cloth-wrapped arm.</w:t>
      </w:r>
      <w:r w:rsidR="0004281A">
        <w:t xml:space="preserve"> </w:t>
      </w:r>
      <w:r>
        <w:t>That sort of tactic would never have worked against a real Shardblade, but it could be surprisingly effective against ordinary swords.</w:t>
      </w:r>
      <w:r w:rsidR="0004281A">
        <w:t xml:space="preserve"> </w:t>
      </w:r>
      <w:r>
        <w:t>New recruits were often surprised at how well a nice thick cloth could stop a blade.</w:t>
      </w:r>
    </w:p>
    <w:p w14:paraId="79EB0058" w14:textId="4478E270" w:rsidR="00D10B5B" w:rsidRDefault="0059432C" w:rsidP="00684D30">
      <w:pPr>
        <w:pStyle w:val="Body-TextTx"/>
      </w:pPr>
      <w:r>
        <w:t>Zahel still had Kaladin</w:t>
      </w:r>
      <w:r w:rsidR="00766B15">
        <w:t>’</w:t>
      </w:r>
      <w:r>
        <w:t>s off</w:t>
      </w:r>
      <w:r w:rsidR="00B12F2D">
        <w:t xml:space="preserve"> </w:t>
      </w:r>
      <w:r>
        <w:t xml:space="preserve">hand wrapped in the scarf, which he heaved, spinning </w:t>
      </w:r>
      <w:r>
        <w:lastRenderedPageBreak/>
        <w:t>Kaladin around.</w:t>
      </w:r>
      <w:r w:rsidR="0004281A">
        <w:t xml:space="preserve"> </w:t>
      </w:r>
      <w:r>
        <w:t>Damnation.</w:t>
      </w:r>
      <w:r w:rsidR="0004281A">
        <w:t xml:space="preserve"> </w:t>
      </w:r>
      <w:r>
        <w:t>Kaladin managed to maneuver his Blade and slice the cloth in half</w:t>
      </w:r>
      <w:r w:rsidR="00483B1D">
        <w:t>—</w:t>
      </w:r>
      <w:r>
        <w:t>Syl becoming sharp for a moment</w:t>
      </w:r>
      <w:r w:rsidR="00483B1D">
        <w:t>—</w:t>
      </w:r>
      <w:r>
        <w:t>then he leaped backward and tried to regain his footing.</w:t>
      </w:r>
    </w:p>
    <w:p w14:paraId="47791BCA" w14:textId="40007530" w:rsidR="00D10B5B" w:rsidRDefault="0059432C" w:rsidP="00684D30">
      <w:pPr>
        <w:pStyle w:val="Body-TextTx"/>
      </w:pPr>
      <w:r>
        <w:t xml:space="preserve">Zahel strode calmly to the side, whipping his scarf with a solid </w:t>
      </w:r>
      <w:r w:rsidRPr="00CC5738">
        <w:rPr>
          <w:rStyle w:val="itali"/>
        </w:rPr>
        <w:t>crack</w:t>
      </w:r>
      <w:r w:rsidRPr="00916B40">
        <w:rPr>
          <w:rStyle w:val="itali"/>
        </w:rPr>
        <w:t>,</w:t>
      </w:r>
      <w:r>
        <w:t xml:space="preserve"> then spinning it around like a mace.</w:t>
      </w:r>
      <w:r w:rsidR="0004281A">
        <w:t xml:space="preserve"> </w:t>
      </w:r>
      <w:r>
        <w:t>Kaladin didn</w:t>
      </w:r>
      <w:r w:rsidR="00766B15">
        <w:t>’</w:t>
      </w:r>
      <w:r>
        <w:t xml:space="preserve">t see any Stormlight coming off the ardent, and he had no reason to believe the man could </w:t>
      </w:r>
      <w:r w:rsidR="00157A75">
        <w:t>S</w:t>
      </w:r>
      <w:r>
        <w:t>urgebind</w:t>
      </w:r>
      <w:r w:rsidR="00766B15">
        <w:t> . . .</w:t>
      </w:r>
      <w:r w:rsidR="00483B1D">
        <w:t xml:space="preserve"> </w:t>
      </w:r>
      <w:r>
        <w:t>but the way the cloth had gripped Kaladin</w:t>
      </w:r>
      <w:r w:rsidR="00766B15">
        <w:t>’</w:t>
      </w:r>
      <w:r>
        <w:t>s arm had been uncanny.</w:t>
      </w:r>
    </w:p>
    <w:p w14:paraId="0C2BFCE9" w14:textId="5E29162D" w:rsidR="00D10B5B" w:rsidRDefault="0059432C" w:rsidP="00684D30">
      <w:pPr>
        <w:pStyle w:val="Body-TextTx"/>
      </w:pPr>
      <w:r>
        <w:t>Zahel stretched the scarf in his hands</w:t>
      </w:r>
      <w:r w:rsidR="00483B1D">
        <w:t>—</w:t>
      </w:r>
      <w:r>
        <w:t>it was longer than Kaladin had expected.</w:t>
      </w:r>
      <w:r w:rsidR="0004281A">
        <w:t xml:space="preserve"> </w:t>
      </w:r>
      <w:r w:rsidR="00766B15">
        <w:t>“</w:t>
      </w:r>
      <w:r>
        <w:t>Do you believe in the Almighty, boy?</w:t>
      </w:r>
      <w:r w:rsidR="00766B15">
        <w:t>”</w:t>
      </w:r>
    </w:p>
    <w:p w14:paraId="0E923909" w14:textId="334B7C70" w:rsidR="00D10B5B" w:rsidRDefault="00766B15" w:rsidP="00684D30">
      <w:pPr>
        <w:pStyle w:val="Body-TextTx"/>
      </w:pPr>
      <w:r>
        <w:t>“</w:t>
      </w:r>
      <w:r w:rsidR="0059432C">
        <w:t>Why does that matter?</w:t>
      </w:r>
      <w:r>
        <w:t>”</w:t>
      </w:r>
    </w:p>
    <w:p w14:paraId="1AA2BF33" w14:textId="4BC9FC75" w:rsidR="00D10B5B" w:rsidRDefault="00766B15" w:rsidP="00684D30">
      <w:pPr>
        <w:pStyle w:val="Body-TextTx"/>
      </w:pPr>
      <w:r>
        <w:t>“</w:t>
      </w:r>
      <w:r w:rsidR="0059432C">
        <w:t>You ask why faith is relevant when you</w:t>
      </w:r>
      <w:r>
        <w:t>’</w:t>
      </w:r>
      <w:r w:rsidR="0059432C">
        <w:t>re considering joining the ardents</w:t>
      </w:r>
      <w:r w:rsidR="00483B1D">
        <w:t>—</w:t>
      </w:r>
      <w:r w:rsidR="0059432C">
        <w:t xml:space="preserve">to become a </w:t>
      </w:r>
      <w:r w:rsidR="0059432C" w:rsidRPr="00CC5738">
        <w:rPr>
          <w:rStyle w:val="itali"/>
        </w:rPr>
        <w:t>religious advisor</w:t>
      </w:r>
      <w:r w:rsidR="0059432C">
        <w:t>?</w:t>
      </w:r>
      <w:r>
        <w:t>”</w:t>
      </w:r>
    </w:p>
    <w:p w14:paraId="708DD274" w14:textId="3DA19711" w:rsidR="00D10B5B" w:rsidRDefault="00766B15" w:rsidP="00684D30">
      <w:pPr>
        <w:pStyle w:val="Body-TextTx"/>
      </w:pPr>
      <w:r>
        <w:t>“</w:t>
      </w:r>
      <w:r w:rsidR="0059432C">
        <w:t>I want to be a teacher of the sword and spear,</w:t>
      </w:r>
      <w:r>
        <w:t>”</w:t>
      </w:r>
      <w:r w:rsidR="0059432C">
        <w:t xml:space="preserve"> Kaladin said.</w:t>
      </w:r>
      <w:r w:rsidR="0004281A">
        <w:t xml:space="preserve"> </w:t>
      </w:r>
      <w:r>
        <w:t>“</w:t>
      </w:r>
      <w:r w:rsidR="0059432C">
        <w:t>What does that have to do with the Almighty?</w:t>
      </w:r>
      <w:r>
        <w:t>”</w:t>
      </w:r>
    </w:p>
    <w:p w14:paraId="0BCF9E8F" w14:textId="1D04AFA0" w:rsidR="00D10B5B" w:rsidRDefault="00766B15" w:rsidP="00684D30">
      <w:pPr>
        <w:pStyle w:val="Body-TextTx"/>
      </w:pPr>
      <w:r>
        <w:t>“</w:t>
      </w:r>
      <w:r w:rsidR="0059432C">
        <w:t>All right, then.</w:t>
      </w:r>
      <w:r w:rsidR="0004281A">
        <w:t xml:space="preserve"> </w:t>
      </w:r>
      <w:r w:rsidR="0059432C">
        <w:t>You ask why God is relevant when you</w:t>
      </w:r>
      <w:r>
        <w:t>’</w:t>
      </w:r>
      <w:r w:rsidR="0059432C">
        <w:t>re considering teaching men to kill?</w:t>
      </w:r>
      <w:r>
        <w:t>”</w:t>
      </w:r>
    </w:p>
    <w:p w14:paraId="37029583" w14:textId="183AC3EF" w:rsidR="00D10B5B" w:rsidRDefault="0059432C" w:rsidP="00684D30">
      <w:pPr>
        <w:pStyle w:val="Body-TextTx"/>
      </w:pPr>
      <w:r>
        <w:t>Kaladin inched carefully forward, his Blade held before him.</w:t>
      </w:r>
      <w:r w:rsidR="0004281A">
        <w:t xml:space="preserve"> </w:t>
      </w:r>
      <w:r w:rsidR="00766B15">
        <w:t>“</w:t>
      </w:r>
      <w:r>
        <w:t>I don</w:t>
      </w:r>
      <w:r w:rsidR="00766B15">
        <w:t>’</w:t>
      </w:r>
      <w:r>
        <w:t>t know what I believe.</w:t>
      </w:r>
      <w:r w:rsidR="0004281A">
        <w:t xml:space="preserve"> </w:t>
      </w:r>
      <w:r>
        <w:t>Navani still follows the Almighty.</w:t>
      </w:r>
      <w:r w:rsidR="0004281A">
        <w:t xml:space="preserve"> </w:t>
      </w:r>
      <w:r>
        <w:t>She burns glyphwards every morning.</w:t>
      </w:r>
      <w:r w:rsidR="0004281A">
        <w:t xml:space="preserve"> </w:t>
      </w:r>
      <w:r>
        <w:t>Dalinar says that the Almighty is dead, but he also claims there</w:t>
      </w:r>
      <w:r w:rsidR="00766B15">
        <w:t>’</w:t>
      </w:r>
      <w:r>
        <w:t>s another true God somewhere in a place beyond Shadesmar.</w:t>
      </w:r>
      <w:r w:rsidR="0004281A">
        <w:t xml:space="preserve"> </w:t>
      </w:r>
      <w:r>
        <w:t>Jasnah says that a being having vast powers doesn</w:t>
      </w:r>
      <w:r w:rsidR="00766B15">
        <w:t>’</w:t>
      </w:r>
      <w:r>
        <w:t>t make them God, and concludes</w:t>
      </w:r>
      <w:r w:rsidR="00483B1D">
        <w:t>—</w:t>
      </w:r>
      <w:r>
        <w:t>from the way the world works</w:t>
      </w:r>
      <w:r w:rsidR="00483B1D">
        <w:t>—</w:t>
      </w:r>
      <w:r>
        <w:t>that an omnipotent, loving deity cannot exist.</w:t>
      </w:r>
      <w:r w:rsidR="00766B15">
        <w:t>”</w:t>
      </w:r>
    </w:p>
    <w:p w14:paraId="792E99F4" w14:textId="17AEE503" w:rsidR="00D10B5B" w:rsidRDefault="00766B15" w:rsidP="00684D30">
      <w:pPr>
        <w:pStyle w:val="Body-TextTx"/>
      </w:pPr>
      <w:r>
        <w:t>“</w:t>
      </w:r>
      <w:r w:rsidR="0059432C">
        <w:t>I didn</w:t>
      </w:r>
      <w:r>
        <w:t>’</w:t>
      </w:r>
      <w:r w:rsidR="0059432C">
        <w:t>t ask what they believe.</w:t>
      </w:r>
      <w:r w:rsidR="0004281A">
        <w:t xml:space="preserve"> </w:t>
      </w:r>
      <w:r w:rsidR="0059432C">
        <w:t>I asked what you believe.</w:t>
      </w:r>
      <w:r>
        <w:t>”</w:t>
      </w:r>
    </w:p>
    <w:p w14:paraId="0BD51DE7" w14:textId="5519D220" w:rsidR="00D10B5B" w:rsidRDefault="00766B15" w:rsidP="00684D30">
      <w:pPr>
        <w:pStyle w:val="Body-TextTx"/>
      </w:pPr>
      <w:r>
        <w:t>“</w:t>
      </w:r>
      <w:r w:rsidR="0059432C">
        <w:t>I</w:t>
      </w:r>
      <w:r>
        <w:t>’</w:t>
      </w:r>
      <w:r w:rsidR="0059432C">
        <w:t xml:space="preserve">m not confident </w:t>
      </w:r>
      <w:r w:rsidR="0059432C" w:rsidRPr="00CC5738">
        <w:rPr>
          <w:rStyle w:val="itali"/>
        </w:rPr>
        <w:t>anyone</w:t>
      </w:r>
      <w:r w:rsidR="0059432C">
        <w:t xml:space="preserve"> knows the answers.</w:t>
      </w:r>
      <w:r w:rsidR="0004281A">
        <w:t xml:space="preserve"> </w:t>
      </w:r>
      <w:r w:rsidR="0059432C">
        <w:t>I figure I</w:t>
      </w:r>
      <w:r>
        <w:t>’</w:t>
      </w:r>
      <w:r w:rsidR="0059432C">
        <w:t xml:space="preserve">ll let the people who care argue </w:t>
      </w:r>
      <w:r w:rsidR="0059432C">
        <w:lastRenderedPageBreak/>
        <w:t>about it, and I</w:t>
      </w:r>
      <w:r>
        <w:t>’</w:t>
      </w:r>
      <w:r w:rsidR="0059432C">
        <w:t>ll keep my head down and focus on my life right now.</w:t>
      </w:r>
      <w:r>
        <w:t>”</w:t>
      </w:r>
    </w:p>
    <w:p w14:paraId="09E8EEED" w14:textId="20B9BE5C" w:rsidR="00D10B5B" w:rsidRDefault="0059432C" w:rsidP="00684D30">
      <w:pPr>
        <w:pStyle w:val="Body-TextTx"/>
      </w:pPr>
      <w:r>
        <w:t>Zahel nodded to him, as if that answer was acceptable.</w:t>
      </w:r>
      <w:r w:rsidR="0004281A">
        <w:t xml:space="preserve"> </w:t>
      </w:r>
      <w:r>
        <w:t>He waved Kaladin forward.</w:t>
      </w:r>
      <w:r w:rsidR="0004281A">
        <w:t xml:space="preserve"> </w:t>
      </w:r>
      <w:r>
        <w:t>Trying to keep his sword form in mind</w:t>
      </w:r>
      <w:r w:rsidR="00483B1D">
        <w:t>—</w:t>
      </w:r>
      <w:r>
        <w:t>he</w:t>
      </w:r>
      <w:r w:rsidR="00766B15">
        <w:t>’</w:t>
      </w:r>
      <w:r>
        <w:t>d trained mostly on Smokestance</w:t>
      </w:r>
      <w:r w:rsidR="00483B1D">
        <w:t>—</w:t>
      </w:r>
      <w:r>
        <w:t>Kaladin tested forward.</w:t>
      </w:r>
      <w:r w:rsidR="0004281A">
        <w:t xml:space="preserve"> </w:t>
      </w:r>
      <w:r>
        <w:t>He feinted twice, then lunged.</w:t>
      </w:r>
    </w:p>
    <w:p w14:paraId="4822C2EE" w14:textId="3152B53F" w:rsidR="00D10B5B" w:rsidRDefault="0059432C" w:rsidP="00684D30">
      <w:pPr>
        <w:pStyle w:val="Body-TextTx"/>
      </w:pPr>
      <w:r>
        <w:t>Zahel</w:t>
      </w:r>
      <w:r w:rsidR="00766B15">
        <w:t>’</w:t>
      </w:r>
      <w:r>
        <w:t>s hands became a blur as he pushed the sword to the side with his stretched-out scarf, then twisted his hands around, neatly wrapping the scarf around the sword.</w:t>
      </w:r>
      <w:r w:rsidR="0004281A">
        <w:t xml:space="preserve"> </w:t>
      </w:r>
      <w:r>
        <w:t>That gave him leverage to push the sword farther away as he stepped into Kaladin</w:t>
      </w:r>
      <w:r w:rsidR="00766B15">
        <w:t>’</w:t>
      </w:r>
      <w:r>
        <w:t>s lunge and slid his makeshift wrapping along the length of the Blade, coming in close.</w:t>
      </w:r>
    </w:p>
    <w:p w14:paraId="789CED37" w14:textId="04260B0C" w:rsidR="00D10B5B" w:rsidRDefault="0059432C" w:rsidP="00684D30">
      <w:pPr>
        <w:pStyle w:val="Body-TextTx"/>
      </w:pPr>
      <w:r>
        <w:t>Here, he somehow twisted his cloths around to wrap Kaladin</w:t>
      </w:r>
      <w:r w:rsidR="00766B15">
        <w:t>’</w:t>
      </w:r>
      <w:r>
        <w:t xml:space="preserve">s </w:t>
      </w:r>
      <w:r w:rsidRPr="00CC5738">
        <w:rPr>
          <w:rStyle w:val="itali"/>
        </w:rPr>
        <w:t>wrists</w:t>
      </w:r>
      <w:r>
        <w:t xml:space="preserve"> as well.</w:t>
      </w:r>
      <w:r w:rsidR="0004281A">
        <w:t xml:space="preserve"> </w:t>
      </w:r>
      <w:r>
        <w:t>Kaladin tried a head-butt, but Zahel stepped into the move and raised one side of the scarf</w:t>
      </w:r>
      <w:r w:rsidR="00483B1D">
        <w:t>—</w:t>
      </w:r>
      <w:r>
        <w:t>letting Kaladin</w:t>
      </w:r>
      <w:r w:rsidR="00766B15">
        <w:t>’</w:t>
      </w:r>
      <w:r>
        <w:t>s head go underneath it.</w:t>
      </w:r>
      <w:r w:rsidR="0004281A">
        <w:t xml:space="preserve"> </w:t>
      </w:r>
      <w:r>
        <w:t>With a twirl and a twist, Zahel completely tied Kaladin in the scarf.</w:t>
      </w:r>
      <w:r w:rsidR="0004281A">
        <w:t xml:space="preserve"> </w:t>
      </w:r>
      <w:r>
        <w:t>How long was that thing?</w:t>
      </w:r>
    </w:p>
    <w:p w14:paraId="37453F22" w14:textId="6AA977A7" w:rsidR="00D10B5B" w:rsidRDefault="0059432C" w:rsidP="00684D30">
      <w:pPr>
        <w:pStyle w:val="Body-TextTx"/>
      </w:pPr>
      <w:r>
        <w:t>The exchange left Kaladin with not only his hands tied tightly, but a scarf now holding his arms pinned to his sides, Zahel standing behind him.</w:t>
      </w:r>
      <w:r w:rsidR="0004281A">
        <w:t xml:space="preserve"> </w:t>
      </w:r>
      <w:r>
        <w:t>Kaladin couldn</w:t>
      </w:r>
      <w:r w:rsidR="00766B15">
        <w:t>’</w:t>
      </w:r>
      <w:r>
        <w:t>t see what Zahel did next, but it involved sending a loop of scarf up over Kaladin</w:t>
      </w:r>
      <w:r w:rsidR="00766B15">
        <w:t>’</w:t>
      </w:r>
      <w:r>
        <w:t>s head and around Kaladin</w:t>
      </w:r>
      <w:r w:rsidR="00766B15">
        <w:t>’</w:t>
      </w:r>
      <w:r>
        <w:t>s neck.</w:t>
      </w:r>
      <w:r w:rsidR="0004281A">
        <w:t xml:space="preserve"> </w:t>
      </w:r>
      <w:r>
        <w:t>Zahel pulled tight, choking off Kaladin</w:t>
      </w:r>
      <w:r w:rsidR="00766B15">
        <w:t>’</w:t>
      </w:r>
      <w:r>
        <w:t>s air.</w:t>
      </w:r>
    </w:p>
    <w:p w14:paraId="7693C168" w14:textId="7257171B" w:rsidR="00D10B5B" w:rsidRDefault="0059432C" w:rsidP="00684D30">
      <w:pPr>
        <w:pStyle w:val="Body-TextTx"/>
      </w:pPr>
      <w:r w:rsidRPr="00CC5738">
        <w:rPr>
          <w:rStyle w:val="itali"/>
        </w:rPr>
        <w:t>I think we</w:t>
      </w:r>
      <w:r w:rsidR="00766B15">
        <w:rPr>
          <w:rStyle w:val="itali"/>
        </w:rPr>
        <w:t>’</w:t>
      </w:r>
      <w:r w:rsidRPr="00CC5738">
        <w:rPr>
          <w:rStyle w:val="itali"/>
        </w:rPr>
        <w:t>re losing,</w:t>
      </w:r>
      <w:r>
        <w:t xml:space="preserve"> Syl said.</w:t>
      </w:r>
      <w:r w:rsidR="0004281A">
        <w:t xml:space="preserve"> </w:t>
      </w:r>
      <w:r w:rsidRPr="00CC5738">
        <w:rPr>
          <w:rStyle w:val="itali"/>
        </w:rPr>
        <w:t>To a guy wielding something he found in Adolin</w:t>
      </w:r>
      <w:r w:rsidR="00766B15">
        <w:rPr>
          <w:rStyle w:val="itali"/>
        </w:rPr>
        <w:t>’</w:t>
      </w:r>
      <w:r w:rsidRPr="00CC5738">
        <w:rPr>
          <w:rStyle w:val="itali"/>
        </w:rPr>
        <w:t>s sock drawer.</w:t>
      </w:r>
    </w:p>
    <w:p w14:paraId="1D6FAC9E" w14:textId="3476BA5A" w:rsidR="00D10B5B" w:rsidRDefault="0059432C" w:rsidP="00684D30">
      <w:pPr>
        <w:pStyle w:val="Body-TextTx"/>
      </w:pPr>
      <w:r>
        <w:t>Kaladin grunted, but a part of him was excited.</w:t>
      </w:r>
      <w:r w:rsidR="0004281A">
        <w:t xml:space="preserve"> </w:t>
      </w:r>
      <w:r>
        <w:t>Frustrating as Zahel could be, he was an excellent fighter</w:t>
      </w:r>
      <w:r w:rsidR="00483B1D">
        <w:t>—</w:t>
      </w:r>
      <w:r>
        <w:t>and he tested Kaladin in ways he</w:t>
      </w:r>
      <w:r w:rsidR="00766B15">
        <w:t>’</w:t>
      </w:r>
      <w:r>
        <w:t>d never seen before.</w:t>
      </w:r>
      <w:r w:rsidR="0004281A">
        <w:t xml:space="preserve"> </w:t>
      </w:r>
      <w:r>
        <w:t>That was the sort of training he needed in order to beat the Fused.</w:t>
      </w:r>
    </w:p>
    <w:p w14:paraId="603DEA5C" w14:textId="1EBFDCC9" w:rsidR="00D10B5B" w:rsidRDefault="0059432C" w:rsidP="00684D30">
      <w:pPr>
        <w:pStyle w:val="Body-TextTx"/>
      </w:pPr>
      <w:r>
        <w:t>As Zahel tried to choke him, Kaladin forced himself to remain calm.</w:t>
      </w:r>
      <w:r w:rsidR="0004281A">
        <w:t xml:space="preserve"> </w:t>
      </w:r>
      <w:r>
        <w:t>He changed Syl into a small dagger.</w:t>
      </w:r>
      <w:r w:rsidR="0004281A">
        <w:t xml:space="preserve"> </w:t>
      </w:r>
      <w:r>
        <w:t xml:space="preserve">A twist of the wrist cut the scarf, which unraveled the entire trap, leaving Kaladin </w:t>
      </w:r>
      <w:r>
        <w:lastRenderedPageBreak/>
        <w:t>free to spin and slash with his again-dulled knife.</w:t>
      </w:r>
    </w:p>
    <w:p w14:paraId="4254B7C5" w14:textId="77C7A68E" w:rsidR="00D10B5B" w:rsidRDefault="0059432C" w:rsidP="00684D30">
      <w:pPr>
        <w:pStyle w:val="Body-TextTx"/>
      </w:pPr>
      <w:r>
        <w:t>The ardent blocked the knife with his cloth-wrapped arm.</w:t>
      </w:r>
      <w:r w:rsidR="0004281A">
        <w:t xml:space="preserve"> </w:t>
      </w:r>
      <w:r>
        <w:t>He immediately caught Kaladin</w:t>
      </w:r>
      <w:r w:rsidR="00766B15">
        <w:t>’</w:t>
      </w:r>
      <w:r>
        <w:t>s wrist with his other hand, so Kaladin dismissed Syl and summoned her again with his off hand</w:t>
      </w:r>
      <w:r w:rsidR="00483B1D">
        <w:t>—</w:t>
      </w:r>
      <w:r>
        <w:t>swinging to make Zahel dodge back.</w:t>
      </w:r>
    </w:p>
    <w:p w14:paraId="471ACD11" w14:textId="77777777" w:rsidR="00D10B5B" w:rsidRDefault="0059432C" w:rsidP="00684D30">
      <w:pPr>
        <w:pStyle w:val="Body-TextTx"/>
      </w:pPr>
      <w:r>
        <w:t>Zahel snatched a sheet off the fluttering lines, twisting it and wrapping it into a tight length, like a cord.</w:t>
      </w:r>
    </w:p>
    <w:p w14:paraId="6A39F079" w14:textId="27B92D9D" w:rsidR="00D10B5B" w:rsidRDefault="0059432C" w:rsidP="00684D30">
      <w:pPr>
        <w:pStyle w:val="Body-TextTx"/>
      </w:pPr>
      <w:r>
        <w:t>Kaladin rubbed his neck.</w:t>
      </w:r>
      <w:r w:rsidR="0004281A">
        <w:t xml:space="preserve"> </w:t>
      </w:r>
      <w:r w:rsidR="00766B15">
        <w:t>“</w:t>
      </w:r>
      <w:r>
        <w:t>I think</w:t>
      </w:r>
      <w:r w:rsidR="00766B15">
        <w:t> . . .</w:t>
      </w:r>
      <w:r w:rsidR="00483B1D">
        <w:t xml:space="preserve"> </w:t>
      </w:r>
      <w:r>
        <w:t xml:space="preserve">I think I </w:t>
      </w:r>
      <w:r w:rsidRPr="00CC5738">
        <w:rPr>
          <w:rStyle w:val="itali"/>
        </w:rPr>
        <w:t>have</w:t>
      </w:r>
      <w:r>
        <w:t xml:space="preserve"> seen this style before.</w:t>
      </w:r>
      <w:r w:rsidR="0004281A">
        <w:t xml:space="preserve"> </w:t>
      </w:r>
      <w:r>
        <w:t>You fight like Azure does.</w:t>
      </w:r>
      <w:r w:rsidR="00766B15">
        <w:t>”</w:t>
      </w:r>
    </w:p>
    <w:p w14:paraId="4BCB2FFE" w14:textId="32718636" w:rsidR="00D10B5B" w:rsidRDefault="00766B15" w:rsidP="00684D30">
      <w:pPr>
        <w:pStyle w:val="Body-TextTx"/>
      </w:pPr>
      <w:r>
        <w:t>“</w:t>
      </w:r>
      <w:r w:rsidR="0059432C" w:rsidRPr="00CC5738">
        <w:rPr>
          <w:rStyle w:val="itali"/>
        </w:rPr>
        <w:t>She</w:t>
      </w:r>
      <w:r w:rsidR="0059432C">
        <w:t xml:space="preserve"> fights like </w:t>
      </w:r>
      <w:r w:rsidR="0059432C" w:rsidRPr="00CC5738">
        <w:rPr>
          <w:rStyle w:val="itali"/>
        </w:rPr>
        <w:t>me</w:t>
      </w:r>
      <w:r w:rsidR="0059432C" w:rsidRPr="00916B40">
        <w:rPr>
          <w:rStyle w:val="itali"/>
        </w:rPr>
        <w:t>,</w:t>
      </w:r>
      <w:r w:rsidR="0059432C">
        <w:t xml:space="preserve"> boy.</w:t>
      </w:r>
      <w:r>
        <w:t>”</w:t>
      </w:r>
    </w:p>
    <w:p w14:paraId="4CFCFB8A" w14:textId="576CE43B" w:rsidR="00D10B5B" w:rsidRDefault="00766B15" w:rsidP="00684D30">
      <w:pPr>
        <w:pStyle w:val="Body-TextTx"/>
      </w:pPr>
      <w:r>
        <w:t>“</w:t>
      </w:r>
      <w:r w:rsidR="0059432C">
        <w:t>She</w:t>
      </w:r>
      <w:r>
        <w:t>’</w:t>
      </w:r>
      <w:r w:rsidR="0059432C">
        <w:t>s hunting for you, I think.</w:t>
      </w:r>
      <w:r>
        <w:t>”</w:t>
      </w:r>
    </w:p>
    <w:p w14:paraId="204AB5ED" w14:textId="25975974" w:rsidR="00D10B5B" w:rsidRDefault="00766B15" w:rsidP="00684D30">
      <w:pPr>
        <w:pStyle w:val="Body-TextTx"/>
      </w:pPr>
      <w:r>
        <w:t>“</w:t>
      </w:r>
      <w:r w:rsidR="0059432C">
        <w:t>So Adolin has said.</w:t>
      </w:r>
      <w:r w:rsidR="0004281A">
        <w:t xml:space="preserve"> </w:t>
      </w:r>
      <w:r w:rsidR="0059432C">
        <w:t>The fool woman will have to get through Cultivation</w:t>
      </w:r>
      <w:r>
        <w:t>’</w:t>
      </w:r>
      <w:r w:rsidR="0059432C">
        <w:t>s Perpendicularity first, so I won</w:t>
      </w:r>
      <w:r>
        <w:t>’</w:t>
      </w:r>
      <w:r w:rsidR="0059432C">
        <w:t>t hold my Breaths waiting for her to arrive.</w:t>
      </w:r>
      <w:r>
        <w:t>”</w:t>
      </w:r>
      <w:r w:rsidR="0004281A">
        <w:t xml:space="preserve"> </w:t>
      </w:r>
      <w:r w:rsidR="0059432C">
        <w:t>He waved for Kaladin to come at him again.</w:t>
      </w:r>
    </w:p>
    <w:p w14:paraId="6D3201F0" w14:textId="331582DD" w:rsidR="00D10B5B" w:rsidRDefault="0059432C" w:rsidP="00684D30">
      <w:pPr>
        <w:pStyle w:val="Body-TextTx"/>
      </w:pPr>
      <w:r>
        <w:t>Kaladin slipped a throwing knife from his belt, then fell into a sword-and-knife stance.</w:t>
      </w:r>
      <w:r w:rsidR="0004281A">
        <w:t xml:space="preserve"> </w:t>
      </w:r>
      <w:r>
        <w:t>He waved for Zahel to come at him instead.</w:t>
      </w:r>
      <w:r w:rsidR="0004281A">
        <w:t xml:space="preserve"> </w:t>
      </w:r>
      <w:r>
        <w:t>The swordmaster smiled, then threw his sheet at Kaladin.</w:t>
      </w:r>
      <w:r w:rsidR="0004281A">
        <w:t xml:space="preserve"> </w:t>
      </w:r>
      <w:r>
        <w:t>It puffed out, spreading wide as if going for an embrace.</w:t>
      </w:r>
      <w:r w:rsidR="0004281A">
        <w:t xml:space="preserve"> </w:t>
      </w:r>
      <w:r>
        <w:t>By the time Kaladin had cut it down, Zahel was gone, ducking out into the rippling cloth forest.</w:t>
      </w:r>
    </w:p>
    <w:p w14:paraId="328140E9" w14:textId="6AB9D44F" w:rsidR="00D10B5B" w:rsidRDefault="0059432C" w:rsidP="00684D30">
      <w:pPr>
        <w:pStyle w:val="Body-TextTx"/>
      </w:pPr>
      <w:r>
        <w:t>Kaladin dismissed Syl, then waved toward the ground.</w:t>
      </w:r>
      <w:r w:rsidR="0004281A">
        <w:t xml:space="preserve"> </w:t>
      </w:r>
      <w:r>
        <w:t>She nodded and dived to look under the sheets, searching for Zahel.</w:t>
      </w:r>
      <w:r w:rsidR="0004281A">
        <w:t xml:space="preserve"> </w:t>
      </w:r>
      <w:r>
        <w:t xml:space="preserve">She pointed </w:t>
      </w:r>
      <w:r w:rsidR="00AB326C">
        <w:t xml:space="preserve">in </w:t>
      </w:r>
      <w:r>
        <w:t>a direction for Kaladin, then dodged between two sheets</w:t>
      </w:r>
      <w:r w:rsidR="00AB326C">
        <w:t xml:space="preserve"> as</w:t>
      </w:r>
      <w:r>
        <w:t xml:space="preserve"> a ribbon of light.</w:t>
      </w:r>
    </w:p>
    <w:p w14:paraId="23A3F3B4" w14:textId="30C0C7FF" w:rsidR="00D10B5B" w:rsidRDefault="0059432C" w:rsidP="00684D30">
      <w:pPr>
        <w:pStyle w:val="Body-TextTx"/>
      </w:pPr>
      <w:r>
        <w:t>Kaladin followed carefully.</w:t>
      </w:r>
      <w:r w:rsidR="0004281A">
        <w:t xml:space="preserve"> </w:t>
      </w:r>
      <w:r>
        <w:t>He thought he caught a glimpse of Zahel through the sheets, a shadow across the cloth.</w:t>
      </w:r>
    </w:p>
    <w:p w14:paraId="63C8F7B0" w14:textId="56ADC9B2" w:rsidR="00D10B5B" w:rsidRDefault="00766B15" w:rsidP="00684D30">
      <w:pPr>
        <w:pStyle w:val="Body-TextTx"/>
      </w:pPr>
      <w:r>
        <w:t>“</w:t>
      </w:r>
      <w:r w:rsidR="0059432C">
        <w:t xml:space="preserve">Do </w:t>
      </w:r>
      <w:r w:rsidR="0059432C" w:rsidRPr="00CC5738">
        <w:rPr>
          <w:rStyle w:val="itali"/>
        </w:rPr>
        <w:t>you</w:t>
      </w:r>
      <w:r w:rsidR="0059432C">
        <w:t xml:space="preserve"> believe?</w:t>
      </w:r>
      <w:r>
        <w:t>”</w:t>
      </w:r>
      <w:r w:rsidR="0059432C">
        <w:t xml:space="preserve"> Kaladin asked as he advanced.</w:t>
      </w:r>
      <w:r w:rsidR="0004281A">
        <w:t xml:space="preserve"> </w:t>
      </w:r>
      <w:r>
        <w:t>“</w:t>
      </w:r>
      <w:r w:rsidR="0059432C">
        <w:t xml:space="preserve">In God, or the Almighty or </w:t>
      </w:r>
      <w:r w:rsidR="0059432C">
        <w:lastRenderedPageBreak/>
        <w:t>whatever?</w:t>
      </w:r>
      <w:r>
        <w:t>”</w:t>
      </w:r>
    </w:p>
    <w:p w14:paraId="2FD2F6BA" w14:textId="16FE7B70" w:rsidR="00D10B5B" w:rsidRDefault="00766B15" w:rsidP="00684D30">
      <w:pPr>
        <w:pStyle w:val="Body-TextTx"/>
      </w:pPr>
      <w:r>
        <w:t>“</w:t>
      </w:r>
      <w:r w:rsidR="0059432C">
        <w:t>I don</w:t>
      </w:r>
      <w:r>
        <w:t>’</w:t>
      </w:r>
      <w:r w:rsidR="0059432C">
        <w:t>t have to believe,</w:t>
      </w:r>
      <w:r>
        <w:t>”</w:t>
      </w:r>
      <w:r w:rsidR="0059432C">
        <w:t xml:space="preserve"> the voice drifted back.</w:t>
      </w:r>
      <w:r w:rsidR="0004281A">
        <w:t xml:space="preserve"> </w:t>
      </w:r>
      <w:r>
        <w:t>“</w:t>
      </w:r>
      <w:r w:rsidR="0059432C">
        <w:t>I know gods exist.</w:t>
      </w:r>
      <w:r w:rsidR="0004281A">
        <w:t xml:space="preserve"> </w:t>
      </w:r>
      <w:r w:rsidR="0059432C">
        <w:t>I simply hate them.</w:t>
      </w:r>
      <w:r>
        <w:t>”</w:t>
      </w:r>
    </w:p>
    <w:p w14:paraId="4B50049A" w14:textId="4F2F485B" w:rsidR="00D10B5B" w:rsidRDefault="0059432C" w:rsidP="00684D30">
      <w:pPr>
        <w:pStyle w:val="Body-TextTx"/>
      </w:pPr>
      <w:r>
        <w:t>Kaladin dodged between a pair of sheets.</w:t>
      </w:r>
      <w:r w:rsidR="0004281A">
        <w:t xml:space="preserve"> </w:t>
      </w:r>
      <w:r>
        <w:t xml:space="preserve">In that moment, sheets began </w:t>
      </w:r>
      <w:r w:rsidRPr="00CC5738">
        <w:rPr>
          <w:rStyle w:val="itali"/>
        </w:rPr>
        <w:t>ripping</w:t>
      </w:r>
      <w:r>
        <w:t xml:space="preserve"> free of the lines.</w:t>
      </w:r>
      <w:r w:rsidR="0004281A">
        <w:t xml:space="preserve"> </w:t>
      </w:r>
      <w:r>
        <w:t>They sprang for Kaladin, six at once, and he swore he could see the outlines of faces and figures in them.</w:t>
      </w:r>
      <w:r w:rsidR="0004281A">
        <w:t xml:space="preserve"> </w:t>
      </w:r>
      <w:r>
        <w:t>He summoned Syl and</w:t>
      </w:r>
      <w:r w:rsidR="00483B1D">
        <w:t>—</w:t>
      </w:r>
      <w:r>
        <w:t>keeping his head</w:t>
      </w:r>
      <w:r w:rsidR="00483B1D">
        <w:t>—</w:t>
      </w:r>
      <w:r>
        <w:t>ignored the unnerving sight and found Zahel.</w:t>
      </w:r>
    </w:p>
    <w:p w14:paraId="57CD6947" w14:textId="2DFC830C" w:rsidR="00D10B5B" w:rsidRDefault="0059432C" w:rsidP="00684D30">
      <w:pPr>
        <w:pStyle w:val="Body-TextTx"/>
      </w:pPr>
      <w:r>
        <w:t>Kaladin lunged.</w:t>
      </w:r>
      <w:r w:rsidR="0004281A">
        <w:t xml:space="preserve"> </w:t>
      </w:r>
      <w:r>
        <w:t>Zahel</w:t>
      </w:r>
      <w:r w:rsidR="00483B1D">
        <w:t>—</w:t>
      </w:r>
      <w:r>
        <w:t>moving with almost supernatural poise</w:t>
      </w:r>
      <w:r w:rsidR="00483B1D">
        <w:t>—</w:t>
      </w:r>
      <w:r>
        <w:t>raised two fingers and pressed them to the moving Blade, turning the point aside exactly enough that it missed.</w:t>
      </w:r>
    </w:p>
    <w:p w14:paraId="7E4CA0C1" w14:textId="0712C326" w:rsidR="00D10B5B" w:rsidRDefault="0059432C" w:rsidP="00684D30">
      <w:pPr>
        <w:pStyle w:val="Body-TextTx"/>
      </w:pPr>
      <w:r>
        <w:t>The wind swirled around Kaladin as he stepped into the rippling sheets.</w:t>
      </w:r>
      <w:r w:rsidR="0004281A">
        <w:t xml:space="preserve"> </w:t>
      </w:r>
      <w:r>
        <w:t>They flowed against him</w:t>
      </w:r>
      <w:r w:rsidR="00483B1D">
        <w:t>—</w:t>
      </w:r>
      <w:r>
        <w:t>insubstantial</w:t>
      </w:r>
      <w:r w:rsidR="00483B1D">
        <w:t>—</w:t>
      </w:r>
      <w:r>
        <w:t>but then entangled his legs.</w:t>
      </w:r>
      <w:r w:rsidR="0004281A">
        <w:t xml:space="preserve"> </w:t>
      </w:r>
      <w:r>
        <w:t>He tripped with a curse, falling to the hard stone.</w:t>
      </w:r>
    </w:p>
    <w:p w14:paraId="5CC015C1" w14:textId="0CFEEBB2" w:rsidR="00D10B5B" w:rsidRDefault="0059432C" w:rsidP="00684D30">
      <w:pPr>
        <w:pStyle w:val="Body-TextTx"/>
      </w:pPr>
      <w:r>
        <w:t>A second later Zahel had Kaladin</w:t>
      </w:r>
      <w:r w:rsidR="00766B15">
        <w:t>’</w:t>
      </w:r>
      <w:r>
        <w:t>s own knife in hand, pressed to his forehead.</w:t>
      </w:r>
      <w:r w:rsidR="0004281A">
        <w:t xml:space="preserve"> </w:t>
      </w:r>
      <w:r>
        <w:t>Kaladin felt the point right among his scars.</w:t>
      </w:r>
    </w:p>
    <w:p w14:paraId="500F80E0" w14:textId="0CCFBF0E" w:rsidR="00D10B5B" w:rsidRDefault="00766B15" w:rsidP="00684D30">
      <w:pPr>
        <w:pStyle w:val="Body-TextTx"/>
      </w:pPr>
      <w:r>
        <w:t>“</w:t>
      </w:r>
      <w:r w:rsidR="0059432C">
        <w:t>You cheated,</w:t>
      </w:r>
      <w:r>
        <w:t>”</w:t>
      </w:r>
      <w:r w:rsidR="0059432C">
        <w:t xml:space="preserve"> Kaladin said.</w:t>
      </w:r>
      <w:r w:rsidR="0004281A">
        <w:t xml:space="preserve"> </w:t>
      </w:r>
      <w:r>
        <w:t>“</w:t>
      </w:r>
      <w:r w:rsidR="0059432C">
        <w:t>You</w:t>
      </w:r>
      <w:r>
        <w:t>’</w:t>
      </w:r>
      <w:r w:rsidR="0059432C">
        <w:t>re doing something with those sheets and that cloth.</w:t>
      </w:r>
      <w:r>
        <w:t>”</w:t>
      </w:r>
    </w:p>
    <w:p w14:paraId="7DD00390" w14:textId="4A56A22B" w:rsidR="00D10B5B" w:rsidRDefault="00766B15" w:rsidP="00684D30">
      <w:pPr>
        <w:pStyle w:val="Body-TextTx"/>
      </w:pPr>
      <w:r>
        <w:t>“</w:t>
      </w:r>
      <w:r w:rsidR="0059432C">
        <w:t>I couldn</w:t>
      </w:r>
      <w:r>
        <w:t>’</w:t>
      </w:r>
      <w:r w:rsidR="0059432C">
        <w:t>t cheat,</w:t>
      </w:r>
      <w:r>
        <w:t>”</w:t>
      </w:r>
      <w:r w:rsidR="0059432C">
        <w:t xml:space="preserve"> Zahel said.</w:t>
      </w:r>
      <w:r w:rsidR="0004281A">
        <w:t xml:space="preserve"> </w:t>
      </w:r>
      <w:r>
        <w:t>“</w:t>
      </w:r>
      <w:r w:rsidR="0059432C">
        <w:t>This wasn</w:t>
      </w:r>
      <w:r>
        <w:t>’</w:t>
      </w:r>
      <w:r w:rsidR="0059432C">
        <w:t>t about winning or losing, boy.</w:t>
      </w:r>
      <w:r w:rsidR="0004281A">
        <w:t xml:space="preserve"> </w:t>
      </w:r>
      <w:r w:rsidR="0059432C">
        <w:t>It was for me to see how you fought.</w:t>
      </w:r>
      <w:r w:rsidR="0004281A">
        <w:t xml:space="preserve"> </w:t>
      </w:r>
      <w:r w:rsidR="0059432C">
        <w:t>I can tell more about a man when the odds are against him.</w:t>
      </w:r>
      <w:r>
        <w:t>”</w:t>
      </w:r>
    </w:p>
    <w:p w14:paraId="3025A49F" w14:textId="26CA636C" w:rsidR="00D10B5B" w:rsidRDefault="0059432C" w:rsidP="00684D30">
      <w:pPr>
        <w:pStyle w:val="Body-TextTx"/>
      </w:pPr>
      <w:r>
        <w:t>Zahel stood and dropped the knife with a clang.</w:t>
      </w:r>
      <w:r w:rsidR="0004281A">
        <w:t xml:space="preserve"> </w:t>
      </w:r>
      <w:r>
        <w:t>Kaladin recovered it, sitting up, and glanced at the fallen sheets.</w:t>
      </w:r>
      <w:r w:rsidR="0004281A">
        <w:t xml:space="preserve"> </w:t>
      </w:r>
      <w:r>
        <w:t>They lay on the ground</w:t>
      </w:r>
      <w:r w:rsidR="00483B1D">
        <w:t>—</w:t>
      </w:r>
      <w:r>
        <w:t>normal cloths, occasionally shifting in the breeze. In fact, another man might have dismissed their motions as a trick of the wind.</w:t>
      </w:r>
    </w:p>
    <w:p w14:paraId="2F294499" w14:textId="7EF10197" w:rsidR="00D10B5B" w:rsidRDefault="0059432C" w:rsidP="00684D30">
      <w:pPr>
        <w:pStyle w:val="Body-TextTx"/>
      </w:pPr>
      <w:r>
        <w:t>But Kaladin knew the wind.</w:t>
      </w:r>
      <w:r w:rsidR="0004281A">
        <w:t xml:space="preserve"> </w:t>
      </w:r>
      <w:r>
        <w:t xml:space="preserve">That had </w:t>
      </w:r>
      <w:r w:rsidRPr="00CC5738">
        <w:rPr>
          <w:rStyle w:val="itali"/>
        </w:rPr>
        <w:t>not</w:t>
      </w:r>
      <w:r>
        <w:t xml:space="preserve"> been the wind.</w:t>
      </w:r>
    </w:p>
    <w:p w14:paraId="5D397D71" w14:textId="00ED50FB" w:rsidR="00D10B5B" w:rsidRDefault="00766B15" w:rsidP="00684D30">
      <w:pPr>
        <w:pStyle w:val="Body-TextTx"/>
      </w:pPr>
      <w:r>
        <w:t>“</w:t>
      </w:r>
      <w:r w:rsidR="0059432C">
        <w:t>You can</w:t>
      </w:r>
      <w:r>
        <w:t>’</w:t>
      </w:r>
      <w:r w:rsidR="0059432C">
        <w:t>t join the ardents,</w:t>
      </w:r>
      <w:r>
        <w:t>”</w:t>
      </w:r>
      <w:r w:rsidR="0059432C">
        <w:t xml:space="preserve"> Zahel said to him, kneeling and touching one of the cloths with his finger, then lifting it and pinning it onto the drying line.</w:t>
      </w:r>
      <w:r w:rsidR="0004281A">
        <w:t xml:space="preserve"> </w:t>
      </w:r>
      <w:r w:rsidR="0059432C">
        <w:t>He did the same for the others, each in turn.</w:t>
      </w:r>
    </w:p>
    <w:p w14:paraId="018E4C6B" w14:textId="61556ACD" w:rsidR="00D10B5B" w:rsidRDefault="00766B15" w:rsidP="00684D30">
      <w:pPr>
        <w:pStyle w:val="Body-TextTx"/>
      </w:pPr>
      <w:r>
        <w:lastRenderedPageBreak/>
        <w:t>“</w:t>
      </w:r>
      <w:r w:rsidR="0059432C">
        <w:t>Why can</w:t>
      </w:r>
      <w:r>
        <w:t>’</w:t>
      </w:r>
      <w:r w:rsidR="0059432C">
        <w:t>t I?</w:t>
      </w:r>
      <w:r>
        <w:t>”</w:t>
      </w:r>
      <w:r w:rsidR="0059432C">
        <w:t xml:space="preserve"> Kaladin asked.</w:t>
      </w:r>
      <w:r w:rsidR="0004281A">
        <w:t xml:space="preserve"> </w:t>
      </w:r>
      <w:r w:rsidR="0059432C">
        <w:t>He wasn</w:t>
      </w:r>
      <w:r>
        <w:t>’</w:t>
      </w:r>
      <w:r w:rsidR="0059432C">
        <w:t>t certain Zahel had the authority to forbid him, but he also wasn</w:t>
      </w:r>
      <w:r>
        <w:t>’</w:t>
      </w:r>
      <w:r w:rsidR="0059432C">
        <w:t>t certain he wanted to take this path if Zahel</w:t>
      </w:r>
      <w:r w:rsidR="00483B1D">
        <w:t>—</w:t>
      </w:r>
      <w:r w:rsidR="0059432C">
        <w:t>the one ardent he felt true respect for</w:t>
      </w:r>
      <w:r w:rsidR="00483B1D">
        <w:t>—</w:t>
      </w:r>
      <w:r w:rsidR="0059432C">
        <w:t xml:space="preserve">was opposed. </w:t>
      </w:r>
      <w:r>
        <w:t>“</w:t>
      </w:r>
      <w:r w:rsidR="0059432C">
        <w:t>Do you make everyone who wants to retire to the ardentia fight you for the privilege?</w:t>
      </w:r>
      <w:r>
        <w:t>”</w:t>
      </w:r>
    </w:p>
    <w:p w14:paraId="4B165BB8" w14:textId="785F4ABE" w:rsidR="00D10B5B" w:rsidRDefault="00766B15" w:rsidP="00684D30">
      <w:pPr>
        <w:pStyle w:val="Body-TextTx"/>
      </w:pPr>
      <w:r>
        <w:t>“</w:t>
      </w:r>
      <w:r w:rsidR="0059432C">
        <w:t xml:space="preserve">It </w:t>
      </w:r>
      <w:r w:rsidR="0059432C" w:rsidRPr="00CC5738">
        <w:rPr>
          <w:rStyle w:val="itali"/>
        </w:rPr>
        <w:t>wasn</w:t>
      </w:r>
      <w:r>
        <w:rPr>
          <w:rStyle w:val="itali"/>
        </w:rPr>
        <w:t>’</w:t>
      </w:r>
      <w:r w:rsidR="0059432C" w:rsidRPr="00CC5738">
        <w:rPr>
          <w:rStyle w:val="itali"/>
        </w:rPr>
        <w:t>t</w:t>
      </w:r>
      <w:r w:rsidR="0059432C">
        <w:t xml:space="preserve"> a fight about winning or losing,</w:t>
      </w:r>
      <w:r>
        <w:t>”</w:t>
      </w:r>
      <w:r w:rsidR="0059432C">
        <w:t xml:space="preserve"> Zahel said.</w:t>
      </w:r>
      <w:r w:rsidR="0004281A">
        <w:t xml:space="preserve"> </w:t>
      </w:r>
      <w:r>
        <w:t>“</w:t>
      </w:r>
      <w:r w:rsidR="0059432C">
        <w:t>You</w:t>
      </w:r>
      <w:r>
        <w:t>’</w:t>
      </w:r>
      <w:r w:rsidR="0059432C">
        <w:t>re not unwelcome because you lost; you</w:t>
      </w:r>
      <w:r>
        <w:t>’</w:t>
      </w:r>
      <w:r w:rsidR="0059432C">
        <w:t>re unwelcome because you don</w:t>
      </w:r>
      <w:r>
        <w:t>’</w:t>
      </w:r>
      <w:r w:rsidR="0059432C">
        <w:t>t belong with us.</w:t>
      </w:r>
      <w:r>
        <w:t>”</w:t>
      </w:r>
      <w:r w:rsidR="0004281A">
        <w:t xml:space="preserve"> </w:t>
      </w:r>
      <w:r w:rsidR="0059432C">
        <w:t>He whipped a sheet in the air, then pinned it in place.</w:t>
      </w:r>
      <w:r w:rsidR="0004281A">
        <w:t xml:space="preserve"> </w:t>
      </w:r>
      <w:r>
        <w:t>“</w:t>
      </w:r>
      <w:r w:rsidR="0059432C">
        <w:t>You love the fight, Kaladin.</w:t>
      </w:r>
      <w:r w:rsidR="0004281A">
        <w:t xml:space="preserve"> </w:t>
      </w:r>
      <w:r w:rsidR="0059432C">
        <w:t>Not with the Thrill that Dalinar once felt, or even with the anticipation of a dandy going to a duel.</w:t>
      </w:r>
    </w:p>
    <w:p w14:paraId="33C97A30" w14:textId="46D010D2" w:rsidR="00D10B5B" w:rsidRDefault="00766B15" w:rsidP="00684D30">
      <w:pPr>
        <w:pStyle w:val="Body-TextTx"/>
      </w:pPr>
      <w:r>
        <w:t>“</w:t>
      </w:r>
      <w:r w:rsidR="0059432C">
        <w:t>You love it because it</w:t>
      </w:r>
      <w:r>
        <w:t>’</w:t>
      </w:r>
      <w:r w:rsidR="0059432C">
        <w:t>s part of you.</w:t>
      </w:r>
      <w:r w:rsidR="0004281A">
        <w:t xml:space="preserve"> </w:t>
      </w:r>
      <w:r w:rsidR="0059432C">
        <w:t>It</w:t>
      </w:r>
      <w:r>
        <w:t>’</w:t>
      </w:r>
      <w:r w:rsidR="0059432C">
        <w:t>s your mistress, your passion, your lifeblood.</w:t>
      </w:r>
      <w:r w:rsidR="0004281A">
        <w:t xml:space="preserve"> </w:t>
      </w:r>
      <w:r w:rsidR="0059432C">
        <w:t>You</w:t>
      </w:r>
      <w:r>
        <w:t>’</w:t>
      </w:r>
      <w:r w:rsidR="0059432C">
        <w:t>d find the daily training unsatisfying.</w:t>
      </w:r>
      <w:r w:rsidR="0004281A">
        <w:t xml:space="preserve"> </w:t>
      </w:r>
      <w:r w:rsidR="0059432C">
        <w:t>You</w:t>
      </w:r>
      <w:r>
        <w:t>’</w:t>
      </w:r>
      <w:r w:rsidR="0059432C">
        <w:t>d thirst for something more.</w:t>
      </w:r>
      <w:r w:rsidR="0004281A">
        <w:t xml:space="preserve"> </w:t>
      </w:r>
      <w:r w:rsidR="0059432C">
        <w:t>You</w:t>
      </w:r>
      <w:r>
        <w:t>’</w:t>
      </w:r>
      <w:r w:rsidR="0059432C">
        <w:t>d eventually turn and leave, and that would put you in a worse position than if you</w:t>
      </w:r>
      <w:r>
        <w:t>’</w:t>
      </w:r>
      <w:r w:rsidR="0059432C">
        <w:t>d never started.</w:t>
      </w:r>
      <w:r>
        <w:t>”</w:t>
      </w:r>
    </w:p>
    <w:p w14:paraId="5361484C" w14:textId="28BDD51A" w:rsidR="00D10B5B" w:rsidRDefault="0059432C" w:rsidP="00684D30">
      <w:pPr>
        <w:pStyle w:val="Body-TextTx"/>
      </w:pPr>
      <w:r>
        <w:t>He tossed his scarf at Kaladin</w:t>
      </w:r>
      <w:r w:rsidR="00766B15">
        <w:t>’</w:t>
      </w:r>
      <w:r>
        <w:t>s feet.</w:t>
      </w:r>
      <w:r w:rsidR="0004281A">
        <w:t xml:space="preserve"> </w:t>
      </w:r>
      <w:r>
        <w:t>Though it must have been a different scarf, for the one he</w:t>
      </w:r>
      <w:r w:rsidR="00766B15">
        <w:t>’</w:t>
      </w:r>
      <w:r>
        <w:t>d started with had been bright red, and this one was dull grey.</w:t>
      </w:r>
    </w:p>
    <w:p w14:paraId="561F62AD" w14:textId="497265D2" w:rsidR="00D10B5B" w:rsidRDefault="00766B15" w:rsidP="00684D30">
      <w:pPr>
        <w:pStyle w:val="Body-TextTx"/>
      </w:pPr>
      <w:r>
        <w:t>“</w:t>
      </w:r>
      <w:r w:rsidR="0059432C">
        <w:t>Return when you hate the fight,</w:t>
      </w:r>
      <w:r>
        <w:t>”</w:t>
      </w:r>
      <w:r w:rsidR="0059432C">
        <w:t xml:space="preserve"> Zahel said.</w:t>
      </w:r>
      <w:r w:rsidR="0004281A">
        <w:t xml:space="preserve"> </w:t>
      </w:r>
      <w:r>
        <w:t>“</w:t>
      </w:r>
      <w:r w:rsidR="0059432C" w:rsidRPr="00CC5738">
        <w:rPr>
          <w:rStyle w:val="itali"/>
        </w:rPr>
        <w:t>Truly</w:t>
      </w:r>
      <w:r w:rsidR="0059432C">
        <w:t xml:space="preserve"> hate it.</w:t>
      </w:r>
      <w:r>
        <w:t>”</w:t>
      </w:r>
      <w:r w:rsidR="0004281A">
        <w:t xml:space="preserve"> </w:t>
      </w:r>
      <w:r w:rsidR="0059432C">
        <w:t>He walked off between the sheets.</w:t>
      </w:r>
    </w:p>
    <w:p w14:paraId="0D19633D" w14:textId="2A9E2CC0" w:rsidR="00D10B5B" w:rsidRDefault="0059432C" w:rsidP="00684D30">
      <w:pPr>
        <w:pStyle w:val="Body-TextTx"/>
      </w:pPr>
      <w:r>
        <w:t>Kaladin picked up the fallen scarf, then glanced at Syl, who descended through the air near him on an invisible set of steps.</w:t>
      </w:r>
      <w:r w:rsidR="0004281A">
        <w:t xml:space="preserve"> </w:t>
      </w:r>
      <w:r>
        <w:t>She shrugged.</w:t>
      </w:r>
    </w:p>
    <w:p w14:paraId="2200CD37" w14:textId="555D945B" w:rsidR="00D10B5B" w:rsidRDefault="0059432C" w:rsidP="00684D30">
      <w:pPr>
        <w:pStyle w:val="Body-TextTx"/>
      </w:pPr>
      <w:r>
        <w:t>Kaladin gripped the cloth, then strode around the sheets.</w:t>
      </w:r>
      <w:r w:rsidR="0004281A">
        <w:t xml:space="preserve"> </w:t>
      </w:r>
      <w:r>
        <w:t>The swordmaster had moved to sit at the rim of the plateau, legs over the edge, staring out across the nearby mountain range.</w:t>
      </w:r>
      <w:r w:rsidR="0004281A">
        <w:t xml:space="preserve"> </w:t>
      </w:r>
      <w:r>
        <w:t xml:space="preserve">Kaladin dropped the scarf </w:t>
      </w:r>
      <w:r w:rsidR="004D1CCA">
        <w:t xml:space="preserve">on </w:t>
      </w:r>
      <w:r>
        <w:t>a pile of others</w:t>
      </w:r>
      <w:r w:rsidR="00483B1D">
        <w:t>—</w:t>
      </w:r>
      <w:r>
        <w:t>each of which was now grey.</w:t>
      </w:r>
    </w:p>
    <w:p w14:paraId="13CD7759" w14:textId="07CE530B" w:rsidR="00D10B5B" w:rsidRDefault="00766B15" w:rsidP="00684D30">
      <w:pPr>
        <w:pStyle w:val="Body-TextTx"/>
      </w:pPr>
      <w:r>
        <w:t>“</w:t>
      </w:r>
      <w:r w:rsidR="0059432C">
        <w:t>What are you?</w:t>
      </w:r>
      <w:r>
        <w:t>”</w:t>
      </w:r>
      <w:r w:rsidR="0059432C">
        <w:t xml:space="preserve"> Kaladin asked.</w:t>
      </w:r>
      <w:r w:rsidR="0004281A">
        <w:t xml:space="preserve"> </w:t>
      </w:r>
      <w:r>
        <w:t>“</w:t>
      </w:r>
      <w:r w:rsidR="0059432C">
        <w:t>Are you like Wit?</w:t>
      </w:r>
      <w:r>
        <w:t>”</w:t>
      </w:r>
      <w:r w:rsidR="0004281A">
        <w:t xml:space="preserve"> </w:t>
      </w:r>
      <w:r w:rsidR="0059432C">
        <w:t>There had always been something about Zahel, something too knowing.</w:t>
      </w:r>
      <w:r w:rsidR="0004281A">
        <w:t xml:space="preserve"> </w:t>
      </w:r>
      <w:r w:rsidR="0059432C">
        <w:t>Something distinct, set apart, different from the others.</w:t>
      </w:r>
    </w:p>
    <w:p w14:paraId="4C6845EE" w14:textId="662D66B9" w:rsidR="00D10B5B" w:rsidRDefault="00766B15" w:rsidP="00684D30">
      <w:pPr>
        <w:pStyle w:val="Body-TextTx"/>
      </w:pPr>
      <w:r>
        <w:t>“</w:t>
      </w:r>
      <w:r w:rsidR="0059432C">
        <w:t>No,</w:t>
      </w:r>
      <w:r>
        <w:t>”</w:t>
      </w:r>
      <w:r w:rsidR="0059432C">
        <w:t xml:space="preserve"> Zahel said.</w:t>
      </w:r>
      <w:r w:rsidR="0004281A">
        <w:t xml:space="preserve"> </w:t>
      </w:r>
      <w:r>
        <w:t>“</w:t>
      </w:r>
      <w:r w:rsidR="0059432C">
        <w:t>I don</w:t>
      </w:r>
      <w:r>
        <w:t>’</w:t>
      </w:r>
      <w:r w:rsidR="0059432C">
        <w:t>t think there</w:t>
      </w:r>
      <w:r>
        <w:t>’</w:t>
      </w:r>
      <w:r w:rsidR="0059432C">
        <w:t>s anyone else quite like Hoid.</w:t>
      </w:r>
      <w:r w:rsidR="0004281A">
        <w:t xml:space="preserve"> </w:t>
      </w:r>
      <w:r w:rsidR="0059432C">
        <w:t xml:space="preserve">I knew him by the </w:t>
      </w:r>
      <w:r w:rsidR="0059432C">
        <w:lastRenderedPageBreak/>
        <w:t>name Dust when I was younger.</w:t>
      </w:r>
      <w:r w:rsidR="0004281A">
        <w:t xml:space="preserve"> </w:t>
      </w:r>
      <w:r w:rsidR="0059432C">
        <w:t>I think he must have a thousand different names among a thousand different peoples.</w:t>
      </w:r>
      <w:r>
        <w:t>”</w:t>
      </w:r>
    </w:p>
    <w:p w14:paraId="574FA8EE" w14:textId="7C8233D1" w:rsidR="00D10B5B" w:rsidRDefault="00766B15" w:rsidP="00684D30">
      <w:pPr>
        <w:pStyle w:val="Body-TextTx"/>
      </w:pPr>
      <w:r>
        <w:t>“</w:t>
      </w:r>
      <w:r w:rsidR="0059432C">
        <w:t>And you?</w:t>
      </w:r>
      <w:r>
        <w:t>”</w:t>
      </w:r>
      <w:r w:rsidR="0059432C">
        <w:t xml:space="preserve"> Kaladin settl</w:t>
      </w:r>
      <w:r w:rsidR="004D1CCA">
        <w:t>ed</w:t>
      </w:r>
      <w:r w:rsidR="0059432C">
        <w:t xml:space="preserve"> down on the stone beside Zahel.</w:t>
      </w:r>
      <w:r w:rsidR="0004281A">
        <w:t xml:space="preserve"> </w:t>
      </w:r>
      <w:r>
        <w:t>“</w:t>
      </w:r>
      <w:r w:rsidR="0059432C">
        <w:t>How many names do you have?</w:t>
      </w:r>
      <w:r>
        <w:t>”</w:t>
      </w:r>
    </w:p>
    <w:p w14:paraId="26109AC3" w14:textId="602B0C24" w:rsidR="00D10B5B" w:rsidRDefault="00766B15" w:rsidP="00684D30">
      <w:pPr>
        <w:pStyle w:val="Body-TextTx"/>
      </w:pPr>
      <w:r>
        <w:t>“</w:t>
      </w:r>
      <w:r w:rsidR="0059432C">
        <w:t>A few,</w:t>
      </w:r>
      <w:r>
        <w:t>”</w:t>
      </w:r>
      <w:r w:rsidR="0059432C">
        <w:t xml:space="preserve"> Zahel said.</w:t>
      </w:r>
      <w:r w:rsidR="0004281A">
        <w:t xml:space="preserve"> </w:t>
      </w:r>
      <w:r>
        <w:t>“</w:t>
      </w:r>
      <w:r w:rsidR="0059432C">
        <w:t>More than I normally share.</w:t>
      </w:r>
      <w:r>
        <w:t>”</w:t>
      </w:r>
      <w:r w:rsidR="0004281A">
        <w:t xml:space="preserve"> </w:t>
      </w:r>
      <w:r w:rsidR="0059432C">
        <w:t>He leaned forward, elbows on thighs.</w:t>
      </w:r>
      <w:r w:rsidR="0004281A">
        <w:t xml:space="preserve"> </w:t>
      </w:r>
      <w:r w:rsidR="0059432C">
        <w:t>Wind blew at the hem of his robe, dangling over a drop of thousands of feet.</w:t>
      </w:r>
      <w:r w:rsidR="0004281A">
        <w:t xml:space="preserve"> </w:t>
      </w:r>
      <w:r>
        <w:t>“</w:t>
      </w:r>
      <w:r w:rsidR="0059432C">
        <w:t>You want to know what I am?</w:t>
      </w:r>
      <w:r w:rsidR="0004281A">
        <w:t xml:space="preserve"> </w:t>
      </w:r>
      <w:r w:rsidR="0059432C">
        <w:t>Well, I</w:t>
      </w:r>
      <w:r>
        <w:t>’</w:t>
      </w:r>
      <w:r w:rsidR="0059432C">
        <w:t>m a lot of things.</w:t>
      </w:r>
      <w:r w:rsidR="0004281A">
        <w:t xml:space="preserve"> </w:t>
      </w:r>
      <w:r w:rsidR="0059432C">
        <w:t>Tired, mostly.</w:t>
      </w:r>
      <w:r w:rsidR="0004281A">
        <w:t xml:space="preserve"> </w:t>
      </w:r>
      <w:r w:rsidR="0059432C">
        <w:t>But I</w:t>
      </w:r>
      <w:r>
        <w:t>’</w:t>
      </w:r>
      <w:r w:rsidR="0059432C">
        <w:t>m also a Type Two Invested entity.</w:t>
      </w:r>
      <w:r w:rsidR="0004281A">
        <w:t xml:space="preserve"> </w:t>
      </w:r>
      <w:r w:rsidR="0059432C">
        <w:t>Used to call myself a Type One, but I had to throw the whole scale out, once I learned more.</w:t>
      </w:r>
      <w:r w:rsidR="0004281A">
        <w:t xml:space="preserve"> </w:t>
      </w:r>
      <w:r w:rsidR="0059432C">
        <w:t>That</w:t>
      </w:r>
      <w:r>
        <w:t>’</w:t>
      </w:r>
      <w:r w:rsidR="0059432C">
        <w:t>s the trouble with science.</w:t>
      </w:r>
      <w:r w:rsidR="0004281A">
        <w:t xml:space="preserve"> </w:t>
      </w:r>
      <w:r w:rsidR="0059432C">
        <w:t>It</w:t>
      </w:r>
      <w:r>
        <w:t>’</w:t>
      </w:r>
      <w:r w:rsidR="0059432C">
        <w:t>s never done.</w:t>
      </w:r>
      <w:r w:rsidR="0004281A">
        <w:t xml:space="preserve"> </w:t>
      </w:r>
      <w:r w:rsidR="0059432C">
        <w:t>Always upending itself.</w:t>
      </w:r>
      <w:r w:rsidR="0004281A">
        <w:t xml:space="preserve"> </w:t>
      </w:r>
      <w:r w:rsidR="0059432C">
        <w:t>Ruining perfect systems for the little inconvenience of them being wrong.</w:t>
      </w:r>
      <w:r>
        <w:t>”</w:t>
      </w:r>
    </w:p>
    <w:p w14:paraId="660DFEAF" w14:textId="687583F3" w:rsidR="00D10B5B" w:rsidRDefault="00766B15" w:rsidP="00684D30">
      <w:pPr>
        <w:pStyle w:val="Body-TextTx"/>
      </w:pPr>
      <w:r>
        <w:t>“</w:t>
      </w:r>
      <w:r w:rsidR="0059432C">
        <w:t>I</w:t>
      </w:r>
      <w:r>
        <w:t> . . .”</w:t>
      </w:r>
      <w:r w:rsidR="0059432C">
        <w:t xml:space="preserve"> Kaladin swallowed.</w:t>
      </w:r>
      <w:r w:rsidR="0004281A">
        <w:t xml:space="preserve"> </w:t>
      </w:r>
      <w:r>
        <w:t>“</w:t>
      </w:r>
      <w:r w:rsidR="0059432C">
        <w:t>I don</w:t>
      </w:r>
      <w:r>
        <w:t>’</w:t>
      </w:r>
      <w:r w:rsidR="0059432C">
        <w:t>t know what any of that meant, but thanks for replying.</w:t>
      </w:r>
      <w:r w:rsidR="0004281A">
        <w:t xml:space="preserve"> </w:t>
      </w:r>
      <w:r w:rsidR="0059432C">
        <w:t>Wit never gives me answers.</w:t>
      </w:r>
      <w:r w:rsidR="0004281A">
        <w:t xml:space="preserve"> </w:t>
      </w:r>
      <w:r w:rsidR="0059432C">
        <w:t>At least not straight ones.</w:t>
      </w:r>
      <w:r>
        <w:t>”</w:t>
      </w:r>
    </w:p>
    <w:p w14:paraId="41F0633B" w14:textId="56540A73" w:rsidR="00D10B5B" w:rsidRDefault="00766B15" w:rsidP="00684D30">
      <w:pPr>
        <w:pStyle w:val="Body-TextTx"/>
      </w:pPr>
      <w:r>
        <w:t>“</w:t>
      </w:r>
      <w:r w:rsidR="0059432C">
        <w:t>That</w:t>
      </w:r>
      <w:r>
        <w:t>’</w:t>
      </w:r>
      <w:r w:rsidR="0059432C">
        <w:t>s because Wit is an asshole,</w:t>
      </w:r>
      <w:r>
        <w:t>”</w:t>
      </w:r>
      <w:r w:rsidR="0059432C">
        <w:t xml:space="preserve"> Zahel said.</w:t>
      </w:r>
      <w:r w:rsidR="0004281A">
        <w:t xml:space="preserve"> </w:t>
      </w:r>
      <w:r w:rsidR="0059432C">
        <w:t>He fished in his robe</w:t>
      </w:r>
      <w:r>
        <w:t>’</w:t>
      </w:r>
      <w:r w:rsidR="0059432C">
        <w:t>s pocket and pulled something out</w:t>
      </w:r>
      <w:r w:rsidR="00483B1D">
        <w:t>—</w:t>
      </w:r>
      <w:r w:rsidR="0059432C">
        <w:t xml:space="preserve">a small stone in the shape of a curling shell. </w:t>
      </w:r>
      <w:r>
        <w:t>“</w:t>
      </w:r>
      <w:r w:rsidR="0059432C">
        <w:t>Ever seen one of these?</w:t>
      </w:r>
      <w:r>
        <w:t>”</w:t>
      </w:r>
    </w:p>
    <w:p w14:paraId="3E1B983D" w14:textId="662F0DDF" w:rsidR="00D10B5B" w:rsidRDefault="00766B15" w:rsidP="00684D30">
      <w:pPr>
        <w:pStyle w:val="Body-TextTx"/>
      </w:pPr>
      <w:r>
        <w:t>“</w:t>
      </w:r>
      <w:r w:rsidR="0059432C">
        <w:t>Soulcast?</w:t>
      </w:r>
      <w:r>
        <w:t>”</w:t>
      </w:r>
      <w:r w:rsidR="0059432C">
        <w:t xml:space="preserve"> Kaladin asked, taking the small shell. It was surprisingly heavy.</w:t>
      </w:r>
      <w:r w:rsidR="0004281A">
        <w:t xml:space="preserve"> </w:t>
      </w:r>
      <w:r w:rsidR="0059432C">
        <w:t>He turned it around, admiring the way it curled.</w:t>
      </w:r>
    </w:p>
    <w:p w14:paraId="43AC32C7" w14:textId="343AC955" w:rsidR="00D10B5B" w:rsidRDefault="00766B15" w:rsidP="00684D30">
      <w:pPr>
        <w:pStyle w:val="Body-TextTx"/>
      </w:pPr>
      <w:r>
        <w:t>“</w:t>
      </w:r>
      <w:r w:rsidR="0059432C">
        <w:t>Similar.</w:t>
      </w:r>
      <w:r w:rsidR="0004281A">
        <w:t xml:space="preserve"> </w:t>
      </w:r>
      <w:r w:rsidR="0059432C">
        <w:t>That</w:t>
      </w:r>
      <w:r>
        <w:t>’</w:t>
      </w:r>
      <w:r w:rsidR="0059432C">
        <w:t>s a creature that died long, long ago.</w:t>
      </w:r>
      <w:r w:rsidR="0004281A">
        <w:t xml:space="preserve"> </w:t>
      </w:r>
      <w:r w:rsidR="0059432C">
        <w:t>It settled into the mud, and slowly</w:t>
      </w:r>
      <w:r w:rsidR="00483B1D">
        <w:t>—</w:t>
      </w:r>
      <w:r w:rsidR="0059432C">
        <w:t>over thousands upon thousands of years</w:t>
      </w:r>
      <w:r w:rsidR="00483B1D">
        <w:t>—</w:t>
      </w:r>
      <w:r w:rsidR="0059432C">
        <w:t>minerals infused its body, replacing it axon by axon with stone.</w:t>
      </w:r>
      <w:r w:rsidR="0004281A">
        <w:t xml:space="preserve"> </w:t>
      </w:r>
      <w:r w:rsidR="0059432C">
        <w:t>Eventually the entire thing was transformed.</w:t>
      </w:r>
      <w:r>
        <w:t>”</w:t>
      </w:r>
    </w:p>
    <w:p w14:paraId="4024D53C" w14:textId="320BFE7F" w:rsidR="00D10B5B" w:rsidRDefault="00766B15" w:rsidP="00684D30">
      <w:pPr>
        <w:pStyle w:val="Body-TextTx"/>
      </w:pPr>
      <w:r>
        <w:t>“</w:t>
      </w:r>
      <w:r w:rsidR="0059432C">
        <w:t>So</w:t>
      </w:r>
      <w:r>
        <w:t> . . .</w:t>
      </w:r>
      <w:r w:rsidR="00483B1D">
        <w:t xml:space="preserve"> </w:t>
      </w:r>
      <w:r w:rsidR="0059432C">
        <w:t>natural Soulcasting.</w:t>
      </w:r>
      <w:r w:rsidR="0004281A">
        <w:t xml:space="preserve"> </w:t>
      </w:r>
      <w:r w:rsidR="0059432C">
        <w:t>Over time.</w:t>
      </w:r>
      <w:r>
        <w:t>”</w:t>
      </w:r>
    </w:p>
    <w:p w14:paraId="60152993" w14:textId="68AC2351" w:rsidR="00D10B5B" w:rsidRDefault="00766B15" w:rsidP="00684D30">
      <w:pPr>
        <w:pStyle w:val="Body-TextTx"/>
      </w:pPr>
      <w:r>
        <w:t>“</w:t>
      </w:r>
      <w:r w:rsidR="0059432C">
        <w:t>A long time.</w:t>
      </w:r>
      <w:r w:rsidR="0004281A">
        <w:t xml:space="preserve"> </w:t>
      </w:r>
      <w:r w:rsidR="0059432C">
        <w:t xml:space="preserve">A </w:t>
      </w:r>
      <w:r w:rsidR="0059432C" w:rsidRPr="00CC5738">
        <w:rPr>
          <w:rStyle w:val="itali"/>
        </w:rPr>
        <w:t>mind-numbingly</w:t>
      </w:r>
      <w:r w:rsidR="0059432C">
        <w:t xml:space="preserve"> long time.</w:t>
      </w:r>
      <w:r w:rsidR="0004281A">
        <w:t xml:space="preserve"> </w:t>
      </w:r>
      <w:r w:rsidR="0059432C">
        <w:t>The place I come from, it didn</w:t>
      </w:r>
      <w:r>
        <w:t>’</w:t>
      </w:r>
      <w:r w:rsidR="0059432C">
        <w:t>t have any of these.</w:t>
      </w:r>
      <w:r w:rsidR="0004281A">
        <w:t xml:space="preserve"> </w:t>
      </w:r>
      <w:r w:rsidR="0059432C">
        <w:t>It</w:t>
      </w:r>
      <w:r>
        <w:t>’</w:t>
      </w:r>
      <w:r w:rsidR="0059432C">
        <w:t>s too new.</w:t>
      </w:r>
      <w:r w:rsidR="0004281A">
        <w:t xml:space="preserve"> </w:t>
      </w:r>
      <w:r w:rsidR="0059432C">
        <w:t>Your world might have some hidden deep, but I doubt it.</w:t>
      </w:r>
      <w:r w:rsidR="0004281A">
        <w:t xml:space="preserve"> </w:t>
      </w:r>
      <w:r w:rsidR="0059432C">
        <w:t xml:space="preserve">That stone you hold is </w:t>
      </w:r>
      <w:r w:rsidR="0059432C" w:rsidRPr="00CC5738">
        <w:rPr>
          <w:rStyle w:val="itali"/>
        </w:rPr>
        <w:t>old</w:t>
      </w:r>
      <w:r w:rsidR="0059432C" w:rsidRPr="00916B40">
        <w:rPr>
          <w:rStyle w:val="itali"/>
        </w:rPr>
        <w:t>.</w:t>
      </w:r>
      <w:r w:rsidR="0004281A">
        <w:t xml:space="preserve"> </w:t>
      </w:r>
      <w:r w:rsidR="0059432C">
        <w:t>Older than Wit, or your Heralds, or the gods themselves.</w:t>
      </w:r>
      <w:r>
        <w:t>”</w:t>
      </w:r>
    </w:p>
    <w:p w14:paraId="26E8D0E2" w14:textId="77777777" w:rsidR="00D10B5B" w:rsidRDefault="0059432C" w:rsidP="00684D30">
      <w:pPr>
        <w:pStyle w:val="Body-TextTx"/>
      </w:pPr>
      <w:r>
        <w:lastRenderedPageBreak/>
        <w:t>Kaladin held it up, then</w:t>
      </w:r>
      <w:r w:rsidR="00483B1D">
        <w:t>—</w:t>
      </w:r>
      <w:r>
        <w:t>out of habit</w:t>
      </w:r>
      <w:r w:rsidR="00483B1D">
        <w:t>—</w:t>
      </w:r>
      <w:r>
        <w:t>used a few drops of water from his canteen to reveal its hidden colors and shades.</w:t>
      </w:r>
    </w:p>
    <w:p w14:paraId="4CA237D5" w14:textId="0D244A72" w:rsidR="00D10B5B" w:rsidRDefault="00766B15" w:rsidP="00684D30">
      <w:pPr>
        <w:pStyle w:val="Body-TextTx"/>
      </w:pPr>
      <w:r>
        <w:t>“</w:t>
      </w:r>
      <w:r w:rsidR="0059432C">
        <w:t>My soul,</w:t>
      </w:r>
      <w:r>
        <w:t>”</w:t>
      </w:r>
      <w:r w:rsidR="0059432C">
        <w:t xml:space="preserve"> Zahel said, </w:t>
      </w:r>
      <w:r>
        <w:t>“</w:t>
      </w:r>
      <w:r w:rsidR="0059432C">
        <w:t>is like that fossil.</w:t>
      </w:r>
      <w:r w:rsidR="0004281A">
        <w:t xml:space="preserve"> </w:t>
      </w:r>
      <w:r w:rsidR="0059432C">
        <w:t>Every part of my soul has been replaced with something new, though it happened in a flash for me.</w:t>
      </w:r>
      <w:r w:rsidR="0004281A">
        <w:t xml:space="preserve"> </w:t>
      </w:r>
      <w:r w:rsidR="0059432C">
        <w:t>The soul I have now resembles the one I was born with, but it</w:t>
      </w:r>
      <w:r>
        <w:t>’</w:t>
      </w:r>
      <w:r w:rsidR="0059432C">
        <w:t>s something else entirely.</w:t>
      </w:r>
      <w:r>
        <w:t>”</w:t>
      </w:r>
    </w:p>
    <w:p w14:paraId="0644B608" w14:textId="31948CBA" w:rsidR="00D10B5B" w:rsidRDefault="00766B15" w:rsidP="00684D30">
      <w:pPr>
        <w:pStyle w:val="Body-TextTx"/>
      </w:pPr>
      <w:r>
        <w:t>“</w:t>
      </w:r>
      <w:r w:rsidR="0059432C">
        <w:t>I don</w:t>
      </w:r>
      <w:r>
        <w:t>’</w:t>
      </w:r>
      <w:r w:rsidR="0059432C">
        <w:t>t understand.</w:t>
      </w:r>
      <w:r>
        <w:t>”</w:t>
      </w:r>
    </w:p>
    <w:p w14:paraId="1508079B" w14:textId="103C3BC1" w:rsidR="00D10B5B" w:rsidRDefault="00766B15" w:rsidP="00684D30">
      <w:pPr>
        <w:pStyle w:val="Body-TextTx"/>
      </w:pPr>
      <w:r>
        <w:t>“</w:t>
      </w:r>
      <w:r w:rsidR="0059432C">
        <w:t>I</w:t>
      </w:r>
      <w:r>
        <w:t>’</w:t>
      </w:r>
      <w:r w:rsidR="0059432C">
        <w:t>m not surprised.</w:t>
      </w:r>
      <w:r>
        <w:t>”</w:t>
      </w:r>
      <w:r w:rsidR="0004281A">
        <w:t xml:space="preserve"> </w:t>
      </w:r>
      <w:r w:rsidR="0059432C">
        <w:t>Zahel thought for a moment.</w:t>
      </w:r>
      <w:r w:rsidR="0004281A">
        <w:t xml:space="preserve"> </w:t>
      </w:r>
      <w:r>
        <w:t>“</w:t>
      </w:r>
      <w:r w:rsidR="0059432C">
        <w:t>Imagine it this way.</w:t>
      </w:r>
      <w:r w:rsidR="0004281A">
        <w:t xml:space="preserve"> </w:t>
      </w:r>
      <w:r w:rsidR="0059432C">
        <w:t>You know how you can make an imprint in crem, then let it dry, and fill the imprint with wax to create a copy of your original object?</w:t>
      </w:r>
      <w:r w:rsidR="0004281A">
        <w:t xml:space="preserve"> </w:t>
      </w:r>
      <w:r w:rsidR="0059432C">
        <w:t>Well, that happened to my soul.</w:t>
      </w:r>
      <w:r w:rsidR="0004281A">
        <w:t xml:space="preserve"> </w:t>
      </w:r>
      <w:r w:rsidR="0059432C">
        <w:t>When I died, I was drenched in power.</w:t>
      </w:r>
      <w:r w:rsidR="0004281A">
        <w:t xml:space="preserve"> </w:t>
      </w:r>
      <w:r w:rsidR="0059432C">
        <w:t>So when my soul escaped, it left a duplicate.</w:t>
      </w:r>
      <w:r w:rsidR="0004281A">
        <w:t xml:space="preserve"> </w:t>
      </w:r>
      <w:r w:rsidR="0059432C">
        <w:t>A kind of</w:t>
      </w:r>
      <w:r>
        <w:t> . . .</w:t>
      </w:r>
      <w:r w:rsidR="00483B1D">
        <w:t xml:space="preserve"> </w:t>
      </w:r>
      <w:r w:rsidR="0059432C">
        <w:t>fossil of a soul.</w:t>
      </w:r>
      <w:r>
        <w:t>”</w:t>
      </w:r>
    </w:p>
    <w:p w14:paraId="70188FB6" w14:textId="7250DF6E" w:rsidR="00D10B5B" w:rsidRDefault="0059432C" w:rsidP="00684D30">
      <w:pPr>
        <w:pStyle w:val="Body-TextTx"/>
      </w:pPr>
      <w:r>
        <w:t>Kaladin hesitated.</w:t>
      </w:r>
      <w:r w:rsidR="0004281A">
        <w:t xml:space="preserve"> </w:t>
      </w:r>
      <w:r w:rsidR="00766B15">
        <w:t>“</w:t>
      </w:r>
      <w:r>
        <w:t>You</w:t>
      </w:r>
      <w:r w:rsidR="00766B15">
        <w:t> . . .</w:t>
      </w:r>
      <w:r w:rsidR="00483B1D">
        <w:t xml:space="preserve"> </w:t>
      </w:r>
      <w:r>
        <w:t>died?</w:t>
      </w:r>
      <w:r w:rsidR="00766B15">
        <w:t>”</w:t>
      </w:r>
    </w:p>
    <w:p w14:paraId="794E211D" w14:textId="1DFE9A0F" w:rsidR="00D10B5B" w:rsidRDefault="0059432C" w:rsidP="00684D30">
      <w:pPr>
        <w:pStyle w:val="Body-TextTx"/>
      </w:pPr>
      <w:r>
        <w:t>Zahel nodded.</w:t>
      </w:r>
      <w:r w:rsidR="0004281A">
        <w:t xml:space="preserve"> </w:t>
      </w:r>
      <w:r w:rsidR="00766B15">
        <w:t>“</w:t>
      </w:r>
      <w:r>
        <w:t>Happened to your friend too.</w:t>
      </w:r>
      <w:r w:rsidR="0004281A">
        <w:t xml:space="preserve"> </w:t>
      </w:r>
      <w:r>
        <w:t>Up in the prison?</w:t>
      </w:r>
      <w:r w:rsidR="0004281A">
        <w:t xml:space="preserve"> </w:t>
      </w:r>
      <w:r>
        <w:t>The one with</w:t>
      </w:r>
      <w:r w:rsidR="00766B15">
        <w:t> . . .</w:t>
      </w:r>
      <w:r w:rsidR="00483B1D">
        <w:t xml:space="preserve"> </w:t>
      </w:r>
      <w:r>
        <w:t>that sword.</w:t>
      </w:r>
      <w:r w:rsidR="00766B15">
        <w:t>”</w:t>
      </w:r>
    </w:p>
    <w:p w14:paraId="45595A3C" w14:textId="737C59D9" w:rsidR="00D10B5B" w:rsidRDefault="00766B15" w:rsidP="00684D30">
      <w:pPr>
        <w:pStyle w:val="Body-TextTx"/>
      </w:pPr>
      <w:r>
        <w:t>“</w:t>
      </w:r>
      <w:r w:rsidR="0059432C">
        <w:t>Szeth.</w:t>
      </w:r>
      <w:r w:rsidR="0004281A">
        <w:t xml:space="preserve"> </w:t>
      </w:r>
      <w:r w:rsidR="0059432C">
        <w:t>Not my friend.</w:t>
      </w:r>
      <w:r>
        <w:t>”</w:t>
      </w:r>
    </w:p>
    <w:p w14:paraId="0FE77DA7" w14:textId="6128DA5F" w:rsidR="00D10B5B" w:rsidRDefault="00766B15" w:rsidP="00684D30">
      <w:pPr>
        <w:pStyle w:val="Body-TextTx"/>
      </w:pPr>
      <w:r>
        <w:t>“</w:t>
      </w:r>
      <w:r w:rsidR="0059432C">
        <w:t>The Heralds too,</w:t>
      </w:r>
      <w:r>
        <w:t>”</w:t>
      </w:r>
      <w:r w:rsidR="0059432C">
        <w:t xml:space="preserve"> Zahel said.</w:t>
      </w:r>
      <w:r w:rsidR="0004281A">
        <w:t xml:space="preserve"> </w:t>
      </w:r>
      <w:r>
        <w:t>“</w:t>
      </w:r>
      <w:r w:rsidR="0059432C">
        <w:t>When they died, they left an imprint behind.</w:t>
      </w:r>
      <w:r w:rsidR="0004281A">
        <w:t xml:space="preserve"> </w:t>
      </w:r>
      <w:r w:rsidR="0059432C">
        <w:t>Power that remembered being them.</w:t>
      </w:r>
      <w:r w:rsidR="0004281A">
        <w:t xml:space="preserve"> </w:t>
      </w:r>
      <w:r w:rsidR="0059432C">
        <w:t xml:space="preserve">You see, the power </w:t>
      </w:r>
      <w:r w:rsidR="0059432C" w:rsidRPr="00CC5738">
        <w:rPr>
          <w:rStyle w:val="itali"/>
        </w:rPr>
        <w:t>wants</w:t>
      </w:r>
      <w:r w:rsidR="0059432C">
        <w:t xml:space="preserve"> to be alive.</w:t>
      </w:r>
      <w:r>
        <w:t>”</w:t>
      </w:r>
      <w:r w:rsidR="0004281A">
        <w:t xml:space="preserve"> </w:t>
      </w:r>
      <w:r w:rsidR="0059432C">
        <w:t>He gestured with his chin toward Syl, flying down beneath them as a ribbon of light.</w:t>
      </w:r>
      <w:r w:rsidR="0004281A">
        <w:t xml:space="preserve"> </w:t>
      </w:r>
      <w:r>
        <w:t>“</w:t>
      </w:r>
      <w:r w:rsidR="0059432C">
        <w:t>She</w:t>
      </w:r>
      <w:r>
        <w:t>’</w:t>
      </w:r>
      <w:r w:rsidR="0059432C">
        <w:t xml:space="preserve">s what I </w:t>
      </w:r>
      <w:r w:rsidR="00D774C4">
        <w:t xml:space="preserve">now </w:t>
      </w:r>
      <w:r w:rsidR="0059432C">
        <w:t xml:space="preserve">call a Type One Invested </w:t>
      </w:r>
      <w:r w:rsidR="0098154A">
        <w:t>e</w:t>
      </w:r>
      <w:r w:rsidR="0059432C">
        <w:t>ntity.</w:t>
      </w:r>
      <w:r w:rsidR="0004281A">
        <w:t xml:space="preserve"> </w:t>
      </w:r>
      <w:r w:rsidR="0059432C">
        <w:t>I decided that had to be the proper way to refer to them.</w:t>
      </w:r>
      <w:r w:rsidR="0004281A">
        <w:t xml:space="preserve"> </w:t>
      </w:r>
      <w:r w:rsidR="0059432C">
        <w:t>Power that came alive on its own.</w:t>
      </w:r>
      <w:r>
        <w:t>”</w:t>
      </w:r>
    </w:p>
    <w:p w14:paraId="3ECC1894" w14:textId="48D17C5D" w:rsidR="00D10B5B" w:rsidRDefault="00766B15" w:rsidP="00684D30">
      <w:pPr>
        <w:pStyle w:val="Body-TextTx"/>
      </w:pPr>
      <w:r>
        <w:t>“</w:t>
      </w:r>
      <w:r w:rsidR="0059432C">
        <w:t xml:space="preserve">You </w:t>
      </w:r>
      <w:r w:rsidR="0059432C" w:rsidRPr="00CC5738">
        <w:rPr>
          <w:rStyle w:val="itali"/>
        </w:rPr>
        <w:t>can</w:t>
      </w:r>
      <w:r w:rsidR="0059432C">
        <w:t xml:space="preserve"> see her!</w:t>
      </w:r>
      <w:r>
        <w:t>”</w:t>
      </w:r>
      <w:r w:rsidR="0059432C">
        <w:t xml:space="preserve"> Kaladin said.</w:t>
      </w:r>
    </w:p>
    <w:p w14:paraId="36D7C659" w14:textId="01E861D0" w:rsidR="00D10B5B" w:rsidRDefault="00766B15" w:rsidP="00684D30">
      <w:pPr>
        <w:pStyle w:val="Body-TextTx"/>
      </w:pPr>
      <w:r>
        <w:t>“</w:t>
      </w:r>
      <w:r w:rsidR="0059432C">
        <w:t>See?</w:t>
      </w:r>
      <w:r w:rsidR="0004281A">
        <w:t xml:space="preserve"> </w:t>
      </w:r>
      <w:r w:rsidR="0059432C">
        <w:t>No.</w:t>
      </w:r>
      <w:r w:rsidR="0004281A">
        <w:t xml:space="preserve"> </w:t>
      </w:r>
      <w:r w:rsidR="0059432C">
        <w:t>Sense?</w:t>
      </w:r>
      <w:r>
        <w:t>”</w:t>
      </w:r>
      <w:r w:rsidR="0004281A">
        <w:t xml:space="preserve"> </w:t>
      </w:r>
      <w:r w:rsidR="0059432C">
        <w:t>Zahel shrugged.</w:t>
      </w:r>
      <w:r w:rsidR="0004281A">
        <w:t xml:space="preserve"> </w:t>
      </w:r>
      <w:r>
        <w:t>“</w:t>
      </w:r>
      <w:r w:rsidR="0059432C">
        <w:t>Cut off a bit of divinity and leave it alone.</w:t>
      </w:r>
      <w:r w:rsidR="0004281A">
        <w:t xml:space="preserve"> </w:t>
      </w:r>
      <w:r w:rsidR="0059432C">
        <w:t>Eventually it comes alive.</w:t>
      </w:r>
      <w:r w:rsidR="0004281A">
        <w:t xml:space="preserve"> </w:t>
      </w:r>
      <w:r w:rsidR="0059432C">
        <w:t>And if you let a man die with too Invested a soul</w:t>
      </w:r>
      <w:r w:rsidR="00483B1D">
        <w:t>—</w:t>
      </w:r>
      <w:r w:rsidR="0059432C">
        <w:t>or Invest him right as he</w:t>
      </w:r>
      <w:r>
        <w:t>’</w:t>
      </w:r>
      <w:r w:rsidR="0059432C">
        <w:t>s dying</w:t>
      </w:r>
      <w:r w:rsidR="00483B1D">
        <w:t>—</w:t>
      </w:r>
      <w:r w:rsidR="0059432C">
        <w:t>he</w:t>
      </w:r>
      <w:r>
        <w:t>’</w:t>
      </w:r>
      <w:r w:rsidR="0059432C">
        <w:t>ll leave behind a shadow you can nail back onto a body.</w:t>
      </w:r>
      <w:r w:rsidR="0004281A">
        <w:t xml:space="preserve"> </w:t>
      </w:r>
      <w:r w:rsidR="0059432C">
        <w:t>His own, if you</w:t>
      </w:r>
      <w:r>
        <w:t>’</w:t>
      </w:r>
      <w:r w:rsidR="0059432C">
        <w:t xml:space="preserve">re </w:t>
      </w:r>
      <w:r w:rsidR="0059432C">
        <w:lastRenderedPageBreak/>
        <w:t>feeling charitable.</w:t>
      </w:r>
      <w:r w:rsidR="0004281A">
        <w:t xml:space="preserve"> </w:t>
      </w:r>
      <w:r w:rsidR="0059432C">
        <w:t>Once done, you have this.</w:t>
      </w:r>
      <w:r>
        <w:t>”</w:t>
      </w:r>
      <w:r w:rsidR="0004281A">
        <w:t xml:space="preserve"> </w:t>
      </w:r>
      <w:r w:rsidR="0059432C">
        <w:t>Zahel waved to himself.</w:t>
      </w:r>
      <w:r w:rsidR="0004281A">
        <w:t xml:space="preserve"> </w:t>
      </w:r>
      <w:r>
        <w:t>“</w:t>
      </w:r>
      <w:r w:rsidR="0059432C">
        <w:t>Type Two Invested entity.</w:t>
      </w:r>
      <w:r w:rsidR="0004281A">
        <w:t xml:space="preserve"> </w:t>
      </w:r>
      <w:r w:rsidR="0059432C">
        <w:t>Dead man walking.</w:t>
      </w:r>
      <w:r>
        <w:t>”</w:t>
      </w:r>
    </w:p>
    <w:p w14:paraId="0EE12358" w14:textId="002B8BDF" w:rsidR="00D10B5B" w:rsidRDefault="0059432C" w:rsidP="00684D30">
      <w:pPr>
        <w:pStyle w:val="Body-TextTx"/>
      </w:pPr>
      <w:r>
        <w:t>What a</w:t>
      </w:r>
      <w:r w:rsidR="00766B15">
        <w:t> . . .</w:t>
      </w:r>
      <w:r w:rsidR="00483B1D">
        <w:t xml:space="preserve"> </w:t>
      </w:r>
      <w:r>
        <w:t>strange conversation.</w:t>
      </w:r>
      <w:r w:rsidR="0004281A">
        <w:t xml:space="preserve"> </w:t>
      </w:r>
      <w:r>
        <w:t>Kaladin frowned, trying to figure out why Zahel was telling him this.</w:t>
      </w:r>
      <w:r w:rsidR="0004281A">
        <w:t xml:space="preserve"> </w:t>
      </w:r>
      <w:r w:rsidRPr="00CC5738">
        <w:rPr>
          <w:rStyle w:val="itali"/>
        </w:rPr>
        <w:t xml:space="preserve">I suppose I </w:t>
      </w:r>
      <w:r>
        <w:t>did</w:t>
      </w:r>
      <w:r w:rsidRPr="00CC5738">
        <w:rPr>
          <w:rStyle w:val="itali"/>
        </w:rPr>
        <w:t xml:space="preserve"> ask.</w:t>
      </w:r>
      <w:r w:rsidR="0004281A">
        <w:rPr>
          <w:rStyle w:val="itali"/>
        </w:rPr>
        <w:t xml:space="preserve"> </w:t>
      </w:r>
      <w:r w:rsidRPr="00CC5738">
        <w:rPr>
          <w:rStyle w:val="itali"/>
        </w:rPr>
        <w:t>So</w:t>
      </w:r>
      <w:r w:rsidR="00766B15">
        <w:rPr>
          <w:rStyle w:val="itali"/>
        </w:rPr>
        <w:t> . . .</w:t>
      </w:r>
      <w:r w:rsidRPr="00CC5738">
        <w:rPr>
          <w:rStyle w:val="itali"/>
        </w:rPr>
        <w:t xml:space="preserve"> Wait.</w:t>
      </w:r>
      <w:r w:rsidR="0004281A">
        <w:t xml:space="preserve"> </w:t>
      </w:r>
      <w:r>
        <w:t>Maybe there was another reason.</w:t>
      </w:r>
    </w:p>
    <w:p w14:paraId="6E15A6BB" w14:textId="6CF5689D" w:rsidR="00D10B5B" w:rsidRDefault="00766B15" w:rsidP="00684D30">
      <w:pPr>
        <w:pStyle w:val="Body-TextTx"/>
      </w:pPr>
      <w:r>
        <w:t>“</w:t>
      </w:r>
      <w:r w:rsidR="0059432C">
        <w:t>The Fused?</w:t>
      </w:r>
      <w:r>
        <w:t>”</w:t>
      </w:r>
      <w:r w:rsidR="0059432C">
        <w:t xml:space="preserve"> Kaladin asked.</w:t>
      </w:r>
      <w:r w:rsidR="0004281A">
        <w:t xml:space="preserve"> </w:t>
      </w:r>
      <w:r>
        <w:t>“</w:t>
      </w:r>
      <w:r w:rsidR="0059432C">
        <w:t>That</w:t>
      </w:r>
      <w:r>
        <w:t>’</w:t>
      </w:r>
      <w:r w:rsidR="0059432C">
        <w:t>s what they are?</w:t>
      </w:r>
      <w:r>
        <w:t>”</w:t>
      </w:r>
    </w:p>
    <w:p w14:paraId="4FAA43E0" w14:textId="0B733A2A" w:rsidR="00D10B5B" w:rsidRDefault="00766B15" w:rsidP="00684D30">
      <w:pPr>
        <w:pStyle w:val="Body-TextTx"/>
      </w:pPr>
      <w:r>
        <w:t>“</w:t>
      </w:r>
      <w:r w:rsidR="0059432C">
        <w:t>Yeah,</w:t>
      </w:r>
      <w:r>
        <w:t>”</w:t>
      </w:r>
      <w:r w:rsidR="0059432C">
        <w:t xml:space="preserve"> he said.</w:t>
      </w:r>
      <w:r w:rsidR="0004281A">
        <w:t xml:space="preserve"> </w:t>
      </w:r>
      <w:r>
        <w:t>“</w:t>
      </w:r>
      <w:r w:rsidR="0059432C">
        <w:t>Most of us stop aging when it happens, gaining a kind of immortality.</w:t>
      </w:r>
      <w:r>
        <w:t>”</w:t>
      </w:r>
    </w:p>
    <w:p w14:paraId="51FAD099" w14:textId="3E3E2CCD" w:rsidR="00D10B5B" w:rsidRDefault="00766B15" w:rsidP="00684D30">
      <w:pPr>
        <w:pStyle w:val="Body-TextTx"/>
      </w:pPr>
      <w:r>
        <w:t>“</w:t>
      </w:r>
      <w:r w:rsidR="0059432C">
        <w:t>Is there a</w:t>
      </w:r>
      <w:r>
        <w:t> . . .</w:t>
      </w:r>
      <w:r w:rsidR="00483B1D">
        <w:t xml:space="preserve"> </w:t>
      </w:r>
      <w:r w:rsidR="0059432C">
        <w:t>way to kill something like you?</w:t>
      </w:r>
      <w:r w:rsidR="0004281A">
        <w:t xml:space="preserve"> </w:t>
      </w:r>
      <w:r w:rsidR="0059432C">
        <w:t>Permanently?</w:t>
      </w:r>
      <w:r>
        <w:t>”</w:t>
      </w:r>
    </w:p>
    <w:p w14:paraId="1E2170D3" w14:textId="32693089" w:rsidR="00D10B5B" w:rsidRDefault="00766B15" w:rsidP="00684D30">
      <w:pPr>
        <w:pStyle w:val="Body-TextTx"/>
      </w:pPr>
      <w:r>
        <w:t>“</w:t>
      </w:r>
      <w:r w:rsidR="0059432C">
        <w:t>Lots of ways.</w:t>
      </w:r>
      <w:r w:rsidR="0004281A">
        <w:t xml:space="preserve"> </w:t>
      </w:r>
      <w:r w:rsidR="0059432C">
        <w:t>For the weaker ones, just kill the body again, make sure no one Invests the soul with more strength, and they</w:t>
      </w:r>
      <w:r>
        <w:t>’</w:t>
      </w:r>
      <w:r w:rsidR="0059432C">
        <w:t>ll slip away in a few minutes.</w:t>
      </w:r>
      <w:r w:rsidR="0004281A">
        <w:t xml:space="preserve"> </w:t>
      </w:r>
      <w:r w:rsidR="0059432C">
        <w:t>For stronger ones</w:t>
      </w:r>
      <w:r>
        <w:t> . . .</w:t>
      </w:r>
      <w:r w:rsidR="00483B1D">
        <w:t xml:space="preserve"> </w:t>
      </w:r>
      <w:r w:rsidR="0059432C">
        <w:t>well, you might be able to starve them.</w:t>
      </w:r>
      <w:r w:rsidR="0004281A">
        <w:t xml:space="preserve"> </w:t>
      </w:r>
      <w:r w:rsidR="0059432C">
        <w:t>A lot of Type Twos feed on power.</w:t>
      </w:r>
      <w:r w:rsidR="0004281A">
        <w:t xml:space="preserve"> </w:t>
      </w:r>
      <w:r w:rsidR="0059432C">
        <w:t>Keeps them going.</w:t>
      </w:r>
    </w:p>
    <w:p w14:paraId="03F21012" w14:textId="2FF8BB3D" w:rsidR="00D10B5B" w:rsidRDefault="00766B15" w:rsidP="00684D30">
      <w:pPr>
        <w:pStyle w:val="Body-TextTx"/>
      </w:pPr>
      <w:r>
        <w:t>“</w:t>
      </w:r>
      <w:r w:rsidR="0059432C">
        <w:t>These enemies of yours though, I think they</w:t>
      </w:r>
      <w:r>
        <w:t>’</w:t>
      </w:r>
      <w:r w:rsidR="0059432C">
        <w:t>re too strong for that.</w:t>
      </w:r>
      <w:r w:rsidR="0004281A">
        <w:t xml:space="preserve"> </w:t>
      </w:r>
      <w:r w:rsidR="0059432C">
        <w:t>They</w:t>
      </w:r>
      <w:r>
        <w:t>’</w:t>
      </w:r>
      <w:r w:rsidR="0059432C">
        <w:t>ve lasted thousands of years already, and seem Connected to Odium to feed directly on his power.</w:t>
      </w:r>
      <w:r w:rsidR="0004281A">
        <w:t xml:space="preserve"> </w:t>
      </w:r>
      <w:r w:rsidR="0059432C">
        <w:t>You</w:t>
      </w:r>
      <w:r>
        <w:t>’</w:t>
      </w:r>
      <w:r w:rsidR="0059432C">
        <w:t>ll have to find a way to disrupt their souls.</w:t>
      </w:r>
      <w:r w:rsidR="0004281A">
        <w:t xml:space="preserve"> </w:t>
      </w:r>
      <w:r w:rsidR="0059432C">
        <w:t>You can</w:t>
      </w:r>
      <w:r>
        <w:t>’</w:t>
      </w:r>
      <w:r w:rsidR="0059432C">
        <w:t xml:space="preserve">t just rip them apart; you need a weapon so strong, it </w:t>
      </w:r>
      <w:r w:rsidR="0059432C" w:rsidRPr="00CC5738">
        <w:rPr>
          <w:rStyle w:val="itali"/>
        </w:rPr>
        <w:t>unravels</w:t>
      </w:r>
      <w:r w:rsidR="0059432C">
        <w:t xml:space="preserve"> the soul.</w:t>
      </w:r>
      <w:r>
        <w:t>”</w:t>
      </w:r>
      <w:r w:rsidR="0004281A">
        <w:t xml:space="preserve"> </w:t>
      </w:r>
      <w:r w:rsidR="0059432C">
        <w:t>He squinted, looking off into the distance.</w:t>
      </w:r>
      <w:r w:rsidR="0004281A">
        <w:t xml:space="preserve"> </w:t>
      </w:r>
      <w:r>
        <w:t>“</w:t>
      </w:r>
      <w:r w:rsidR="0059432C">
        <w:t>I know through sorry experience those kinds of weapons are very dangerous to make, and never seem to work right.</w:t>
      </w:r>
      <w:r>
        <w:t>”</w:t>
      </w:r>
    </w:p>
    <w:p w14:paraId="785F259A" w14:textId="0504229A" w:rsidR="00D10B5B" w:rsidRDefault="00766B15" w:rsidP="00684D30">
      <w:pPr>
        <w:pStyle w:val="Body-TextTx"/>
      </w:pPr>
      <w:r>
        <w:t>“</w:t>
      </w:r>
      <w:r w:rsidR="0059432C">
        <w:t>There</w:t>
      </w:r>
      <w:r>
        <w:t>’</w:t>
      </w:r>
      <w:r w:rsidR="0059432C">
        <w:t>s another way,</w:t>
      </w:r>
      <w:r>
        <w:t>”</w:t>
      </w:r>
      <w:r w:rsidR="0059432C">
        <w:t xml:space="preserve"> Kaladin said.</w:t>
      </w:r>
      <w:r w:rsidR="0004281A">
        <w:t xml:space="preserve"> </w:t>
      </w:r>
      <w:r>
        <w:t>“</w:t>
      </w:r>
      <w:r w:rsidR="0059432C">
        <w:t xml:space="preserve">We could convince the </w:t>
      </w:r>
      <w:r w:rsidR="0098154A">
        <w:t>F</w:t>
      </w:r>
      <w:r w:rsidR="0059432C">
        <w:t>used to stop fighting.</w:t>
      </w:r>
      <w:r w:rsidR="0004281A">
        <w:t xml:space="preserve"> </w:t>
      </w:r>
      <w:r w:rsidR="0059432C">
        <w:t>Instead of killing them, we could find a way to live with them.</w:t>
      </w:r>
      <w:r>
        <w:t>”</w:t>
      </w:r>
    </w:p>
    <w:p w14:paraId="75328572" w14:textId="1069F6BA" w:rsidR="00D10B5B" w:rsidRDefault="00766B15" w:rsidP="00684D30">
      <w:pPr>
        <w:pStyle w:val="Body-TextTx"/>
      </w:pPr>
      <w:r>
        <w:t>“</w:t>
      </w:r>
      <w:r w:rsidR="0059432C">
        <w:t>Grand ideals,</w:t>
      </w:r>
      <w:r>
        <w:t>”</w:t>
      </w:r>
      <w:r w:rsidR="0059432C">
        <w:t xml:space="preserve"> Zahel said.</w:t>
      </w:r>
      <w:r w:rsidR="0004281A">
        <w:t xml:space="preserve"> </w:t>
      </w:r>
      <w:r>
        <w:t>“</w:t>
      </w:r>
      <w:r w:rsidR="0059432C">
        <w:t>Optimism.</w:t>
      </w:r>
      <w:r w:rsidR="0004281A">
        <w:t xml:space="preserve"> </w:t>
      </w:r>
      <w:r w:rsidR="0059432C">
        <w:t>Yeah, you</w:t>
      </w:r>
      <w:r>
        <w:t>’</w:t>
      </w:r>
      <w:r w:rsidR="0059432C">
        <w:t>d make a terrible swordmaster.</w:t>
      </w:r>
      <w:r w:rsidR="0004281A">
        <w:t xml:space="preserve"> </w:t>
      </w:r>
      <w:r w:rsidR="0059432C">
        <w:t>Be wary of those Fused, kid.</w:t>
      </w:r>
      <w:r w:rsidR="0004281A">
        <w:t xml:space="preserve"> </w:t>
      </w:r>
      <w:r w:rsidR="0059432C">
        <w:t>The longer one of us exists, the more like a spren we become.</w:t>
      </w:r>
      <w:r w:rsidR="0004281A">
        <w:t xml:space="preserve"> </w:t>
      </w:r>
      <w:r w:rsidR="0059432C">
        <w:t xml:space="preserve">Consumed by a singular purpose, our minds bound and chained by our </w:t>
      </w:r>
      <w:r w:rsidR="00FC5679">
        <w:t>I</w:t>
      </w:r>
      <w:r w:rsidR="0059432C">
        <w:t>ntent.</w:t>
      </w:r>
      <w:r w:rsidR="0004281A">
        <w:t xml:space="preserve"> </w:t>
      </w:r>
      <w:r w:rsidR="0059432C">
        <w:t>We</w:t>
      </w:r>
      <w:r>
        <w:t>’</w:t>
      </w:r>
      <w:r w:rsidR="0059432C">
        <w:t>re spren masquerading as men.</w:t>
      </w:r>
      <w:r w:rsidR="0004281A">
        <w:t xml:space="preserve"> </w:t>
      </w:r>
      <w:r w:rsidR="0059432C">
        <w:t>That</w:t>
      </w:r>
      <w:r>
        <w:t>’</w:t>
      </w:r>
      <w:r w:rsidR="0059432C">
        <w:t>s why she takes our memories.</w:t>
      </w:r>
      <w:r w:rsidR="0004281A">
        <w:t xml:space="preserve"> </w:t>
      </w:r>
      <w:r w:rsidR="0059432C">
        <w:t>She knows we aren</w:t>
      </w:r>
      <w:r>
        <w:t>’</w:t>
      </w:r>
      <w:r w:rsidR="0059432C">
        <w:t>t the actual people who died, but something else given a corpse to inhabit</w:t>
      </w:r>
      <w:r>
        <w:t>. . . .”</w:t>
      </w:r>
    </w:p>
    <w:p w14:paraId="2E365409" w14:textId="074D6F92" w:rsidR="00D10B5B" w:rsidRDefault="00766B15" w:rsidP="00684D30">
      <w:pPr>
        <w:pStyle w:val="Body-TextTx"/>
      </w:pPr>
      <w:r>
        <w:t>“</w:t>
      </w:r>
      <w:r w:rsidR="0059432C">
        <w:t>She?</w:t>
      </w:r>
      <w:r>
        <w:t>”</w:t>
      </w:r>
      <w:r w:rsidR="0059432C">
        <w:t xml:space="preserve"> Kaladin asked.</w:t>
      </w:r>
    </w:p>
    <w:p w14:paraId="7542AD37" w14:textId="26C74706" w:rsidR="00483B1D" w:rsidRDefault="0059432C" w:rsidP="00684D30">
      <w:pPr>
        <w:pStyle w:val="Body-TextTx"/>
      </w:pPr>
      <w:r>
        <w:lastRenderedPageBreak/>
        <w:t>Zahel didn</w:t>
      </w:r>
      <w:r w:rsidR="00766B15">
        <w:t>’</w:t>
      </w:r>
      <w:r>
        <w:t>t respond, though when Kaladin handed back the stone shell, Zahel took it.</w:t>
      </w:r>
      <w:r w:rsidR="0004281A">
        <w:t xml:space="preserve"> </w:t>
      </w:r>
      <w:r>
        <w:t>As Kaladin hiked off, the swordmaster cradled it to his chest, staring out toward the endless horizon.</w:t>
      </w:r>
    </w:p>
    <w:p w14:paraId="19FC0FEB" w14:textId="77777777" w:rsidR="00AD4902" w:rsidRPr="00AD4902" w:rsidRDefault="00684D30" w:rsidP="00AD4902">
      <w:pPr>
        <w:pStyle w:val="Section-ChapterSCP"/>
      </w:pPr>
      <w:r>
        <w:lastRenderedPageBreak/>
        <w:t xml:space="preserve">Chapter </w:t>
      </w:r>
      <w:r w:rsidR="004633BE">
        <w:t>16</w:t>
      </w:r>
    </w:p>
    <w:p w14:paraId="75FB6470" w14:textId="00FB086A" w:rsidR="00D10B5B" w:rsidRDefault="00766B15" w:rsidP="000660DD">
      <w:pPr>
        <w:pStyle w:val="TitleTtl"/>
      </w:pPr>
      <w:r>
        <w:t>16: an Unknown Song</w:t>
      </w:r>
    </w:p>
    <w:p w14:paraId="4849141F" w14:textId="02770720" w:rsidR="00D10B5B" w:rsidRPr="00A40C8C" w:rsidRDefault="0059432C" w:rsidP="00C64968">
      <w:pPr>
        <w:pStyle w:val="Epigraph-Non-VerseEpi"/>
      </w:pPr>
      <w:r w:rsidRPr="00A40C8C">
        <w:t>My final point of the evening is a discussion of Fused weapons.</w:t>
      </w:r>
      <w:r w:rsidR="0004281A">
        <w:t xml:space="preserve"> </w:t>
      </w:r>
      <w:r w:rsidRPr="00A40C8C">
        <w:t>The Fused use a variety of fabrial devices to fight Radiants.</w:t>
      </w:r>
      <w:r w:rsidR="0004281A">
        <w:t xml:space="preserve"> </w:t>
      </w:r>
      <w:r w:rsidRPr="00A40C8C">
        <w:t>It is obvious from how quickly they</w:t>
      </w:r>
      <w:r w:rsidR="00766B15">
        <w:t>’</w:t>
      </w:r>
      <w:r w:rsidRPr="00A40C8C">
        <w:t>ve fabricated and employed these countermeasures that they have used these in the past.</w:t>
      </w:r>
    </w:p>
    <w:p w14:paraId="6C53A255" w14:textId="469B878D" w:rsidR="00C1462B" w:rsidRDefault="00483B1D" w:rsidP="00C64968">
      <w:pPr>
        <w:pStyle w:val="Epigraph-SourceEpisrc"/>
      </w:pPr>
      <w:r>
        <w:t>—</w:t>
      </w:r>
      <w:r w:rsidR="0059432C">
        <w:t xml:space="preserve">Lecture on </w:t>
      </w:r>
      <w:r w:rsidR="00C1462B">
        <w:t>f</w:t>
      </w:r>
      <w:r w:rsidR="0059432C">
        <w:t xml:space="preserve">abrial </w:t>
      </w:r>
      <w:r w:rsidR="00C1462B">
        <w:t>m</w:t>
      </w:r>
      <w:r w:rsidR="0059432C">
        <w:t>echanics presented</w:t>
      </w:r>
      <w:r w:rsidR="00C1462B">
        <w:t xml:space="preserve"> </w:t>
      </w:r>
      <w:r w:rsidR="0059432C">
        <w:t>by Navani Kholin</w:t>
      </w:r>
    </w:p>
    <w:p w14:paraId="38C5181D" w14:textId="13E99871" w:rsidR="00D10B5B" w:rsidRDefault="0059432C" w:rsidP="00C1462B">
      <w:pPr>
        <w:pStyle w:val="Epigraph-SourceEpisrc"/>
      </w:pPr>
      <w:r>
        <w:t xml:space="preserve">to the </w:t>
      </w:r>
      <w:r w:rsidR="00C1462B">
        <w:t>c</w:t>
      </w:r>
      <w:r>
        <w:t>oalition of</w:t>
      </w:r>
      <w:r w:rsidR="00C1462B">
        <w:t xml:space="preserve"> m</w:t>
      </w:r>
      <w:r>
        <w:t>onarchs, Urithiru, Jesevan, 1175</w:t>
      </w:r>
    </w:p>
    <w:p w14:paraId="7C3AD311" w14:textId="645FBFD0" w:rsidR="00D10B5B" w:rsidRDefault="0059432C" w:rsidP="00684D30">
      <w:pPr>
        <w:pStyle w:val="Body-TextTx"/>
      </w:pPr>
      <w:r>
        <w:t>Navani held up the dark sphere, closing one eye to inspect it closely.</w:t>
      </w:r>
      <w:r w:rsidR="0004281A">
        <w:t xml:space="preserve"> </w:t>
      </w:r>
      <w:r>
        <w:t xml:space="preserve">It </w:t>
      </w:r>
      <w:r w:rsidRPr="00CC5738">
        <w:rPr>
          <w:rStyle w:val="itali"/>
        </w:rPr>
        <w:t>was</w:t>
      </w:r>
      <w:r>
        <w:t xml:space="preserve"> different from Voidlight.</w:t>
      </w:r>
      <w:r w:rsidR="0004281A">
        <w:t xml:space="preserve"> </w:t>
      </w:r>
      <w:r>
        <w:t xml:space="preserve">She held up a Voidlight sphere for comparison, a diamond infused with the strange </w:t>
      </w:r>
      <w:r w:rsidR="003D3B48">
        <w:t>L</w:t>
      </w:r>
      <w:r>
        <w:t>ight gathered during the Everstorm.</w:t>
      </w:r>
    </w:p>
    <w:p w14:paraId="77C03EC4" w14:textId="10AC0738" w:rsidR="00D10B5B" w:rsidRDefault="0059432C" w:rsidP="00684D30">
      <w:pPr>
        <w:pStyle w:val="Body-TextTx"/>
      </w:pPr>
      <w:r>
        <w:t>They still didn</w:t>
      </w:r>
      <w:r w:rsidR="00766B15">
        <w:t>’</w:t>
      </w:r>
      <w:r>
        <w:t>t know how the enemy infused spheres with Voidlight; all they owned were stolen from the singers.</w:t>
      </w:r>
      <w:r w:rsidR="0004281A">
        <w:t xml:space="preserve"> </w:t>
      </w:r>
      <w:r>
        <w:t>Fortunately, Voidlight leaked far more slowly than Stormlight did.</w:t>
      </w:r>
      <w:r w:rsidR="0004281A">
        <w:t xml:space="preserve"> </w:t>
      </w:r>
      <w:r>
        <w:t>She probably had a few more days before this one went dun.</w:t>
      </w:r>
    </w:p>
    <w:p w14:paraId="2534CE54" w14:textId="6631104D" w:rsidR="00D10B5B" w:rsidRDefault="0059432C" w:rsidP="00684D30">
      <w:pPr>
        <w:pStyle w:val="Body-TextTx"/>
      </w:pPr>
      <w:r>
        <w:t>The Voidlight sphere had a strange glow to it.</w:t>
      </w:r>
      <w:r w:rsidR="0004281A">
        <w:t xml:space="preserve"> </w:t>
      </w:r>
      <w:r>
        <w:t>A distinctive purple-on-black, which Rushu described as a hyperviolet</w:t>
      </w:r>
      <w:r w:rsidR="00483B1D">
        <w:t>—</w:t>
      </w:r>
      <w:r>
        <w:t>a color she claimed existed in theory, though Navani didn</w:t>
      </w:r>
      <w:r w:rsidR="00766B15">
        <w:t>’</w:t>
      </w:r>
      <w:r>
        <w:t xml:space="preserve">t know how a </w:t>
      </w:r>
      <w:r w:rsidRPr="00CC5738">
        <w:rPr>
          <w:rStyle w:val="itali"/>
        </w:rPr>
        <w:t>color</w:t>
      </w:r>
      <w:r>
        <w:t xml:space="preserve"> could be theoretical.</w:t>
      </w:r>
      <w:r w:rsidR="0004281A">
        <w:t xml:space="preserve"> </w:t>
      </w:r>
      <w:r>
        <w:t>Regardless, this was a purple-on-black, coexisting in such a way that both shades simultaneously occupied the same space.</w:t>
      </w:r>
    </w:p>
    <w:p w14:paraId="75DC405C" w14:textId="32361B8A" w:rsidR="00D10B5B" w:rsidRDefault="0059432C" w:rsidP="00684D30">
      <w:pPr>
        <w:pStyle w:val="Body-TextTx"/>
      </w:pPr>
      <w:r>
        <w:t>The strange sphere that Szeth had provided seemed exactly the same at first glance.</w:t>
      </w:r>
      <w:r w:rsidR="0004281A">
        <w:t xml:space="preserve"> </w:t>
      </w:r>
      <w:r>
        <w:t>Purple upon black, an impossible color.</w:t>
      </w:r>
      <w:r w:rsidR="0004281A">
        <w:t xml:space="preserve"> </w:t>
      </w:r>
      <w:r>
        <w:t>Like the ordinary Voidlight sphere, its blackness expanded, making the surrounding air dim.</w:t>
      </w:r>
    </w:p>
    <w:p w14:paraId="1D9DED14" w14:textId="7651BA33" w:rsidR="00D10B5B" w:rsidRDefault="0059432C" w:rsidP="00684D30">
      <w:pPr>
        <w:pStyle w:val="Body-TextTx"/>
      </w:pPr>
      <w:r>
        <w:t>But there was an added effect with this sphere, one she hadn</w:t>
      </w:r>
      <w:r w:rsidR="00766B15">
        <w:t>’</w:t>
      </w:r>
      <w:r>
        <w:t>t noticed right away.</w:t>
      </w:r>
      <w:r w:rsidR="0004281A">
        <w:t xml:space="preserve"> </w:t>
      </w:r>
      <w:r>
        <w:t xml:space="preserve">It </w:t>
      </w:r>
      <w:r w:rsidRPr="00CC5738">
        <w:rPr>
          <w:rStyle w:val="itali"/>
        </w:rPr>
        <w:t>warped</w:t>
      </w:r>
      <w:r>
        <w:t xml:space="preserve"> the air around it.</w:t>
      </w:r>
      <w:r w:rsidR="0004281A">
        <w:t xml:space="preserve"> </w:t>
      </w:r>
      <w:r>
        <w:t xml:space="preserve">Looking at the sphere for too long was a distinctively disorienting </w:t>
      </w:r>
      <w:r>
        <w:lastRenderedPageBreak/>
        <w:t>sensation.</w:t>
      </w:r>
      <w:r w:rsidR="0004281A">
        <w:t xml:space="preserve"> </w:t>
      </w:r>
      <w:r>
        <w:t xml:space="preserve">It evoked a </w:t>
      </w:r>
      <w:r w:rsidRPr="00CC5738">
        <w:rPr>
          <w:rStyle w:val="itali"/>
        </w:rPr>
        <w:t>wrongness</w:t>
      </w:r>
      <w:r>
        <w:t xml:space="preserve"> that she couldn</w:t>
      </w:r>
      <w:r w:rsidR="00766B15">
        <w:t>’</w:t>
      </w:r>
      <w:r>
        <w:t>t define.</w:t>
      </w:r>
    </w:p>
    <w:p w14:paraId="4E9CE238" w14:textId="6CE32F49" w:rsidR="00D10B5B" w:rsidRDefault="0059432C" w:rsidP="00684D30">
      <w:pPr>
        <w:pStyle w:val="Body-TextTx"/>
      </w:pPr>
      <w:r>
        <w:t>Gavilar had possessed Voidlight spheres</w:t>
      </w:r>
      <w:r w:rsidR="00483B1D">
        <w:t>—</w:t>
      </w:r>
      <w:r>
        <w:t>she remembered seeing them</w:t>
      </w:r>
      <w:r w:rsidR="00483B1D">
        <w:t>—</w:t>
      </w:r>
      <w:r>
        <w:t>and that fact was befuddling enough.</w:t>
      </w:r>
      <w:r w:rsidR="0004281A">
        <w:t xml:space="preserve"> </w:t>
      </w:r>
      <w:r>
        <w:t xml:space="preserve">How had her husband obtained Voidlight </w:t>
      </w:r>
      <w:r w:rsidRPr="00CC5738">
        <w:rPr>
          <w:rStyle w:val="itali"/>
        </w:rPr>
        <w:t>years</w:t>
      </w:r>
      <w:r>
        <w:t xml:space="preserve"> before the arrival of the Everstorm?</w:t>
      </w:r>
      <w:r w:rsidR="0004281A">
        <w:t xml:space="preserve"> </w:t>
      </w:r>
      <w:r>
        <w:t>But this other black sphere.</w:t>
      </w:r>
      <w:r w:rsidR="0004281A">
        <w:t xml:space="preserve"> </w:t>
      </w:r>
      <w:r>
        <w:t xml:space="preserve">What on Roshar was </w:t>
      </w:r>
      <w:r w:rsidRPr="00CC5738">
        <w:rPr>
          <w:rStyle w:val="itali"/>
        </w:rPr>
        <w:t>it</w:t>
      </w:r>
      <w:r>
        <w:t>?</w:t>
      </w:r>
    </w:p>
    <w:p w14:paraId="739F62E5" w14:textId="12203AF0" w:rsidR="00D10B5B" w:rsidRDefault="00766B15" w:rsidP="00684D30">
      <w:pPr>
        <w:pStyle w:val="Body-TextTx"/>
      </w:pPr>
      <w:r>
        <w:t>“</w:t>
      </w:r>
      <w:r w:rsidR="0059432C">
        <w:t>Assassin,</w:t>
      </w:r>
      <w:r>
        <w:t>”</w:t>
      </w:r>
      <w:r w:rsidR="0059432C">
        <w:t xml:space="preserve"> Navani said.</w:t>
      </w:r>
      <w:r w:rsidR="0004281A">
        <w:t xml:space="preserve"> </w:t>
      </w:r>
      <w:r>
        <w:t>“</w:t>
      </w:r>
      <w:r w:rsidR="0059432C">
        <w:t>Look at me.</w:t>
      </w:r>
      <w:r>
        <w:t>”</w:t>
      </w:r>
    </w:p>
    <w:p w14:paraId="44A1E241" w14:textId="6DDEFC1D" w:rsidR="00D10B5B" w:rsidRDefault="0059432C" w:rsidP="00684D30">
      <w:pPr>
        <w:pStyle w:val="Body-TextTx"/>
      </w:pPr>
      <w:r>
        <w:t>Szeth, the Assassin in White, looked up from within his cell.</w:t>
      </w:r>
      <w:r w:rsidR="0004281A">
        <w:t xml:space="preserve"> </w:t>
      </w:r>
      <w:r>
        <w:t xml:space="preserve">Sixteen days had passed since Navani and Dalinar had returned from testing the </w:t>
      </w:r>
      <w:r w:rsidRPr="00CC5738">
        <w:rPr>
          <w:rStyle w:val="itali"/>
        </w:rPr>
        <w:t>Fourth Bridge</w:t>
      </w:r>
      <w:r>
        <w:t xml:space="preserve"> in battle.</w:t>
      </w:r>
      <w:r w:rsidR="0004281A">
        <w:t xml:space="preserve"> </w:t>
      </w:r>
      <w:r>
        <w:t>Sixteen days spent catching up on mundane work in the tower, like overseeing planned expansions of the market and dealing with sanitation problems.</w:t>
      </w:r>
      <w:r w:rsidR="0004281A">
        <w:t xml:space="preserve"> </w:t>
      </w:r>
      <w:r>
        <w:t>Only now did she have a large chunk of time to dedicate to Voidlight and the nature of the tower.</w:t>
      </w:r>
    </w:p>
    <w:p w14:paraId="1171A338" w14:textId="00DCFF62" w:rsidR="00D10B5B" w:rsidRDefault="0059432C" w:rsidP="00684D30">
      <w:pPr>
        <w:pStyle w:val="Body-TextTx"/>
      </w:pPr>
      <w:r>
        <w:t>The strange individual who had contacted her via spanreed had not spoken to her again.</w:t>
      </w:r>
      <w:r w:rsidR="0004281A">
        <w:t xml:space="preserve"> </w:t>
      </w:r>
      <w:r>
        <w:t>Navani had decided not to worry about them</w:t>
      </w:r>
      <w:r w:rsidR="00483B1D">
        <w:t>—</w:t>
      </w:r>
      <w:r>
        <w:t>she didn</w:t>
      </w:r>
      <w:r w:rsidR="00766B15">
        <w:t>’</w:t>
      </w:r>
      <w:r>
        <w:t>t even know if they were sane.</w:t>
      </w:r>
      <w:r w:rsidR="0004281A">
        <w:t xml:space="preserve"> </w:t>
      </w:r>
      <w:r>
        <w:t>She had plenty else to worry about, such as the man sitting in the prison cell in front of her.</w:t>
      </w:r>
    </w:p>
    <w:p w14:paraId="4F8F5962" w14:textId="6AEF70EE" w:rsidR="00D10B5B" w:rsidRDefault="0059432C" w:rsidP="00684D30">
      <w:pPr>
        <w:pStyle w:val="Body-TextTx"/>
      </w:pPr>
      <w:r>
        <w:t>Szeth cradled his strange Shardblade in his lap, the one that leaked black smoke when unsheathed.</w:t>
      </w:r>
      <w:r w:rsidR="0004281A">
        <w:t xml:space="preserve"> </w:t>
      </w:r>
      <w:r>
        <w:t xml:space="preserve">When challenged about letting the prisoner remain armed, Dalinar had replied, </w:t>
      </w:r>
      <w:r w:rsidR="00766B15">
        <w:t>“</w:t>
      </w:r>
      <w:r>
        <w:t>I believe the safest place to keep the thing is in his possession.</w:t>
      </w:r>
      <w:r w:rsidR="00766B15">
        <w:t>”</w:t>
      </w:r>
    </w:p>
    <w:p w14:paraId="4964EDBA" w14:textId="19AD33C3" w:rsidR="00D10B5B" w:rsidRDefault="0059432C" w:rsidP="00684D30">
      <w:pPr>
        <w:pStyle w:val="Body-TextTx"/>
      </w:pPr>
      <w:r>
        <w:t>Navani questioned that wisdom.</w:t>
      </w:r>
      <w:r w:rsidR="0004281A">
        <w:t xml:space="preserve"> </w:t>
      </w:r>
      <w:r>
        <w:t>In her opinion, they should sink the strange Blade in the ocean, like they</w:t>
      </w:r>
      <w:r w:rsidR="00766B15">
        <w:t>’</w:t>
      </w:r>
      <w:r>
        <w:t>d done with the gemstone that contained the Thrill.</w:t>
      </w:r>
      <w:r w:rsidR="0004281A">
        <w:t xml:space="preserve"> </w:t>
      </w:r>
      <w:r>
        <w:t>Szeth did not seem stable enough to be trusted with a Shard, particularly not one so dangerous as this.</w:t>
      </w:r>
      <w:r w:rsidR="0004281A">
        <w:t xml:space="preserve"> </w:t>
      </w:r>
      <w:r>
        <w:t>In fact, she wished the assassin had been executed as he deserved.</w:t>
      </w:r>
    </w:p>
    <w:p w14:paraId="4000CC57" w14:textId="4A58558F" w:rsidR="00D10B5B" w:rsidRDefault="0059432C" w:rsidP="00684D30">
      <w:pPr>
        <w:pStyle w:val="Body-TextTx"/>
      </w:pPr>
      <w:r>
        <w:t>Dalinar disagreed, and so they</w:t>
      </w:r>
      <w:r w:rsidR="00766B15">
        <w:t>’</w:t>
      </w:r>
      <w:r>
        <w:t>d decided together to leave Szeth alive.</w:t>
      </w:r>
      <w:r w:rsidR="0004281A">
        <w:t xml:space="preserve"> </w:t>
      </w:r>
      <w:r>
        <w:t>Today, the Shin man sat on the floor of his stone cell, eyes closed, wearing white clothing by his own request.</w:t>
      </w:r>
      <w:r w:rsidR="0004281A">
        <w:t xml:space="preserve"> </w:t>
      </w:r>
      <w:r>
        <w:t>He had been given what few amenities he requested.</w:t>
      </w:r>
      <w:r w:rsidR="0004281A">
        <w:t xml:space="preserve"> </w:t>
      </w:r>
      <w:r>
        <w:t xml:space="preserve">A razor for shaving, a single blanket, a chance </w:t>
      </w:r>
      <w:r>
        <w:lastRenderedPageBreak/>
        <w:t>to bathe each day.</w:t>
      </w:r>
    </w:p>
    <w:p w14:paraId="79AC024A" w14:textId="402329E2" w:rsidR="00D10B5B" w:rsidRDefault="0059432C" w:rsidP="00684D30">
      <w:pPr>
        <w:pStyle w:val="Body-TextTx"/>
      </w:pPr>
      <w:r>
        <w:t>And light.</w:t>
      </w:r>
      <w:r w:rsidR="0004281A">
        <w:t xml:space="preserve"> </w:t>
      </w:r>
      <w:r>
        <w:t>A great deal of light.</w:t>
      </w:r>
      <w:r w:rsidR="0004281A">
        <w:t xml:space="preserve"> </w:t>
      </w:r>
      <w:r>
        <w:t>Dozens of spheres to illuminate his small stone cell and banish all traces of shadow.</w:t>
      </w:r>
    </w:p>
    <w:p w14:paraId="56E0C52C" w14:textId="7E29151C" w:rsidR="00D10B5B" w:rsidRDefault="0059432C" w:rsidP="00684D30">
      <w:pPr>
        <w:pStyle w:val="Body-TextTx"/>
      </w:pPr>
      <w:r>
        <w:t>They</w:t>
      </w:r>
      <w:r w:rsidR="00766B15">
        <w:t>’</w:t>
      </w:r>
      <w:r>
        <w:t>d fitted the front of the room with bars, though those wouldn</w:t>
      </w:r>
      <w:r w:rsidR="00766B15">
        <w:t>’</w:t>
      </w:r>
      <w:r>
        <w:t>t keep the assassin contained should he decide to escape.</w:t>
      </w:r>
      <w:r w:rsidR="0004281A">
        <w:t xml:space="preserve"> </w:t>
      </w:r>
      <w:r>
        <w:t>That Shardblade could reduce objects to smoke simply by nicking them.</w:t>
      </w:r>
    </w:p>
    <w:p w14:paraId="07F8FF3B" w14:textId="4E5B503B" w:rsidR="00D10B5B" w:rsidRDefault="00766B15" w:rsidP="00684D30">
      <w:pPr>
        <w:pStyle w:val="Body-TextTx"/>
      </w:pPr>
      <w:r>
        <w:t>“</w:t>
      </w:r>
      <w:r w:rsidR="0059432C">
        <w:t>Tell me again,</w:t>
      </w:r>
      <w:r>
        <w:t>”</w:t>
      </w:r>
      <w:r w:rsidR="0059432C">
        <w:t xml:space="preserve"> Navani said to him, </w:t>
      </w:r>
      <w:r>
        <w:t>“</w:t>
      </w:r>
      <w:r w:rsidR="0059432C">
        <w:t>of the night you killed my husband.</w:t>
      </w:r>
      <w:r>
        <w:t>”</w:t>
      </w:r>
    </w:p>
    <w:p w14:paraId="76643087" w14:textId="5DF5A910" w:rsidR="00D10B5B" w:rsidRDefault="00766B15" w:rsidP="00684D30">
      <w:pPr>
        <w:pStyle w:val="Body-TextTx"/>
      </w:pPr>
      <w:r>
        <w:t>“</w:t>
      </w:r>
      <w:r w:rsidR="0059432C">
        <w:t>I was instructed by the Parshendi to execute him,</w:t>
      </w:r>
      <w:r>
        <w:t>”</w:t>
      </w:r>
      <w:r w:rsidR="0059432C">
        <w:t xml:space="preserve"> Szeth said softly.</w:t>
      </w:r>
    </w:p>
    <w:p w14:paraId="7CA6B0C9" w14:textId="0A01ED37" w:rsidR="00D10B5B" w:rsidRDefault="00766B15" w:rsidP="00684D30">
      <w:pPr>
        <w:pStyle w:val="Body-TextTx"/>
      </w:pPr>
      <w:r>
        <w:t>“</w:t>
      </w:r>
      <w:r w:rsidR="0059432C">
        <w:t>Were you curious why they</w:t>
      </w:r>
      <w:r>
        <w:t>’</w:t>
      </w:r>
      <w:r w:rsidR="0059432C">
        <w:t>d kill a man on the very night they were signing a peace treaty with him?</w:t>
      </w:r>
      <w:r>
        <w:t>”</w:t>
      </w:r>
    </w:p>
    <w:p w14:paraId="21D91811" w14:textId="447517FF" w:rsidR="00D10B5B" w:rsidRDefault="00766B15" w:rsidP="00684D30">
      <w:pPr>
        <w:pStyle w:val="Body-TextTx"/>
      </w:pPr>
      <w:r>
        <w:t>“</w:t>
      </w:r>
      <w:r w:rsidR="0059432C">
        <w:t>I thought I was Truthless,</w:t>
      </w:r>
      <w:r>
        <w:t>”</w:t>
      </w:r>
      <w:r w:rsidR="0059432C">
        <w:t xml:space="preserve"> Szeth said.</w:t>
      </w:r>
      <w:r w:rsidR="0004281A">
        <w:t xml:space="preserve"> </w:t>
      </w:r>
      <w:r>
        <w:t>“</w:t>
      </w:r>
      <w:r w:rsidR="0059432C">
        <w:t>That status required that I do as my master commanded.</w:t>
      </w:r>
      <w:r w:rsidR="0004281A">
        <w:t xml:space="preserve"> </w:t>
      </w:r>
      <w:r w:rsidR="0059432C">
        <w:t>Without question.</w:t>
      </w:r>
      <w:r>
        <w:t>”</w:t>
      </w:r>
      <w:r w:rsidR="0004281A">
        <w:t xml:space="preserve"> </w:t>
      </w:r>
      <w:r w:rsidR="0059432C">
        <w:t>His voice bore only the faintest hint of an accent.</w:t>
      </w:r>
    </w:p>
    <w:p w14:paraId="207D0032" w14:textId="159ABF04" w:rsidR="00D10B5B" w:rsidRDefault="00766B15" w:rsidP="00684D30">
      <w:pPr>
        <w:pStyle w:val="Body-TextTx"/>
      </w:pPr>
      <w:r>
        <w:t>“</w:t>
      </w:r>
      <w:r w:rsidR="0059432C">
        <w:t>Your master is now Dalinar.</w:t>
      </w:r>
      <w:r>
        <w:t>”</w:t>
      </w:r>
    </w:p>
    <w:p w14:paraId="767D4498" w14:textId="08054225" w:rsidR="00D10B5B" w:rsidRDefault="00766B15" w:rsidP="00684D30">
      <w:pPr>
        <w:pStyle w:val="Body-TextTx"/>
      </w:pPr>
      <w:r>
        <w:t>“</w:t>
      </w:r>
      <w:r w:rsidR="0059432C">
        <w:t>Yes.</w:t>
      </w:r>
      <w:r w:rsidR="0004281A">
        <w:t xml:space="preserve"> </w:t>
      </w:r>
      <w:r w:rsidR="0059432C">
        <w:t>I have</w:t>
      </w:r>
      <w:r>
        <w:t> . . .</w:t>
      </w:r>
      <w:r w:rsidR="00483B1D">
        <w:t xml:space="preserve"> </w:t>
      </w:r>
      <w:r w:rsidR="0059432C">
        <w:t>found a better way.</w:t>
      </w:r>
      <w:r w:rsidR="0004281A">
        <w:t xml:space="preserve"> </w:t>
      </w:r>
      <w:r w:rsidR="0059432C">
        <w:t>Throughout my Truthless existence, I followed the way of the Oathstone.</w:t>
      </w:r>
      <w:r w:rsidR="0004281A">
        <w:t xml:space="preserve"> </w:t>
      </w:r>
      <w:r w:rsidR="0059432C">
        <w:t>I would obey anyone who held that stone.</w:t>
      </w:r>
      <w:r w:rsidR="0004281A">
        <w:t xml:space="preserve"> </w:t>
      </w:r>
      <w:r w:rsidR="0059432C">
        <w:t>Now, I have realized I was never Truthless.</w:t>
      </w:r>
      <w:r w:rsidR="0004281A">
        <w:t xml:space="preserve"> </w:t>
      </w:r>
      <w:r w:rsidR="0059432C">
        <w:t>I have sworn to an Ideal instead: the Blackthorn.</w:t>
      </w:r>
      <w:r w:rsidR="0004281A">
        <w:t xml:space="preserve"> </w:t>
      </w:r>
      <w:r w:rsidR="0059432C">
        <w:t>Whatever he wishes, I will make reality.</w:t>
      </w:r>
      <w:r>
        <w:t>”</w:t>
      </w:r>
    </w:p>
    <w:p w14:paraId="3EBD7188" w14:textId="48540551" w:rsidR="00D10B5B" w:rsidRDefault="00766B15" w:rsidP="00684D30">
      <w:pPr>
        <w:pStyle w:val="Body-TextTx"/>
      </w:pPr>
      <w:r>
        <w:t>“</w:t>
      </w:r>
      <w:r w:rsidR="0059432C">
        <w:t>What if Dalinar dies?</w:t>
      </w:r>
      <w:r>
        <w:t>”</w:t>
      </w:r>
    </w:p>
    <w:p w14:paraId="04B9410E" w14:textId="0B63578A" w:rsidR="00D10B5B" w:rsidRDefault="00766B15" w:rsidP="00684D30">
      <w:pPr>
        <w:pStyle w:val="Body-TextTx"/>
      </w:pPr>
      <w:r>
        <w:t>“</w:t>
      </w:r>
      <w:r w:rsidR="0059432C">
        <w:t>I</w:t>
      </w:r>
      <w:r>
        <w:t> . . .</w:t>
      </w:r>
      <w:r w:rsidR="00483B1D">
        <w:t xml:space="preserve"> </w:t>
      </w:r>
      <w:r w:rsidR="0059432C">
        <w:t>will seek another Ideal, I suppose.</w:t>
      </w:r>
      <w:r w:rsidR="0004281A">
        <w:t xml:space="preserve"> </w:t>
      </w:r>
      <w:r w:rsidR="0059432C">
        <w:t>I had not considered it.</w:t>
      </w:r>
      <w:r>
        <w:t>”</w:t>
      </w:r>
    </w:p>
    <w:p w14:paraId="520176F9" w14:textId="2E198771" w:rsidR="00D10B5B" w:rsidRDefault="00766B15" w:rsidP="00684D30">
      <w:pPr>
        <w:pStyle w:val="Body-TextTx"/>
      </w:pPr>
      <w:r>
        <w:t>“</w:t>
      </w:r>
      <w:r w:rsidR="0059432C">
        <w:t>How could you not think of that?</w:t>
      </w:r>
      <w:r>
        <w:t>”</w:t>
      </w:r>
    </w:p>
    <w:p w14:paraId="1D3E13D6" w14:textId="075FF54A" w:rsidR="00D10B5B" w:rsidRDefault="00766B15" w:rsidP="00684D30">
      <w:pPr>
        <w:pStyle w:val="Body-TextTx"/>
      </w:pPr>
      <w:r>
        <w:t>“</w:t>
      </w:r>
      <w:r w:rsidR="0059432C">
        <w:t>I simply did not.</w:t>
      </w:r>
      <w:r>
        <w:t>”</w:t>
      </w:r>
    </w:p>
    <w:p w14:paraId="718BC95D" w14:textId="4364A632" w:rsidR="00D10B5B" w:rsidRDefault="0059432C" w:rsidP="00684D30">
      <w:pPr>
        <w:pStyle w:val="Body-TextTx"/>
      </w:pPr>
      <w:r w:rsidRPr="00CC5738">
        <w:rPr>
          <w:rStyle w:val="itali"/>
        </w:rPr>
        <w:t>Storms, this is dangerous,</w:t>
      </w:r>
      <w:r>
        <w:t xml:space="preserve"> Navani thought.</w:t>
      </w:r>
      <w:r w:rsidR="0004281A">
        <w:t xml:space="preserve"> </w:t>
      </w:r>
      <w:r>
        <w:t xml:space="preserve">Dalinar could speak of redemption and mending broken spirits, but this creature was a fire burning unchecked, ready to escape the </w:t>
      </w:r>
      <w:r>
        <w:lastRenderedPageBreak/>
        <w:t>hearth and consume any fuel it could find.</w:t>
      </w:r>
      <w:r w:rsidR="0004281A">
        <w:t xml:space="preserve"> </w:t>
      </w:r>
      <w:r>
        <w:t>Szeth had murdered kings and highprinces</w:t>
      </w:r>
      <w:r w:rsidR="00483B1D">
        <w:t>—</w:t>
      </w:r>
      <w:r>
        <w:t>over a dozen rulers all across Roshar.</w:t>
      </w:r>
      <w:r w:rsidR="0004281A">
        <w:t xml:space="preserve"> </w:t>
      </w:r>
      <w:r>
        <w:t>Yes, much of that blame fell on Taravangian, but Szeth was the tool employed to cause such destruction.</w:t>
      </w:r>
    </w:p>
    <w:p w14:paraId="1AB8DFB6" w14:textId="26B72ACB" w:rsidR="00D10B5B" w:rsidRDefault="00766B15" w:rsidP="00684D30">
      <w:pPr>
        <w:pStyle w:val="Body-TextTx"/>
      </w:pPr>
      <w:r>
        <w:t>“</w:t>
      </w:r>
      <w:r w:rsidR="0059432C">
        <w:t>You didn</w:t>
      </w:r>
      <w:r>
        <w:t>’</w:t>
      </w:r>
      <w:r w:rsidR="0059432C">
        <w:t>t finish your story,</w:t>
      </w:r>
      <w:r>
        <w:t>”</w:t>
      </w:r>
      <w:r w:rsidR="0059432C">
        <w:t xml:space="preserve"> Navani said.</w:t>
      </w:r>
      <w:r w:rsidR="0004281A">
        <w:t xml:space="preserve"> </w:t>
      </w:r>
      <w:r>
        <w:t>“</w:t>
      </w:r>
      <w:r w:rsidR="0059432C">
        <w:t>The night you killed Gavilar.</w:t>
      </w:r>
      <w:r w:rsidR="0004281A">
        <w:t xml:space="preserve"> </w:t>
      </w:r>
      <w:r w:rsidR="0059432C">
        <w:t>Tell me again what happened.</w:t>
      </w:r>
      <w:r w:rsidR="0004281A">
        <w:t xml:space="preserve"> </w:t>
      </w:r>
      <w:r w:rsidR="0059432C">
        <w:t>The part with this sphere.</w:t>
      </w:r>
      <w:r>
        <w:t>”</w:t>
      </w:r>
    </w:p>
    <w:p w14:paraId="416B0463" w14:textId="75A9F644" w:rsidR="00D10B5B" w:rsidRDefault="00766B15" w:rsidP="00684D30">
      <w:pPr>
        <w:pStyle w:val="Body-TextTx"/>
      </w:pPr>
      <w:r>
        <w:t>“</w:t>
      </w:r>
      <w:r w:rsidR="0059432C">
        <w:t>We fell,</w:t>
      </w:r>
      <w:r>
        <w:t>”</w:t>
      </w:r>
      <w:r w:rsidR="0059432C">
        <w:t xml:space="preserve"> Szeth whispered, opening his eyes.</w:t>
      </w:r>
      <w:r w:rsidR="0004281A">
        <w:t xml:space="preserve"> </w:t>
      </w:r>
      <w:r>
        <w:t>“</w:t>
      </w:r>
      <w:r w:rsidR="0059432C">
        <w:t>Gavilar was injured by the impact, his body fatally broken.</w:t>
      </w:r>
      <w:r w:rsidR="0004281A">
        <w:t xml:space="preserve"> </w:t>
      </w:r>
      <w:r w:rsidR="0059432C">
        <w:t>In that moment he treated me not as an enemy, but as the last living man he would ever see.</w:t>
      </w:r>
      <w:r w:rsidR="0004281A">
        <w:t xml:space="preserve"> </w:t>
      </w:r>
      <w:r w:rsidR="0059432C">
        <w:t>He made a request.</w:t>
      </w:r>
      <w:r w:rsidR="0004281A">
        <w:t xml:space="preserve"> </w:t>
      </w:r>
      <w:r w:rsidR="0059432C">
        <w:t>A holy request, the last words of the dying.</w:t>
      </w:r>
    </w:p>
    <w:p w14:paraId="41941771" w14:textId="264FD3D4" w:rsidR="00D10B5B" w:rsidRDefault="00766B15" w:rsidP="00684D30">
      <w:pPr>
        <w:pStyle w:val="Body-TextTx"/>
      </w:pPr>
      <w:r>
        <w:t>“</w:t>
      </w:r>
      <w:r w:rsidR="0059432C">
        <w:t>He spoke a few names, which I do not remember, asking if those men had sent me.</w:t>
      </w:r>
      <w:r w:rsidR="0004281A">
        <w:t xml:space="preserve"> </w:t>
      </w:r>
      <w:r w:rsidR="0059432C">
        <w:t>When I assured him they had not, he was relieved.</w:t>
      </w:r>
      <w:r w:rsidR="0004281A">
        <w:t xml:space="preserve"> </w:t>
      </w:r>
      <w:r w:rsidR="0059432C">
        <w:t>I think he feared the sphere falling into their hands, so he gave it to me.</w:t>
      </w:r>
      <w:r w:rsidR="0004281A">
        <w:t xml:space="preserve"> </w:t>
      </w:r>
      <w:r w:rsidR="0059432C">
        <w:t>He trusted his own murderer more than those who surrounded him.</w:t>
      </w:r>
      <w:r>
        <w:t>”</w:t>
      </w:r>
    </w:p>
    <w:p w14:paraId="69541CD8" w14:textId="56E670F9" w:rsidR="00D10B5B" w:rsidRDefault="0059432C" w:rsidP="00684D30">
      <w:pPr>
        <w:pStyle w:val="Body-TextTx"/>
      </w:pPr>
      <w:r w:rsidRPr="00CC5738">
        <w:rPr>
          <w:rStyle w:val="itali"/>
        </w:rPr>
        <w:t>Including me,</w:t>
      </w:r>
      <w:r>
        <w:t xml:space="preserve"> Navani thought.</w:t>
      </w:r>
      <w:r w:rsidR="0004281A">
        <w:t xml:space="preserve"> </w:t>
      </w:r>
      <w:r>
        <w:t>Storms, she</w:t>
      </w:r>
      <w:r w:rsidR="00766B15">
        <w:t>’</w:t>
      </w:r>
      <w:r>
        <w:t xml:space="preserve">d assumed she was </w:t>
      </w:r>
      <w:r w:rsidRPr="00CC5738">
        <w:rPr>
          <w:rStyle w:val="itali"/>
        </w:rPr>
        <w:t>over</w:t>
      </w:r>
      <w:r>
        <w:t xml:space="preserve"> her anger and frustration with Gavilar, but there it was, twisting around itself in the pit of her stomach, causing angerspren to rise beneath her feet.</w:t>
      </w:r>
    </w:p>
    <w:p w14:paraId="5AE37FA8" w14:textId="5A3406E4" w:rsidR="00D10B5B" w:rsidRDefault="00766B15" w:rsidP="00684D30">
      <w:pPr>
        <w:pStyle w:val="Body-TextTx"/>
      </w:pPr>
      <w:r>
        <w:t>“</w:t>
      </w:r>
      <w:r w:rsidR="0059432C">
        <w:t>He told me a message to give his brother,</w:t>
      </w:r>
      <w:r>
        <w:t>”</w:t>
      </w:r>
      <w:r w:rsidR="0059432C">
        <w:t xml:space="preserve"> Szeth continued, his eyes flickering toward the pooling angerspren.</w:t>
      </w:r>
      <w:r w:rsidR="0004281A">
        <w:t xml:space="preserve"> </w:t>
      </w:r>
      <w:r>
        <w:t>“</w:t>
      </w:r>
      <w:r w:rsidR="0059432C">
        <w:t>I wrote the words, as it was the best I could do to fulfill that dying request.</w:t>
      </w:r>
      <w:r w:rsidR="0004281A">
        <w:t xml:space="preserve"> </w:t>
      </w:r>
      <w:r w:rsidR="0059432C">
        <w:t>I took the sphere and hid it.</w:t>
      </w:r>
      <w:r w:rsidR="0004281A">
        <w:t xml:space="preserve"> </w:t>
      </w:r>
      <w:r w:rsidR="0059432C">
        <w:t>Until you asked me if I</w:t>
      </w:r>
      <w:r>
        <w:t>’</w:t>
      </w:r>
      <w:r w:rsidR="0059432C">
        <w:t>d found anything on his body, whereupon I recovered it.</w:t>
      </w:r>
      <w:r>
        <w:t>”</w:t>
      </w:r>
    </w:p>
    <w:p w14:paraId="64A52D2A" w14:textId="2EEDCFB2" w:rsidR="00D10B5B" w:rsidRDefault="0059432C" w:rsidP="00684D30">
      <w:pPr>
        <w:pStyle w:val="Body-TextTx"/>
      </w:pPr>
      <w:r>
        <w:t>This he</w:t>
      </w:r>
      <w:r w:rsidR="00766B15">
        <w:t>’</w:t>
      </w:r>
      <w:r>
        <w:t>d done only a month ago because Navani had thought to ask the question.</w:t>
      </w:r>
      <w:r w:rsidR="0004281A">
        <w:t xml:space="preserve"> </w:t>
      </w:r>
      <w:r>
        <w:t>Otherwise he would simply have gone on without saying a word of this sphere</w:t>
      </w:r>
      <w:r w:rsidR="00483B1D">
        <w:t>—</w:t>
      </w:r>
      <w:r>
        <w:t>as if his mind were too childlike or stressed to realize he should speak up.</w:t>
      </w:r>
    </w:p>
    <w:p w14:paraId="2FC29BFF" w14:textId="2E38A616" w:rsidR="00D10B5B" w:rsidRDefault="0059432C" w:rsidP="00684D30">
      <w:pPr>
        <w:pStyle w:val="Body-TextTx"/>
      </w:pPr>
      <w:r>
        <w:t>Navani shivered.</w:t>
      </w:r>
      <w:r w:rsidR="0004281A">
        <w:t xml:space="preserve"> </w:t>
      </w:r>
      <w:r>
        <w:t>She was in favor of comforting the sick of mind</w:t>
      </w:r>
      <w:r w:rsidR="00483B1D">
        <w:t>—</w:t>
      </w:r>
      <w:r>
        <w:t xml:space="preserve">once they were carefully contained, and things like </w:t>
      </w:r>
      <w:r w:rsidRPr="00CC5738">
        <w:rPr>
          <w:rStyle w:val="itali"/>
        </w:rPr>
        <w:t>evil talking Shardblades</w:t>
      </w:r>
      <w:r>
        <w:t xml:space="preserve"> were removed from their </w:t>
      </w:r>
      <w:r>
        <w:lastRenderedPageBreak/>
        <w:t>possession.</w:t>
      </w:r>
      <w:r w:rsidR="0004281A">
        <w:t xml:space="preserve"> </w:t>
      </w:r>
      <w:r>
        <w:t>She had a list of facts she</w:t>
      </w:r>
      <w:r w:rsidR="00766B15">
        <w:t>’</w:t>
      </w:r>
      <w:r>
        <w:t>d collected from him about that Blade, and she thought maybe it was an Honorblade that had been corrupted somehow.</w:t>
      </w:r>
      <w:r w:rsidR="0004281A">
        <w:t xml:space="preserve"> </w:t>
      </w:r>
      <w:r>
        <w:t>It had been given to Szeth by one of the Heralds, after all.</w:t>
      </w:r>
      <w:r w:rsidR="0004281A">
        <w:t xml:space="preserve"> </w:t>
      </w:r>
      <w:r>
        <w:t>She found it difficult to study, however, because being around Szeth made her feel sick.</w:t>
      </w:r>
    </w:p>
    <w:p w14:paraId="57E74327" w14:textId="48B97048" w:rsidR="00D10B5B" w:rsidRDefault="0059432C" w:rsidP="00684D30">
      <w:pPr>
        <w:pStyle w:val="Body-TextTx"/>
      </w:pPr>
      <w:r>
        <w:t>At least the sword</w:t>
      </w:r>
      <w:r w:rsidR="00766B15">
        <w:t>’</w:t>
      </w:r>
      <w:r>
        <w:t>s spren had stopped speaking into the minds of those who passed by the prison.</w:t>
      </w:r>
      <w:r w:rsidR="0004281A">
        <w:t xml:space="preserve"> </w:t>
      </w:r>
      <w:r>
        <w:t>It had taken three demands from Dalinar to get Szeth to finally restrain the thing.</w:t>
      </w:r>
    </w:p>
    <w:p w14:paraId="5E080DE0" w14:textId="04B1C16B" w:rsidR="00D10B5B" w:rsidRDefault="00766B15" w:rsidP="00684D30">
      <w:pPr>
        <w:pStyle w:val="Body-TextTx"/>
      </w:pPr>
      <w:r>
        <w:t>“</w:t>
      </w:r>
      <w:r w:rsidR="0059432C">
        <w:t>You</w:t>
      </w:r>
      <w:r>
        <w:t>’</w:t>
      </w:r>
      <w:r w:rsidR="0059432C">
        <w:t>re certain this is the exact sphere he gave you,</w:t>
      </w:r>
      <w:r>
        <w:t>”</w:t>
      </w:r>
      <w:r w:rsidR="0059432C">
        <w:t xml:space="preserve"> Navani said.</w:t>
      </w:r>
    </w:p>
    <w:p w14:paraId="76093AFD" w14:textId="5B787DB8" w:rsidR="00D10B5B" w:rsidRDefault="00766B15" w:rsidP="00684D30">
      <w:pPr>
        <w:pStyle w:val="Body-TextTx"/>
      </w:pPr>
      <w:r>
        <w:t>“</w:t>
      </w:r>
      <w:r w:rsidR="0059432C">
        <w:t>It is.</w:t>
      </w:r>
      <w:r>
        <w:t>”</w:t>
      </w:r>
    </w:p>
    <w:p w14:paraId="5B28FC56" w14:textId="2DA632A8" w:rsidR="00D10B5B" w:rsidRDefault="00766B15" w:rsidP="00684D30">
      <w:pPr>
        <w:pStyle w:val="Body-TextTx"/>
      </w:pPr>
      <w:r>
        <w:t>“</w:t>
      </w:r>
      <w:r w:rsidR="0059432C">
        <w:t>And he said nothing about it to you?</w:t>
      </w:r>
      <w:r>
        <w:t>”</w:t>
      </w:r>
    </w:p>
    <w:p w14:paraId="4E6555F8" w14:textId="55D9AC16" w:rsidR="00D10B5B" w:rsidRDefault="00766B15" w:rsidP="00684D30">
      <w:pPr>
        <w:pStyle w:val="Body-TextTx"/>
      </w:pPr>
      <w:r>
        <w:t>“</w:t>
      </w:r>
      <w:r w:rsidR="0059432C">
        <w:t>I have answered this question.</w:t>
      </w:r>
      <w:r>
        <w:t>”</w:t>
      </w:r>
    </w:p>
    <w:p w14:paraId="209FE60F" w14:textId="0168EDA2" w:rsidR="00D10B5B" w:rsidRDefault="00766B15" w:rsidP="00684D30">
      <w:pPr>
        <w:pStyle w:val="Body-TextTx"/>
      </w:pPr>
      <w:r>
        <w:t>“</w:t>
      </w:r>
      <w:r w:rsidR="0059432C">
        <w:t>And you will answer it again.</w:t>
      </w:r>
      <w:r w:rsidR="0004281A">
        <w:t xml:space="preserve"> </w:t>
      </w:r>
      <w:r w:rsidR="0059432C">
        <w:t>Until I</w:t>
      </w:r>
      <w:r>
        <w:t>’</w:t>
      </w:r>
      <w:r w:rsidR="0059432C">
        <w:t>m certain you haven</w:t>
      </w:r>
      <w:r>
        <w:t>’</w:t>
      </w:r>
      <w:r w:rsidR="0059432C">
        <w:t xml:space="preserve">t </w:t>
      </w:r>
      <w:r>
        <w:t>‘</w:t>
      </w:r>
      <w:r w:rsidR="0059432C">
        <w:t>forgotten</w:t>
      </w:r>
      <w:r>
        <w:t>’</w:t>
      </w:r>
      <w:r w:rsidR="0059432C">
        <w:t xml:space="preserve"> any more details.</w:t>
      </w:r>
      <w:r>
        <w:t>”</w:t>
      </w:r>
    </w:p>
    <w:p w14:paraId="3149948F" w14:textId="4EC8C0B9" w:rsidR="00D10B5B" w:rsidRDefault="0059432C" w:rsidP="00684D30">
      <w:pPr>
        <w:pStyle w:val="Body-TextTx"/>
      </w:pPr>
      <w:r>
        <w:t>Szeth sighed softly.</w:t>
      </w:r>
      <w:r w:rsidR="0004281A">
        <w:t xml:space="preserve"> </w:t>
      </w:r>
      <w:r w:rsidR="00766B15">
        <w:t>“</w:t>
      </w:r>
      <w:r>
        <w:t>He did not speak of the sphere.</w:t>
      </w:r>
      <w:r w:rsidR="0004281A">
        <w:t xml:space="preserve"> </w:t>
      </w:r>
      <w:r>
        <w:t>He was dying; he could barely force out his last words.</w:t>
      </w:r>
      <w:r w:rsidR="0004281A">
        <w:t xml:space="preserve"> </w:t>
      </w:r>
      <w:r>
        <w:t>I am not certain they are prophetic, as the voices of the dying sometimes are in my land.</w:t>
      </w:r>
      <w:r w:rsidR="0004281A">
        <w:t xml:space="preserve"> </w:t>
      </w:r>
      <w:r>
        <w:t>I followed them anyway.</w:t>
      </w:r>
      <w:r w:rsidR="00766B15">
        <w:t>”</w:t>
      </w:r>
    </w:p>
    <w:p w14:paraId="6ED4F3E2" w14:textId="7196BB3C" w:rsidR="00D10B5B" w:rsidRDefault="0059432C" w:rsidP="00684D30">
      <w:pPr>
        <w:pStyle w:val="Body-TextTx"/>
      </w:pPr>
      <w:r>
        <w:t>She turned to go.</w:t>
      </w:r>
      <w:r w:rsidR="0004281A">
        <w:t xml:space="preserve"> </w:t>
      </w:r>
      <w:r>
        <w:t>She had more questions, but she had to budget her time with the assassin.</w:t>
      </w:r>
      <w:r w:rsidR="0004281A">
        <w:t xml:space="preserve"> </w:t>
      </w:r>
      <w:r>
        <w:t>Each moment near him made her feel physically ill; even now her stomach was beginning to churn, and she feared losing her breakfast.</w:t>
      </w:r>
    </w:p>
    <w:p w14:paraId="7A9D1F4E" w14:textId="43C377A5" w:rsidR="00D10B5B" w:rsidRDefault="00766B15" w:rsidP="00684D30">
      <w:pPr>
        <w:pStyle w:val="Body-TextTx"/>
      </w:pPr>
      <w:r>
        <w:t>“</w:t>
      </w:r>
      <w:r w:rsidR="0059432C">
        <w:t>Do you hate me?</w:t>
      </w:r>
      <w:r>
        <w:t>”</w:t>
      </w:r>
      <w:r w:rsidR="0059432C">
        <w:t xml:space="preserve"> Szeth asked from behind, calm, almost emotionless.</w:t>
      </w:r>
      <w:r w:rsidR="0004281A">
        <w:t xml:space="preserve"> </w:t>
      </w:r>
      <w:r w:rsidR="0059432C" w:rsidRPr="00CC5738">
        <w:rPr>
          <w:rStyle w:val="itali"/>
        </w:rPr>
        <w:t>Too</w:t>
      </w:r>
      <w:r w:rsidR="0059432C">
        <w:t xml:space="preserve"> calm, </w:t>
      </w:r>
      <w:r w:rsidR="0059432C" w:rsidRPr="00CC5738">
        <w:rPr>
          <w:rStyle w:val="itali"/>
        </w:rPr>
        <w:t>too</w:t>
      </w:r>
      <w:r w:rsidR="0059432C">
        <w:t xml:space="preserve"> emotionless for words spoken to a widow at his hand.</w:t>
      </w:r>
    </w:p>
    <w:p w14:paraId="78C6FD6D" w14:textId="066DF966" w:rsidR="00D10B5B" w:rsidRDefault="00766B15" w:rsidP="00684D30">
      <w:pPr>
        <w:pStyle w:val="Body-TextTx"/>
      </w:pPr>
      <w:r>
        <w:t>“</w:t>
      </w:r>
      <w:r w:rsidR="0059432C">
        <w:t>Yes,</w:t>
      </w:r>
      <w:r>
        <w:t>”</w:t>
      </w:r>
      <w:r w:rsidR="0059432C">
        <w:t xml:space="preserve"> Navani said.</w:t>
      </w:r>
    </w:p>
    <w:p w14:paraId="04F535D0" w14:textId="6EC7D79D" w:rsidR="00D10B5B" w:rsidRDefault="00766B15" w:rsidP="00684D30">
      <w:pPr>
        <w:pStyle w:val="Body-TextTx"/>
      </w:pPr>
      <w:r>
        <w:t>“</w:t>
      </w:r>
      <w:r w:rsidR="0059432C">
        <w:t>Good,</w:t>
      </w:r>
      <w:r>
        <w:t>”</w:t>
      </w:r>
      <w:r w:rsidR="0059432C">
        <w:t xml:space="preserve"> Szeth said, the word echoing in the small chamber.</w:t>
      </w:r>
      <w:r w:rsidR="0004281A">
        <w:t xml:space="preserve"> </w:t>
      </w:r>
      <w:r>
        <w:t>“</w:t>
      </w:r>
      <w:r w:rsidR="0059432C">
        <w:t>Good.</w:t>
      </w:r>
      <w:r w:rsidR="0004281A">
        <w:t xml:space="preserve"> </w:t>
      </w:r>
      <w:r w:rsidR="0059432C">
        <w:t>Thank you.</w:t>
      </w:r>
      <w:r>
        <w:t>”</w:t>
      </w:r>
    </w:p>
    <w:p w14:paraId="4E1E1FBD" w14:textId="77777777" w:rsidR="001E2135" w:rsidRDefault="0059432C" w:rsidP="00684D30">
      <w:pPr>
        <w:pStyle w:val="Body-TextTx"/>
      </w:pPr>
      <w:r>
        <w:t>Shivering and nauseous, Navani fled his presence.</w:t>
      </w:r>
    </w:p>
    <w:p w14:paraId="74B471D2" w14:textId="77777777" w:rsidR="00D10B5B" w:rsidRDefault="00292095" w:rsidP="00292095">
      <w:pPr>
        <w:pStyle w:val="Ornamental-Space-BreakOsbrk"/>
      </w:pPr>
      <w:r w:rsidRPr="00292095">
        <w:lastRenderedPageBreak/>
        <w:t>***</w:t>
      </w:r>
    </w:p>
    <w:p w14:paraId="497F6F2A" w14:textId="4D99BBB7" w:rsidR="00D10B5B" w:rsidRDefault="0059432C" w:rsidP="00684D30">
      <w:pPr>
        <w:pStyle w:val="Body-TextTx"/>
      </w:pPr>
      <w:r>
        <w:t>Less than an hour later, she stepped out onto the Cloudwalk, a garden balcony set at the base of the eighth tier of the tower.</w:t>
      </w:r>
      <w:r w:rsidR="0004281A">
        <w:t xml:space="preserve"> </w:t>
      </w:r>
      <w:r>
        <w:t>Urithiru was nearly two hundred floors tall, ten tiers of eighteen floors each</w:t>
      </w:r>
      <w:r w:rsidR="00483B1D">
        <w:t>—</w:t>
      </w:r>
      <w:r>
        <w:t>and so the eighth tier was near the top, at a dizzying height.</w:t>
      </w:r>
    </w:p>
    <w:p w14:paraId="38D86B0F" w14:textId="14D48BB3" w:rsidR="00D10B5B" w:rsidRDefault="0059432C" w:rsidP="00684D30">
      <w:pPr>
        <w:pStyle w:val="Body-TextTx"/>
      </w:pPr>
      <w:r>
        <w:t>Most of the tower was built up against the mountains, with chunks of the structure embedded fully into the stone.</w:t>
      </w:r>
      <w:r w:rsidR="0004281A">
        <w:t xml:space="preserve"> </w:t>
      </w:r>
      <w:r>
        <w:t>It was only here, near the top, that the tower fully peeked up above the surrounding stone.</w:t>
      </w:r>
      <w:r w:rsidR="0004281A">
        <w:t xml:space="preserve"> </w:t>
      </w:r>
      <w:r>
        <w:t>The Cloudwalk rounded almost the entire perimeter of the tier, an open stone pathway with a sure railing on one side.</w:t>
      </w:r>
    </w:p>
    <w:p w14:paraId="618FFF41" w14:textId="5BAE7BCA" w:rsidR="00D10B5B" w:rsidRDefault="0059432C" w:rsidP="00684D30">
      <w:pPr>
        <w:pStyle w:val="Body-TextTx"/>
      </w:pPr>
      <w:r>
        <w:t>It sported some of the best views Urithiru had to offer.</w:t>
      </w:r>
      <w:r w:rsidR="0004281A">
        <w:t xml:space="preserve"> </w:t>
      </w:r>
      <w:r>
        <w:t>Navani had often come here during their early months in the tower, but news of the spectacular views had spread.</w:t>
      </w:r>
      <w:r w:rsidR="0004281A">
        <w:t xml:space="preserve"> </w:t>
      </w:r>
      <w:r>
        <w:t>When once she</w:t>
      </w:r>
      <w:r w:rsidR="00766B15">
        <w:t>’</w:t>
      </w:r>
      <w:r>
        <w:t>d been able to walk the entire Cloudwalk without encountering another soul, today she was met by the sight of tens of people strolling up here.</w:t>
      </w:r>
    </w:p>
    <w:p w14:paraId="6C405486" w14:textId="4913A9D5" w:rsidR="00D10B5B" w:rsidRDefault="0059432C" w:rsidP="00684D30">
      <w:pPr>
        <w:pStyle w:val="Body-TextTx"/>
      </w:pPr>
      <w:r>
        <w:t>She forced herself to see it as a victory, not an encroachment.</w:t>
      </w:r>
      <w:r w:rsidR="0004281A">
        <w:t xml:space="preserve"> </w:t>
      </w:r>
      <w:r>
        <w:t>Part of their vision for this tower was a city where the different peoples of Roshar intermixed.</w:t>
      </w:r>
      <w:r w:rsidR="0004281A">
        <w:t xml:space="preserve"> </w:t>
      </w:r>
      <w:r>
        <w:t>With the Oathgates providing direct access to cities around the continent, Urithiru could grow to be cosmopolitan in ways that Kholinar could never have dreamed.</w:t>
      </w:r>
    </w:p>
    <w:p w14:paraId="7AF798CE" w14:textId="2EAF5486" w:rsidR="00D10B5B" w:rsidRDefault="0059432C" w:rsidP="00684D30">
      <w:pPr>
        <w:pStyle w:val="Body-TextTx"/>
      </w:pPr>
      <w:r>
        <w:t>As she walked, she saw not only the uniforms of seven different princedoms, but people wearing the patterns of three different Makabaki local governments.</w:t>
      </w:r>
      <w:r w:rsidR="0004281A">
        <w:t xml:space="preserve"> </w:t>
      </w:r>
      <w:r>
        <w:t>Thaylen merchants, Emuli soldiers, and Natan tradesmen were represented.</w:t>
      </w:r>
      <w:r w:rsidR="0004281A">
        <w:t xml:space="preserve"> </w:t>
      </w:r>
      <w:r>
        <w:t xml:space="preserve">There were even a few Aimians, remnants of the humans who had escaped Aimia, </w:t>
      </w:r>
      <w:r w:rsidR="00D31E61">
        <w:t xml:space="preserve">the men </w:t>
      </w:r>
      <w:r>
        <w:t>with their beards bound in cords.</w:t>
      </w:r>
    </w:p>
    <w:p w14:paraId="07AE080E" w14:textId="23FDE9BF" w:rsidR="00D10B5B" w:rsidRDefault="0059432C" w:rsidP="00684D30">
      <w:pPr>
        <w:pStyle w:val="Body-TextTx"/>
      </w:pPr>
      <w:r>
        <w:t>Most of the world was embroiled in war, but Urithiru stood apart.</w:t>
      </w:r>
      <w:r w:rsidR="0004281A">
        <w:t xml:space="preserve"> </w:t>
      </w:r>
      <w:r>
        <w:t>A place of calm serenity above the storms.</w:t>
      </w:r>
      <w:r w:rsidR="0004281A">
        <w:t xml:space="preserve"> </w:t>
      </w:r>
      <w:r>
        <w:t>Soldiers came here when rotated off active duty.</w:t>
      </w:r>
      <w:r w:rsidR="0004281A">
        <w:t xml:space="preserve"> </w:t>
      </w:r>
      <w:r>
        <w:t xml:space="preserve">Tradesmen brought their wares, enduring wartime tariffs to avoid the cost of trying to deliver goods across battle </w:t>
      </w:r>
      <w:r>
        <w:lastRenderedPageBreak/>
        <w:t>lines.</w:t>
      </w:r>
      <w:r w:rsidR="0004281A">
        <w:t xml:space="preserve"> </w:t>
      </w:r>
      <w:r>
        <w:t>Scholars came to let their minds spark against those working to solve the problems of a new era.</w:t>
      </w:r>
      <w:r w:rsidR="0004281A">
        <w:t xml:space="preserve"> </w:t>
      </w:r>
      <w:r>
        <w:t>Urithiru was truly something great.</w:t>
      </w:r>
    </w:p>
    <w:p w14:paraId="3A77C63F" w14:textId="732876D7" w:rsidR="00D10B5B" w:rsidRDefault="0059432C" w:rsidP="00684D30">
      <w:pPr>
        <w:pStyle w:val="Body-TextTx"/>
      </w:pPr>
      <w:r>
        <w:t>She wished Elhokar had lived to see how wonderful it was becoming.</w:t>
      </w:r>
      <w:r w:rsidR="0004281A">
        <w:t xml:space="preserve"> </w:t>
      </w:r>
      <w:r>
        <w:t>Best she could do was see that his son grew up to appreciate it.</w:t>
      </w:r>
      <w:r w:rsidR="0004281A">
        <w:t xml:space="preserve"> </w:t>
      </w:r>
      <w:r>
        <w:t>So, Navani opened her arms as she reached the meeting point.</w:t>
      </w:r>
      <w:r w:rsidR="0004281A">
        <w:t xml:space="preserve"> </w:t>
      </w:r>
      <w:r>
        <w:t>The nursemaid set Gavinor down, and he rushed over, jumping into Navani</w:t>
      </w:r>
      <w:r w:rsidR="00766B15">
        <w:t>’</w:t>
      </w:r>
      <w:r>
        <w:t>s embrace.</w:t>
      </w:r>
    </w:p>
    <w:p w14:paraId="1FFD2B77" w14:textId="0B4B678A" w:rsidR="00D10B5B" w:rsidRDefault="0059432C" w:rsidP="00684D30">
      <w:pPr>
        <w:pStyle w:val="Body-TextTx"/>
      </w:pPr>
      <w:r>
        <w:t>She hung to him tightly, appreciating the progress they</w:t>
      </w:r>
      <w:r w:rsidR="00766B15">
        <w:t>’</w:t>
      </w:r>
      <w:r>
        <w:t>d made.</w:t>
      </w:r>
      <w:r w:rsidR="0004281A">
        <w:t xml:space="preserve"> </w:t>
      </w:r>
      <w:r>
        <w:t>When Gavinor had finally been recovered, he</w:t>
      </w:r>
      <w:r w:rsidR="00766B15">
        <w:t>’</w:t>
      </w:r>
      <w:r>
        <w:t>d been so frightened and timid he had cringed when Navani tried to hug him.</w:t>
      </w:r>
      <w:r w:rsidR="0004281A">
        <w:t xml:space="preserve"> </w:t>
      </w:r>
      <w:r>
        <w:t>That trauma, now a year past, was finally fading from the boy.</w:t>
      </w:r>
      <w:r w:rsidR="0004281A">
        <w:t xml:space="preserve"> </w:t>
      </w:r>
      <w:r>
        <w:t>He was often solemn</w:t>
      </w:r>
      <w:r w:rsidR="00483B1D">
        <w:t>—</w:t>
      </w:r>
      <w:r>
        <w:t>too solemn for a boy of five</w:t>
      </w:r>
      <w:r w:rsidR="00483B1D">
        <w:t>—</w:t>
      </w:r>
      <w:r>
        <w:t>but at least with her, he</w:t>
      </w:r>
      <w:r w:rsidR="00766B15">
        <w:t>’</w:t>
      </w:r>
      <w:r>
        <w:t>d learned to laugh again.</w:t>
      </w:r>
    </w:p>
    <w:p w14:paraId="4E794022" w14:textId="22603F90" w:rsidR="00D10B5B" w:rsidRDefault="00766B15" w:rsidP="00684D30">
      <w:pPr>
        <w:pStyle w:val="Body-TextTx"/>
      </w:pPr>
      <w:r>
        <w:t>“</w:t>
      </w:r>
      <w:r w:rsidR="0059432C">
        <w:t>Gram!</w:t>
      </w:r>
      <w:r>
        <w:t>”</w:t>
      </w:r>
      <w:r w:rsidR="0059432C">
        <w:t xml:space="preserve"> he said.</w:t>
      </w:r>
      <w:r w:rsidR="0004281A">
        <w:t xml:space="preserve"> </w:t>
      </w:r>
      <w:r>
        <w:t>“</w:t>
      </w:r>
      <w:r w:rsidR="0059432C">
        <w:t>Gram, I rode a horse!</w:t>
      </w:r>
      <w:r>
        <w:t>”</w:t>
      </w:r>
    </w:p>
    <w:p w14:paraId="1C9E3245" w14:textId="18B58AEE" w:rsidR="00D10B5B" w:rsidRDefault="00766B15" w:rsidP="00684D30">
      <w:pPr>
        <w:pStyle w:val="Body-TextTx"/>
      </w:pPr>
      <w:r>
        <w:t>“</w:t>
      </w:r>
      <w:r w:rsidR="0059432C">
        <w:t>All on your own?</w:t>
      </w:r>
      <w:r>
        <w:t>”</w:t>
      </w:r>
      <w:r w:rsidR="0059432C">
        <w:t xml:space="preserve"> she asked, lifting him.</w:t>
      </w:r>
    </w:p>
    <w:p w14:paraId="7BFB3357" w14:textId="2749ABE8" w:rsidR="00D10B5B" w:rsidRDefault="00766B15" w:rsidP="00684D30">
      <w:pPr>
        <w:pStyle w:val="Body-TextTx"/>
      </w:pPr>
      <w:r>
        <w:t>“</w:t>
      </w:r>
      <w:r w:rsidR="0059432C">
        <w:t>Adolin helped me!</w:t>
      </w:r>
      <w:r>
        <w:t>”</w:t>
      </w:r>
      <w:r w:rsidR="0059432C">
        <w:t xml:space="preserve"> he said.</w:t>
      </w:r>
      <w:r w:rsidR="0004281A">
        <w:t xml:space="preserve"> </w:t>
      </w:r>
      <w:r>
        <w:t>“</w:t>
      </w:r>
      <w:r w:rsidR="0059432C">
        <w:t xml:space="preserve">But it was a big horse, and I </w:t>
      </w:r>
      <w:r w:rsidR="0059432C" w:rsidRPr="00CC5738">
        <w:rPr>
          <w:rStyle w:val="itali"/>
        </w:rPr>
        <w:t>wasn</w:t>
      </w:r>
      <w:r>
        <w:rPr>
          <w:rStyle w:val="itali"/>
        </w:rPr>
        <w:t>’</w:t>
      </w:r>
      <w:r w:rsidR="0059432C" w:rsidRPr="00CC5738">
        <w:rPr>
          <w:rStyle w:val="itali"/>
        </w:rPr>
        <w:t>t</w:t>
      </w:r>
      <w:r w:rsidR="0059432C">
        <w:t xml:space="preserve"> scared, even when it started walking!</w:t>
      </w:r>
      <w:r w:rsidR="0004281A">
        <w:t xml:space="preserve"> </w:t>
      </w:r>
      <w:r w:rsidR="0059432C">
        <w:t>Look! Look!</w:t>
      </w:r>
      <w:r>
        <w:t>”</w:t>
      </w:r>
      <w:r w:rsidR="0004281A">
        <w:t xml:space="preserve"> </w:t>
      </w:r>
      <w:r w:rsidR="0059432C">
        <w:t>He pointed, and she lifted him up as they peered toward the fields far below.</w:t>
      </w:r>
      <w:r w:rsidR="0004281A">
        <w:t xml:space="preserve"> </w:t>
      </w:r>
      <w:r w:rsidR="0059432C">
        <w:t>It was too far to make out details, but that didn</w:t>
      </w:r>
      <w:r>
        <w:t>’</w:t>
      </w:r>
      <w:r w:rsidR="0059432C">
        <w:t>t stop little Gav from explaining to her</w:t>
      </w:r>
      <w:r w:rsidR="00483B1D">
        <w:t>—</w:t>
      </w:r>
      <w:r w:rsidR="0059432C">
        <w:t>at length</w:t>
      </w:r>
      <w:r w:rsidR="00483B1D">
        <w:t>—</w:t>
      </w:r>
      <w:r w:rsidR="0059432C">
        <w:t>the different colors of horses he</w:t>
      </w:r>
      <w:r>
        <w:t>’</w:t>
      </w:r>
      <w:r w:rsidR="0059432C">
        <w:t>d seen.</w:t>
      </w:r>
    </w:p>
    <w:p w14:paraId="6EED8C3C" w14:textId="5C4472D0" w:rsidR="00D10B5B" w:rsidRDefault="0059432C" w:rsidP="00684D30">
      <w:pPr>
        <w:pStyle w:val="Body-TextTx"/>
      </w:pPr>
      <w:r>
        <w:t>She gave him an encouraging smile.</w:t>
      </w:r>
      <w:r w:rsidR="0004281A">
        <w:t xml:space="preserve"> </w:t>
      </w:r>
      <w:r>
        <w:t>His excitement was not only infectious, it was relieving.</w:t>
      </w:r>
      <w:r w:rsidR="0004281A">
        <w:t xml:space="preserve"> </w:t>
      </w:r>
      <w:r>
        <w:t>During his first few months in the tower, he</w:t>
      </w:r>
      <w:r w:rsidR="00766B15">
        <w:t>’</w:t>
      </w:r>
      <w:r>
        <w:t xml:space="preserve">d </w:t>
      </w:r>
      <w:r w:rsidR="00C03120">
        <w:t>hard</w:t>
      </w:r>
      <w:r>
        <w:t>ly spoken.</w:t>
      </w:r>
      <w:r w:rsidR="0004281A">
        <w:t xml:space="preserve"> </w:t>
      </w:r>
      <w:r>
        <w:t xml:space="preserve">Now, his willingness to </w:t>
      </w:r>
      <w:r w:rsidR="00F43B13">
        <w:t>do more than barely</w:t>
      </w:r>
      <w:r>
        <w:t xml:space="preserve"> go near the horses</w:t>
      </w:r>
      <w:r w:rsidR="00483B1D">
        <w:t>—</w:t>
      </w:r>
      <w:r>
        <w:t>which fascinated him, but also terrified him</w:t>
      </w:r>
      <w:r w:rsidR="00483B1D">
        <w:t>—</w:t>
      </w:r>
      <w:r>
        <w:t>was a huge improvement.</w:t>
      </w:r>
    </w:p>
    <w:p w14:paraId="2A29CEE9" w14:textId="0E9C679B" w:rsidR="00D10B5B" w:rsidRDefault="0059432C" w:rsidP="00684D30">
      <w:pPr>
        <w:pStyle w:val="Body-TextTx"/>
      </w:pPr>
      <w:r>
        <w:t>She held Gav, warm despite the chill air, as he talked.</w:t>
      </w:r>
      <w:r w:rsidR="0004281A">
        <w:t xml:space="preserve"> </w:t>
      </w:r>
      <w:r>
        <w:t>The child was still far too small for his age, and the doctors weren</w:t>
      </w:r>
      <w:r w:rsidR="00766B15">
        <w:t>’</w:t>
      </w:r>
      <w:r>
        <w:t>t certain if something strange had been done to him during his time in Kholinar.</w:t>
      </w:r>
      <w:r w:rsidR="0004281A">
        <w:t xml:space="preserve"> </w:t>
      </w:r>
      <w:r>
        <w:t>Navani was furious at Aesudan for all that had happened there</w:t>
      </w:r>
      <w:r w:rsidR="00483B1D">
        <w:t>—</w:t>
      </w:r>
      <w:r>
        <w:t xml:space="preserve">but equally </w:t>
      </w:r>
      <w:r>
        <w:lastRenderedPageBreak/>
        <w:t>furious at herself.</w:t>
      </w:r>
      <w:r w:rsidR="0004281A">
        <w:t xml:space="preserve"> </w:t>
      </w:r>
      <w:r>
        <w:t xml:space="preserve">How much was </w:t>
      </w:r>
      <w:r w:rsidRPr="00CC5738">
        <w:rPr>
          <w:rStyle w:val="itali"/>
        </w:rPr>
        <w:t>Navani</w:t>
      </w:r>
      <w:r>
        <w:t xml:space="preserve"> to blame for leaving the woman alone to invite in one of the Unmade?</w:t>
      </w:r>
    </w:p>
    <w:p w14:paraId="20F396E4" w14:textId="5349A501" w:rsidR="00D10B5B" w:rsidRDefault="0059432C" w:rsidP="00684D30">
      <w:pPr>
        <w:pStyle w:val="Body-TextTx"/>
      </w:pPr>
      <w:r w:rsidRPr="00CC5738">
        <w:rPr>
          <w:rStyle w:val="itali"/>
        </w:rPr>
        <w:t>You couldn</w:t>
      </w:r>
      <w:r w:rsidR="00766B15">
        <w:rPr>
          <w:rStyle w:val="itali"/>
        </w:rPr>
        <w:t>’</w:t>
      </w:r>
      <w:r w:rsidRPr="00CC5738">
        <w:rPr>
          <w:rStyle w:val="itali"/>
        </w:rPr>
        <w:t>t have known,</w:t>
      </w:r>
      <w:r>
        <w:t xml:space="preserve"> Navani told herself.</w:t>
      </w:r>
      <w:r w:rsidR="0004281A">
        <w:t xml:space="preserve"> </w:t>
      </w:r>
      <w:r w:rsidRPr="00CC5738">
        <w:rPr>
          <w:rStyle w:val="itali"/>
        </w:rPr>
        <w:t>You can</w:t>
      </w:r>
      <w:r w:rsidR="00766B15">
        <w:rPr>
          <w:rStyle w:val="itali"/>
        </w:rPr>
        <w:t>’</w:t>
      </w:r>
      <w:r w:rsidRPr="00CC5738">
        <w:rPr>
          <w:rStyle w:val="itali"/>
        </w:rPr>
        <w:t>t be to blame for everything.</w:t>
      </w:r>
      <w:r w:rsidR="0004281A">
        <w:t xml:space="preserve"> </w:t>
      </w:r>
      <w:r>
        <w:t>She</w:t>
      </w:r>
      <w:r w:rsidR="00766B15">
        <w:t>’</w:t>
      </w:r>
      <w:r>
        <w:t>d tried to overcome those feelings</w:t>
      </w:r>
      <w:r w:rsidR="00483B1D">
        <w:t>—</w:t>
      </w:r>
      <w:r>
        <w:t>and the equally irrational ones that whispered she shared blame for Elhokar</w:t>
      </w:r>
      <w:r w:rsidR="00766B15">
        <w:t>’</w:t>
      </w:r>
      <w:r>
        <w:t>s death.</w:t>
      </w:r>
      <w:r w:rsidR="0004281A">
        <w:t xml:space="preserve"> </w:t>
      </w:r>
      <w:r>
        <w:t>If she</w:t>
      </w:r>
      <w:r w:rsidR="00766B15">
        <w:t>’</w:t>
      </w:r>
      <w:r>
        <w:t>d stopped him from going on that fool</w:t>
      </w:r>
      <w:r w:rsidR="00766B15">
        <w:t>’</w:t>
      </w:r>
      <w:r>
        <w:t>s mission</w:t>
      </w:r>
      <w:r w:rsidR="00766B15">
        <w:t> . . .</w:t>
      </w:r>
    </w:p>
    <w:p w14:paraId="3BF05EED" w14:textId="3A09D9BB" w:rsidR="00D10B5B" w:rsidRDefault="0059432C" w:rsidP="00684D30">
      <w:pPr>
        <w:pStyle w:val="Body-TextTx"/>
      </w:pPr>
      <w:r>
        <w:t>No.</w:t>
      </w:r>
      <w:r w:rsidR="0004281A">
        <w:t xml:space="preserve"> </w:t>
      </w:r>
      <w:r>
        <w:t>No, she would hold Gav, she would hurt, but she would move forward.</w:t>
      </w:r>
      <w:r w:rsidR="0004281A">
        <w:t xml:space="preserve"> </w:t>
      </w:r>
      <w:r>
        <w:t>She pointedly thought on her wonderful moments holding Elho</w:t>
      </w:r>
      <w:r w:rsidR="000E1CDD">
        <w:t>k</w:t>
      </w:r>
      <w:r>
        <w:t xml:space="preserve">ar as a little boy, </w:t>
      </w:r>
      <w:r w:rsidRPr="00CC5738">
        <w:rPr>
          <w:rStyle w:val="itali"/>
        </w:rPr>
        <w:t>not</w:t>
      </w:r>
      <w:r>
        <w:t xml:space="preserve"> fixating on the idea of that little boy dying to a traitor</w:t>
      </w:r>
      <w:r w:rsidR="00766B15">
        <w:t>’</w:t>
      </w:r>
      <w:r>
        <w:t>s spear.</w:t>
      </w:r>
    </w:p>
    <w:p w14:paraId="0F76897C" w14:textId="2894D95A" w:rsidR="00D10B5B" w:rsidRDefault="00766B15" w:rsidP="00684D30">
      <w:pPr>
        <w:pStyle w:val="Body-TextTx"/>
      </w:pPr>
      <w:r>
        <w:t>“</w:t>
      </w:r>
      <w:r w:rsidR="0059432C">
        <w:t>Gram?</w:t>
      </w:r>
      <w:r>
        <w:t>”</w:t>
      </w:r>
      <w:r w:rsidR="0059432C">
        <w:t xml:space="preserve"> Gav asked as they looked out over the mountains</w:t>
      </w:r>
      <w:r w:rsidR="000E1CDD">
        <w:t>.</w:t>
      </w:r>
      <w:r w:rsidR="0059432C">
        <w:t xml:space="preserve"> </w:t>
      </w:r>
      <w:r>
        <w:t>“</w:t>
      </w:r>
      <w:r w:rsidR="0059432C">
        <w:t>I want Grampa to teach me the sword.</w:t>
      </w:r>
      <w:r>
        <w:t>”</w:t>
      </w:r>
    </w:p>
    <w:p w14:paraId="5185164A" w14:textId="2335C6D8" w:rsidR="00D10B5B" w:rsidRDefault="00766B15" w:rsidP="00684D30">
      <w:pPr>
        <w:pStyle w:val="Body-TextTx"/>
      </w:pPr>
      <w:r>
        <w:t>“</w:t>
      </w:r>
      <w:r w:rsidR="0059432C">
        <w:t>Oh, I</w:t>
      </w:r>
      <w:r>
        <w:t>’</w:t>
      </w:r>
      <w:r w:rsidR="0059432C">
        <w:t>m certain he can get to that eventually,</w:t>
      </w:r>
      <w:r>
        <w:t>”</w:t>
      </w:r>
      <w:r w:rsidR="0059432C">
        <w:t xml:space="preserve"> Navani said, then pointed.</w:t>
      </w:r>
      <w:r w:rsidR="0004281A">
        <w:t xml:space="preserve"> </w:t>
      </w:r>
      <w:r>
        <w:t>“</w:t>
      </w:r>
      <w:r w:rsidR="0059432C">
        <w:t>See that cloud!</w:t>
      </w:r>
      <w:r w:rsidR="0004281A">
        <w:t xml:space="preserve"> </w:t>
      </w:r>
      <w:r w:rsidR="0059432C">
        <w:t>It</w:t>
      </w:r>
      <w:r>
        <w:t>’</w:t>
      </w:r>
      <w:r w:rsidR="0059432C">
        <w:t>s so huge!</w:t>
      </w:r>
      <w:r>
        <w:t>”</w:t>
      </w:r>
    </w:p>
    <w:p w14:paraId="79B4F038" w14:textId="3DF29349" w:rsidR="00D10B5B" w:rsidRDefault="00766B15" w:rsidP="00684D30">
      <w:pPr>
        <w:pStyle w:val="Body-TextTx"/>
      </w:pPr>
      <w:r>
        <w:t>“</w:t>
      </w:r>
      <w:r w:rsidR="0059432C">
        <w:t>Other boys my age learn the sword,</w:t>
      </w:r>
      <w:r>
        <w:t>”</w:t>
      </w:r>
      <w:r w:rsidR="0059432C">
        <w:t xml:space="preserve"> Gav said, his voice growing softer.</w:t>
      </w:r>
      <w:r w:rsidR="0004281A">
        <w:t xml:space="preserve"> </w:t>
      </w:r>
      <w:r>
        <w:t>“</w:t>
      </w:r>
      <w:r w:rsidR="0059432C">
        <w:t>Don</w:t>
      </w:r>
      <w:r>
        <w:t>’</w:t>
      </w:r>
      <w:r w:rsidR="0059432C">
        <w:t>t they?</w:t>
      </w:r>
      <w:r>
        <w:t>”</w:t>
      </w:r>
    </w:p>
    <w:p w14:paraId="2D707E4B" w14:textId="5F5323A3" w:rsidR="00D10B5B" w:rsidRDefault="0059432C" w:rsidP="00684D30">
      <w:pPr>
        <w:pStyle w:val="Body-TextTx"/>
      </w:pPr>
      <w:r>
        <w:t>They did.</w:t>
      </w:r>
      <w:r w:rsidR="0004281A">
        <w:t xml:space="preserve"> </w:t>
      </w:r>
      <w:r>
        <w:t>In Alethkar, families</w:t>
      </w:r>
      <w:r w:rsidR="00483B1D">
        <w:t>—</w:t>
      </w:r>
      <w:r>
        <w:t>particularly lighteyed ones</w:t>
      </w:r>
      <w:r w:rsidR="00483B1D">
        <w:t>—</w:t>
      </w:r>
      <w:r>
        <w:t xml:space="preserve">would go to war </w:t>
      </w:r>
      <w:r w:rsidR="003034A3">
        <w:t>together</w:t>
      </w:r>
      <w:r>
        <w:t>.</w:t>
      </w:r>
      <w:r w:rsidR="0004281A">
        <w:t xml:space="preserve"> </w:t>
      </w:r>
      <w:r>
        <w:t>The Azish thought it unnatural, but to the Alethi it was the way of things.</w:t>
      </w:r>
      <w:r w:rsidR="0004281A">
        <w:t xml:space="preserve"> </w:t>
      </w:r>
      <w:r>
        <w:t>Children as young as ten would learn to serve as officer</w:t>
      </w:r>
      <w:r w:rsidR="00766B15">
        <w:t>’</w:t>
      </w:r>
      <w:r>
        <w:t>s aides, and boys would often be given a training sword as soon as they could walk.</w:t>
      </w:r>
    </w:p>
    <w:p w14:paraId="4FA9D717" w14:textId="5B405735" w:rsidR="00D10B5B" w:rsidRDefault="00766B15" w:rsidP="00684D30">
      <w:pPr>
        <w:pStyle w:val="Body-TextTx"/>
      </w:pPr>
      <w:r>
        <w:t>“</w:t>
      </w:r>
      <w:r w:rsidR="0059432C">
        <w:t>You don</w:t>
      </w:r>
      <w:r>
        <w:t>’</w:t>
      </w:r>
      <w:r w:rsidR="0059432C">
        <w:t>t need to worry about that,</w:t>
      </w:r>
      <w:r>
        <w:t>”</w:t>
      </w:r>
      <w:r w:rsidR="0059432C">
        <w:t xml:space="preserve"> Navani said to him.</w:t>
      </w:r>
    </w:p>
    <w:p w14:paraId="41AD7103" w14:textId="17908C1C" w:rsidR="00D10B5B" w:rsidRDefault="00766B15" w:rsidP="00684D30">
      <w:pPr>
        <w:pStyle w:val="Body-TextTx"/>
      </w:pPr>
      <w:r>
        <w:t>“</w:t>
      </w:r>
      <w:r w:rsidR="0059432C">
        <w:t>If I have a sword,</w:t>
      </w:r>
      <w:r>
        <w:t>”</w:t>
      </w:r>
      <w:r w:rsidR="0059432C">
        <w:t xml:space="preserve"> Gav said</w:t>
      </w:r>
      <w:r w:rsidR="00654248">
        <w:t>,</w:t>
      </w:r>
      <w:r w:rsidR="0004281A">
        <w:t xml:space="preserve"> </w:t>
      </w:r>
      <w:r>
        <w:t>“</w:t>
      </w:r>
      <w:r w:rsidR="00654248">
        <w:t>n</w:t>
      </w:r>
      <w:r w:rsidR="0059432C">
        <w:t>obody will be able to hurt me.</w:t>
      </w:r>
      <w:r w:rsidR="0004281A">
        <w:t xml:space="preserve"> </w:t>
      </w:r>
      <w:r w:rsidR="0059432C">
        <w:t>I</w:t>
      </w:r>
      <w:r>
        <w:t>’</w:t>
      </w:r>
      <w:r w:rsidR="0059432C">
        <w:t>ll be able to find the man who killed my father.</w:t>
      </w:r>
      <w:r w:rsidR="0004281A">
        <w:t xml:space="preserve"> </w:t>
      </w:r>
      <w:r w:rsidR="0059432C">
        <w:t>And I could kill him.</w:t>
      </w:r>
      <w:r>
        <w:t>”</w:t>
      </w:r>
    </w:p>
    <w:p w14:paraId="35D549E5" w14:textId="1CE1BD56" w:rsidR="00D10B5B" w:rsidRDefault="0059432C" w:rsidP="00684D30">
      <w:pPr>
        <w:pStyle w:val="Body-TextTx"/>
      </w:pPr>
      <w:r>
        <w:t>Navani felt a chill unrelated to the cold air.</w:t>
      </w:r>
      <w:r w:rsidR="0004281A">
        <w:t xml:space="preserve"> </w:t>
      </w:r>
      <w:r>
        <w:t xml:space="preserve">On one hand, it was a </w:t>
      </w:r>
      <w:r w:rsidRPr="00CC5738">
        <w:rPr>
          <w:rStyle w:val="itali"/>
        </w:rPr>
        <w:t>very</w:t>
      </w:r>
      <w:r>
        <w:t xml:space="preserve"> Alethi thing to say.</w:t>
      </w:r>
      <w:r w:rsidR="0004281A">
        <w:t xml:space="preserve"> </w:t>
      </w:r>
      <w:r>
        <w:t>It broke her heart regardless.</w:t>
      </w:r>
      <w:r w:rsidR="0004281A">
        <w:t xml:space="preserve"> </w:t>
      </w:r>
      <w:r>
        <w:t>She hugged Gav tight.</w:t>
      </w:r>
      <w:r w:rsidR="0004281A">
        <w:t xml:space="preserve"> </w:t>
      </w:r>
      <w:r w:rsidR="00766B15">
        <w:t>“</w:t>
      </w:r>
      <w:r>
        <w:t>Don</w:t>
      </w:r>
      <w:r w:rsidR="00766B15">
        <w:t>’</w:t>
      </w:r>
      <w:r>
        <w:t>t worry about it.</w:t>
      </w:r>
      <w:r w:rsidR="00766B15">
        <w:t>”</w:t>
      </w:r>
    </w:p>
    <w:p w14:paraId="5280ACCF" w14:textId="6C34585E" w:rsidR="00D10B5B" w:rsidRDefault="00766B15" w:rsidP="00684D30">
      <w:pPr>
        <w:pStyle w:val="Body-TextTx"/>
      </w:pPr>
      <w:r>
        <w:t>“</w:t>
      </w:r>
      <w:r w:rsidR="0059432C">
        <w:t>Will you talk to Grampa, please?</w:t>
      </w:r>
      <w:r>
        <w:t>”</w:t>
      </w:r>
    </w:p>
    <w:p w14:paraId="2D725A24" w14:textId="17FCED57" w:rsidR="00D10B5B" w:rsidRDefault="0059432C" w:rsidP="00684D30">
      <w:pPr>
        <w:pStyle w:val="Body-TextTx"/>
      </w:pPr>
      <w:r>
        <w:lastRenderedPageBreak/>
        <w:t>She sighed.</w:t>
      </w:r>
      <w:r w:rsidR="0004281A">
        <w:t xml:space="preserve"> </w:t>
      </w:r>
      <w:r w:rsidR="00766B15">
        <w:t>“</w:t>
      </w:r>
      <w:r>
        <w:t>I</w:t>
      </w:r>
      <w:r w:rsidR="00766B15">
        <w:t>’</w:t>
      </w:r>
      <w:r>
        <w:t>ll ask him.</w:t>
      </w:r>
      <w:r w:rsidR="00766B15">
        <w:t>”</w:t>
      </w:r>
    </w:p>
    <w:p w14:paraId="16F8E1DC" w14:textId="16A5E4E9" w:rsidR="00D10B5B" w:rsidRDefault="0059432C" w:rsidP="00684D30">
      <w:pPr>
        <w:pStyle w:val="Body-TextTx"/>
      </w:pPr>
      <w:r>
        <w:t>Gav nodded, smiling.</w:t>
      </w:r>
      <w:r w:rsidR="0004281A">
        <w:t xml:space="preserve"> </w:t>
      </w:r>
      <w:r>
        <w:t>Her time with him was short, unfortunately.</w:t>
      </w:r>
      <w:r w:rsidR="0004281A">
        <w:t xml:space="preserve"> </w:t>
      </w:r>
      <w:r>
        <w:t>She had a meeting with Dalinar and Jasnah in under an hour, and she needed to check with some scientists up here on the Cloudwalk first.</w:t>
      </w:r>
      <w:r w:rsidR="0004281A">
        <w:t xml:space="preserve"> </w:t>
      </w:r>
      <w:r>
        <w:t>So, she eventually turned Gav back over to the nursemaid.</w:t>
      </w:r>
      <w:r w:rsidR="0004281A">
        <w:t xml:space="preserve"> </w:t>
      </w:r>
      <w:r>
        <w:t>Then she wiped her eyes, feeling silly at crying over something so trivial, and hurried on her way.</w:t>
      </w:r>
    </w:p>
    <w:p w14:paraId="64FD7309" w14:textId="28012112" w:rsidR="00D10B5B" w:rsidRDefault="0059432C" w:rsidP="00684D30">
      <w:pPr>
        <w:pStyle w:val="Body-TextTx"/>
      </w:pPr>
      <w:r>
        <w:t>It was just that</w:t>
      </w:r>
      <w:r w:rsidR="00766B15">
        <w:t> . . .</w:t>
      </w:r>
      <w:r w:rsidR="00483B1D">
        <w:t xml:space="preserve"> </w:t>
      </w:r>
      <w:r>
        <w:t>Elhokar had been learning so much.</w:t>
      </w:r>
      <w:r w:rsidR="0004281A">
        <w:t xml:space="preserve"> </w:t>
      </w:r>
      <w:r>
        <w:t>During these last years, she</w:t>
      </w:r>
      <w:r w:rsidR="00766B15">
        <w:t>’</w:t>
      </w:r>
      <w:r>
        <w:t>d seen him growing into something great</w:t>
      </w:r>
      <w:r w:rsidR="00483B1D">
        <w:t>—</w:t>
      </w:r>
      <w:r>
        <w:t>a better man than Gavilar, worthy of the kingship.</w:t>
      </w:r>
      <w:r w:rsidR="0004281A">
        <w:t xml:space="preserve"> </w:t>
      </w:r>
      <w:r>
        <w:t>A mother should never have to grieve for her children.</w:t>
      </w:r>
      <w:r w:rsidR="0004281A">
        <w:t xml:space="preserve"> </w:t>
      </w:r>
      <w:r>
        <w:t>Should never have to think of her poor little boy, lying alone and dead on the floor of an abandoned palace</w:t>
      </w:r>
      <w:r w:rsidR="00766B15">
        <w:t> . . .</w:t>
      </w:r>
    </w:p>
    <w:p w14:paraId="6A33105C" w14:textId="468CDEA3" w:rsidR="00D10B5B" w:rsidRDefault="0059432C" w:rsidP="00684D30">
      <w:pPr>
        <w:pStyle w:val="Body-TextTx"/>
      </w:pPr>
      <w:r>
        <w:t>She forced herself forward, nodding to those soldiers who chose to bow or</w:t>
      </w:r>
      <w:r w:rsidR="00483B1D">
        <w:t>—</w:t>
      </w:r>
      <w:r>
        <w:t>oddly</w:t>
      </w:r>
      <w:r w:rsidR="00483B1D">
        <w:t>—</w:t>
      </w:r>
      <w:r>
        <w:t>salute her, hands to shoulders with the knuckles out.</w:t>
      </w:r>
      <w:r w:rsidR="0004281A">
        <w:t xml:space="preserve"> </w:t>
      </w:r>
      <w:r>
        <w:t>Soldiers these days.</w:t>
      </w:r>
      <w:r w:rsidR="0004281A">
        <w:t xml:space="preserve"> </w:t>
      </w:r>
      <w:r>
        <w:t>She supposed with some of their commanders learning to read and some of their sisters joining the Radiants, life could get confusing.</w:t>
      </w:r>
    </w:p>
    <w:p w14:paraId="44078F6F" w14:textId="2187CA75" w:rsidR="00D10B5B" w:rsidRDefault="0059432C" w:rsidP="00684D30">
      <w:pPr>
        <w:pStyle w:val="Body-TextTx"/>
      </w:pPr>
      <w:r>
        <w:t>She eventually reached the research station set up at the far end of the Cloudwalk.</w:t>
      </w:r>
      <w:r w:rsidR="0004281A">
        <w:t xml:space="preserve"> </w:t>
      </w:r>
      <w:r>
        <w:t>The head scientist in charge of atmospheric measurements was an ardent with a particularly long neck.</w:t>
      </w:r>
      <w:r w:rsidR="0004281A">
        <w:t xml:space="preserve"> </w:t>
      </w:r>
      <w:r>
        <w:t xml:space="preserve">With his bald head and the sagging skin </w:t>
      </w:r>
      <w:r w:rsidR="00397403">
        <w:t>under</w:t>
      </w:r>
      <w:r>
        <w:t xml:space="preserve"> his chin, Brother Benneh resembled nothing so much as an eel who had put on robes and grown a pair of arms through sheer determination.</w:t>
      </w:r>
      <w:r w:rsidR="0004281A">
        <w:t xml:space="preserve"> </w:t>
      </w:r>
      <w:r>
        <w:t>But he was a happy fellow, and he spryly bounced over to her with his notebooks.</w:t>
      </w:r>
    </w:p>
    <w:p w14:paraId="71167262" w14:textId="6995C0FE" w:rsidR="00D10B5B" w:rsidRDefault="00766B15" w:rsidP="00684D30">
      <w:pPr>
        <w:pStyle w:val="Body-TextTx"/>
      </w:pPr>
      <w:r>
        <w:t>“</w:t>
      </w:r>
      <w:r w:rsidR="0059432C">
        <w:t>Brightness!</w:t>
      </w:r>
      <w:r>
        <w:t>”</w:t>
      </w:r>
      <w:r w:rsidR="0059432C">
        <w:t xml:space="preserve"> he said, pointedly ignoring Elthebar the stormwarden, who was taking his own measurements from the nearby instruments.</w:t>
      </w:r>
      <w:r w:rsidR="0004281A">
        <w:t xml:space="preserve"> </w:t>
      </w:r>
      <w:r>
        <w:t>“</w:t>
      </w:r>
      <w:r w:rsidR="0059432C">
        <w:t>Look here, look here!</w:t>
      </w:r>
      <w:r>
        <w:t>”</w:t>
      </w:r>
    </w:p>
    <w:p w14:paraId="052F0A5F" w14:textId="1A6D4F90" w:rsidR="00D10B5B" w:rsidRDefault="0059432C" w:rsidP="00684D30">
      <w:pPr>
        <w:pStyle w:val="Body-TextTx"/>
      </w:pPr>
      <w:r>
        <w:t>Benneh pointed out the historical barometer readings he</w:t>
      </w:r>
      <w:r w:rsidR="00766B15">
        <w:t>’</w:t>
      </w:r>
      <w:r>
        <w:t>d recorded in his notebook.</w:t>
      </w:r>
      <w:r w:rsidR="0004281A">
        <w:t xml:space="preserve"> </w:t>
      </w:r>
      <w:r w:rsidR="00766B15">
        <w:t>“</w:t>
      </w:r>
      <w:r>
        <w:t>Here, here,</w:t>
      </w:r>
      <w:r w:rsidR="00766B15">
        <w:t>”</w:t>
      </w:r>
      <w:r>
        <w:t xml:space="preserve"> he said, tapping the barometer</w:t>
      </w:r>
      <w:r w:rsidR="00483B1D">
        <w:t>—</w:t>
      </w:r>
      <w:r>
        <w:t>which was set up on a scientific table with thermometers, some plants, a sundial, and a small astrolabe.</w:t>
      </w:r>
      <w:r w:rsidR="0004281A">
        <w:t xml:space="preserve"> </w:t>
      </w:r>
      <w:r>
        <w:t xml:space="preserve">That was in addition to the various </w:t>
      </w:r>
      <w:r>
        <w:lastRenderedPageBreak/>
        <w:t>astrological nonsenses the stormwardens had erected.</w:t>
      </w:r>
    </w:p>
    <w:p w14:paraId="78ADA038" w14:textId="4BC4BC97" w:rsidR="00D10B5B" w:rsidRDefault="00766B15" w:rsidP="00684D30">
      <w:pPr>
        <w:pStyle w:val="Body-TextTx"/>
      </w:pPr>
      <w:r>
        <w:t>“</w:t>
      </w:r>
      <w:r w:rsidR="0059432C">
        <w:t xml:space="preserve">It </w:t>
      </w:r>
      <w:r w:rsidR="0059432C" w:rsidRPr="00CC5738">
        <w:rPr>
          <w:rStyle w:val="itali"/>
        </w:rPr>
        <w:t>rises</w:t>
      </w:r>
      <w:r w:rsidR="0059432C" w:rsidRPr="00916B40">
        <w:rPr>
          <w:rStyle w:val="itali"/>
        </w:rPr>
        <w:t>,</w:t>
      </w:r>
      <w:r>
        <w:t>”</w:t>
      </w:r>
      <w:r w:rsidR="0059432C">
        <w:t xml:space="preserve"> Benneh said, almost breathless, </w:t>
      </w:r>
      <w:r>
        <w:t>“</w:t>
      </w:r>
      <w:r w:rsidR="0059432C">
        <w:t>ahead of a storm.</w:t>
      </w:r>
      <w:r>
        <w:t>”</w:t>
      </w:r>
    </w:p>
    <w:p w14:paraId="37E89003" w14:textId="35F89F4F" w:rsidR="00D10B5B" w:rsidRDefault="00766B15" w:rsidP="00684D30">
      <w:pPr>
        <w:pStyle w:val="Body-TextTx"/>
      </w:pPr>
      <w:r>
        <w:t>“</w:t>
      </w:r>
      <w:r w:rsidR="0059432C">
        <w:t>Wait.</w:t>
      </w:r>
      <w:r w:rsidR="0004281A">
        <w:t xml:space="preserve"> </w:t>
      </w:r>
      <w:r w:rsidR="0059432C">
        <w:t xml:space="preserve">The barometer </w:t>
      </w:r>
      <w:r w:rsidR="0059432C" w:rsidRPr="00CC5738">
        <w:rPr>
          <w:rStyle w:val="itali"/>
        </w:rPr>
        <w:t>rises</w:t>
      </w:r>
      <w:r w:rsidR="0059432C">
        <w:t xml:space="preserve"> ahead of a storm?</w:t>
      </w:r>
      <w:r>
        <w:t>”</w:t>
      </w:r>
    </w:p>
    <w:p w14:paraId="6FE98CBE" w14:textId="1CBCD62A" w:rsidR="00D10B5B" w:rsidRDefault="00766B15" w:rsidP="00684D30">
      <w:pPr>
        <w:pStyle w:val="Body-TextTx"/>
      </w:pPr>
      <w:r>
        <w:t>“</w:t>
      </w:r>
      <w:r w:rsidR="0059432C">
        <w:t>Yes.</w:t>
      </w:r>
      <w:r>
        <w:t>”</w:t>
      </w:r>
    </w:p>
    <w:p w14:paraId="6DC94411" w14:textId="205FA013" w:rsidR="00D10B5B" w:rsidRDefault="00766B15" w:rsidP="00684D30">
      <w:pPr>
        <w:pStyle w:val="Body-TextTx"/>
      </w:pPr>
      <w:r>
        <w:t>“</w:t>
      </w:r>
      <w:r w:rsidR="0059432C">
        <w:t>That</w:t>
      </w:r>
      <w:r>
        <w:t>’</w:t>
      </w:r>
      <w:r w:rsidR="0059432C">
        <w:t>s</w:t>
      </w:r>
      <w:r>
        <w:t> . . .</w:t>
      </w:r>
      <w:r w:rsidR="00483B1D">
        <w:t xml:space="preserve"> </w:t>
      </w:r>
      <w:r w:rsidR="0059432C">
        <w:t>backward, isn</w:t>
      </w:r>
      <w:r>
        <w:t>’</w:t>
      </w:r>
      <w:r w:rsidR="0059432C">
        <w:t>t it?</w:t>
      </w:r>
      <w:r>
        <w:t>”</w:t>
      </w:r>
    </w:p>
    <w:p w14:paraId="5D452182" w14:textId="24C33FA2" w:rsidR="00D10B5B" w:rsidRDefault="00766B15" w:rsidP="00684D30">
      <w:pPr>
        <w:pStyle w:val="Body-TextTx"/>
      </w:pPr>
      <w:r>
        <w:t>“</w:t>
      </w:r>
      <w:r w:rsidR="0059432C">
        <w:t>Yes indeed, indeed.</w:t>
      </w:r>
      <w:r w:rsidR="0004281A">
        <w:t xml:space="preserve"> </w:t>
      </w:r>
      <w:r w:rsidR="0059432C">
        <w:t>And see, the temperature readings before a storm rise slightly too.</w:t>
      </w:r>
      <w:r w:rsidR="0004281A">
        <w:t xml:space="preserve"> </w:t>
      </w:r>
      <w:r w:rsidR="0059432C">
        <w:t>You wondered how much colder it was up here on the Cloudwalk than it was below near the fields.</w:t>
      </w:r>
      <w:r w:rsidR="0004281A">
        <w:t xml:space="preserve"> </w:t>
      </w:r>
      <w:r w:rsidR="0059432C">
        <w:t>Brightness, it</w:t>
      </w:r>
      <w:r>
        <w:t>’</w:t>
      </w:r>
      <w:r w:rsidR="0059432C">
        <w:t xml:space="preserve">s </w:t>
      </w:r>
      <w:r w:rsidR="0059432C" w:rsidRPr="00CC5738">
        <w:rPr>
          <w:rStyle w:val="itali"/>
        </w:rPr>
        <w:t>warmer</w:t>
      </w:r>
      <w:r w:rsidR="0059432C" w:rsidRPr="00916B40">
        <w:rPr>
          <w:rStyle w:val="itali"/>
        </w:rPr>
        <w:t>.</w:t>
      </w:r>
      <w:r>
        <w:t>”</w:t>
      </w:r>
    </w:p>
    <w:p w14:paraId="40235045" w14:textId="51D2A835" w:rsidR="00D10B5B" w:rsidRDefault="0059432C" w:rsidP="00684D30">
      <w:pPr>
        <w:pStyle w:val="Body-TextTx"/>
      </w:pPr>
      <w:r>
        <w:t>She frowned, then glanced toward the promenading people.</w:t>
      </w:r>
      <w:r w:rsidR="0004281A">
        <w:t xml:space="preserve"> </w:t>
      </w:r>
      <w:r>
        <w:t>No sign of their breath in front of their faces.</w:t>
      </w:r>
      <w:r w:rsidR="0004281A">
        <w:t xml:space="preserve"> </w:t>
      </w:r>
      <w:r>
        <w:t>It felt colder up here</w:t>
      </w:r>
      <w:r w:rsidR="00483B1D">
        <w:t>—</w:t>
      </w:r>
      <w:r>
        <w:t>she herself had noted that</w:t>
      </w:r>
      <w:r w:rsidR="00483B1D">
        <w:t>—</w:t>
      </w:r>
      <w:r>
        <w:t>but could that be because she expected it to be?</w:t>
      </w:r>
      <w:r w:rsidR="0004281A">
        <w:t xml:space="preserve"> </w:t>
      </w:r>
      <w:r>
        <w:t>Besides, she always left the interior of the tower to come out; it was impossible not to compare it to the warmth inside instead of the temperature below.</w:t>
      </w:r>
    </w:p>
    <w:p w14:paraId="25CB2AF4" w14:textId="61F6B727" w:rsidR="00D10B5B" w:rsidRDefault="00766B15" w:rsidP="00684D30">
      <w:pPr>
        <w:pStyle w:val="Body-TextTx"/>
      </w:pPr>
      <w:r>
        <w:t>“</w:t>
      </w:r>
      <w:r w:rsidR="0059432C">
        <w:t>How cold is it right now?</w:t>
      </w:r>
      <w:r>
        <w:t>”</w:t>
      </w:r>
      <w:r w:rsidR="0059432C">
        <w:t xml:space="preserve"> she asked.</w:t>
      </w:r>
      <w:r w:rsidR="0004281A">
        <w:t xml:space="preserve"> </w:t>
      </w:r>
      <w:r>
        <w:t>“</w:t>
      </w:r>
      <w:r w:rsidR="0059432C">
        <w:t>Down below?</w:t>
      </w:r>
      <w:r>
        <w:t>”</w:t>
      </w:r>
    </w:p>
    <w:p w14:paraId="7E3B9BD8" w14:textId="0CEBC5D7" w:rsidR="00D10B5B" w:rsidRDefault="00766B15" w:rsidP="00684D30">
      <w:pPr>
        <w:pStyle w:val="Body-TextTx"/>
      </w:pPr>
      <w:r>
        <w:t>“</w:t>
      </w:r>
      <w:r w:rsidR="0059432C">
        <w:t>I asked via spanreed.</w:t>
      </w:r>
      <w:r w:rsidR="0004281A">
        <w:t xml:space="preserve"> </w:t>
      </w:r>
      <w:r w:rsidR="0059432C">
        <w:t>Measurements are conclusive.</w:t>
      </w:r>
      <w:r w:rsidR="0004281A">
        <w:t xml:space="preserve"> </w:t>
      </w:r>
      <w:r w:rsidR="0059432C">
        <w:t>At least five degrees colder on the plateau.</w:t>
      </w:r>
      <w:r>
        <w:t>”</w:t>
      </w:r>
    </w:p>
    <w:p w14:paraId="4FD69911" w14:textId="52CF462C" w:rsidR="00D10B5B" w:rsidRDefault="0059432C" w:rsidP="00684D30">
      <w:pPr>
        <w:pStyle w:val="Body-TextTx"/>
      </w:pPr>
      <w:r w:rsidRPr="00CC5738">
        <w:rPr>
          <w:rStyle w:val="itali"/>
        </w:rPr>
        <w:t>Five degrees?</w:t>
      </w:r>
      <w:r w:rsidR="0004281A">
        <w:t xml:space="preserve"> </w:t>
      </w:r>
      <w:r>
        <w:t>Storms.</w:t>
      </w:r>
      <w:r w:rsidR="0004281A">
        <w:t xml:space="preserve"> </w:t>
      </w:r>
      <w:r w:rsidR="00766B15">
        <w:t>“</w:t>
      </w:r>
      <w:r>
        <w:t>Heat in front of a storm and a rise in pressure,</w:t>
      </w:r>
      <w:r w:rsidR="00766B15">
        <w:t>”</w:t>
      </w:r>
      <w:r>
        <w:t xml:space="preserve"> Navani said.</w:t>
      </w:r>
      <w:r w:rsidR="0004281A">
        <w:t xml:space="preserve"> </w:t>
      </w:r>
      <w:r w:rsidR="00766B15">
        <w:t>“</w:t>
      </w:r>
      <w:r>
        <w:t>It defies our understanding, but has anyone done readings like this from such an elevation?</w:t>
      </w:r>
      <w:r w:rsidR="0004281A">
        <w:t xml:space="preserve"> </w:t>
      </w:r>
      <w:r>
        <w:t>Perhaps what is natural near sea level is inverted up here.</w:t>
      </w:r>
      <w:r w:rsidR="00766B15">
        <w:t>”</w:t>
      </w:r>
    </w:p>
    <w:p w14:paraId="76BAF4B8" w14:textId="704602E6" w:rsidR="00D10B5B" w:rsidRDefault="00766B15" w:rsidP="00684D30">
      <w:pPr>
        <w:pStyle w:val="Body-TextTx"/>
      </w:pPr>
      <w:r>
        <w:t>“</w:t>
      </w:r>
      <w:r w:rsidR="0059432C">
        <w:t>Yes, yes,</w:t>
      </w:r>
      <w:r>
        <w:t>”</w:t>
      </w:r>
      <w:r w:rsidR="0059432C">
        <w:t xml:space="preserve"> the ardent said.</w:t>
      </w:r>
      <w:r w:rsidR="0004281A">
        <w:t xml:space="preserve"> </w:t>
      </w:r>
      <w:r>
        <w:t>“</w:t>
      </w:r>
      <w:r w:rsidR="0059432C">
        <w:t>I could perhaps see that, but look at these books.</w:t>
      </w:r>
      <w:r w:rsidR="0004281A">
        <w:t xml:space="preserve"> </w:t>
      </w:r>
      <w:r w:rsidR="0059432C">
        <w:t>They contradict such a theory.</w:t>
      </w:r>
      <w:r w:rsidR="0004281A">
        <w:t xml:space="preserve"> </w:t>
      </w:r>
      <w:r w:rsidR="0059432C">
        <w:t>Measurements taken from various Horneater trading expeditions</w:t>
      </w:r>
      <w:r>
        <w:t> . . .</w:t>
      </w:r>
      <w:r w:rsidR="00483B1D">
        <w:t xml:space="preserve"> </w:t>
      </w:r>
      <w:r w:rsidR="0059432C">
        <w:t>let me find them</w:t>
      </w:r>
      <w:r>
        <w:t> . . .”</w:t>
      </w:r>
    </w:p>
    <w:p w14:paraId="7D4B24FC" w14:textId="7C33C5FD" w:rsidR="00D10B5B" w:rsidRDefault="0059432C" w:rsidP="00684D30">
      <w:pPr>
        <w:pStyle w:val="Body-TextTx"/>
      </w:pPr>
      <w:r>
        <w:t>He started digging through papers, though she didn</w:t>
      </w:r>
      <w:r w:rsidR="00766B15">
        <w:t>’</w:t>
      </w:r>
      <w:r>
        <w:t>t need them.</w:t>
      </w:r>
      <w:r w:rsidR="0004281A">
        <w:t xml:space="preserve"> </w:t>
      </w:r>
      <w:r>
        <w:t>She had a suspicion of what was happening.</w:t>
      </w:r>
      <w:r w:rsidR="0004281A">
        <w:t xml:space="preserve"> </w:t>
      </w:r>
      <w:r>
        <w:t>Why would pressure</w:t>
      </w:r>
      <w:r w:rsidR="0004281A">
        <w:t xml:space="preserve"> </w:t>
      </w:r>
      <w:r>
        <w:t>and temperature rise before a storm?</w:t>
      </w:r>
      <w:r w:rsidR="0004281A">
        <w:t xml:space="preserve"> </w:t>
      </w:r>
      <w:r>
        <w:t xml:space="preserve">Because the </w:t>
      </w:r>
      <w:r>
        <w:lastRenderedPageBreak/>
        <w:t>structure was bracing itself.</w:t>
      </w:r>
      <w:r w:rsidR="0004281A">
        <w:t xml:space="preserve"> </w:t>
      </w:r>
      <w:r>
        <w:t>The tower could adapt to the storms.</w:t>
      </w:r>
      <w:r w:rsidR="0004281A">
        <w:t xml:space="preserve"> </w:t>
      </w:r>
      <w:r>
        <w:t>More proof; the data was growing as mountainous as these peaks.</w:t>
      </w:r>
      <w:r w:rsidR="0004281A">
        <w:t xml:space="preserve"> </w:t>
      </w:r>
      <w:r>
        <w:t>The tower could regulate temperature, pressure, humidity.</w:t>
      </w:r>
      <w:r w:rsidR="0004281A">
        <w:t xml:space="preserve"> </w:t>
      </w:r>
      <w:r>
        <w:t>If Urithiru could be made fully functional, life up here would improve dramatically.</w:t>
      </w:r>
    </w:p>
    <w:p w14:paraId="46D6D859" w14:textId="359C4AA5" w:rsidR="00D10B5B" w:rsidRDefault="0059432C" w:rsidP="00684D30">
      <w:pPr>
        <w:pStyle w:val="Body-TextTx"/>
      </w:pPr>
      <w:r>
        <w:t>But how to fix it, when the spren that had lived here was supposedly dead?</w:t>
      </w:r>
      <w:r w:rsidR="0004281A">
        <w:t xml:space="preserve"> </w:t>
      </w:r>
      <w:r>
        <w:t>She was so absorbed by the problem, she nearly missed the bowing.</w:t>
      </w:r>
      <w:r w:rsidR="0004281A">
        <w:t xml:space="preserve"> </w:t>
      </w:r>
      <w:r>
        <w:t>Her subconscious initially assumed the bows were for her, but too many people were involved.</w:t>
      </w:r>
      <w:r w:rsidR="0004281A">
        <w:t xml:space="preserve"> </w:t>
      </w:r>
      <w:r>
        <w:t>And they were going too low.</w:t>
      </w:r>
    </w:p>
    <w:p w14:paraId="3B36B176" w14:textId="78784069" w:rsidR="00D10B5B" w:rsidRDefault="0059432C" w:rsidP="00684D30">
      <w:pPr>
        <w:pStyle w:val="Body-TextTx"/>
      </w:pPr>
      <w:r>
        <w:t>She turned to find Dalinar passing by, Taravangian at his side.</w:t>
      </w:r>
      <w:r w:rsidR="0004281A">
        <w:t xml:space="preserve"> </w:t>
      </w:r>
      <w:r>
        <w:t>People backed out of the way before the two kings, and Navani felt like a fool.</w:t>
      </w:r>
      <w:r w:rsidR="0004281A">
        <w:t xml:space="preserve"> </w:t>
      </w:r>
      <w:r>
        <w:t>She</w:t>
      </w:r>
      <w:r w:rsidR="00766B15">
        <w:t>’</w:t>
      </w:r>
      <w:r>
        <w:t>d known they were meeting this afternoon, and this was one of their favorite places to promenade.</w:t>
      </w:r>
      <w:r w:rsidR="0004281A">
        <w:t xml:space="preserve"> </w:t>
      </w:r>
      <w:r>
        <w:t>Others found it encouraging to see the two kings together, but Navani did not miss the gap between them.</w:t>
      </w:r>
      <w:r w:rsidR="0004281A">
        <w:t xml:space="preserve"> </w:t>
      </w:r>
      <w:r>
        <w:t>She knew things others did not.</w:t>
      </w:r>
      <w:r w:rsidR="0004281A">
        <w:t xml:space="preserve"> </w:t>
      </w:r>
      <w:r>
        <w:t>For instance, Dalinar no longer met his former friend beside the hearth to chat for hours.</w:t>
      </w:r>
      <w:r w:rsidR="0004281A">
        <w:t xml:space="preserve"> </w:t>
      </w:r>
      <w:r>
        <w:t>And Taravangian no longer attended private meetings of Dalinar</w:t>
      </w:r>
      <w:r w:rsidR="00766B15">
        <w:t>’</w:t>
      </w:r>
      <w:r>
        <w:t>s inner circle.</w:t>
      </w:r>
    </w:p>
    <w:p w14:paraId="3C42E19F" w14:textId="2D25CDA2" w:rsidR="00D10B5B" w:rsidRDefault="0059432C" w:rsidP="00684D30">
      <w:pPr>
        <w:pStyle w:val="Body-TextTx"/>
      </w:pPr>
      <w:r>
        <w:t>They hadn</w:t>
      </w:r>
      <w:r w:rsidR="00766B15">
        <w:t>’</w:t>
      </w:r>
      <w:r>
        <w:t>t been able</w:t>
      </w:r>
      <w:r w:rsidR="00483B1D">
        <w:t>—</w:t>
      </w:r>
      <w:r>
        <w:t>nor were they yet willing</w:t>
      </w:r>
      <w:r w:rsidR="00483B1D">
        <w:t>—</w:t>
      </w:r>
      <w:r w:rsidR="005439C8">
        <w:t xml:space="preserve">to </w:t>
      </w:r>
      <w:r>
        <w:t xml:space="preserve">excise Taravangian from the </w:t>
      </w:r>
      <w:r w:rsidR="006803DF">
        <w:t>coalit</w:t>
      </w:r>
      <w:r>
        <w:t>ion of monarchs.</w:t>
      </w:r>
      <w:r w:rsidR="0004281A">
        <w:t xml:space="preserve"> </w:t>
      </w:r>
      <w:r>
        <w:t>His crimes, though terrible, were no more bloody than Dalinar</w:t>
      </w:r>
      <w:r w:rsidR="00766B15">
        <w:t>’</w:t>
      </w:r>
      <w:r>
        <w:t>s own.</w:t>
      </w:r>
      <w:r w:rsidR="0004281A">
        <w:t xml:space="preserve"> </w:t>
      </w:r>
      <w:r>
        <w:t>The fact that Taravangian had sent Szeth against the Azish emperors had certainly strained relations and increased tensions within the coalition.</w:t>
      </w:r>
      <w:r w:rsidR="0004281A">
        <w:t xml:space="preserve"> </w:t>
      </w:r>
      <w:r>
        <w:t>But for now, they all agreed that the servants of Odium were a far more pressing enemy.</w:t>
      </w:r>
    </w:p>
    <w:p w14:paraId="6CD65DDC" w14:textId="48A74A42" w:rsidR="00D10B5B" w:rsidRDefault="0059432C" w:rsidP="00684D30">
      <w:pPr>
        <w:pStyle w:val="Body-TextTx"/>
      </w:pPr>
      <w:r>
        <w:t>Taravangian, however, would never again be a man to trust.</w:t>
      </w:r>
      <w:r w:rsidR="0004281A">
        <w:t xml:space="preserve"> </w:t>
      </w:r>
      <w:r>
        <w:t>At least Dalinar</w:t>
      </w:r>
      <w:r w:rsidR="00766B15">
        <w:t>’</w:t>
      </w:r>
      <w:r>
        <w:t>s terrible actions had been part of an official act of war.</w:t>
      </w:r>
    </w:p>
    <w:p w14:paraId="76DBBD99" w14:textId="3BB2F1D0" w:rsidR="00D10B5B" w:rsidRDefault="0059432C" w:rsidP="00684D30">
      <w:pPr>
        <w:pStyle w:val="Body-TextTx"/>
      </w:pPr>
      <w:r>
        <w:t>Though</w:t>
      </w:r>
      <w:r w:rsidR="00766B15">
        <w:t> . . .</w:t>
      </w:r>
      <w:r w:rsidR="00483B1D">
        <w:t xml:space="preserve"> </w:t>
      </w:r>
      <w:r>
        <w:t xml:space="preserve">she had to admit some moral high ground </w:t>
      </w:r>
      <w:r w:rsidRPr="00CC5738">
        <w:rPr>
          <w:rStyle w:val="itali"/>
        </w:rPr>
        <w:t>had</w:t>
      </w:r>
      <w:r>
        <w:t xml:space="preserve"> been lost upon the early circulations of Dalinar</w:t>
      </w:r>
      <w:r w:rsidR="00766B15">
        <w:t>’</w:t>
      </w:r>
      <w:r>
        <w:t>s memoir.</w:t>
      </w:r>
      <w:r w:rsidR="0004281A">
        <w:t xml:space="preserve"> </w:t>
      </w:r>
      <w:r>
        <w:t>The Kholin troops</w:t>
      </w:r>
      <w:r w:rsidR="00483B1D">
        <w:t>—</w:t>
      </w:r>
      <w:r>
        <w:t>once so proud, they</w:t>
      </w:r>
      <w:r w:rsidR="00766B15">
        <w:t>’</w:t>
      </w:r>
      <w:r>
        <w:t>d bordered on imperious</w:t>
      </w:r>
      <w:r w:rsidR="00483B1D">
        <w:t>—</w:t>
      </w:r>
      <w:r>
        <w:t>walked with slightly slumped shoulders, their heads no longer held quite as high.</w:t>
      </w:r>
      <w:r w:rsidR="0004281A">
        <w:t xml:space="preserve"> </w:t>
      </w:r>
      <w:r>
        <w:t>Everyone had known about the atrocities of the Kholin unification war.</w:t>
      </w:r>
      <w:r w:rsidR="0004281A">
        <w:t xml:space="preserve"> </w:t>
      </w:r>
      <w:r>
        <w:t>They</w:t>
      </w:r>
      <w:r w:rsidR="00766B15">
        <w:t>’</w:t>
      </w:r>
      <w:r>
        <w:t xml:space="preserve">d heard of the </w:t>
      </w:r>
      <w:r>
        <w:lastRenderedPageBreak/>
        <w:t>Blackthorn</w:t>
      </w:r>
      <w:r w:rsidR="00766B15">
        <w:t>’</w:t>
      </w:r>
      <w:r>
        <w:t>s fearsome reputation, and of cities burned and pillaged.</w:t>
      </w:r>
    </w:p>
    <w:p w14:paraId="6705A060" w14:textId="7015C5FC" w:rsidR="00D10B5B" w:rsidRDefault="0059432C" w:rsidP="00684D30">
      <w:pPr>
        <w:pStyle w:val="Body-TextTx"/>
      </w:pPr>
      <w:r>
        <w:t>So long as Dalinar had been willing to pretend his actions had been noble, the kingdom could pretend along with him.</w:t>
      </w:r>
      <w:r w:rsidR="0004281A">
        <w:t xml:space="preserve"> </w:t>
      </w:r>
      <w:r>
        <w:t>Now the Alethi had to face the truth long tucked away behind justifications and political spin.</w:t>
      </w:r>
      <w:r w:rsidR="0004281A">
        <w:t xml:space="preserve"> </w:t>
      </w:r>
      <w:r>
        <w:t>No army, no matter how clean its reputation, walked away from war untainted.</w:t>
      </w:r>
      <w:r w:rsidR="0004281A">
        <w:t xml:space="preserve"> </w:t>
      </w:r>
      <w:r>
        <w:t>And no leader, no matter how noble, could help but sink into the crem when he stepped into the game of conquest.</w:t>
      </w:r>
    </w:p>
    <w:p w14:paraId="5DE65E36" w14:textId="4CB7716D" w:rsidR="00D10B5B" w:rsidRDefault="0059432C" w:rsidP="00684D30">
      <w:pPr>
        <w:pStyle w:val="Body-TextTx"/>
      </w:pPr>
      <w:r>
        <w:t>She spent a little longer going over readings with Benneh, then checked on the royal astronomers, who were erecting a new set of telescopes made with the highest</w:t>
      </w:r>
      <w:r w:rsidR="00213E2C">
        <w:t>-</w:t>
      </w:r>
      <w:r>
        <w:t>quality lenses out of Thaylenah.</w:t>
      </w:r>
      <w:r w:rsidR="0004281A">
        <w:t xml:space="preserve"> </w:t>
      </w:r>
      <w:r>
        <w:t>They were certain they</w:t>
      </w:r>
      <w:r w:rsidR="00766B15">
        <w:t>’</w:t>
      </w:r>
      <w:r>
        <w:t>d be able to get some spectacular views from up here once the telescopes were calibrated.</w:t>
      </w:r>
      <w:r w:rsidR="0004281A">
        <w:t xml:space="preserve"> </w:t>
      </w:r>
      <w:r>
        <w:t>Navani asked the women a few questions as they worked, but left when she felt she was becoming a bother.</w:t>
      </w:r>
      <w:r w:rsidR="0004281A">
        <w:t xml:space="preserve"> </w:t>
      </w:r>
      <w:r>
        <w:t>A true patron of the sciences knew when she was hindering instead of helping.</w:t>
      </w:r>
    </w:p>
    <w:p w14:paraId="69B92790" w14:textId="3DCD53F2" w:rsidR="00D10B5B" w:rsidRDefault="0059432C" w:rsidP="00684D30">
      <w:pPr>
        <w:pStyle w:val="Body-TextTx"/>
      </w:pPr>
      <w:r>
        <w:t>As she turned to leave, however, Navani paused</w:t>
      </w:r>
      <w:r w:rsidR="00483B1D">
        <w:t>—</w:t>
      </w:r>
      <w:r>
        <w:t>then dug Szeth</w:t>
      </w:r>
      <w:r w:rsidR="00766B15">
        <w:t>’</w:t>
      </w:r>
      <w:r>
        <w:t>s strange Voidlight sphere from her pocket.</w:t>
      </w:r>
      <w:r w:rsidR="0004281A">
        <w:t xml:space="preserve"> </w:t>
      </w:r>
      <w:r w:rsidR="00766B15">
        <w:t>“</w:t>
      </w:r>
      <w:r>
        <w:t>Talnah?</w:t>
      </w:r>
      <w:r w:rsidR="00766B15">
        <w:t>”</w:t>
      </w:r>
      <w:r>
        <w:t xml:space="preserve"> she asked one of the engineers.</w:t>
      </w:r>
      <w:r w:rsidR="0004281A">
        <w:t xml:space="preserve"> </w:t>
      </w:r>
      <w:r w:rsidR="00766B15">
        <w:t>“</w:t>
      </w:r>
      <w:r>
        <w:t>You were a jeweler, weren</w:t>
      </w:r>
      <w:r w:rsidR="00766B15">
        <w:t>’</w:t>
      </w:r>
      <w:r>
        <w:t>t you?</w:t>
      </w:r>
      <w:r w:rsidR="0004281A">
        <w:t xml:space="preserve"> </w:t>
      </w:r>
      <w:r>
        <w:t>Before taking up lens work?</w:t>
      </w:r>
      <w:r w:rsidR="00766B15">
        <w:t>”</w:t>
      </w:r>
    </w:p>
    <w:p w14:paraId="7F2FB95E" w14:textId="29BC446D" w:rsidR="00D10B5B" w:rsidRDefault="00766B15" w:rsidP="00684D30">
      <w:pPr>
        <w:pStyle w:val="Body-TextTx"/>
      </w:pPr>
      <w:r>
        <w:t>“</w:t>
      </w:r>
      <w:r w:rsidR="0059432C">
        <w:t>Still am, some seasons,</w:t>
      </w:r>
      <w:r>
        <w:t>”</w:t>
      </w:r>
      <w:r w:rsidR="0059432C">
        <w:t xml:space="preserve"> the short woman replied.</w:t>
      </w:r>
      <w:r w:rsidR="0004281A">
        <w:t xml:space="preserve"> </w:t>
      </w:r>
      <w:r>
        <w:t>“</w:t>
      </w:r>
      <w:r w:rsidR="0059432C">
        <w:t>I put in a few hours at the mint last week, checking sphere weights.</w:t>
      </w:r>
      <w:r>
        <w:t>”</w:t>
      </w:r>
    </w:p>
    <w:p w14:paraId="64E7473A" w14:textId="70BBE712" w:rsidR="00D10B5B" w:rsidRDefault="00766B15" w:rsidP="00684D30">
      <w:pPr>
        <w:pStyle w:val="Body-TextTx"/>
      </w:pPr>
      <w:r>
        <w:t>“</w:t>
      </w:r>
      <w:r w:rsidR="0059432C">
        <w:t>What do you think of this?</w:t>
      </w:r>
      <w:r>
        <w:t>”</w:t>
      </w:r>
      <w:r w:rsidR="0059432C">
        <w:t xml:space="preserve"> Navani said, holding up the sphere.</w:t>
      </w:r>
    </w:p>
    <w:p w14:paraId="17A4747C" w14:textId="4E98DF9F" w:rsidR="00D10B5B" w:rsidRDefault="0059432C" w:rsidP="00684D30">
      <w:pPr>
        <w:pStyle w:val="Body-TextTx"/>
      </w:pPr>
      <w:r>
        <w:t>Talnah tucked a strand of hair behind her ear and took the sphere, holding it up in a gloved hand.</w:t>
      </w:r>
      <w:r w:rsidR="0004281A">
        <w:t xml:space="preserve"> </w:t>
      </w:r>
      <w:r w:rsidR="00766B15">
        <w:t>“</w:t>
      </w:r>
      <w:r>
        <w:t>What is this?</w:t>
      </w:r>
      <w:r w:rsidR="0004281A">
        <w:t xml:space="preserve"> </w:t>
      </w:r>
      <w:r>
        <w:t>Voidlight?</w:t>
      </w:r>
      <w:r w:rsidR="00766B15">
        <w:t>”</w:t>
      </w:r>
      <w:r w:rsidR="0004281A">
        <w:t xml:space="preserve"> </w:t>
      </w:r>
      <w:r>
        <w:t>She searched in her jacket pocket and pulled out a jeweler</w:t>
      </w:r>
      <w:r w:rsidR="00766B15">
        <w:t>’</w:t>
      </w:r>
      <w:r>
        <w:t>s loupe, then pressed it to her eye.</w:t>
      </w:r>
    </w:p>
    <w:p w14:paraId="1B15688E" w14:textId="5F94D5AC" w:rsidR="00D10B5B" w:rsidRDefault="00766B15" w:rsidP="00684D30">
      <w:pPr>
        <w:pStyle w:val="Body-TextTx"/>
      </w:pPr>
      <w:r>
        <w:t>“</w:t>
      </w:r>
      <w:r w:rsidR="0059432C">
        <w:t>We</w:t>
      </w:r>
      <w:r>
        <w:t>’</w:t>
      </w:r>
      <w:r w:rsidR="0059432C">
        <w:t>re not sure,</w:t>
      </w:r>
      <w:r>
        <w:t>”</w:t>
      </w:r>
      <w:r w:rsidR="0059432C">
        <w:t xml:space="preserve"> Navani said.</w:t>
      </w:r>
    </w:p>
    <w:p w14:paraId="1F58C935" w14:textId="0E9B60B2" w:rsidR="00D10B5B" w:rsidRDefault="00766B15" w:rsidP="00684D30">
      <w:pPr>
        <w:pStyle w:val="Body-TextTx"/>
      </w:pPr>
      <w:r>
        <w:t>“</w:t>
      </w:r>
      <w:r w:rsidR="0059432C">
        <w:t>Stormfather,</w:t>
      </w:r>
      <w:r>
        <w:t>”</w:t>
      </w:r>
      <w:r w:rsidR="0059432C">
        <w:t xml:space="preserve"> the woman said.</w:t>
      </w:r>
      <w:r w:rsidR="0004281A">
        <w:t xml:space="preserve"> </w:t>
      </w:r>
      <w:r>
        <w:t>“</w:t>
      </w:r>
      <w:r w:rsidR="0059432C">
        <w:t>That</w:t>
      </w:r>
      <w:r>
        <w:t>’</w:t>
      </w:r>
      <w:r w:rsidR="0059432C">
        <w:t>s a nice diamond.</w:t>
      </w:r>
      <w:r w:rsidR="0004281A">
        <w:t xml:space="preserve"> </w:t>
      </w:r>
      <w:r w:rsidR="0059432C">
        <w:t>Hey, Nem!</w:t>
      </w:r>
      <w:r w:rsidR="0004281A">
        <w:t xml:space="preserve"> </w:t>
      </w:r>
      <w:r w:rsidR="0059432C">
        <w:t>Have a look.</w:t>
      </w:r>
      <w:r>
        <w:t>”</w:t>
      </w:r>
    </w:p>
    <w:p w14:paraId="2C2BC3E2" w14:textId="33C14870" w:rsidR="00D10B5B" w:rsidRDefault="0059432C" w:rsidP="00684D30">
      <w:pPr>
        <w:pStyle w:val="Body-TextTx"/>
      </w:pPr>
      <w:r>
        <w:lastRenderedPageBreak/>
        <w:t>Another of the engineers came over and accepted the sphere and loupe, whistling softly.</w:t>
      </w:r>
      <w:r w:rsidR="0004281A">
        <w:t xml:space="preserve"> </w:t>
      </w:r>
      <w:r w:rsidR="00766B15">
        <w:t>“</w:t>
      </w:r>
      <w:r>
        <w:t>I have a higher magnification in my bag over there,</w:t>
      </w:r>
      <w:r w:rsidR="00766B15">
        <w:t>”</w:t>
      </w:r>
      <w:r>
        <w:t xml:space="preserve"> she said, waving, and an assistant engineer helpfully fetched a larger magnifying device, one you could look through with both eyes.</w:t>
      </w:r>
    </w:p>
    <w:p w14:paraId="26066F79" w14:textId="0CFBC9B7" w:rsidR="00D10B5B" w:rsidRDefault="00766B15" w:rsidP="00684D30">
      <w:pPr>
        <w:pStyle w:val="Body-TextTx"/>
      </w:pPr>
      <w:r>
        <w:t>“</w:t>
      </w:r>
      <w:r w:rsidR="0059432C">
        <w:t>What is it?</w:t>
      </w:r>
      <w:r>
        <w:t>”</w:t>
      </w:r>
      <w:r w:rsidR="0059432C">
        <w:t xml:space="preserve"> Navani asked.</w:t>
      </w:r>
      <w:r w:rsidR="0004281A">
        <w:t xml:space="preserve"> </w:t>
      </w:r>
      <w:r>
        <w:t>“</w:t>
      </w:r>
      <w:r w:rsidR="0059432C">
        <w:t>What do you see?</w:t>
      </w:r>
      <w:r>
        <w:t>”</w:t>
      </w:r>
    </w:p>
    <w:p w14:paraId="5FEF3B8A" w14:textId="1E44F957" w:rsidR="00D10B5B" w:rsidRDefault="00766B15" w:rsidP="00684D30">
      <w:pPr>
        <w:pStyle w:val="Body-TextTx"/>
      </w:pPr>
      <w:r>
        <w:t>“</w:t>
      </w:r>
      <w:r w:rsidR="0059432C">
        <w:t>Practically flawless,</w:t>
      </w:r>
      <w:r>
        <w:t>”</w:t>
      </w:r>
      <w:r w:rsidR="0059432C">
        <w:t xml:space="preserve"> Nem said, clamping the sphere in some small grips.</w:t>
      </w:r>
      <w:r w:rsidR="0004281A">
        <w:t xml:space="preserve"> </w:t>
      </w:r>
      <w:r>
        <w:t>“</w:t>
      </w:r>
      <w:r w:rsidR="0059432C">
        <w:t>This wasn</w:t>
      </w:r>
      <w:r>
        <w:t>’</w:t>
      </w:r>
      <w:r w:rsidR="0059432C">
        <w:t>t grown as a gemheart, I can tell you that.</w:t>
      </w:r>
      <w:r w:rsidR="0004281A">
        <w:t xml:space="preserve"> </w:t>
      </w:r>
      <w:r w:rsidR="0059432C">
        <w:t>The structure would never align so perfectly.</w:t>
      </w:r>
      <w:r w:rsidR="0004281A">
        <w:t xml:space="preserve"> </w:t>
      </w:r>
      <w:r w:rsidR="0059432C">
        <w:t>This sphere is worth thousands, Brightness.</w:t>
      </w:r>
      <w:r w:rsidR="0004281A">
        <w:t xml:space="preserve"> </w:t>
      </w:r>
      <w:r w:rsidR="0059432C">
        <w:t>It will probably hold Stormlight for months without leaking any out.</w:t>
      </w:r>
      <w:r w:rsidR="0004281A">
        <w:t xml:space="preserve"> </w:t>
      </w:r>
      <w:r w:rsidR="0059432C">
        <w:t>Maybe years.</w:t>
      </w:r>
      <w:r w:rsidR="0004281A">
        <w:t xml:space="preserve"> </w:t>
      </w:r>
      <w:r w:rsidR="0059432C">
        <w:t>Longer, for Voidlight.</w:t>
      </w:r>
      <w:r>
        <w:t>”</w:t>
      </w:r>
    </w:p>
    <w:p w14:paraId="77CBFB04" w14:textId="418E7A94" w:rsidR="00D10B5B" w:rsidRDefault="00766B15" w:rsidP="00684D30">
      <w:pPr>
        <w:pStyle w:val="Body-TextTx"/>
      </w:pPr>
      <w:r>
        <w:t>“</w:t>
      </w:r>
      <w:r w:rsidR="0059432C">
        <w:t>It was left in a cave for over six years,</w:t>
      </w:r>
      <w:r>
        <w:t>”</w:t>
      </w:r>
      <w:r w:rsidR="0059432C">
        <w:t xml:space="preserve"> Navani said.</w:t>
      </w:r>
      <w:r w:rsidR="0004281A">
        <w:t xml:space="preserve"> </w:t>
      </w:r>
      <w:r>
        <w:t>“</w:t>
      </w:r>
      <w:r w:rsidR="0059432C">
        <w:t>And was glowing</w:t>
      </w:r>
      <w:r w:rsidR="00483B1D">
        <w:t>—</w:t>
      </w:r>
      <w:r w:rsidR="0059432C">
        <w:t>or whatever you call that blackness</w:t>
      </w:r>
      <w:r w:rsidR="00483B1D">
        <w:t>—</w:t>
      </w:r>
      <w:r w:rsidR="0059432C">
        <w:t>the same when it was retrieved.</w:t>
      </w:r>
      <w:r>
        <w:t>”</w:t>
      </w:r>
    </w:p>
    <w:p w14:paraId="6769B925" w14:textId="51AA2C9C" w:rsidR="00D10B5B" w:rsidRDefault="00766B15" w:rsidP="00684D30">
      <w:pPr>
        <w:pStyle w:val="Body-TextTx"/>
      </w:pPr>
      <w:r>
        <w:t>“</w:t>
      </w:r>
      <w:r w:rsidR="0059432C">
        <w:t>Quite strange indeed,</w:t>
      </w:r>
      <w:r>
        <w:t>”</w:t>
      </w:r>
      <w:r w:rsidR="0059432C">
        <w:t xml:space="preserve"> Talnah said.</w:t>
      </w:r>
      <w:r w:rsidR="0004281A">
        <w:t xml:space="preserve"> </w:t>
      </w:r>
      <w:r>
        <w:t>“</w:t>
      </w:r>
      <w:r w:rsidR="0059432C">
        <w:t>What an odd sphere, Brightness.</w:t>
      </w:r>
      <w:r w:rsidR="0004281A">
        <w:t xml:space="preserve"> </w:t>
      </w:r>
      <w:r w:rsidR="0059432C">
        <w:t>That must be Voidlight, but it feels wrong.</w:t>
      </w:r>
      <w:r w:rsidR="0004281A">
        <w:t xml:space="preserve"> </w:t>
      </w:r>
      <w:r w:rsidR="0059432C">
        <w:t>I mean, it</w:t>
      </w:r>
      <w:r>
        <w:t>’</w:t>
      </w:r>
      <w:r w:rsidR="0059432C">
        <w:t>s black-violet like others I</w:t>
      </w:r>
      <w:r>
        <w:t>’</w:t>
      </w:r>
      <w:r w:rsidR="0059432C">
        <w:t>ve seen, but</w:t>
      </w:r>
      <w:r>
        <w:t> . . .”</w:t>
      </w:r>
    </w:p>
    <w:p w14:paraId="5DF0A179" w14:textId="7280F773" w:rsidR="00D10B5B" w:rsidRDefault="00766B15" w:rsidP="00684D30">
      <w:pPr>
        <w:pStyle w:val="Body-TextTx"/>
      </w:pPr>
      <w:r>
        <w:t>“</w:t>
      </w:r>
      <w:r w:rsidR="0059432C">
        <w:t>The air warps around it,</w:t>
      </w:r>
      <w:r>
        <w:t>”</w:t>
      </w:r>
      <w:r w:rsidR="0059432C">
        <w:t xml:space="preserve"> Navani said.</w:t>
      </w:r>
    </w:p>
    <w:p w14:paraId="736F8169" w14:textId="6D208FB5" w:rsidR="00D10B5B" w:rsidRDefault="00766B15" w:rsidP="00684D30">
      <w:pPr>
        <w:pStyle w:val="Body-TextTx"/>
      </w:pPr>
      <w:r>
        <w:t>“</w:t>
      </w:r>
      <w:r w:rsidR="0059432C">
        <w:t>Yeah!</w:t>
      </w:r>
      <w:r>
        <w:t>”</w:t>
      </w:r>
      <w:r w:rsidR="0059432C">
        <w:t xml:space="preserve"> Talnah said.</w:t>
      </w:r>
      <w:r w:rsidR="0004281A">
        <w:t xml:space="preserve"> </w:t>
      </w:r>
      <w:r>
        <w:t>“</w:t>
      </w:r>
      <w:r w:rsidR="0059432C">
        <w:t>That</w:t>
      </w:r>
      <w:r>
        <w:t>’</w:t>
      </w:r>
      <w:r w:rsidR="0059432C">
        <w:t>s it.</w:t>
      </w:r>
      <w:r w:rsidR="0004281A">
        <w:t xml:space="preserve"> </w:t>
      </w:r>
      <w:r w:rsidR="0059432C">
        <w:t>How strange.</w:t>
      </w:r>
      <w:r w:rsidR="0004281A">
        <w:t xml:space="preserve"> </w:t>
      </w:r>
      <w:r w:rsidR="0059432C">
        <w:t>Can we keep it to study it?</w:t>
      </w:r>
      <w:r>
        <w:t>”</w:t>
      </w:r>
    </w:p>
    <w:p w14:paraId="17C48CE9" w14:textId="46FA1119" w:rsidR="00D10B5B" w:rsidRDefault="0059432C" w:rsidP="00684D30">
      <w:pPr>
        <w:pStyle w:val="Body-TextTx"/>
      </w:pPr>
      <w:r>
        <w:t>Navani hesitated.</w:t>
      </w:r>
      <w:r w:rsidR="0004281A">
        <w:t xml:space="preserve"> </w:t>
      </w:r>
      <w:r>
        <w:t>She</w:t>
      </w:r>
      <w:r w:rsidR="00766B15">
        <w:t>’</w:t>
      </w:r>
      <w:r>
        <w:t>d planned to do her own tests on the sphere, but she had to see to the needs of the tower and work on new iterations of her flying machine.</w:t>
      </w:r>
      <w:r w:rsidR="0004281A">
        <w:t xml:space="preserve"> </w:t>
      </w:r>
      <w:r>
        <w:t>To be honest, she</w:t>
      </w:r>
      <w:r w:rsidR="00766B15">
        <w:t>’</w:t>
      </w:r>
      <w:r>
        <w:t>d been planning to run tests on this sphere ever since she</w:t>
      </w:r>
      <w:r w:rsidR="00766B15">
        <w:t>’</w:t>
      </w:r>
      <w:r>
        <w:t>d received it</w:t>
      </w:r>
      <w:r w:rsidR="00483B1D">
        <w:t>—</w:t>
      </w:r>
      <w:r>
        <w:t>but there was never enough time.</w:t>
      </w:r>
    </w:p>
    <w:p w14:paraId="6A5E928B" w14:textId="6598AD16" w:rsidR="00D10B5B" w:rsidRDefault="00766B15" w:rsidP="00684D30">
      <w:pPr>
        <w:pStyle w:val="Body-TextTx"/>
      </w:pPr>
      <w:r>
        <w:t>“</w:t>
      </w:r>
      <w:r w:rsidR="0059432C">
        <w:t>Yes, please do,</w:t>
      </w:r>
      <w:r>
        <w:t>”</w:t>
      </w:r>
      <w:r w:rsidR="0059432C">
        <w:t xml:space="preserve"> Navani said.</w:t>
      </w:r>
      <w:r w:rsidR="0004281A">
        <w:t xml:space="preserve"> </w:t>
      </w:r>
      <w:r>
        <w:t>“</w:t>
      </w:r>
      <w:r w:rsidR="0059432C">
        <w:t xml:space="preserve">Run some standard Stormlight measuring tests for luminosity and the like, then see if you can move the </w:t>
      </w:r>
      <w:r w:rsidR="00652958">
        <w:t>L</w:t>
      </w:r>
      <w:r w:rsidR="0059432C">
        <w:t>ight to other gemstones.</w:t>
      </w:r>
      <w:r w:rsidR="0004281A">
        <w:t xml:space="preserve"> </w:t>
      </w:r>
      <w:r w:rsidR="0059432C">
        <w:t>If you can, try to use it to power various fabrials.</w:t>
      </w:r>
      <w:r>
        <w:t>”</w:t>
      </w:r>
    </w:p>
    <w:p w14:paraId="4928DEC6" w14:textId="50DA265E" w:rsidR="00D10B5B" w:rsidRDefault="00766B15" w:rsidP="00684D30">
      <w:pPr>
        <w:pStyle w:val="Body-TextTx"/>
      </w:pPr>
      <w:r>
        <w:t>“</w:t>
      </w:r>
      <w:r w:rsidR="0059432C">
        <w:t>Voidlight doesn</w:t>
      </w:r>
      <w:r>
        <w:t>’</w:t>
      </w:r>
      <w:r w:rsidR="0059432C">
        <w:t>t work on fabrials,</w:t>
      </w:r>
      <w:r>
        <w:t>”</w:t>
      </w:r>
      <w:r w:rsidR="0059432C">
        <w:t xml:space="preserve"> Nem said, frowning.</w:t>
      </w:r>
      <w:r w:rsidR="0004281A">
        <w:t xml:space="preserve"> </w:t>
      </w:r>
      <w:r>
        <w:t>“</w:t>
      </w:r>
      <w:r w:rsidR="0059432C">
        <w:t>But you</w:t>
      </w:r>
      <w:r>
        <w:t>’</w:t>
      </w:r>
      <w:r w:rsidR="0059432C">
        <w:t>re right</w:t>
      </w:r>
      <w:r w:rsidR="00483B1D">
        <w:t>—</w:t>
      </w:r>
      <w:r w:rsidR="0059432C">
        <w:t xml:space="preserve">maybe this </w:t>
      </w:r>
      <w:r w:rsidR="0059432C" w:rsidRPr="00CC5738">
        <w:rPr>
          <w:rStyle w:val="itali"/>
        </w:rPr>
        <w:t>isn</w:t>
      </w:r>
      <w:r>
        <w:rPr>
          <w:rStyle w:val="itali"/>
        </w:rPr>
        <w:t>’</w:t>
      </w:r>
      <w:r w:rsidR="0059432C" w:rsidRPr="00CC5738">
        <w:rPr>
          <w:rStyle w:val="itali"/>
        </w:rPr>
        <w:t>t</w:t>
      </w:r>
      <w:r w:rsidR="0059432C">
        <w:t xml:space="preserve"> Voidlight.</w:t>
      </w:r>
      <w:r w:rsidR="0004281A">
        <w:t xml:space="preserve"> </w:t>
      </w:r>
      <w:r w:rsidR="0059432C">
        <w:t>It certainly does look strange</w:t>
      </w:r>
      <w:r>
        <w:t>. . . .”</w:t>
      </w:r>
    </w:p>
    <w:p w14:paraId="3FF72A92" w14:textId="5857E4BA" w:rsidR="00D10B5B" w:rsidRDefault="0059432C" w:rsidP="00684D30">
      <w:pPr>
        <w:pStyle w:val="Body-TextTx"/>
      </w:pPr>
      <w:r>
        <w:lastRenderedPageBreak/>
        <w:t>Navani made them promise to keep the sphere hidden and to reveal the results of their tests only to her.</w:t>
      </w:r>
      <w:r w:rsidR="0004281A">
        <w:t xml:space="preserve"> </w:t>
      </w:r>
      <w:r>
        <w:t>She gave them leave to requisition several real Voidlight spheres, captured in battle, to use in comparisons.</w:t>
      </w:r>
      <w:r w:rsidR="0004281A">
        <w:t xml:space="preserve"> </w:t>
      </w:r>
      <w:r>
        <w:t>Then she left the strange sphere with them, feeling agitated.</w:t>
      </w:r>
      <w:r w:rsidR="0004281A">
        <w:t xml:space="preserve"> </w:t>
      </w:r>
      <w:r>
        <w:t>Not because she didn</w:t>
      </w:r>
      <w:r w:rsidR="00766B15">
        <w:t>’</w:t>
      </w:r>
      <w:r>
        <w:t>t trust the two</w:t>
      </w:r>
      <w:r w:rsidR="00483B1D">
        <w:t>—</w:t>
      </w:r>
      <w:r>
        <w:t>they dealt with extremely expensive and delicate equipment, and had proven reliable.</w:t>
      </w:r>
      <w:r w:rsidR="0004281A">
        <w:t xml:space="preserve"> </w:t>
      </w:r>
      <w:r>
        <w:t>But the piece of Navani hoping to study this sphere herself was disappointed.</w:t>
      </w:r>
    </w:p>
    <w:p w14:paraId="0828F850" w14:textId="7D4104CD" w:rsidR="00D10B5B" w:rsidRDefault="0059432C" w:rsidP="00684D30">
      <w:pPr>
        <w:pStyle w:val="Body-TextTx"/>
      </w:pPr>
      <w:r>
        <w:t>Unfortunately, this was work for scholars.</w:t>
      </w:r>
      <w:r w:rsidR="0004281A">
        <w:t xml:space="preserve"> </w:t>
      </w:r>
      <w:r>
        <w:t>Not her.</w:t>
      </w:r>
      <w:r w:rsidR="0004281A">
        <w:t xml:space="preserve"> </w:t>
      </w:r>
      <w:r>
        <w:t>She left it in their capable hands, and moved on.</w:t>
      </w:r>
      <w:r w:rsidR="0004281A">
        <w:t xml:space="preserve"> </w:t>
      </w:r>
      <w:r>
        <w:t>She was therefore the first to arrive in the small windowless chamber near the top of the tower where Jasnah and Dalinar held their private meetings.</w:t>
      </w:r>
      <w:r w:rsidR="0004281A">
        <w:t xml:space="preserve"> </w:t>
      </w:r>
      <w:r>
        <w:t>These top floors were small enough to control entirely, with guard posts to regulate access.</w:t>
      </w:r>
    </w:p>
    <w:p w14:paraId="26CABD4D" w14:textId="1C0928C1" w:rsidR="00D10B5B" w:rsidRDefault="0059432C" w:rsidP="00684D30">
      <w:pPr>
        <w:pStyle w:val="Body-TextTx"/>
      </w:pPr>
      <w:r>
        <w:t>Too often down below, rooms and hallways felt oppressive.</w:t>
      </w:r>
      <w:r w:rsidR="0004281A">
        <w:t xml:space="preserve"> </w:t>
      </w:r>
      <w:r>
        <w:t>As if something was watching.</w:t>
      </w:r>
      <w:r w:rsidR="0004281A">
        <w:t xml:space="preserve"> </w:t>
      </w:r>
      <w:r>
        <w:t>Openings in walls</w:t>
      </w:r>
      <w:r w:rsidR="00483B1D">
        <w:t>—</w:t>
      </w:r>
      <w:r>
        <w:t>running as air ducts through the rooms</w:t>
      </w:r>
      <w:r w:rsidR="00483B1D">
        <w:t>—</w:t>
      </w:r>
      <w:r>
        <w:t>often led in bizarre patterns barely mapped by the children they</w:t>
      </w:r>
      <w:r w:rsidR="00766B15">
        <w:t>’</w:t>
      </w:r>
      <w:r>
        <w:t>d sent to crawl through them.</w:t>
      </w:r>
      <w:r w:rsidR="0004281A">
        <w:t xml:space="preserve"> </w:t>
      </w:r>
      <w:r>
        <w:t>You could never be completely certain that someone wasn</w:t>
      </w:r>
      <w:r w:rsidR="00766B15">
        <w:t>’</w:t>
      </w:r>
      <w:r>
        <w:t>t listening at an opening nearby, eavesdropping on private conversations.</w:t>
      </w:r>
    </w:p>
    <w:p w14:paraId="4ACCFB34" w14:textId="5AC78740" w:rsidR="00D10B5B" w:rsidRDefault="0059432C" w:rsidP="00684D30">
      <w:pPr>
        <w:pStyle w:val="Body-TextTx"/>
      </w:pPr>
      <w:r>
        <w:t>Up here though, the floors often had a dozen or fewer rooms</w:t>
      </w:r>
      <w:r w:rsidR="00483B1D">
        <w:t>—</w:t>
      </w:r>
      <w:r>
        <w:t>all carefully mapped and tested for acoustics.</w:t>
      </w:r>
      <w:r w:rsidR="0004281A">
        <w:t xml:space="preserve"> </w:t>
      </w:r>
      <w:r>
        <w:t>Most had windows, which made them feel inviting.</w:t>
      </w:r>
      <w:r w:rsidR="0004281A">
        <w:t xml:space="preserve"> </w:t>
      </w:r>
      <w:r>
        <w:t>She felt lighter even in a windowless stone chamber like this one, so long as her mind knew open sky was right beyond the wall.</w:t>
      </w:r>
    </w:p>
    <w:p w14:paraId="34CDD7A0" w14:textId="3C9B62F4" w:rsidR="00D10B5B" w:rsidRDefault="0059432C" w:rsidP="00684D30">
      <w:pPr>
        <w:pStyle w:val="Body-TextTx"/>
      </w:pPr>
      <w:r>
        <w:t>As she waited, Navani puttered in her notebooks, theorizing about Gavilar</w:t>
      </w:r>
      <w:r w:rsidR="00766B15">
        <w:t>’</w:t>
      </w:r>
      <w:r>
        <w:t>s dark sphere.</w:t>
      </w:r>
      <w:r w:rsidR="0004281A">
        <w:t xml:space="preserve"> </w:t>
      </w:r>
      <w:r>
        <w:t>She flipped to a testimonial she</w:t>
      </w:r>
      <w:r w:rsidR="00766B15">
        <w:t>’</w:t>
      </w:r>
      <w:r>
        <w:t>d transcribed from Rlain, the listener member of Bridge Four.</w:t>
      </w:r>
      <w:r w:rsidR="0004281A">
        <w:t xml:space="preserve"> </w:t>
      </w:r>
      <w:r>
        <w:t>He swore that Gavilar had given his general, Eshonai, a Voidlight sphere years before the coming of the Everstorm.</w:t>
      </w:r>
      <w:r w:rsidR="0004281A">
        <w:t xml:space="preserve"> </w:t>
      </w:r>
      <w:r>
        <w:t xml:space="preserve">When Navani showed him this second sphere, his reaction had been </w:t>
      </w:r>
      <w:r>
        <w:lastRenderedPageBreak/>
        <w:t>curious.</w:t>
      </w:r>
    </w:p>
    <w:p w14:paraId="57D5F7E1" w14:textId="79787580" w:rsidR="00D10B5B" w:rsidRDefault="0059432C" w:rsidP="00684D30">
      <w:pPr>
        <w:pStyle w:val="Body-TextTx"/>
      </w:pPr>
      <w:r w:rsidRPr="00CC5738">
        <w:rPr>
          <w:rStyle w:val="itali"/>
        </w:rPr>
        <w:t>I don</w:t>
      </w:r>
      <w:r w:rsidR="00766B15">
        <w:rPr>
          <w:rStyle w:val="itali"/>
        </w:rPr>
        <w:t>’</w:t>
      </w:r>
      <w:r w:rsidRPr="00CC5738">
        <w:rPr>
          <w:rStyle w:val="itali"/>
        </w:rPr>
        <w:t>t know what that is, Brightness,</w:t>
      </w:r>
      <w:r>
        <w:t xml:space="preserve"> he</w:t>
      </w:r>
      <w:r w:rsidR="00766B15">
        <w:t>’</w:t>
      </w:r>
      <w:r>
        <w:t>d said.</w:t>
      </w:r>
      <w:r w:rsidR="0004281A">
        <w:t xml:space="preserve"> </w:t>
      </w:r>
      <w:r w:rsidRPr="00CC5738">
        <w:rPr>
          <w:rStyle w:val="itali"/>
        </w:rPr>
        <w:t>But it feels</w:t>
      </w:r>
      <w:r>
        <w:t xml:space="preserve"> painful.</w:t>
      </w:r>
      <w:r w:rsidR="0004281A">
        <w:t xml:space="preserve"> </w:t>
      </w:r>
      <w:r w:rsidRPr="00CC5738">
        <w:rPr>
          <w:rStyle w:val="itali"/>
        </w:rPr>
        <w:t>Voidlight is dangerously inviting, like if I touched it, my body would drink it in eagerly.</w:t>
      </w:r>
      <w:r w:rsidR="0004281A">
        <w:rPr>
          <w:rStyle w:val="itali"/>
        </w:rPr>
        <w:t xml:space="preserve"> </w:t>
      </w:r>
      <w:r w:rsidRPr="00CC5738">
        <w:rPr>
          <w:rStyle w:val="itali"/>
        </w:rPr>
        <w:t>That thing</w:t>
      </w:r>
      <w:r w:rsidR="00766B15">
        <w:rPr>
          <w:rStyle w:val="itali"/>
        </w:rPr>
        <w:t> . . .</w:t>
      </w:r>
      <w:r w:rsidR="00483B1D" w:rsidRPr="00CC5738">
        <w:rPr>
          <w:rStyle w:val="itali"/>
        </w:rPr>
        <w:t xml:space="preserve"> </w:t>
      </w:r>
      <w:r w:rsidRPr="00CC5738">
        <w:rPr>
          <w:rStyle w:val="itali"/>
        </w:rPr>
        <w:t>is different.</w:t>
      </w:r>
      <w:r w:rsidR="0004281A">
        <w:rPr>
          <w:rStyle w:val="itali"/>
        </w:rPr>
        <w:t xml:space="preserve"> </w:t>
      </w:r>
      <w:r w:rsidRPr="00CC5738">
        <w:rPr>
          <w:rStyle w:val="itali"/>
        </w:rPr>
        <w:t>It has a song I</w:t>
      </w:r>
      <w:r w:rsidR="00766B15">
        <w:rPr>
          <w:rStyle w:val="itali"/>
        </w:rPr>
        <w:t>’</w:t>
      </w:r>
      <w:r w:rsidRPr="00CC5738">
        <w:rPr>
          <w:rStyle w:val="itali"/>
        </w:rPr>
        <w:t>ve never heard, and it vibrates wrong against my soul.</w:t>
      </w:r>
    </w:p>
    <w:p w14:paraId="46935C03" w14:textId="50B5E5D0" w:rsidR="00D10B5B" w:rsidRDefault="0059432C" w:rsidP="00684D30">
      <w:pPr>
        <w:pStyle w:val="Body-TextTx"/>
      </w:pPr>
      <w:r>
        <w:t>She flipped to another page and wrote some thoughts.</w:t>
      </w:r>
      <w:r w:rsidR="0004281A">
        <w:t xml:space="preserve"> </w:t>
      </w:r>
      <w:r>
        <w:t>What would happen if they tried to grow plants by the dark light of this sphere?</w:t>
      </w:r>
      <w:r w:rsidR="0004281A">
        <w:t xml:space="preserve"> </w:t>
      </w:r>
      <w:r>
        <w:t>Dared she let a Radiant try to suck out its strange energy?</w:t>
      </w:r>
    </w:p>
    <w:p w14:paraId="1E3DC0CC" w14:textId="3B2685A9" w:rsidR="00D10B5B" w:rsidRDefault="0059432C" w:rsidP="00684D30">
      <w:pPr>
        <w:pStyle w:val="Body-TextTx"/>
      </w:pPr>
      <w:r>
        <w:t>She was writing along these lines when Adolin and Shallan arrived with the Mink.</w:t>
      </w:r>
      <w:r w:rsidR="0004281A">
        <w:t xml:space="preserve"> </w:t>
      </w:r>
      <w:r>
        <w:t>They</w:t>
      </w:r>
      <w:r w:rsidR="00766B15">
        <w:t>’</w:t>
      </w:r>
      <w:r>
        <w:t>d periodically been entertaining him these last few weeks, showing him around the tower, dividing out space for his troops once they arrived with the Fourth Bridge in the next few days.</w:t>
      </w:r>
      <w:r w:rsidR="0004281A">
        <w:t xml:space="preserve"> </w:t>
      </w:r>
      <w:r>
        <w:t>The short Herdazian didn</w:t>
      </w:r>
      <w:r w:rsidR="00766B15">
        <w:t>’</w:t>
      </w:r>
      <w:r>
        <w:t>t wear a uniform, merely some common trousers and a buttoned shirt cut after simple Herdazian styles, with suspenders and a loose coat.</w:t>
      </w:r>
      <w:r w:rsidR="0004281A">
        <w:t xml:space="preserve"> </w:t>
      </w:r>
      <w:r>
        <w:t>How odd.</w:t>
      </w:r>
      <w:r w:rsidR="0004281A">
        <w:t xml:space="preserve"> </w:t>
      </w:r>
      <w:r>
        <w:t>Didn</w:t>
      </w:r>
      <w:r w:rsidR="00766B15">
        <w:t>’</w:t>
      </w:r>
      <w:r>
        <w:t>t he know he wasn</w:t>
      </w:r>
      <w:r w:rsidR="00766B15">
        <w:t>’</w:t>
      </w:r>
      <w:r>
        <w:t>t a refugee any longer?</w:t>
      </w:r>
    </w:p>
    <w:p w14:paraId="421A268E" w14:textId="31A3AB20" w:rsidR="00D10B5B" w:rsidRDefault="00766B15" w:rsidP="00684D30">
      <w:pPr>
        <w:pStyle w:val="Body-TextTx"/>
      </w:pPr>
      <w:r>
        <w:t>“</w:t>
      </w:r>
      <w:r w:rsidRPr="00766B15">
        <w:t xml:space="preserve">. . . </w:t>
      </w:r>
      <w:r w:rsidR="0059432C">
        <w:t>think you could teach me?</w:t>
      </w:r>
      <w:r>
        <w:t>”</w:t>
      </w:r>
      <w:r w:rsidR="0059432C">
        <w:t xml:space="preserve"> Shallan was saying.</w:t>
      </w:r>
      <w:r w:rsidR="0004281A">
        <w:t xml:space="preserve"> </w:t>
      </w:r>
      <w:r w:rsidR="0059432C">
        <w:t>Red hair and no hat.</w:t>
      </w:r>
      <w:r w:rsidR="0004281A">
        <w:t xml:space="preserve"> </w:t>
      </w:r>
      <w:r>
        <w:t>“</w:t>
      </w:r>
      <w:r w:rsidR="0059432C">
        <w:t xml:space="preserve">I </w:t>
      </w:r>
      <w:r w:rsidR="0059432C" w:rsidRPr="00CC5738">
        <w:rPr>
          <w:rStyle w:val="itali"/>
        </w:rPr>
        <w:t>really</w:t>
      </w:r>
      <w:r w:rsidR="0059432C">
        <w:t xml:space="preserve"> want to know how you got out of those cuffs.</w:t>
      </w:r>
      <w:r>
        <w:t>”</w:t>
      </w:r>
    </w:p>
    <w:p w14:paraId="0045E444" w14:textId="537CE428" w:rsidR="00D10B5B" w:rsidRDefault="00766B15" w:rsidP="00684D30">
      <w:pPr>
        <w:pStyle w:val="Body-TextTx"/>
      </w:pPr>
      <w:r>
        <w:t>“</w:t>
      </w:r>
      <w:r w:rsidR="0059432C">
        <w:t>There</w:t>
      </w:r>
      <w:r>
        <w:t>’</w:t>
      </w:r>
      <w:r w:rsidR="0059432C">
        <w:t>s an art to it,</w:t>
      </w:r>
      <w:r>
        <w:t>”</w:t>
      </w:r>
      <w:r w:rsidR="0059432C">
        <w:t xml:space="preserve"> the general said.</w:t>
      </w:r>
      <w:r w:rsidR="0004281A">
        <w:t xml:space="preserve"> </w:t>
      </w:r>
      <w:r>
        <w:t>“</w:t>
      </w:r>
      <w:r w:rsidR="0059432C">
        <w:t>It</w:t>
      </w:r>
      <w:r>
        <w:t>’</w:t>
      </w:r>
      <w:r w:rsidR="0059432C">
        <w:t>s more than practice; it</w:t>
      </w:r>
      <w:r>
        <w:t>’</w:t>
      </w:r>
      <w:r w:rsidR="0059432C">
        <w:t>s about instinct.</w:t>
      </w:r>
      <w:r w:rsidR="0004281A">
        <w:t xml:space="preserve"> </w:t>
      </w:r>
      <w:r w:rsidR="0059432C">
        <w:t>Each set of confines is a puzzle to be solved, and your reward?</w:t>
      </w:r>
      <w:r w:rsidR="0004281A">
        <w:t xml:space="preserve"> </w:t>
      </w:r>
      <w:r w:rsidR="0059432C">
        <w:t>Going where you shouldn</w:t>
      </w:r>
      <w:r>
        <w:t>’</w:t>
      </w:r>
      <w:r w:rsidR="0059432C">
        <w:t>t.</w:t>
      </w:r>
      <w:r w:rsidR="0004281A">
        <w:t xml:space="preserve"> </w:t>
      </w:r>
      <w:r w:rsidR="0059432C">
        <w:t>Being what you shouldn</w:t>
      </w:r>
      <w:r>
        <w:t>’</w:t>
      </w:r>
      <w:r w:rsidR="0059432C">
        <w:t>t.</w:t>
      </w:r>
      <w:r w:rsidR="0004281A">
        <w:t xml:space="preserve"> </w:t>
      </w:r>
      <w:r w:rsidR="0059432C">
        <w:t>Brightness, it is not a particularly seemly hobby for a well-connected young woman.</w:t>
      </w:r>
      <w:r>
        <w:t>”</w:t>
      </w:r>
    </w:p>
    <w:p w14:paraId="1452AD8B" w14:textId="41EBB06B" w:rsidR="00D10B5B" w:rsidRDefault="00766B15" w:rsidP="00684D30">
      <w:pPr>
        <w:pStyle w:val="Body-TextTx"/>
      </w:pPr>
      <w:r>
        <w:t>“</w:t>
      </w:r>
      <w:r w:rsidR="0059432C">
        <w:t>Trust me,</w:t>
      </w:r>
      <w:r>
        <w:t>”</w:t>
      </w:r>
      <w:r w:rsidR="0059432C">
        <w:t xml:space="preserve"> she said, </w:t>
      </w:r>
      <w:r>
        <w:t>“</w:t>
      </w:r>
      <w:r w:rsidR="0059432C">
        <w:t xml:space="preserve">I am </w:t>
      </w:r>
      <w:r w:rsidR="0059432C" w:rsidRPr="00CC5738">
        <w:rPr>
          <w:rStyle w:val="itali"/>
        </w:rPr>
        <w:t>anything</w:t>
      </w:r>
      <w:r w:rsidR="0059432C">
        <w:t xml:space="preserve"> but well-connected.</w:t>
      </w:r>
      <w:r w:rsidR="0004281A">
        <w:t xml:space="preserve"> </w:t>
      </w:r>
      <w:r w:rsidR="0059432C">
        <w:t>I keep finding pieces of myself lying around, forgotten</w:t>
      </w:r>
      <w:r>
        <w:t>. . . .”</w:t>
      </w:r>
    </w:p>
    <w:p w14:paraId="42D860C0" w14:textId="76DFADB5" w:rsidR="00D10B5B" w:rsidRDefault="0059432C" w:rsidP="00684D30">
      <w:pPr>
        <w:pStyle w:val="Body-TextTx"/>
      </w:pPr>
      <w:r>
        <w:t>She led the Mink over to the other door to point out the guard post beyond.</w:t>
      </w:r>
      <w:r w:rsidR="0004281A">
        <w:t xml:space="preserve"> </w:t>
      </w:r>
      <w:r>
        <w:t>Adolin gave Navani a hug, then took the seat next to her.</w:t>
      </w:r>
    </w:p>
    <w:p w14:paraId="020470E3" w14:textId="1DDBE25B" w:rsidR="00D10B5B" w:rsidRDefault="00766B15" w:rsidP="00684D30">
      <w:pPr>
        <w:pStyle w:val="Body-TextTx"/>
      </w:pPr>
      <w:r>
        <w:lastRenderedPageBreak/>
        <w:t>“</w:t>
      </w:r>
      <w:r w:rsidR="0059432C">
        <w:t>She</w:t>
      </w:r>
      <w:r>
        <w:t>’</w:t>
      </w:r>
      <w:r w:rsidR="0059432C">
        <w:t>s fascinated by him,</w:t>
      </w:r>
      <w:r>
        <w:t>”</w:t>
      </w:r>
      <w:r w:rsidR="0059432C">
        <w:t xml:space="preserve"> he whispered to Navani.</w:t>
      </w:r>
      <w:r w:rsidR="0004281A">
        <w:t xml:space="preserve"> </w:t>
      </w:r>
      <w:r>
        <w:t>“</w:t>
      </w:r>
      <w:r w:rsidR="0059432C">
        <w:t>I should have guessed she would be.</w:t>
      </w:r>
      <w:r>
        <w:t>”</w:t>
      </w:r>
    </w:p>
    <w:p w14:paraId="7F6B76EC" w14:textId="2A596C8B" w:rsidR="00D10B5B" w:rsidRDefault="00766B15" w:rsidP="00684D30">
      <w:pPr>
        <w:pStyle w:val="Body-TextTx"/>
      </w:pPr>
      <w:r>
        <w:t>“</w:t>
      </w:r>
      <w:r w:rsidR="0059432C">
        <w:t>What</w:t>
      </w:r>
      <w:r>
        <w:t>’</w:t>
      </w:r>
      <w:r w:rsidR="0059432C">
        <w:t>s that clothing he</w:t>
      </w:r>
      <w:r>
        <w:t>’</w:t>
      </w:r>
      <w:r w:rsidR="0059432C">
        <w:t>s wearing?</w:t>
      </w:r>
      <w:r>
        <w:t>”</w:t>
      </w:r>
      <w:r w:rsidR="0059432C">
        <w:t xml:space="preserve"> Navani whispered.</w:t>
      </w:r>
    </w:p>
    <w:p w14:paraId="58BE405C" w14:textId="7EA2CA2C" w:rsidR="00D10B5B" w:rsidRDefault="00766B15" w:rsidP="00684D30">
      <w:pPr>
        <w:pStyle w:val="Body-TextTx"/>
      </w:pPr>
      <w:r>
        <w:t>“</w:t>
      </w:r>
      <w:r w:rsidR="0059432C">
        <w:t>I know, I know.</w:t>
      </w:r>
      <w:r>
        <w:t>”</w:t>
      </w:r>
      <w:r w:rsidR="0004281A">
        <w:t xml:space="preserve"> </w:t>
      </w:r>
      <w:r w:rsidR="0059432C">
        <w:t>Adolin grimaced.</w:t>
      </w:r>
      <w:r w:rsidR="0004281A">
        <w:t xml:space="preserve"> </w:t>
      </w:r>
      <w:r>
        <w:t>“</w:t>
      </w:r>
      <w:r w:rsidR="0059432C">
        <w:t>I offered him my tailors, said we</w:t>
      </w:r>
      <w:r>
        <w:t>’</w:t>
      </w:r>
      <w:r w:rsidR="0059432C">
        <w:t>d get him a Herdazian uniform.</w:t>
      </w:r>
      <w:r w:rsidR="0004281A">
        <w:t xml:space="preserve"> </w:t>
      </w:r>
      <w:r w:rsidR="0059432C">
        <w:t xml:space="preserve">He said, </w:t>
      </w:r>
      <w:r>
        <w:t>‘</w:t>
      </w:r>
      <w:r w:rsidR="0059432C">
        <w:t>There is no Herdaz anymore.</w:t>
      </w:r>
      <w:r w:rsidR="0004281A">
        <w:t xml:space="preserve"> </w:t>
      </w:r>
      <w:r w:rsidR="0059432C">
        <w:t>Besides, a man in uniform can</w:t>
      </w:r>
      <w:r>
        <w:t>’</w:t>
      </w:r>
      <w:r w:rsidR="0059432C">
        <w:t>t go the places I like to go.</w:t>
      </w:r>
      <w:r>
        <w:t>’</w:t>
      </w:r>
      <w:r w:rsidR="0004281A">
        <w:t xml:space="preserve"> </w:t>
      </w:r>
      <w:r w:rsidR="0059432C">
        <w:t>I don</w:t>
      </w:r>
      <w:r>
        <w:t>’</w:t>
      </w:r>
      <w:r w:rsidR="0059432C">
        <w:t>t know what to make of him.</w:t>
      </w:r>
      <w:r>
        <w:t>”</w:t>
      </w:r>
    </w:p>
    <w:p w14:paraId="15B7E74F" w14:textId="2D500E34" w:rsidR="00D10B5B" w:rsidRDefault="0059432C" w:rsidP="00684D30">
      <w:pPr>
        <w:pStyle w:val="Body-TextTx"/>
      </w:pPr>
      <w:r>
        <w:t>Across the small room, the Mink glanced at one of the stone air vents, nodding as Shallan explained the room</w:t>
      </w:r>
      <w:r w:rsidR="00766B15">
        <w:t>’</w:t>
      </w:r>
      <w:r>
        <w:t>s security.</w:t>
      </w:r>
    </w:p>
    <w:p w14:paraId="4B318C07" w14:textId="4A6DA33E" w:rsidR="00D10B5B" w:rsidRDefault="00766B15" w:rsidP="00684D30">
      <w:pPr>
        <w:pStyle w:val="Body-TextTx"/>
      </w:pPr>
      <w:r>
        <w:t>“</w:t>
      </w:r>
      <w:r w:rsidR="0059432C">
        <w:t>He</w:t>
      </w:r>
      <w:r>
        <w:t>’</w:t>
      </w:r>
      <w:r w:rsidR="0059432C">
        <w:t>s plotting how to sneak away,</w:t>
      </w:r>
      <w:r>
        <w:t>”</w:t>
      </w:r>
      <w:r w:rsidR="0059432C">
        <w:t xml:space="preserve"> Adolin said with a sigh, putting his feet up on the table.</w:t>
      </w:r>
      <w:r w:rsidR="0004281A">
        <w:t xml:space="preserve"> </w:t>
      </w:r>
      <w:r>
        <w:t>“</w:t>
      </w:r>
      <w:r w:rsidR="0059432C">
        <w:t xml:space="preserve">He lost us </w:t>
      </w:r>
      <w:r w:rsidR="0059432C" w:rsidRPr="00CC5738">
        <w:rPr>
          <w:rStyle w:val="itali"/>
        </w:rPr>
        <w:t>five</w:t>
      </w:r>
      <w:r w:rsidR="0059432C">
        <w:t xml:space="preserve"> times today.</w:t>
      </w:r>
      <w:r w:rsidR="0004281A">
        <w:t xml:space="preserve"> </w:t>
      </w:r>
      <w:r w:rsidR="0059432C">
        <w:t>I can</w:t>
      </w:r>
      <w:r>
        <w:t>’</w:t>
      </w:r>
      <w:r w:rsidR="0059432C">
        <w:t>t decide if he</w:t>
      </w:r>
      <w:r>
        <w:t>’</w:t>
      </w:r>
      <w:r w:rsidR="0059432C">
        <w:t>s paranoid, crazy, or merely has a cruel sense of humor.</w:t>
      </w:r>
      <w:r>
        <w:t>”</w:t>
      </w:r>
      <w:r w:rsidR="0004281A">
        <w:t xml:space="preserve"> </w:t>
      </w:r>
      <w:r w:rsidR="0059432C">
        <w:t>He leaned toward Navani.</w:t>
      </w:r>
      <w:r w:rsidR="0004281A">
        <w:t xml:space="preserve"> </w:t>
      </w:r>
      <w:r>
        <w:t>“</w:t>
      </w:r>
      <w:r w:rsidR="0059432C">
        <w:t>I suspect it wouldn</w:t>
      </w:r>
      <w:r>
        <w:t>’</w:t>
      </w:r>
      <w:r w:rsidR="0059432C">
        <w:t>t have been that bad if Shallan hadn</w:t>
      </w:r>
      <w:r>
        <w:t>’</w:t>
      </w:r>
      <w:r w:rsidR="0059432C">
        <w:t>t been so impressed the first time.</w:t>
      </w:r>
      <w:r w:rsidR="0004281A">
        <w:t xml:space="preserve"> </w:t>
      </w:r>
      <w:r w:rsidR="0059432C">
        <w:t>He does like to show off.</w:t>
      </w:r>
      <w:r>
        <w:t>”</w:t>
      </w:r>
    </w:p>
    <w:p w14:paraId="46D5C993" w14:textId="06DF7182" w:rsidR="00D10B5B" w:rsidRDefault="0059432C" w:rsidP="00684D30">
      <w:pPr>
        <w:pStyle w:val="Body-TextTx"/>
      </w:pPr>
      <w:r>
        <w:t>Navani eyed Adolin</w:t>
      </w:r>
      <w:r w:rsidR="00766B15">
        <w:t>’</w:t>
      </w:r>
      <w:r>
        <w:t>s new gold-trimmed boots.</w:t>
      </w:r>
      <w:r w:rsidR="0004281A">
        <w:t xml:space="preserve"> </w:t>
      </w:r>
      <w:r>
        <w:t>They were the third pair she</w:t>
      </w:r>
      <w:r w:rsidR="00766B15">
        <w:t>’</w:t>
      </w:r>
      <w:r>
        <w:t>d seen him wearing this week.</w:t>
      </w:r>
    </w:p>
    <w:p w14:paraId="12A2EEDC" w14:textId="66F3C0C9" w:rsidR="00D10B5B" w:rsidRDefault="0059432C" w:rsidP="00684D30">
      <w:pPr>
        <w:pStyle w:val="Body-TextTx"/>
      </w:pPr>
      <w:r>
        <w:t xml:space="preserve">Dalinar arrived, depositing </w:t>
      </w:r>
      <w:r w:rsidR="00DC79AD">
        <w:t>two</w:t>
      </w:r>
      <w:r>
        <w:t xml:space="preserve"> bodyguards outside the front door.</w:t>
      </w:r>
      <w:r w:rsidR="0004281A">
        <w:t xml:space="preserve"> </w:t>
      </w:r>
      <w:r>
        <w:t>He kept trying to get Navani to accept some guards of her own, and she always agreed</w:t>
      </w:r>
      <w:r w:rsidR="00483B1D">
        <w:t>—</w:t>
      </w:r>
      <w:r>
        <w:t>when she had equipment she needed carried.</w:t>
      </w:r>
      <w:r w:rsidR="0004281A">
        <w:t xml:space="preserve"> </w:t>
      </w:r>
      <w:r>
        <w:t>And honestly, Dalinar couldn</w:t>
      </w:r>
      <w:r w:rsidR="00766B15">
        <w:t>’</w:t>
      </w:r>
      <w:r>
        <w:t>t complain.</w:t>
      </w:r>
      <w:r w:rsidR="0004281A">
        <w:t xml:space="preserve"> </w:t>
      </w:r>
      <w:r>
        <w:t>How often had he ditched his own guards?</w:t>
      </w:r>
    </w:p>
    <w:p w14:paraId="0FB23B53" w14:textId="1721CB79" w:rsidR="00D10B5B" w:rsidRDefault="0059432C" w:rsidP="00684D30">
      <w:pPr>
        <w:pStyle w:val="Body-TextTx"/>
      </w:pPr>
      <w:r>
        <w:t>The room had been set up with a few chairs and only one small table, the one Adolin had his boots on.</w:t>
      </w:r>
      <w:r w:rsidR="0004281A">
        <w:t xml:space="preserve"> </w:t>
      </w:r>
      <w:r>
        <w:t>That boy.</w:t>
      </w:r>
      <w:r w:rsidR="0004281A">
        <w:t xml:space="preserve"> </w:t>
      </w:r>
      <w:r>
        <w:t>He never leaned back in his chair or put his feet up when he was wearing ordinary shoes.</w:t>
      </w:r>
    </w:p>
    <w:p w14:paraId="439AAAFB" w14:textId="142B68FE" w:rsidR="00D10B5B" w:rsidRDefault="0059432C" w:rsidP="00684D30">
      <w:pPr>
        <w:pStyle w:val="Body-TextTx"/>
      </w:pPr>
      <w:r>
        <w:t>Dalinar passed by, rapping the boots with his knuckles.</w:t>
      </w:r>
      <w:r w:rsidR="0004281A">
        <w:t xml:space="preserve"> </w:t>
      </w:r>
      <w:r w:rsidR="00766B15">
        <w:t>“</w:t>
      </w:r>
      <w:r>
        <w:t>Decorum,</w:t>
      </w:r>
      <w:r w:rsidR="00766B15">
        <w:t>”</w:t>
      </w:r>
      <w:r>
        <w:t xml:space="preserve"> he said.</w:t>
      </w:r>
      <w:r w:rsidR="0004281A">
        <w:t xml:space="preserve"> </w:t>
      </w:r>
      <w:r w:rsidR="00766B15">
        <w:t>“</w:t>
      </w:r>
      <w:r>
        <w:t>Discipline.</w:t>
      </w:r>
      <w:r w:rsidR="0004281A">
        <w:t xml:space="preserve"> </w:t>
      </w:r>
      <w:r>
        <w:t>Dedication.</w:t>
      </w:r>
      <w:r w:rsidR="00766B15">
        <w:t>”</w:t>
      </w:r>
    </w:p>
    <w:p w14:paraId="1F9E3222" w14:textId="7207CAEF" w:rsidR="00D10B5B" w:rsidRDefault="00766B15" w:rsidP="00684D30">
      <w:pPr>
        <w:pStyle w:val="Body-TextTx"/>
      </w:pPr>
      <w:r>
        <w:lastRenderedPageBreak/>
        <w:t>“</w:t>
      </w:r>
      <w:r w:rsidR="0059432C">
        <w:t>Detail, duel, dessert</w:t>
      </w:r>
      <w:r>
        <w:t> . . .”</w:t>
      </w:r>
      <w:r w:rsidR="0059432C">
        <w:t xml:space="preserve"> Adolin glanced at his father.</w:t>
      </w:r>
      <w:r w:rsidR="0004281A">
        <w:t xml:space="preserve"> </w:t>
      </w:r>
      <w:r>
        <w:t>“</w:t>
      </w:r>
      <w:r w:rsidR="0059432C">
        <w:t>Oh, sorry.</w:t>
      </w:r>
      <w:r w:rsidR="0004281A">
        <w:t xml:space="preserve"> </w:t>
      </w:r>
      <w:r w:rsidR="0059432C">
        <w:t>I thought we were saying random words that start with the same sound.</w:t>
      </w:r>
      <w:r>
        <w:t>”</w:t>
      </w:r>
    </w:p>
    <w:p w14:paraId="12F5F8C1" w14:textId="77777777" w:rsidR="00D10B5B" w:rsidRDefault="0059432C" w:rsidP="00684D30">
      <w:pPr>
        <w:pStyle w:val="Body-TextTx"/>
      </w:pPr>
      <w:r>
        <w:t>Dalinar glowered at Shallan.</w:t>
      </w:r>
    </w:p>
    <w:p w14:paraId="0154B2A6" w14:textId="4EC56D52" w:rsidR="00D10B5B" w:rsidRDefault="00766B15" w:rsidP="00684D30">
      <w:pPr>
        <w:pStyle w:val="Body-TextTx"/>
      </w:pPr>
      <w:r>
        <w:t>“</w:t>
      </w:r>
      <w:r w:rsidR="0059432C">
        <w:t>What?</w:t>
      </w:r>
      <w:r>
        <w:t>”</w:t>
      </w:r>
      <w:r w:rsidR="0059432C">
        <w:t xml:space="preserve"> she said.</w:t>
      </w:r>
    </w:p>
    <w:p w14:paraId="29563611" w14:textId="68572D0C" w:rsidR="00D10B5B" w:rsidRDefault="00766B15" w:rsidP="00684D30">
      <w:pPr>
        <w:pStyle w:val="Body-TextTx"/>
      </w:pPr>
      <w:r>
        <w:t>“</w:t>
      </w:r>
      <w:r w:rsidR="0059432C">
        <w:t>He was never like this before you arrived,</w:t>
      </w:r>
      <w:r>
        <w:t>”</w:t>
      </w:r>
      <w:r w:rsidR="0059432C">
        <w:t xml:space="preserve"> Dalinar said.</w:t>
      </w:r>
    </w:p>
    <w:p w14:paraId="6B64E0A6" w14:textId="53FA112B" w:rsidR="00D10B5B" w:rsidRDefault="00766B15" w:rsidP="00684D30">
      <w:pPr>
        <w:pStyle w:val="Body-TextTx"/>
      </w:pPr>
      <w:r>
        <w:t>“</w:t>
      </w:r>
      <w:r w:rsidR="0059432C">
        <w:t>Stormfather help us,</w:t>
      </w:r>
      <w:r>
        <w:t>”</w:t>
      </w:r>
      <w:r w:rsidR="0059432C">
        <w:t xml:space="preserve"> Shallan said lightly, sitting beside her husband and laying a protective hand upon his knee.</w:t>
      </w:r>
      <w:r w:rsidR="0004281A">
        <w:t xml:space="preserve"> </w:t>
      </w:r>
      <w:r>
        <w:t>“</w:t>
      </w:r>
      <w:r w:rsidR="0059432C">
        <w:t xml:space="preserve">A Kholin has learned to </w:t>
      </w:r>
      <w:r w:rsidR="0059432C" w:rsidRPr="00CC5738">
        <w:rPr>
          <w:rStyle w:val="itali"/>
        </w:rPr>
        <w:t>relax</w:t>
      </w:r>
      <w:r w:rsidR="0059432C">
        <w:t xml:space="preserve"> once in a while?</w:t>
      </w:r>
      <w:r w:rsidR="0004281A">
        <w:t xml:space="preserve"> </w:t>
      </w:r>
      <w:r w:rsidR="0059432C">
        <w:t>Surely the moons will stop orbiting and the sun will come crashing down.</w:t>
      </w:r>
      <w:r>
        <w:t>”</w:t>
      </w:r>
    </w:p>
    <w:p w14:paraId="180B27AC" w14:textId="5E8ED2D8" w:rsidR="00D10B5B" w:rsidRDefault="0059432C" w:rsidP="00684D30">
      <w:pPr>
        <w:pStyle w:val="Body-TextTx"/>
      </w:pPr>
      <w:r>
        <w:t>Neither Shallan nor Dalinar would admit to squabbling over Adolin</w:t>
      </w:r>
      <w:r w:rsidR="00483B1D">
        <w:t>—</w:t>
      </w:r>
      <w:r>
        <w:t>indeed, Navani suspected Dalinar would insist he approved of the marriage.</w:t>
      </w:r>
      <w:r w:rsidR="0004281A">
        <w:t xml:space="preserve"> </w:t>
      </w:r>
      <w:r>
        <w:t>But he</w:t>
      </w:r>
      <w:r w:rsidR="00766B15">
        <w:t>’</w:t>
      </w:r>
      <w:r w:rsidR="006B519A">
        <w:t>d</w:t>
      </w:r>
      <w:r>
        <w:t xml:space="preserve"> also never needed to give up one of his children to the influence of an</w:t>
      </w:r>
      <w:r w:rsidR="00EC57B6">
        <w:t xml:space="preserve"> </w:t>
      </w:r>
      <w:r>
        <w:t>o</w:t>
      </w:r>
      <w:r w:rsidR="00EC57B6">
        <w:t>u</w:t>
      </w:r>
      <w:r>
        <w:t>t</w:t>
      </w:r>
      <w:r w:rsidR="00EC57B6">
        <w:t>sid</w:t>
      </w:r>
      <w:r>
        <w:t>er.</w:t>
      </w:r>
      <w:r w:rsidR="0004281A">
        <w:t xml:space="preserve"> </w:t>
      </w:r>
      <w:r>
        <w:t>Navani felt Dalinar blamed Shallan too much for the changes in the boy.</w:t>
      </w:r>
      <w:r w:rsidR="0004281A">
        <w:t xml:space="preserve"> </w:t>
      </w:r>
      <w:r>
        <w:t>Shallan wasn</w:t>
      </w:r>
      <w:r w:rsidR="00766B15">
        <w:t>’</w:t>
      </w:r>
      <w:r>
        <w:t>t pushing him to be something he was not; more, he finally felt free enough to explore an identity that wasn</w:t>
      </w:r>
      <w:r w:rsidR="00766B15">
        <w:t>’</w:t>
      </w:r>
      <w:r>
        <w:t>t tied to being the Blackthorn</w:t>
      </w:r>
      <w:r w:rsidR="00766B15">
        <w:t>’</w:t>
      </w:r>
      <w:r>
        <w:t>s son.</w:t>
      </w:r>
    </w:p>
    <w:p w14:paraId="7EFDA7CE" w14:textId="20B9DA5D" w:rsidR="00D10B5B" w:rsidRDefault="0059432C" w:rsidP="00684D30">
      <w:pPr>
        <w:pStyle w:val="Body-TextTx"/>
      </w:pPr>
      <w:r>
        <w:t>Adolin was highprince now.</w:t>
      </w:r>
      <w:r w:rsidR="0004281A">
        <w:t xml:space="preserve"> </w:t>
      </w:r>
      <w:r>
        <w:t>He should have the opportunity to define what that meant for him.</w:t>
      </w:r>
    </w:p>
    <w:p w14:paraId="641B7E1F" w14:textId="0FF70BDF" w:rsidR="00D10B5B" w:rsidRDefault="0059432C" w:rsidP="00684D30">
      <w:pPr>
        <w:pStyle w:val="Body-TextTx"/>
      </w:pPr>
      <w:r>
        <w:t>For his part, Adolin just laughed.</w:t>
      </w:r>
      <w:r w:rsidR="0004281A">
        <w:t xml:space="preserve"> </w:t>
      </w:r>
      <w:r w:rsidR="00766B15">
        <w:t>“</w:t>
      </w:r>
      <w:r>
        <w:t>Shallan, you</w:t>
      </w:r>
      <w:r w:rsidR="00766B15">
        <w:t>’</w:t>
      </w:r>
      <w:r>
        <w:t xml:space="preserve">re </w:t>
      </w:r>
      <w:r w:rsidRPr="00CC5738">
        <w:rPr>
          <w:rStyle w:val="itali"/>
        </w:rPr>
        <w:t>really</w:t>
      </w:r>
      <w:r>
        <w:t xml:space="preserve"> complaining that someone is too intense?</w:t>
      </w:r>
      <w:r w:rsidR="0004281A">
        <w:t xml:space="preserve"> </w:t>
      </w:r>
      <w:r>
        <w:t>You?</w:t>
      </w:r>
      <w:r w:rsidR="0004281A">
        <w:t xml:space="preserve"> </w:t>
      </w:r>
      <w:r>
        <w:t>Even your jokes sometimes feel like a competition.</w:t>
      </w:r>
      <w:r w:rsidR="00766B15">
        <w:t>”</w:t>
      </w:r>
    </w:p>
    <w:p w14:paraId="0DC267DF" w14:textId="03F60609" w:rsidR="00D10B5B" w:rsidRDefault="0059432C" w:rsidP="00684D30">
      <w:pPr>
        <w:pStyle w:val="Body-TextTx"/>
      </w:pPr>
      <w:r>
        <w:t>She glanced to him, then</w:t>
      </w:r>
      <w:r w:rsidR="00483B1D">
        <w:t>—</w:t>
      </w:r>
      <w:r>
        <w:t>instead of being provoked</w:t>
      </w:r>
      <w:r w:rsidR="00483B1D">
        <w:t>—</w:t>
      </w:r>
      <w:r>
        <w:t>seemed to relax.</w:t>
      </w:r>
      <w:r w:rsidR="0004281A">
        <w:t xml:space="preserve"> </w:t>
      </w:r>
      <w:r>
        <w:t>Adolin had that effect on people.</w:t>
      </w:r>
    </w:p>
    <w:p w14:paraId="76178C1B" w14:textId="7620026C" w:rsidR="00D10B5B" w:rsidRDefault="00766B15" w:rsidP="00684D30">
      <w:pPr>
        <w:pStyle w:val="Body-TextTx"/>
      </w:pPr>
      <w:r>
        <w:t>“</w:t>
      </w:r>
      <w:r w:rsidR="0059432C">
        <w:t>Of course they are,</w:t>
      </w:r>
      <w:r>
        <w:t>”</w:t>
      </w:r>
      <w:r w:rsidR="0059432C">
        <w:t xml:space="preserve"> she said.</w:t>
      </w:r>
      <w:r w:rsidR="0004281A">
        <w:t xml:space="preserve"> </w:t>
      </w:r>
      <w:r>
        <w:t>“</w:t>
      </w:r>
      <w:r w:rsidR="0059432C">
        <w:t>My life is a constant struggle against boredom.</w:t>
      </w:r>
      <w:r w:rsidR="0004281A">
        <w:t xml:space="preserve"> </w:t>
      </w:r>
      <w:r w:rsidR="0059432C">
        <w:t>If I relax my guard, you</w:t>
      </w:r>
      <w:r>
        <w:t>’</w:t>
      </w:r>
      <w:r w:rsidR="0059432C">
        <w:t>ll find me knitting or something dreadful like that.</w:t>
      </w:r>
      <w:r>
        <w:t>”</w:t>
      </w:r>
    </w:p>
    <w:p w14:paraId="0066ED8F" w14:textId="7E4C1976" w:rsidR="00D10B5B" w:rsidRDefault="0059432C" w:rsidP="00684D30">
      <w:pPr>
        <w:pStyle w:val="Body-TextTx"/>
      </w:pPr>
      <w:r>
        <w:t>The Mink watched the exchange with a smile.</w:t>
      </w:r>
      <w:r w:rsidR="0004281A">
        <w:t xml:space="preserve"> </w:t>
      </w:r>
      <w:r w:rsidR="00766B15">
        <w:t>“</w:t>
      </w:r>
      <w:r>
        <w:t>Ah</w:t>
      </w:r>
      <w:r w:rsidR="00766B15">
        <w:t> . . .</w:t>
      </w:r>
      <w:r w:rsidR="00483B1D">
        <w:t xml:space="preserve"> </w:t>
      </w:r>
      <w:r>
        <w:t>reminds me of my own son and his wife.</w:t>
      </w:r>
      <w:r w:rsidR="00766B15">
        <w:t>”</w:t>
      </w:r>
    </w:p>
    <w:p w14:paraId="07B44345" w14:textId="1B698864" w:rsidR="00D10B5B" w:rsidRDefault="00766B15" w:rsidP="00684D30">
      <w:pPr>
        <w:pStyle w:val="Body-TextTx"/>
      </w:pPr>
      <w:r>
        <w:lastRenderedPageBreak/>
        <w:t>“</w:t>
      </w:r>
      <w:r w:rsidR="0059432C">
        <w:t>I should hope,</w:t>
      </w:r>
      <w:r>
        <w:t>”</w:t>
      </w:r>
      <w:r w:rsidR="0059432C">
        <w:t xml:space="preserve"> Dalinar said, </w:t>
      </w:r>
      <w:r>
        <w:t>“</w:t>
      </w:r>
      <w:r w:rsidR="0059432C">
        <w:t>they are a little less frivolous.</w:t>
      </w:r>
      <w:r>
        <w:t>”</w:t>
      </w:r>
    </w:p>
    <w:p w14:paraId="29856A03" w14:textId="265915F0" w:rsidR="00D10B5B" w:rsidRDefault="00766B15" w:rsidP="00684D30">
      <w:pPr>
        <w:pStyle w:val="Body-TextTx"/>
      </w:pPr>
      <w:r>
        <w:t>“</w:t>
      </w:r>
      <w:r w:rsidR="0059432C">
        <w:t>They</w:t>
      </w:r>
      <w:r>
        <w:t>’</w:t>
      </w:r>
      <w:r w:rsidR="0059432C">
        <w:t>re dead, in the war,</w:t>
      </w:r>
      <w:r>
        <w:t>”</w:t>
      </w:r>
      <w:r w:rsidR="0059432C">
        <w:t xml:space="preserve"> the Mink said softly.</w:t>
      </w:r>
    </w:p>
    <w:p w14:paraId="7E40C2ED" w14:textId="45763166" w:rsidR="00D10B5B" w:rsidRDefault="00766B15" w:rsidP="00684D30">
      <w:pPr>
        <w:pStyle w:val="Body-TextTx"/>
      </w:pPr>
      <w:r>
        <w:t>“</w:t>
      </w:r>
      <w:r w:rsidR="0059432C">
        <w:t>I</w:t>
      </w:r>
      <w:r>
        <w:t>’</w:t>
      </w:r>
      <w:r w:rsidR="0059432C">
        <w:t>m sorry,</w:t>
      </w:r>
      <w:r>
        <w:t>”</w:t>
      </w:r>
      <w:r w:rsidR="0059432C">
        <w:t xml:space="preserve"> Dalinar said.</w:t>
      </w:r>
      <w:r w:rsidR="0004281A">
        <w:t xml:space="preserve"> </w:t>
      </w:r>
      <w:r>
        <w:t>“</w:t>
      </w:r>
      <w:r w:rsidR="0059432C">
        <w:t>The Everstorm and Odium have cost us all much.</w:t>
      </w:r>
      <w:r>
        <w:t>”</w:t>
      </w:r>
    </w:p>
    <w:p w14:paraId="15830ADA" w14:textId="0B57BB71" w:rsidR="00D10B5B" w:rsidRDefault="00766B15" w:rsidP="00684D30">
      <w:pPr>
        <w:pStyle w:val="Body-TextTx"/>
      </w:pPr>
      <w:r>
        <w:t>“</w:t>
      </w:r>
      <w:r w:rsidR="0059432C">
        <w:t>Not that war, Blackthorn.</w:t>
      </w:r>
      <w:r>
        <w:t>”</w:t>
      </w:r>
      <w:r w:rsidR="0004281A">
        <w:t xml:space="preserve"> </w:t>
      </w:r>
      <w:r w:rsidR="0059432C">
        <w:t>The Mink gave him a look laden with implication.</w:t>
      </w:r>
      <w:r w:rsidR="0004281A">
        <w:t xml:space="preserve"> </w:t>
      </w:r>
      <w:r w:rsidR="0059432C">
        <w:t>Then he turned toward Navani.</w:t>
      </w:r>
      <w:r w:rsidR="0004281A">
        <w:t xml:space="preserve"> </w:t>
      </w:r>
      <w:r>
        <w:t>“</w:t>
      </w:r>
      <w:r w:rsidR="0059432C">
        <w:t>The highprince mentioned maps for me to inspect?</w:t>
      </w:r>
      <w:r w:rsidR="0004281A">
        <w:t xml:space="preserve"> </w:t>
      </w:r>
      <w:r w:rsidR="0059432C">
        <w:t>He said they</w:t>
      </w:r>
      <w:r>
        <w:t>’</w:t>
      </w:r>
      <w:r w:rsidR="0059432C">
        <w:t>d be waiting, but I don</w:t>
      </w:r>
      <w:r>
        <w:t>’</w:t>
      </w:r>
      <w:r w:rsidR="0059432C">
        <w:t>t see any in here, nor a table of proper size to roll them out upon.</w:t>
      </w:r>
      <w:r w:rsidR="0004281A">
        <w:t xml:space="preserve"> </w:t>
      </w:r>
      <w:r w:rsidR="0059432C">
        <w:t>Should we fetch them?</w:t>
      </w:r>
      <w:r w:rsidR="0004281A">
        <w:t xml:space="preserve"> </w:t>
      </w:r>
      <w:r w:rsidR="0059432C">
        <w:t>I</w:t>
      </w:r>
      <w:r>
        <w:t>’</w:t>
      </w:r>
      <w:r w:rsidR="0059432C">
        <w:t>m very curious to see your troop layouts against the Voidbringers.</w:t>
      </w:r>
      <w:r>
        <w:t>”</w:t>
      </w:r>
    </w:p>
    <w:p w14:paraId="5F441C18" w14:textId="02AFDD22" w:rsidR="00D10B5B" w:rsidRDefault="00766B15" w:rsidP="00684D30">
      <w:pPr>
        <w:pStyle w:val="Body-TextTx"/>
      </w:pPr>
      <w:r>
        <w:t>“</w:t>
      </w:r>
      <w:r w:rsidR="0059432C">
        <w:t>We don</w:t>
      </w:r>
      <w:r>
        <w:t>’</w:t>
      </w:r>
      <w:r w:rsidR="0059432C">
        <w:t xml:space="preserve">t use the term </w:t>
      </w:r>
      <w:r>
        <w:t>‘</w:t>
      </w:r>
      <w:r w:rsidR="0059432C">
        <w:t>Voidbringers</w:t>
      </w:r>
      <w:r>
        <w:t>’</w:t>
      </w:r>
      <w:r w:rsidR="0059432C">
        <w:t xml:space="preserve"> anymore,</w:t>
      </w:r>
      <w:r>
        <w:t>”</w:t>
      </w:r>
      <w:r w:rsidR="0059432C">
        <w:t xml:space="preserve"> Dalinar said.</w:t>
      </w:r>
      <w:r w:rsidR="0004281A">
        <w:t xml:space="preserve"> </w:t>
      </w:r>
      <w:r>
        <w:t>“</w:t>
      </w:r>
      <w:r w:rsidR="0059432C">
        <w:t>It has proven to be</w:t>
      </w:r>
      <w:r>
        <w:t> . . .</w:t>
      </w:r>
      <w:r w:rsidR="00483B1D">
        <w:t xml:space="preserve"> </w:t>
      </w:r>
      <w:r w:rsidR="0059432C">
        <w:t>imprecise.</w:t>
      </w:r>
      <w:r w:rsidR="0004281A">
        <w:t xml:space="preserve"> </w:t>
      </w:r>
      <w:r w:rsidR="0059432C">
        <w:t>We call our enemies the singers.</w:t>
      </w:r>
      <w:r w:rsidR="0004281A">
        <w:t xml:space="preserve"> </w:t>
      </w:r>
      <w:r w:rsidR="0059432C">
        <w:t>As for the map, it</w:t>
      </w:r>
      <w:r>
        <w:t>’</w:t>
      </w:r>
      <w:r w:rsidR="0059432C">
        <w:t>s right here.</w:t>
      </w:r>
      <w:r>
        <w:t>”</w:t>
      </w:r>
      <w:r w:rsidR="0004281A">
        <w:t xml:space="preserve"> </w:t>
      </w:r>
      <w:r w:rsidR="0059432C">
        <w:t>He looked to Shallan, who nodded, taking in a breath of Stormlight from the spheres in her satchel.</w:t>
      </w:r>
      <w:r w:rsidR="0004281A">
        <w:t xml:space="preserve"> </w:t>
      </w:r>
      <w:r w:rsidR="0059432C">
        <w:t>Navani hurried to prepare her notebook.</w:t>
      </w:r>
    </w:p>
    <w:p w14:paraId="52F6A8D2" w14:textId="77777777" w:rsidR="00483B1D" w:rsidRDefault="0059432C" w:rsidP="00684D30">
      <w:pPr>
        <w:pStyle w:val="Body-TextTx"/>
      </w:pPr>
      <w:r>
        <w:t>Together, Shallan and Dalinar summoned the map.</w:t>
      </w:r>
    </w:p>
    <w:p w14:paraId="5BB773E7" w14:textId="77777777" w:rsidR="00483B1D" w:rsidRDefault="00684D30" w:rsidP="00AD4902">
      <w:pPr>
        <w:pStyle w:val="Section-ChapterSCP"/>
      </w:pPr>
      <w:r>
        <w:lastRenderedPageBreak/>
        <w:t xml:space="preserve">Chapter </w:t>
      </w:r>
      <w:r w:rsidR="004633BE">
        <w:t>17</w:t>
      </w:r>
    </w:p>
    <w:p w14:paraId="27E6492C" w14:textId="62B64C7C" w:rsidR="00D10B5B" w:rsidRDefault="00766B15" w:rsidP="000660DD">
      <w:pPr>
        <w:pStyle w:val="TitleTtl"/>
      </w:pPr>
      <w:r>
        <w:t>17: a Proposal</w:t>
      </w:r>
    </w:p>
    <w:p w14:paraId="4891F82C" w14:textId="680EB131" w:rsidR="00D10B5B" w:rsidRPr="00A40C8C" w:rsidRDefault="0059432C" w:rsidP="00C64968">
      <w:pPr>
        <w:pStyle w:val="Epigraph-Non-VerseEpi"/>
      </w:pPr>
      <w:r w:rsidRPr="00A40C8C">
        <w:t>The simplest Fused weapon against us isn</w:t>
      </w:r>
      <w:r w:rsidR="00766B15">
        <w:t>’</w:t>
      </w:r>
      <w:r w:rsidRPr="00A40C8C">
        <w:t>t truly a fabrial, but instead a metal that is extremely light and can withstand the blows of a Shardblade.</w:t>
      </w:r>
      <w:r w:rsidR="0004281A">
        <w:t xml:space="preserve"> </w:t>
      </w:r>
      <w:r w:rsidRPr="00A40C8C">
        <w:t>This metal resist</w:t>
      </w:r>
      <w:r w:rsidR="00935743">
        <w:t>s</w:t>
      </w:r>
      <w:r w:rsidRPr="00A40C8C">
        <w:t xml:space="preserve"> being Soulcast as well; it interferes with a great number of Radiant powers.</w:t>
      </w:r>
    </w:p>
    <w:p w14:paraId="22EA8C00" w14:textId="77777777" w:rsidR="00D10B5B" w:rsidRPr="00A40C8C" w:rsidRDefault="0059432C" w:rsidP="00C64968">
      <w:pPr>
        <w:pStyle w:val="Epigraph-Non-VerseEpi"/>
      </w:pPr>
      <w:r w:rsidRPr="00A40C8C">
        <w:t>Fortunately, the Fused seem unable to create it in great quantities</w:t>
      </w:r>
      <w:r w:rsidR="00483B1D" w:rsidRPr="00A40C8C">
        <w:t>—</w:t>
      </w:r>
      <w:r w:rsidRPr="00A40C8C">
        <w:t>for they equip only themselves, and not their average soldiers, with these wonders.</w:t>
      </w:r>
    </w:p>
    <w:p w14:paraId="2DAE7F6B" w14:textId="113BBE28" w:rsidR="00C1462B" w:rsidRDefault="00483B1D" w:rsidP="00C64968">
      <w:pPr>
        <w:pStyle w:val="Epigraph-SourceEpisrc"/>
      </w:pPr>
      <w:r>
        <w:t>—</w:t>
      </w:r>
      <w:r w:rsidR="0059432C">
        <w:t xml:space="preserve">Lecture on </w:t>
      </w:r>
      <w:r w:rsidR="00C1462B">
        <w:t>f</w:t>
      </w:r>
      <w:r w:rsidR="0059432C">
        <w:t xml:space="preserve">abrial </w:t>
      </w:r>
      <w:r w:rsidR="00C1462B">
        <w:t>m</w:t>
      </w:r>
      <w:r w:rsidR="0059432C">
        <w:t>echanics presented</w:t>
      </w:r>
      <w:r w:rsidR="00C1462B">
        <w:t xml:space="preserve"> </w:t>
      </w:r>
      <w:r w:rsidR="0059432C">
        <w:t>by Navani Kholin</w:t>
      </w:r>
    </w:p>
    <w:p w14:paraId="1CFCDA9B" w14:textId="78C50078" w:rsidR="00D10B5B" w:rsidRDefault="0059432C" w:rsidP="00C1462B">
      <w:pPr>
        <w:pStyle w:val="Epigraph-SourceEpisrc"/>
      </w:pPr>
      <w:r>
        <w:t xml:space="preserve">to the </w:t>
      </w:r>
      <w:r w:rsidR="00C1462B">
        <w:t>c</w:t>
      </w:r>
      <w:r>
        <w:t>oalition of</w:t>
      </w:r>
      <w:r w:rsidR="00C1462B">
        <w:t xml:space="preserve"> m</w:t>
      </w:r>
      <w:r>
        <w:t>onarchs, Urithiru, Jesevan, 1175</w:t>
      </w:r>
    </w:p>
    <w:p w14:paraId="2B5B1EA9" w14:textId="0D9238C3" w:rsidR="00D10B5B" w:rsidRDefault="0059432C" w:rsidP="00684D30">
      <w:pPr>
        <w:pStyle w:val="Body-TextTx"/>
      </w:pPr>
      <w:r>
        <w:t>Navani had seen Shallan and Dalinar summon the map dozens of times, but</w:t>
      </w:r>
      <w:r w:rsidR="00483B1D">
        <w:t>—</w:t>
      </w:r>
      <w:r>
        <w:t>as with Dalinar</w:t>
      </w:r>
      <w:r w:rsidR="00766B15">
        <w:t>’</w:t>
      </w:r>
      <w:r>
        <w:t>s ability to recharge spheres</w:t>
      </w:r>
      <w:r w:rsidR="00483B1D">
        <w:t>—</w:t>
      </w:r>
      <w:r>
        <w:t>she felt there was more to be learned by careful examination.</w:t>
      </w:r>
    </w:p>
    <w:p w14:paraId="61B415A1" w14:textId="135CA1CD" w:rsidR="00D10B5B" w:rsidRDefault="0059432C" w:rsidP="00684D30">
      <w:pPr>
        <w:pStyle w:val="Body-TextTx"/>
      </w:pPr>
      <w:r>
        <w:t>First Shallan breathed out, and her Stormlight expanded outward in a disc.</w:t>
      </w:r>
      <w:r w:rsidR="0004281A">
        <w:t xml:space="preserve"> </w:t>
      </w:r>
      <w:r>
        <w:t>Dalinar breathed out his own Light, which melded with Shallan</w:t>
      </w:r>
      <w:r w:rsidR="00766B15">
        <w:t>’</w:t>
      </w:r>
      <w:r>
        <w:t>s, spiraling across the surface like a whirlpool.</w:t>
      </w:r>
      <w:r w:rsidR="0004281A">
        <w:t xml:space="preserve"> </w:t>
      </w:r>
      <w:r>
        <w:t>The two planes of luminescent smoke spun outward, flat and round, filling the room at about waist h</w:t>
      </w:r>
      <w:r w:rsidR="00754E3C">
        <w:t>e</w:t>
      </w:r>
      <w:r>
        <w:t>igh</w:t>
      </w:r>
      <w:r w:rsidR="00754E3C">
        <w:t>t</w:t>
      </w:r>
      <w:r>
        <w:t>.</w:t>
      </w:r>
    </w:p>
    <w:p w14:paraId="54AEB254" w14:textId="3140C4DD" w:rsidR="00D10B5B" w:rsidRDefault="0059432C" w:rsidP="00684D30">
      <w:pPr>
        <w:pStyle w:val="Body-TextTx"/>
      </w:pPr>
      <w:r>
        <w:t>Somehow Shallan</w:t>
      </w:r>
      <w:r w:rsidR="00766B15">
        <w:t>’</w:t>
      </w:r>
      <w:r>
        <w:t>s Lightweaving mixed with Dalinar</w:t>
      </w:r>
      <w:r w:rsidR="00766B15">
        <w:t>’</w:t>
      </w:r>
      <w:r>
        <w:t>s Connection to the land to create this magnificent representation of Roshar.</w:t>
      </w:r>
      <w:r w:rsidR="0004281A">
        <w:t xml:space="preserve"> </w:t>
      </w:r>
      <w:r>
        <w:t>The Stormfather implied that Dalinar</w:t>
      </w:r>
      <w:r w:rsidR="00483B1D">
        <w:t>—</w:t>
      </w:r>
      <w:r>
        <w:t>as a Bondsmith</w:t>
      </w:r>
      <w:r w:rsidR="00483B1D">
        <w:t>—</w:t>
      </w:r>
      <w:r>
        <w:t>could do similar marvels with other orders, but so far their experiments had been fruitless.</w:t>
      </w:r>
    </w:p>
    <w:p w14:paraId="4CFC2F7C" w14:textId="1E45396D" w:rsidR="00D10B5B" w:rsidRDefault="0059432C" w:rsidP="00684D30">
      <w:pPr>
        <w:pStyle w:val="Body-TextTx"/>
      </w:pPr>
      <w:r>
        <w:t>The map</w:t>
      </w:r>
      <w:r w:rsidR="00766B15">
        <w:t>’</w:t>
      </w:r>
      <w:r>
        <w:t>s sudden appearance caused the Mink to scramble away.</w:t>
      </w:r>
      <w:r w:rsidR="0004281A">
        <w:t xml:space="preserve"> </w:t>
      </w:r>
      <w:r>
        <w:t>He was at the door in a fraction of a second, standing with it cracked, ready to flee.</w:t>
      </w:r>
      <w:r w:rsidR="0004281A">
        <w:t xml:space="preserve"> </w:t>
      </w:r>
      <w:r>
        <w:t xml:space="preserve">He </w:t>
      </w:r>
      <w:r w:rsidRPr="00CC5738">
        <w:rPr>
          <w:rStyle w:val="itali"/>
        </w:rPr>
        <w:t>was</w:t>
      </w:r>
      <w:r>
        <w:t xml:space="preserve"> a paranoid type, wasn</w:t>
      </w:r>
      <w:r w:rsidR="00766B15">
        <w:t>’</w:t>
      </w:r>
      <w:r>
        <w:t>t he?</w:t>
      </w:r>
    </w:p>
    <w:p w14:paraId="01B68244" w14:textId="2B82D106" w:rsidR="00D10B5B" w:rsidRDefault="0059432C" w:rsidP="00684D30">
      <w:pPr>
        <w:pStyle w:val="Body-TextTx"/>
      </w:pPr>
      <w:r>
        <w:lastRenderedPageBreak/>
        <w:t>Navani focused on the map, her pen poised.</w:t>
      </w:r>
      <w:r w:rsidR="0004281A">
        <w:t xml:space="preserve"> </w:t>
      </w:r>
      <w:r>
        <w:t>Could she sense anything?</w:t>
      </w:r>
      <w:r w:rsidR="0004281A">
        <w:t xml:space="preserve"> </w:t>
      </w:r>
      <w:r>
        <w:t>Perhaps Shadesmar?</w:t>
      </w:r>
      <w:r w:rsidR="0004281A">
        <w:t xml:space="preserve"> </w:t>
      </w:r>
      <w:r>
        <w:t>No</w:t>
      </w:r>
      <w:r w:rsidR="00766B15">
        <w:t> . . .</w:t>
      </w:r>
      <w:r w:rsidR="00483B1D">
        <w:t xml:space="preserve"> </w:t>
      </w:r>
      <w:r>
        <w:t>something else.</w:t>
      </w:r>
      <w:r w:rsidR="0004281A">
        <w:t xml:space="preserve"> </w:t>
      </w:r>
      <w:r>
        <w:t>The sensation of flight, soaring above a tempestuous ocean, free.</w:t>
      </w:r>
      <w:r w:rsidR="0004281A">
        <w:t xml:space="preserve"> </w:t>
      </w:r>
      <w:r>
        <w:t>Dreamlike.</w:t>
      </w:r>
      <w:r w:rsidR="0004281A">
        <w:t xml:space="preserve"> </w:t>
      </w:r>
      <w:r>
        <w:t xml:space="preserve">The </w:t>
      </w:r>
      <w:r w:rsidR="00665DE9">
        <w:t>L</w:t>
      </w:r>
      <w:r>
        <w:t>ight seemed to become solid, snapping into the shape of a map of the continent as if seen from high above.</w:t>
      </w:r>
      <w:r w:rsidR="0004281A">
        <w:t xml:space="preserve"> </w:t>
      </w:r>
      <w:r>
        <w:t>Fully rendered in color, it showed mountains and valleys in exacting topographical detail, all to scale.</w:t>
      </w:r>
    </w:p>
    <w:p w14:paraId="51B0127D" w14:textId="2C4C3A76" w:rsidR="00D10B5B" w:rsidRDefault="0059432C" w:rsidP="00684D30">
      <w:pPr>
        <w:pStyle w:val="Body-TextTx"/>
      </w:pPr>
      <w:r>
        <w:t>The Mink</w:t>
      </w:r>
      <w:r w:rsidR="00766B15">
        <w:t>’</w:t>
      </w:r>
      <w:r w:rsidR="00F96690">
        <w:t>s</w:t>
      </w:r>
      <w:r>
        <w:t xml:space="preserve"> eyes went wide, and awespren burst above him like a ring of smoke.</w:t>
      </w:r>
      <w:r w:rsidR="0004281A">
        <w:t xml:space="preserve"> </w:t>
      </w:r>
      <w:r>
        <w:t>Navani understood that emotion.</w:t>
      </w:r>
      <w:r w:rsidR="0004281A">
        <w:t xml:space="preserve"> </w:t>
      </w:r>
      <w:r>
        <w:t>Watching the Radiants work was like experiencing the intensity of the sun or the majesty of a mountain.</w:t>
      </w:r>
      <w:r w:rsidR="0004281A">
        <w:t xml:space="preserve"> </w:t>
      </w:r>
      <w:r>
        <w:t xml:space="preserve">Yes, it was becoming commonplace to her, but she doubted it would ever become </w:t>
      </w:r>
      <w:r w:rsidRPr="00CC5738">
        <w:rPr>
          <w:rStyle w:val="itali"/>
        </w:rPr>
        <w:t>common</w:t>
      </w:r>
      <w:r w:rsidRPr="00916B40">
        <w:rPr>
          <w:rStyle w:val="itali"/>
        </w:rPr>
        <w:t>.</w:t>
      </w:r>
    </w:p>
    <w:p w14:paraId="6AC2308F" w14:textId="2504418E" w:rsidR="00D10B5B" w:rsidRDefault="0059432C" w:rsidP="00684D30">
      <w:pPr>
        <w:pStyle w:val="Body-TextTx"/>
      </w:pPr>
      <w:r>
        <w:t xml:space="preserve">The Mink shut the door with a click, then stepped over to reach </w:t>
      </w:r>
      <w:r w:rsidR="00F96690">
        <w:t xml:space="preserve">a </w:t>
      </w:r>
      <w:r>
        <w:t>hand into the illusion.</w:t>
      </w:r>
      <w:r w:rsidR="0004281A">
        <w:t xml:space="preserve"> </w:t>
      </w:r>
      <w:r>
        <w:t>A small portion of it wavered and swirled into misty Stormlight.</w:t>
      </w:r>
      <w:r w:rsidR="0004281A">
        <w:t xml:space="preserve"> </w:t>
      </w:r>
      <w:r>
        <w:t>He cocked his head, then walked into the center of the map, which distorted around him, then snapped back into focus after he stilled.</w:t>
      </w:r>
    </w:p>
    <w:p w14:paraId="36CDC50D" w14:textId="4FEA5CA5" w:rsidR="00D10B5B" w:rsidRDefault="00766B15" w:rsidP="00684D30">
      <w:pPr>
        <w:pStyle w:val="Body-TextTx"/>
      </w:pPr>
      <w:r>
        <w:t>“</w:t>
      </w:r>
      <w:r w:rsidR="0059432C">
        <w:t>By Kalak</w:t>
      </w:r>
      <w:r>
        <w:t>’</w:t>
      </w:r>
      <w:r w:rsidR="0059432C">
        <w:t>s mighty breath,</w:t>
      </w:r>
      <w:r>
        <w:t>”</w:t>
      </w:r>
      <w:r w:rsidR="0059432C">
        <w:t xml:space="preserve"> the Mink said, leaning over to inspect a miniature mountain.</w:t>
      </w:r>
      <w:r w:rsidR="0004281A">
        <w:t xml:space="preserve"> </w:t>
      </w:r>
      <w:r>
        <w:t>“</w:t>
      </w:r>
      <w:r w:rsidR="0059432C">
        <w:t>This is incredible.</w:t>
      </w:r>
      <w:r>
        <w:t>”</w:t>
      </w:r>
    </w:p>
    <w:p w14:paraId="0F0D5B2B" w14:textId="7451BCE2" w:rsidR="00D10B5B" w:rsidRDefault="00766B15" w:rsidP="00684D30">
      <w:pPr>
        <w:pStyle w:val="Body-TextTx"/>
      </w:pPr>
      <w:r>
        <w:t>“</w:t>
      </w:r>
      <w:r w:rsidR="0059432C">
        <w:t>The combined powers of a Lightweaver and a Bondsmith,</w:t>
      </w:r>
      <w:r>
        <w:t>”</w:t>
      </w:r>
      <w:r w:rsidR="0059432C">
        <w:t xml:space="preserve"> Dalinar said.</w:t>
      </w:r>
      <w:r w:rsidR="0004281A">
        <w:t xml:space="preserve"> </w:t>
      </w:r>
      <w:r>
        <w:t>“</w:t>
      </w:r>
      <w:r w:rsidR="0059432C">
        <w:t>It is not a picture of the world as it exists at this moment, unfortunately.</w:t>
      </w:r>
      <w:r w:rsidR="0004281A">
        <w:t xml:space="preserve"> </w:t>
      </w:r>
      <w:r w:rsidR="0059432C">
        <w:t>We update the map every few days when the highstorm blows through.</w:t>
      </w:r>
      <w:r w:rsidR="0004281A">
        <w:t xml:space="preserve"> </w:t>
      </w:r>
      <w:r w:rsidR="0059432C">
        <w:t>This limits our ability to count enemy troop numbers, since they tend to move inside for the storm.</w:t>
      </w:r>
      <w:r>
        <w:t>”</w:t>
      </w:r>
    </w:p>
    <w:p w14:paraId="0E6F3320" w14:textId="41E721D6" w:rsidR="00D10B5B" w:rsidRDefault="00766B15" w:rsidP="00684D30">
      <w:pPr>
        <w:pStyle w:val="Body-TextTx"/>
      </w:pPr>
      <w:r>
        <w:t>“</w:t>
      </w:r>
      <w:r w:rsidR="0059432C">
        <w:t xml:space="preserve">The map gets </w:t>
      </w:r>
      <w:r w:rsidR="0059432C" w:rsidRPr="00CC5738">
        <w:rPr>
          <w:rStyle w:val="itali"/>
        </w:rPr>
        <w:t>that</w:t>
      </w:r>
      <w:r w:rsidR="0059432C">
        <w:t xml:space="preserve"> detailed?</w:t>
      </w:r>
      <w:r>
        <w:t>”</w:t>
      </w:r>
      <w:r w:rsidR="0059432C">
        <w:t xml:space="preserve"> the Mink asked.</w:t>
      </w:r>
      <w:r w:rsidR="0004281A">
        <w:t xml:space="preserve"> </w:t>
      </w:r>
      <w:r>
        <w:t>“</w:t>
      </w:r>
      <w:r w:rsidR="0059432C">
        <w:t>You can see individuals?</w:t>
      </w:r>
      <w:r>
        <w:t>”</w:t>
      </w:r>
    </w:p>
    <w:p w14:paraId="5B09166F" w14:textId="18695D7B" w:rsidR="00D10B5B" w:rsidRDefault="0059432C" w:rsidP="00684D30">
      <w:pPr>
        <w:pStyle w:val="Body-TextTx"/>
      </w:pPr>
      <w:r>
        <w:t>Dalinar waved, and a portion of the map expanded.</w:t>
      </w:r>
      <w:r w:rsidR="0004281A">
        <w:t xml:space="preserve"> </w:t>
      </w:r>
      <w:r>
        <w:t>The far perimeters vanished as this specific section became more and more detailed, focusing in on Azimir.</w:t>
      </w:r>
      <w:r w:rsidR="0004281A">
        <w:t xml:space="preserve"> </w:t>
      </w:r>
      <w:r>
        <w:t xml:space="preserve">The Azish capital expanded from a dot to a full-sized city, then stopped at its best magnification: a scale where </w:t>
      </w:r>
      <w:r>
        <w:lastRenderedPageBreak/>
        <w:t>buildings were the size of spheres and people were specks.</w:t>
      </w:r>
    </w:p>
    <w:p w14:paraId="06AE88EE" w14:textId="6C586F7C" w:rsidR="00D10B5B" w:rsidRDefault="0059432C" w:rsidP="00684D30">
      <w:pPr>
        <w:pStyle w:val="Body-TextTx"/>
      </w:pPr>
      <w:r>
        <w:t>Dalinar zoomed the map back out to full size and glanced to Shallan.</w:t>
      </w:r>
      <w:r w:rsidR="0004281A">
        <w:t xml:space="preserve"> </w:t>
      </w:r>
      <w:r>
        <w:t>She nodded, and numbers began to hover in the air above portions of the map</w:t>
      </w:r>
      <w:r w:rsidR="00483B1D">
        <w:t>—</w:t>
      </w:r>
      <w:r>
        <w:t>swirling and made from Stormlight, marked by glyphs that men could read.</w:t>
      </w:r>
    </w:p>
    <w:p w14:paraId="70C7B573" w14:textId="74329198" w:rsidR="00D10B5B" w:rsidRDefault="00766B15" w:rsidP="00684D30">
      <w:pPr>
        <w:pStyle w:val="Body-TextTx"/>
      </w:pPr>
      <w:r>
        <w:t>“</w:t>
      </w:r>
      <w:r w:rsidR="0059432C">
        <w:t>These are our best estimates of troop numbers,</w:t>
      </w:r>
      <w:r>
        <w:t>”</w:t>
      </w:r>
      <w:r w:rsidR="0059432C">
        <w:t xml:space="preserve"> Dalinar said.</w:t>
      </w:r>
      <w:r w:rsidR="0004281A">
        <w:t xml:space="preserve"> </w:t>
      </w:r>
      <w:r>
        <w:t>“</w:t>
      </w:r>
      <w:r w:rsidR="0059432C">
        <w:t>Singer counts in gold, our troop counts</w:t>
      </w:r>
      <w:r w:rsidR="00483B1D">
        <w:t>—</w:t>
      </w:r>
      <w:r w:rsidR="0059432C">
        <w:t>which of course are more accurate</w:t>
      </w:r>
      <w:r w:rsidR="00483B1D">
        <w:t>—</w:t>
      </w:r>
      <w:r w:rsidR="0059432C">
        <w:t>in the color of the appropriate army.</w:t>
      </w:r>
      <w:r w:rsidR="0004281A">
        <w:t xml:space="preserve"> </w:t>
      </w:r>
      <w:r w:rsidR="0059432C">
        <w:t>Divided by glyph, you</w:t>
      </w:r>
      <w:r>
        <w:t>’</w:t>
      </w:r>
      <w:r w:rsidR="0059432C">
        <w:t>ll find foot soldiers, heavy infantry, archers, and what few cavalry we can likely field in each area.</w:t>
      </w:r>
      <w:r>
        <w:t>”</w:t>
      </w:r>
    </w:p>
    <w:p w14:paraId="3888F650" w14:textId="5030CBE4" w:rsidR="00D10B5B" w:rsidRDefault="0059432C" w:rsidP="00684D30">
      <w:pPr>
        <w:pStyle w:val="Body-TextTx"/>
      </w:pPr>
      <w:r>
        <w:t xml:space="preserve">The Mink walked through the map and Navani tracked him with her eyes, more interested </w:t>
      </w:r>
      <w:r w:rsidR="008120A8">
        <w:t xml:space="preserve">in </w:t>
      </w:r>
      <w:r>
        <w:t>him than the numbers.</w:t>
      </w:r>
      <w:r w:rsidR="0004281A">
        <w:t xml:space="preserve"> </w:t>
      </w:r>
      <w:r>
        <w:t>The Mink took his time, inspecting each region of Roshar and its troop concentrations.</w:t>
      </w:r>
    </w:p>
    <w:p w14:paraId="795E2683" w14:textId="72A3BB57" w:rsidR="00D10B5B" w:rsidRDefault="0059432C" w:rsidP="00684D30">
      <w:pPr>
        <w:pStyle w:val="Body-TextTx"/>
      </w:pPr>
      <w:r>
        <w:t>As he was thus surveying, the door opened.</w:t>
      </w:r>
      <w:r w:rsidR="0004281A">
        <w:t xml:space="preserve"> </w:t>
      </w:r>
      <w:r>
        <w:t>Navani</w:t>
      </w:r>
      <w:r w:rsidR="00766B15">
        <w:t>’</w:t>
      </w:r>
      <w:r>
        <w:t>s daughter</w:t>
      </w:r>
      <w:r w:rsidR="00483B1D">
        <w:t>—</w:t>
      </w:r>
      <w:r>
        <w:t>Her Majesty Queen Jasnah Kholin of Alethkar</w:t>
      </w:r>
      <w:r w:rsidR="00483B1D">
        <w:t>—</w:t>
      </w:r>
      <w:r>
        <w:t>had arrived.</w:t>
      </w:r>
      <w:r w:rsidR="0004281A">
        <w:t xml:space="preserve"> </w:t>
      </w:r>
      <w:r>
        <w:t>She had four guards; Jasnah never went about alone, though she was more capable with her powers than any other Radiant.</w:t>
      </w:r>
      <w:r w:rsidR="0004281A">
        <w:t xml:space="preserve"> </w:t>
      </w:r>
      <w:r>
        <w:t>She deposited the guards outside the door and entered with only one man shadowing her: the Queen</w:t>
      </w:r>
      <w:r w:rsidR="00766B15">
        <w:t>’</w:t>
      </w:r>
      <w:r>
        <w:t>s Wit, tall and lanky, with jet-black hair and an angular face.</w:t>
      </w:r>
    </w:p>
    <w:p w14:paraId="2BF86C6C" w14:textId="36A5B0C7" w:rsidR="00D10B5B" w:rsidRDefault="0059432C" w:rsidP="00684D30">
      <w:pPr>
        <w:pStyle w:val="Body-TextTx"/>
      </w:pPr>
      <w:r>
        <w:t>It was the same Wit who had served Elhokar, so Navani had known this man for a few years.</w:t>
      </w:r>
      <w:r w:rsidR="0004281A">
        <w:t xml:space="preserve"> </w:t>
      </w:r>
      <w:r>
        <w:t>Yet he was</w:t>
      </w:r>
      <w:r w:rsidR="00766B15">
        <w:t> . . .</w:t>
      </w:r>
      <w:r w:rsidR="00483B1D">
        <w:t xml:space="preserve"> </w:t>
      </w:r>
      <w:r>
        <w:t>different now.</w:t>
      </w:r>
      <w:r w:rsidR="0004281A">
        <w:t xml:space="preserve"> </w:t>
      </w:r>
      <w:r>
        <w:t>Navani often noted him and Jasnah whispering in conspiratorial tones during meetings.</w:t>
      </w:r>
      <w:r w:rsidR="0004281A">
        <w:t xml:space="preserve"> </w:t>
      </w:r>
      <w:r>
        <w:t>He treated Navani</w:t>
      </w:r>
      <w:r w:rsidR="00483B1D">
        <w:t>—</w:t>
      </w:r>
      <w:r>
        <w:t>and, well, everyone</w:t>
      </w:r>
      <w:r w:rsidR="00483B1D">
        <w:t>—</w:t>
      </w:r>
      <w:r>
        <w:t>as if he knew them intimately.</w:t>
      </w:r>
      <w:r w:rsidR="0004281A">
        <w:t xml:space="preserve"> </w:t>
      </w:r>
      <w:r>
        <w:t>There was a mystery about this Wit that Navani had never noticed during Elhokar</w:t>
      </w:r>
      <w:r w:rsidR="00766B15">
        <w:t>’</w:t>
      </w:r>
      <w:r>
        <w:t>s reign.</w:t>
      </w:r>
      <w:r w:rsidR="0004281A">
        <w:t xml:space="preserve"> </w:t>
      </w:r>
      <w:r>
        <w:t>Perhaps he molded himself to the monarch he served.</w:t>
      </w:r>
    </w:p>
    <w:p w14:paraId="74643662" w14:textId="7B0AC6E3" w:rsidR="00D10B5B" w:rsidRDefault="0059432C" w:rsidP="00684D30">
      <w:pPr>
        <w:pStyle w:val="Body-TextTx"/>
      </w:pPr>
      <w:r>
        <w:t>He stayed in step right behind Jasnah, silvery-sheathed sword on his hip, his lips drawn ever so slightly to a smile.</w:t>
      </w:r>
      <w:r w:rsidR="0004281A">
        <w:t xml:space="preserve"> </w:t>
      </w:r>
      <w:r>
        <w:t xml:space="preserve">The type that made you think he must be considering a joke about you </w:t>
      </w:r>
      <w:r>
        <w:lastRenderedPageBreak/>
        <w:t>that no</w:t>
      </w:r>
      <w:r w:rsidR="00C60252">
        <w:t xml:space="preserve"> one</w:t>
      </w:r>
      <w:r>
        <w:t xml:space="preserve"> had the decency to say to your face.</w:t>
      </w:r>
    </w:p>
    <w:p w14:paraId="438754EC" w14:textId="01E637E9" w:rsidR="00D10B5B" w:rsidRDefault="00766B15" w:rsidP="00684D30">
      <w:pPr>
        <w:pStyle w:val="Body-TextTx"/>
      </w:pPr>
      <w:r>
        <w:t>“</w:t>
      </w:r>
      <w:r w:rsidR="0059432C">
        <w:t>I see we have our map,</w:t>
      </w:r>
      <w:r>
        <w:t>”</w:t>
      </w:r>
      <w:r w:rsidR="0059432C">
        <w:t xml:space="preserve"> Jasnah said.</w:t>
      </w:r>
      <w:r w:rsidR="0004281A">
        <w:t xml:space="preserve"> </w:t>
      </w:r>
      <w:r>
        <w:t>“</w:t>
      </w:r>
      <w:r w:rsidR="0059432C">
        <w:t>And our new general.</w:t>
      </w:r>
      <w:r>
        <w:t>”</w:t>
      </w:r>
    </w:p>
    <w:p w14:paraId="39D1BD5F" w14:textId="7027311D" w:rsidR="00D10B5B" w:rsidRDefault="00766B15" w:rsidP="00684D30">
      <w:pPr>
        <w:pStyle w:val="Body-TextTx"/>
      </w:pPr>
      <w:r>
        <w:t>“</w:t>
      </w:r>
      <w:r w:rsidR="0059432C">
        <w:t>Indeed,</w:t>
      </w:r>
      <w:r>
        <w:t>”</w:t>
      </w:r>
      <w:r w:rsidR="0059432C">
        <w:t xml:space="preserve"> said the Mink, who was reading the </w:t>
      </w:r>
      <w:r w:rsidR="00C60252">
        <w:t>troop</w:t>
      </w:r>
      <w:r w:rsidR="0059432C">
        <w:t xml:space="preserve"> numbers over Azir.</w:t>
      </w:r>
    </w:p>
    <w:p w14:paraId="3E5AC4F9" w14:textId="5DA39BF3" w:rsidR="00D10B5B" w:rsidRDefault="00766B15" w:rsidP="00684D30">
      <w:pPr>
        <w:pStyle w:val="Body-TextTx"/>
      </w:pPr>
      <w:r>
        <w:t>“</w:t>
      </w:r>
      <w:r w:rsidR="0059432C">
        <w:t>Thoughts?</w:t>
      </w:r>
      <w:r>
        <w:t>”</w:t>
      </w:r>
      <w:r w:rsidR="0059432C">
        <w:t xml:space="preserve"> Jasnah asked, ever practical.</w:t>
      </w:r>
    </w:p>
    <w:p w14:paraId="3B4347AB" w14:textId="569DDE80" w:rsidR="00D10B5B" w:rsidRDefault="0059432C" w:rsidP="00684D30">
      <w:pPr>
        <w:pStyle w:val="Body-TextTx"/>
      </w:pPr>
      <w:r>
        <w:t>The Mink continued his inspection.</w:t>
      </w:r>
      <w:r w:rsidR="0004281A">
        <w:t xml:space="preserve"> </w:t>
      </w:r>
      <w:r>
        <w:t>Navani tried to guess what conclusions he</w:t>
      </w:r>
      <w:r w:rsidR="00766B15">
        <w:t>’</w:t>
      </w:r>
      <w:r>
        <w:t>d draw.</w:t>
      </w:r>
      <w:r w:rsidR="0004281A">
        <w:t xml:space="preserve"> </w:t>
      </w:r>
      <w:r>
        <w:t>The war was happening on two main fronts.</w:t>
      </w:r>
      <w:r w:rsidR="0004281A">
        <w:t xml:space="preserve"> </w:t>
      </w:r>
      <w:r>
        <w:t>In Makabak</w:t>
      </w:r>
      <w:r w:rsidR="00483B1D">
        <w:t>—</w:t>
      </w:r>
      <w:r>
        <w:t>the region encompassing Azir and the many small kingdoms surrounding it</w:t>
      </w:r>
      <w:r w:rsidR="00483B1D">
        <w:t>—</w:t>
      </w:r>
      <w:r>
        <w:t>coalition forces continued to battle the singers over a specific region, the kingdom of Emul.</w:t>
      </w:r>
      <w:r w:rsidR="0004281A">
        <w:t xml:space="preserve"> </w:t>
      </w:r>
      <w:r>
        <w:t>The drawn-out conflicts were only the newest in a series of wars that had left the kingdom</w:t>
      </w:r>
      <w:r w:rsidR="00483B1D">
        <w:t>—</w:t>
      </w:r>
      <w:r>
        <w:t>once proud</w:t>
      </w:r>
      <w:r w:rsidR="00483B1D">
        <w:t>—</w:t>
      </w:r>
      <w:r>
        <w:t>war-torn and broken.</w:t>
      </w:r>
    </w:p>
    <w:p w14:paraId="1F214257" w14:textId="5B88B64E" w:rsidR="00D10B5B" w:rsidRDefault="0059432C" w:rsidP="00684D30">
      <w:pPr>
        <w:pStyle w:val="Body-TextTx"/>
      </w:pPr>
      <w:r>
        <w:t>So far, neither side had an advantage.</w:t>
      </w:r>
      <w:r w:rsidR="0004281A">
        <w:t xml:space="preserve"> </w:t>
      </w:r>
      <w:r>
        <w:t>Azish armies, with the help of Alethi strategists, had recaptured some ground in northern Emul.</w:t>
      </w:r>
      <w:r w:rsidR="0004281A">
        <w:t xml:space="preserve"> </w:t>
      </w:r>
      <w:r>
        <w:t>However, they didn</w:t>
      </w:r>
      <w:r w:rsidR="00766B15">
        <w:t>’</w:t>
      </w:r>
      <w:r>
        <w:t>t dare advance too far, as the wildcard of the region might come into play if they reached the south.</w:t>
      </w:r>
      <w:r w:rsidR="0004281A">
        <w:t xml:space="preserve"> </w:t>
      </w:r>
      <w:r>
        <w:t>Nestled behind Odium</w:t>
      </w:r>
      <w:r w:rsidR="00766B15">
        <w:t>’</w:t>
      </w:r>
      <w:r>
        <w:t>s forces was the army of Tezim, the god-priest.</w:t>
      </w:r>
      <w:r w:rsidR="0004281A">
        <w:t xml:space="preserve"> </w:t>
      </w:r>
      <w:r>
        <w:t>A man they now knew was Ishar, the ancient Herald gone mad.</w:t>
      </w:r>
    </w:p>
    <w:p w14:paraId="59FAC790" w14:textId="6FD055AC" w:rsidR="00D10B5B" w:rsidRDefault="0059432C" w:rsidP="00684D30">
      <w:pPr>
        <w:pStyle w:val="Body-TextTx"/>
      </w:pPr>
      <w:r>
        <w:t>Tezim had been quiet lately, unfortunately.</w:t>
      </w:r>
      <w:r w:rsidR="0004281A">
        <w:t xml:space="preserve"> </w:t>
      </w:r>
      <w:r>
        <w:t>Dalinar had hoped he would rage against the rear lines of the singers, forcing them to fight pressed between two armies.</w:t>
      </w:r>
      <w:r w:rsidR="0004281A">
        <w:t xml:space="preserve"> </w:t>
      </w:r>
      <w:r>
        <w:t>As it stood, the brutal fighting in Emul continued at a standstill.</w:t>
      </w:r>
      <w:r w:rsidR="0004281A">
        <w:t xml:space="preserve"> </w:t>
      </w:r>
      <w:r>
        <w:t>The coalition could easily resupply its lines through the Oathgate to the north and Thaylen shipping to the south.</w:t>
      </w:r>
      <w:r w:rsidR="0004281A">
        <w:t xml:space="preserve"> </w:t>
      </w:r>
      <w:r>
        <w:t>The enemy had vast numbers of former parshmen and access to larger numbers of irregulars</w:t>
      </w:r>
      <w:r w:rsidR="00483B1D">
        <w:t>—</w:t>
      </w:r>
      <w:r>
        <w:t>Fused, in this case.</w:t>
      </w:r>
    </w:p>
    <w:p w14:paraId="04C6D5DA" w14:textId="545B5699" w:rsidR="00D10B5B" w:rsidRDefault="0059432C" w:rsidP="00684D30">
      <w:pPr>
        <w:pStyle w:val="Body-TextTx"/>
      </w:pPr>
      <w:r>
        <w:t>The Mink took in the details of this battlefront, studying the shipping and navy numbers with interest.</w:t>
      </w:r>
      <w:r w:rsidR="0004281A">
        <w:t xml:space="preserve"> </w:t>
      </w:r>
      <w:r w:rsidR="00766B15">
        <w:t>“</w:t>
      </w:r>
      <w:r>
        <w:t>You control the entire Southern Depths?</w:t>
      </w:r>
      <w:r w:rsidR="00766B15">
        <w:t>”</w:t>
      </w:r>
      <w:r>
        <w:t xml:space="preserve"> he asked.</w:t>
      </w:r>
    </w:p>
    <w:p w14:paraId="5B06CD4F" w14:textId="2E284F4D" w:rsidR="00D10B5B" w:rsidRDefault="00766B15" w:rsidP="00684D30">
      <w:pPr>
        <w:pStyle w:val="Body-TextTx"/>
      </w:pPr>
      <w:r>
        <w:t>“</w:t>
      </w:r>
      <w:r w:rsidR="0059432C">
        <w:t>The enemy has a navy, stolen from Thaylenah,</w:t>
      </w:r>
      <w:r>
        <w:t>”</w:t>
      </w:r>
      <w:r w:rsidR="0059432C">
        <w:t xml:space="preserve"> Jasnah said.</w:t>
      </w:r>
      <w:r w:rsidR="0004281A">
        <w:t xml:space="preserve"> </w:t>
      </w:r>
      <w:r>
        <w:t>“</w:t>
      </w:r>
      <w:r w:rsidR="0059432C">
        <w:t>We have only the ships that we</w:t>
      </w:r>
      <w:r>
        <w:t>’</w:t>
      </w:r>
      <w:r w:rsidR="0059432C">
        <w:t>ve managed to build since then, and the ones that escaped that fate.</w:t>
      </w:r>
      <w:r w:rsidR="0004281A">
        <w:t xml:space="preserve"> </w:t>
      </w:r>
      <w:r w:rsidR="0059432C">
        <w:t xml:space="preserve">So our continued </w:t>
      </w:r>
      <w:r w:rsidR="0059432C">
        <w:lastRenderedPageBreak/>
        <w:t>dominance is not assured.</w:t>
      </w:r>
      <w:r w:rsidR="0004281A">
        <w:t xml:space="preserve"> </w:t>
      </w:r>
      <w:r w:rsidR="0059432C">
        <w:t>But following a singular victory by Fen</w:t>
      </w:r>
      <w:r>
        <w:t>’</w:t>
      </w:r>
      <w:r w:rsidR="0059432C">
        <w:t>s navy four months ago, the enemy retreated their ships into Iriali waters to the far northwest.</w:t>
      </w:r>
      <w:r w:rsidR="0004281A">
        <w:t xml:space="preserve"> </w:t>
      </w:r>
      <w:r w:rsidR="0059432C">
        <w:t>Currently, they seem content to control the northern seas while we control the south.</w:t>
      </w:r>
      <w:r>
        <w:t>”</w:t>
      </w:r>
    </w:p>
    <w:p w14:paraId="2EFF239F" w14:textId="12A6F41A" w:rsidR="00D10B5B" w:rsidRDefault="0059432C" w:rsidP="00684D30">
      <w:pPr>
        <w:pStyle w:val="Body-TextTx"/>
      </w:pPr>
      <w:r>
        <w:t>The Mink nodded and moved to the east, inspecting the second of the war</w:t>
      </w:r>
      <w:r w:rsidR="00766B15">
        <w:t>’</w:t>
      </w:r>
      <w:r>
        <w:t>s two battlefronts: the line between Alethkar and Jah Keved.</w:t>
      </w:r>
      <w:r w:rsidR="0004281A">
        <w:t xml:space="preserve"> </w:t>
      </w:r>
      <w:r>
        <w:t>Here, Navani</w:t>
      </w:r>
      <w:r w:rsidR="00766B15">
        <w:t>’</w:t>
      </w:r>
      <w:r>
        <w:t>s captured homeland made a secure staging base for the enemy, who fought the coalition forces led by Taravangian and Dalinar.</w:t>
      </w:r>
    </w:p>
    <w:p w14:paraId="0D064F06" w14:textId="06843D74" w:rsidR="00D10B5B" w:rsidRDefault="0059432C" w:rsidP="00684D30">
      <w:pPr>
        <w:pStyle w:val="Body-TextTx"/>
      </w:pPr>
      <w:r>
        <w:t>Fighting on this front had mostly been skirmishes along the border.</w:t>
      </w:r>
      <w:r w:rsidR="0004281A">
        <w:t xml:space="preserve"> </w:t>
      </w:r>
      <w:r>
        <w:t>The Fused had so far refused to be caught in any traditional large-scale battles</w:t>
      </w:r>
      <w:r w:rsidR="00483B1D">
        <w:t>—</w:t>
      </w:r>
      <w:r>
        <w:t>and much of the border between Alethkar and Jah Keved was difficult terrain, making it easy for roving bands on both sides to raid and then vanish.</w:t>
      </w:r>
    </w:p>
    <w:p w14:paraId="46125EDD" w14:textId="590126EA" w:rsidR="00D10B5B" w:rsidRDefault="0059432C" w:rsidP="00684D30">
      <w:pPr>
        <w:pStyle w:val="Body-TextTx"/>
      </w:pPr>
      <w:r>
        <w:t>Dalinar felt that the coalition would soon need to make a large offensive.</w:t>
      </w:r>
      <w:r w:rsidR="0004281A">
        <w:t xml:space="preserve"> </w:t>
      </w:r>
      <w:r>
        <w:t>Navani agreed.</w:t>
      </w:r>
      <w:r w:rsidR="0004281A">
        <w:t xml:space="preserve"> </w:t>
      </w:r>
      <w:r>
        <w:t>The protracted nature of this war gave the advantage to the enemy.</w:t>
      </w:r>
      <w:r w:rsidR="0004281A">
        <w:t xml:space="preserve"> </w:t>
      </w:r>
      <w:r>
        <w:t>The coalition</w:t>
      </w:r>
      <w:r w:rsidR="00766B15">
        <w:t>’</w:t>
      </w:r>
      <w:r>
        <w:t xml:space="preserve">s Radiant numbers were increasing slowly </w:t>
      </w:r>
      <w:r w:rsidR="00404B3C">
        <w:t>now</w:t>
      </w:r>
      <w:r>
        <w:t>, particularly with the honorspren withholding their support.</w:t>
      </w:r>
      <w:r w:rsidR="0004281A">
        <w:t xml:space="preserve"> </w:t>
      </w:r>
      <w:r>
        <w:t>However, the enemy singers</w:t>
      </w:r>
      <w:r w:rsidR="00483B1D">
        <w:t>—</w:t>
      </w:r>
      <w:r>
        <w:t>once untrained</w:t>
      </w:r>
      <w:r w:rsidR="00483B1D">
        <w:t>—</w:t>
      </w:r>
      <w:r>
        <w:t>were growing into better troops by the day, and more and more Fused were appearing.</w:t>
      </w:r>
      <w:r w:rsidR="0004281A">
        <w:t xml:space="preserve"> </w:t>
      </w:r>
      <w:r>
        <w:t>Dalinar wanted to push into Alethkar and seize the capital.</w:t>
      </w:r>
    </w:p>
    <w:p w14:paraId="49CE1B47" w14:textId="306DEA2A" w:rsidR="00D10B5B" w:rsidRDefault="0059432C" w:rsidP="00684D30">
      <w:pPr>
        <w:pStyle w:val="Body-TextTx"/>
      </w:pPr>
      <w:r>
        <w:t>The Mink trailed through the illusory mountains along the Alethi border.</w:t>
      </w:r>
      <w:r w:rsidR="0004281A">
        <w:t xml:space="preserve"> </w:t>
      </w:r>
      <w:r>
        <w:t>So far, other than raids, Dalinar had focused on seizing control of the southwestern corner of Alethkar</w:t>
      </w:r>
      <w:r w:rsidR="00483B1D">
        <w:t>—</w:t>
      </w:r>
      <w:r>
        <w:t>the part that touched the Tarat Sea</w:t>
      </w:r>
      <w:r w:rsidR="00483B1D">
        <w:t>—</w:t>
      </w:r>
      <w:r>
        <w:t>to reinforce the coalition</w:t>
      </w:r>
      <w:r w:rsidR="00766B15">
        <w:t>’</w:t>
      </w:r>
      <w:r>
        <w:t>s naval superiority in the south.</w:t>
      </w:r>
      <w:r w:rsidR="0004281A">
        <w:t xml:space="preserve"> </w:t>
      </w:r>
      <w:r>
        <w:t>The close proximity of Jah Keved</w:t>
      </w:r>
      <w:r w:rsidR="00483B1D">
        <w:t>—</w:t>
      </w:r>
      <w:r>
        <w:t>and the Oathgate in Vedenar</w:t>
      </w:r>
      <w:r w:rsidR="00483B1D">
        <w:t>—</w:t>
      </w:r>
      <w:r>
        <w:t>allowed them to field troops here with quick resupply.</w:t>
      </w:r>
    </w:p>
    <w:p w14:paraId="02F94837" w14:textId="47E9E29C" w:rsidR="00D10B5B" w:rsidRDefault="0059432C" w:rsidP="00684D30">
      <w:pPr>
        <w:pStyle w:val="Body-TextTx"/>
      </w:pPr>
      <w:r>
        <w:t>It was the sole part of Alethkar they</w:t>
      </w:r>
      <w:r w:rsidR="00766B15">
        <w:t>’</w:t>
      </w:r>
      <w:r>
        <w:t>d reclaimed so far.</w:t>
      </w:r>
      <w:r w:rsidR="0004281A">
        <w:t xml:space="preserve"> </w:t>
      </w:r>
      <w:r>
        <w:t xml:space="preserve">And it was a long, long way from </w:t>
      </w:r>
      <w:r>
        <w:lastRenderedPageBreak/>
        <w:t>the capital of Kholinar.</w:t>
      </w:r>
      <w:r w:rsidR="0004281A">
        <w:t xml:space="preserve"> </w:t>
      </w:r>
      <w:r>
        <w:t>Something had to be done.</w:t>
      </w:r>
      <w:r w:rsidR="0004281A">
        <w:t xml:space="preserve"> </w:t>
      </w:r>
      <w:r>
        <w:t>Each day their homeland remained in the enemy</w:t>
      </w:r>
      <w:r w:rsidR="00766B15">
        <w:t>’</w:t>
      </w:r>
      <w:r>
        <w:t>s hands was another day for the people there to be beaten down, controlled.</w:t>
      </w:r>
      <w:r w:rsidR="0004281A">
        <w:t xml:space="preserve"> </w:t>
      </w:r>
      <w:r>
        <w:t>Another day for the enemy to further entrench, feeding its armies on the sweat of Alethi farmers.</w:t>
      </w:r>
    </w:p>
    <w:p w14:paraId="30541C28" w14:textId="77D8C017" w:rsidR="00D10B5B" w:rsidRDefault="0059432C" w:rsidP="00684D30">
      <w:pPr>
        <w:pStyle w:val="Body-TextTx"/>
      </w:pPr>
      <w:r>
        <w:t>It was a deep, unyielding kind of pain, thinking of Alethkar and knowing they were essentially a people in exile here in Urithiru.</w:t>
      </w:r>
      <w:r w:rsidR="0004281A">
        <w:t xml:space="preserve"> </w:t>
      </w:r>
      <w:r>
        <w:t>They</w:t>
      </w:r>
      <w:r w:rsidR="00766B15">
        <w:t>’</w:t>
      </w:r>
      <w:r>
        <w:t>d lost their nation, and Dalinar</w:t>
      </w:r>
      <w:r w:rsidR="00483B1D">
        <w:t>—</w:t>
      </w:r>
      <w:r>
        <w:t>she knew</w:t>
      </w:r>
      <w:r w:rsidR="00483B1D">
        <w:t>—</w:t>
      </w:r>
      <w:r>
        <w:t>blamed himself.</w:t>
      </w:r>
      <w:r w:rsidR="0004281A">
        <w:t xml:space="preserve"> </w:t>
      </w:r>
      <w:r>
        <w:t>He thought if he</w:t>
      </w:r>
      <w:r w:rsidR="00766B15">
        <w:t>’</w:t>
      </w:r>
      <w:r>
        <w:t>d been able to quash the squabbling highprinces and finish the war at the Shattered Plains, Alethkar would not have fallen.</w:t>
      </w:r>
    </w:p>
    <w:p w14:paraId="25C8EA86" w14:textId="41C352B7" w:rsidR="00D10B5B" w:rsidRDefault="00766B15" w:rsidP="00684D30">
      <w:pPr>
        <w:pStyle w:val="Body-TextTx"/>
      </w:pPr>
      <w:r>
        <w:t>“</w:t>
      </w:r>
      <w:r w:rsidR="0059432C">
        <w:t>Yes</w:t>
      </w:r>
      <w:r>
        <w:t> . . .”</w:t>
      </w:r>
      <w:r w:rsidR="0059432C">
        <w:t xml:space="preserve"> the Mink said, squinting at the numbers of Alethi troops near the ocean in </w:t>
      </w:r>
      <w:r w:rsidR="00867B6F">
        <w:t>s</w:t>
      </w:r>
      <w:r w:rsidR="0059432C">
        <w:t>outhern Alethkar, then glancing back at the Veden armies manning the border.</w:t>
      </w:r>
      <w:r w:rsidR="0004281A">
        <w:t xml:space="preserve"> </w:t>
      </w:r>
      <w:r>
        <w:t>“</w:t>
      </w:r>
      <w:r w:rsidR="0059432C">
        <w:t>Yes.</w:t>
      </w:r>
      <w:r w:rsidR="0004281A">
        <w:t xml:space="preserve"> </w:t>
      </w:r>
      <w:r w:rsidR="0059432C">
        <w:t>Tell me, why do you show me this?</w:t>
      </w:r>
      <w:r w:rsidR="0004281A">
        <w:t xml:space="preserve"> </w:t>
      </w:r>
      <w:r w:rsidR="0059432C">
        <w:t>This intelligence is precious.</w:t>
      </w:r>
      <w:r w:rsidR="0004281A">
        <w:t xml:space="preserve"> </w:t>
      </w:r>
      <w:r w:rsidR="0059432C">
        <w:t>You trust me quickly.</w:t>
      </w:r>
      <w:r>
        <w:t>”</w:t>
      </w:r>
    </w:p>
    <w:p w14:paraId="27D9E5CE" w14:textId="4018E825" w:rsidR="00D10B5B" w:rsidRDefault="00766B15" w:rsidP="00684D30">
      <w:pPr>
        <w:pStyle w:val="Body-TextTx"/>
      </w:pPr>
      <w:r>
        <w:t>“</w:t>
      </w:r>
      <w:r w:rsidR="0059432C">
        <w:t>We don</w:t>
      </w:r>
      <w:r>
        <w:t>’</w:t>
      </w:r>
      <w:r w:rsidR="0059432C">
        <w:t>t have much choice,</w:t>
      </w:r>
      <w:r>
        <w:t>”</w:t>
      </w:r>
      <w:r w:rsidR="0059432C">
        <w:t xml:space="preserve"> Jasnah said, causing him to turn toward her.</w:t>
      </w:r>
      <w:r w:rsidR="0004281A">
        <w:t xml:space="preserve"> </w:t>
      </w:r>
      <w:r>
        <w:t>“</w:t>
      </w:r>
      <w:r w:rsidR="0059432C">
        <w:t>Have you followed the recent histories of Alethkar and Jah Keved, General?</w:t>
      </w:r>
      <w:r>
        <w:t>”</w:t>
      </w:r>
    </w:p>
    <w:p w14:paraId="6D51E27B" w14:textId="5C52E247" w:rsidR="00D10B5B" w:rsidRDefault="00766B15" w:rsidP="00684D30">
      <w:pPr>
        <w:pStyle w:val="Body-TextTx"/>
      </w:pPr>
      <w:r>
        <w:t>“</w:t>
      </w:r>
      <w:r w:rsidR="0059432C">
        <w:t>I have had my own troubles,</w:t>
      </w:r>
      <w:r>
        <w:t>”</w:t>
      </w:r>
      <w:r w:rsidR="0059432C">
        <w:t xml:space="preserve"> he said, </w:t>
      </w:r>
      <w:r>
        <w:t>“</w:t>
      </w:r>
      <w:r w:rsidR="0059432C">
        <w:t>but yes.</w:t>
      </w:r>
      <w:r w:rsidR="0004281A">
        <w:t xml:space="preserve"> </w:t>
      </w:r>
      <w:r w:rsidR="0059432C">
        <w:t>Civil war in both countries.</w:t>
      </w:r>
      <w:r>
        <w:t>”</w:t>
      </w:r>
    </w:p>
    <w:p w14:paraId="796A6FEE" w14:textId="3BA03709" w:rsidR="00D10B5B" w:rsidRDefault="00766B15" w:rsidP="00684D30">
      <w:pPr>
        <w:pStyle w:val="Body-TextTx"/>
      </w:pPr>
      <w:r>
        <w:t>“</w:t>
      </w:r>
      <w:r w:rsidR="0059432C">
        <w:t xml:space="preserve">Ours was </w:t>
      </w:r>
      <w:r w:rsidR="0059432C" w:rsidRPr="00CC5738">
        <w:rPr>
          <w:rStyle w:val="itali"/>
        </w:rPr>
        <w:t>not</w:t>
      </w:r>
      <w:r w:rsidR="0059432C">
        <w:t xml:space="preserve"> a civil war,</w:t>
      </w:r>
      <w:r>
        <w:t>”</w:t>
      </w:r>
      <w:r w:rsidR="0059432C">
        <w:t xml:space="preserve"> Dalinar said.</w:t>
      </w:r>
    </w:p>
    <w:p w14:paraId="0355095B" w14:textId="17A49535" w:rsidR="00D10B5B" w:rsidRDefault="0059432C" w:rsidP="00684D30">
      <w:pPr>
        <w:pStyle w:val="Body-TextTx"/>
      </w:pPr>
      <w:r>
        <w:t>That was debatable.</w:t>
      </w:r>
      <w:r w:rsidR="0004281A">
        <w:t xml:space="preserve"> </w:t>
      </w:r>
      <w:r>
        <w:t>The rivalry with Sadeas, the contest on the Shattered Plains, the eventual turning of Amaram</w:t>
      </w:r>
      <w:r w:rsidR="00766B15">
        <w:t> . . .</w:t>
      </w:r>
    </w:p>
    <w:p w14:paraId="7054A054" w14:textId="79EB1CB7" w:rsidR="00D10B5B" w:rsidRDefault="00766B15" w:rsidP="00684D30">
      <w:pPr>
        <w:pStyle w:val="Body-TextTx"/>
      </w:pPr>
      <w:r>
        <w:t>“</w:t>
      </w:r>
      <w:r w:rsidR="0059432C">
        <w:t>Regardless of what you term it,</w:t>
      </w:r>
      <w:r>
        <w:t>”</w:t>
      </w:r>
      <w:r w:rsidR="0059432C">
        <w:t xml:space="preserve"> Jasnah said, </w:t>
      </w:r>
      <w:r>
        <w:t>“</w:t>
      </w:r>
      <w:r w:rsidR="0059432C">
        <w:t>the last few years have been painful for our two kingdoms.</w:t>
      </w:r>
      <w:r w:rsidR="0004281A">
        <w:t xml:space="preserve"> </w:t>
      </w:r>
      <w:r w:rsidR="0059432C">
        <w:t>Jah Keved lost practically its entire royal family</w:t>
      </w:r>
      <w:r w:rsidR="00483B1D">
        <w:t>—</w:t>
      </w:r>
      <w:r w:rsidR="0059432C">
        <w:t>and most of its best generals</w:t>
      </w:r>
      <w:r w:rsidR="00483B1D">
        <w:t>—</w:t>
      </w:r>
      <w:r w:rsidR="0059432C">
        <w:t>following the assassination of their king.</w:t>
      </w:r>
      <w:r w:rsidR="0004281A">
        <w:t xml:space="preserve"> </w:t>
      </w:r>
      <w:r w:rsidR="0059432C">
        <w:t>We didn</w:t>
      </w:r>
      <w:r>
        <w:t>’</w:t>
      </w:r>
      <w:r w:rsidR="0059432C">
        <w:t>t fare much better.</w:t>
      </w:r>
      <w:r w:rsidR="0004281A">
        <w:t xml:space="preserve"> </w:t>
      </w:r>
      <w:r w:rsidR="0059432C">
        <w:t>Our command staff has been gutted several times over.</w:t>
      </w:r>
      <w:r>
        <w:t>”</w:t>
      </w:r>
    </w:p>
    <w:p w14:paraId="7997A02A" w14:textId="55D224C4" w:rsidR="00D10B5B" w:rsidRDefault="00766B15" w:rsidP="00684D30">
      <w:pPr>
        <w:pStyle w:val="Body-TextTx"/>
      </w:pPr>
      <w:r>
        <w:t>“</w:t>
      </w:r>
      <w:r w:rsidR="0059432C">
        <w:t>We are spread thin,</w:t>
      </w:r>
      <w:r>
        <w:t>”</w:t>
      </w:r>
      <w:r w:rsidR="0059432C">
        <w:t xml:space="preserve"> Dalinar said.</w:t>
      </w:r>
      <w:r w:rsidR="0004281A">
        <w:t xml:space="preserve"> </w:t>
      </w:r>
      <w:r>
        <w:t>“</w:t>
      </w:r>
      <w:r w:rsidR="0059432C">
        <w:t>Many of our best field generals are needed in Azir.</w:t>
      </w:r>
      <w:r w:rsidR="0004281A">
        <w:t xml:space="preserve"> </w:t>
      </w:r>
      <w:r w:rsidR="0059432C">
        <w:t>When I heard we had a chance to rescue the man who single-handedly held off the singer invasion for a year</w:t>
      </w:r>
      <w:r>
        <w:t> . . .”</w:t>
      </w:r>
    </w:p>
    <w:p w14:paraId="48E86085" w14:textId="3D746557" w:rsidR="00D10B5B" w:rsidRDefault="0059432C" w:rsidP="00684D30">
      <w:pPr>
        <w:pStyle w:val="Body-TextTx"/>
      </w:pPr>
      <w:r>
        <w:lastRenderedPageBreak/>
        <w:t>Dalinar strode into the middle of the illusion, and it treated him different</w:t>
      </w:r>
      <w:r w:rsidR="00436E0A">
        <w:t>ly</w:t>
      </w:r>
      <w:r w:rsidR="00483B1D">
        <w:t>—</w:t>
      </w:r>
      <w:r>
        <w:t>in subtle ways</w:t>
      </w:r>
      <w:r w:rsidR="00483B1D">
        <w:t>—</w:t>
      </w:r>
      <w:r>
        <w:t>from others.</w:t>
      </w:r>
      <w:r w:rsidR="0004281A">
        <w:t xml:space="preserve"> </w:t>
      </w:r>
      <w:r>
        <w:t>The color swirled near him, but the threads of Stormlight reached out, connecting to him.</w:t>
      </w:r>
      <w:r w:rsidR="0004281A">
        <w:t xml:space="preserve"> </w:t>
      </w:r>
      <w:r>
        <w:t>Like the arms of petitioners reaching toward their king.</w:t>
      </w:r>
    </w:p>
    <w:p w14:paraId="15CBB280" w14:textId="277FC1A4" w:rsidR="00D10B5B" w:rsidRDefault="00766B15" w:rsidP="00684D30">
      <w:pPr>
        <w:pStyle w:val="Body-TextTx"/>
      </w:pPr>
      <w:r>
        <w:t>“</w:t>
      </w:r>
      <w:r w:rsidR="0059432C">
        <w:t>I want to know what you see,</w:t>
      </w:r>
      <w:r>
        <w:t>”</w:t>
      </w:r>
      <w:r w:rsidR="0059432C">
        <w:t xml:space="preserve"> Dalinar said, sweeping his hand over the map.</w:t>
      </w:r>
      <w:r w:rsidR="0004281A">
        <w:t xml:space="preserve"> </w:t>
      </w:r>
      <w:r>
        <w:t>“</w:t>
      </w:r>
      <w:r w:rsidR="0059432C">
        <w:t>I want your analysis on what we</w:t>
      </w:r>
      <w:r>
        <w:t>’</w:t>
      </w:r>
      <w:r w:rsidR="0059432C">
        <w:t>re doing.</w:t>
      </w:r>
      <w:r w:rsidR="0004281A">
        <w:t xml:space="preserve"> </w:t>
      </w:r>
      <w:r w:rsidR="0059432C">
        <w:t>I want your help.</w:t>
      </w:r>
      <w:r w:rsidR="0004281A">
        <w:t xml:space="preserve"> </w:t>
      </w:r>
      <w:r w:rsidR="0059432C">
        <w:t>In exchange, we will use our forces to recover Herdaz.</w:t>
      </w:r>
      <w:r w:rsidR="0004281A">
        <w:t xml:space="preserve"> </w:t>
      </w:r>
      <w:r w:rsidR="0059432C">
        <w:t>Help me retake Alethkar, and I will spare no effort in seeing your people freed.</w:t>
      </w:r>
      <w:r>
        <w:t>”</w:t>
      </w:r>
    </w:p>
    <w:p w14:paraId="428B865B" w14:textId="7A725F2A" w:rsidR="00D10B5B" w:rsidRDefault="00766B15" w:rsidP="00684D30">
      <w:pPr>
        <w:pStyle w:val="Body-TextTx"/>
      </w:pPr>
      <w:r>
        <w:t>“</w:t>
      </w:r>
      <w:r w:rsidR="0059432C">
        <w:t xml:space="preserve">Having the Blackthorn on my side </w:t>
      </w:r>
      <w:r w:rsidR="0059432C" w:rsidRPr="00CC5738">
        <w:rPr>
          <w:rStyle w:val="itali"/>
        </w:rPr>
        <w:t>would</w:t>
      </w:r>
      <w:r w:rsidR="0059432C">
        <w:t xml:space="preserve"> be novel,</w:t>
      </w:r>
      <w:r>
        <w:t>”</w:t>
      </w:r>
      <w:r w:rsidR="0059432C">
        <w:t xml:space="preserve"> the Mink said.</w:t>
      </w:r>
      <w:r w:rsidR="0004281A">
        <w:t xml:space="preserve"> </w:t>
      </w:r>
      <w:r>
        <w:t>“</w:t>
      </w:r>
      <w:r w:rsidR="0059432C">
        <w:t>Before I make any promises though, tell me why you have so many troops stationed here, here, and here.</w:t>
      </w:r>
      <w:r>
        <w:t>”</w:t>
      </w:r>
      <w:r w:rsidR="0004281A">
        <w:t xml:space="preserve"> </w:t>
      </w:r>
      <w:r w:rsidR="0059432C">
        <w:t>He pointed at several fortifications on the southern border of Alethkar, near the ocean.</w:t>
      </w:r>
    </w:p>
    <w:p w14:paraId="7DAE3130" w14:textId="00687622" w:rsidR="00D10B5B" w:rsidRDefault="00766B15" w:rsidP="00684D30">
      <w:pPr>
        <w:pStyle w:val="Body-TextTx"/>
      </w:pPr>
      <w:r>
        <w:t>“</w:t>
      </w:r>
      <w:r w:rsidR="0059432C">
        <w:t>We need to hold the ports,</w:t>
      </w:r>
      <w:r>
        <w:t>”</w:t>
      </w:r>
      <w:r w:rsidR="0059432C">
        <w:t xml:space="preserve"> Dalinar said.</w:t>
      </w:r>
    </w:p>
    <w:p w14:paraId="1EA2005E" w14:textId="5D7A3D2E" w:rsidR="00D10B5B" w:rsidRDefault="00766B15" w:rsidP="00684D30">
      <w:pPr>
        <w:pStyle w:val="Body-TextTx"/>
      </w:pPr>
      <w:r>
        <w:t>“</w:t>
      </w:r>
      <w:r w:rsidR="0059432C">
        <w:t>Hmm.</w:t>
      </w:r>
      <w:r w:rsidR="0004281A">
        <w:t xml:space="preserve"> </w:t>
      </w:r>
      <w:r w:rsidR="0059432C">
        <w:t>Yes, I assume that excuse works for the others in your coalition?</w:t>
      </w:r>
      <w:r>
        <w:t>”</w:t>
      </w:r>
    </w:p>
    <w:p w14:paraId="47F4C86D" w14:textId="64311A84" w:rsidR="00D10B5B" w:rsidRDefault="0059432C" w:rsidP="00684D30">
      <w:pPr>
        <w:pStyle w:val="Body-TextTx"/>
      </w:pPr>
      <w:r>
        <w:t>Dalinar drew his lips to a line, glancing at Jasnah.</w:t>
      </w:r>
      <w:r w:rsidR="0004281A">
        <w:t xml:space="preserve"> </w:t>
      </w:r>
      <w:r>
        <w:t>Behind her, Wit raised both eyebrows and leaned against the far wall.</w:t>
      </w:r>
      <w:r w:rsidR="0004281A">
        <w:t xml:space="preserve"> </w:t>
      </w:r>
      <w:r>
        <w:t>He was uncharacteristically quiet in meetings</w:t>
      </w:r>
      <w:r w:rsidR="00483B1D">
        <w:t>—</w:t>
      </w:r>
      <w:r>
        <w:t>but one could read entire strings of mockery in his expressions.</w:t>
      </w:r>
    </w:p>
    <w:p w14:paraId="14B9D2DE" w14:textId="0D713903" w:rsidR="00D10B5B" w:rsidRDefault="00766B15" w:rsidP="00684D30">
      <w:pPr>
        <w:pStyle w:val="Body-TextTx"/>
      </w:pPr>
      <w:r>
        <w:t>“</w:t>
      </w:r>
      <w:r w:rsidR="0059432C">
        <w:t>The enemy concentrations are here, across the river,</w:t>
      </w:r>
      <w:r>
        <w:t>”</w:t>
      </w:r>
      <w:r w:rsidR="0059432C">
        <w:t xml:space="preserve"> the Mink said, pointing.</w:t>
      </w:r>
      <w:r w:rsidR="0004281A">
        <w:t xml:space="preserve"> </w:t>
      </w:r>
      <w:r>
        <w:t>“</w:t>
      </w:r>
      <w:r w:rsidR="0059432C">
        <w:t>If you were truly concerned only with them, you</w:t>
      </w:r>
      <w:r>
        <w:t>’</w:t>
      </w:r>
      <w:r w:rsidR="0059432C">
        <w:t xml:space="preserve">d fortify directly </w:t>
      </w:r>
      <w:r w:rsidR="00DC1962">
        <w:t>opposite</w:t>
      </w:r>
      <w:r w:rsidR="0059432C">
        <w:t xml:space="preserve"> to prevent a strike when the river runs dry between storms.</w:t>
      </w:r>
      <w:r w:rsidR="0004281A">
        <w:t xml:space="preserve"> </w:t>
      </w:r>
      <w:r w:rsidR="0059432C">
        <w:t>You don</w:t>
      </w:r>
      <w:r>
        <w:t>’</w:t>
      </w:r>
      <w:r w:rsidR="0059432C">
        <w:t>t.</w:t>
      </w:r>
      <w:r w:rsidR="0004281A">
        <w:t xml:space="preserve"> </w:t>
      </w:r>
      <w:r w:rsidR="0059432C">
        <w:t>Curious.</w:t>
      </w:r>
      <w:r w:rsidR="0004281A">
        <w:t xml:space="preserve"> </w:t>
      </w:r>
      <w:r w:rsidR="0059432C">
        <w:t>Of course, you</w:t>
      </w:r>
      <w:r>
        <w:t>’</w:t>
      </w:r>
      <w:r w:rsidR="0059432C">
        <w:t>d be exposed from behind.</w:t>
      </w:r>
      <w:r w:rsidR="0004281A">
        <w:t xml:space="preserve"> </w:t>
      </w:r>
      <w:r w:rsidR="0059432C">
        <w:t>It</w:t>
      </w:r>
      <w:r>
        <w:t>’</w:t>
      </w:r>
      <w:r w:rsidR="0059432C">
        <w:t>s almost like you don</w:t>
      </w:r>
      <w:r>
        <w:t>’</w:t>
      </w:r>
      <w:r w:rsidR="0059432C">
        <w:t>t trust the one watching your back</w:t>
      </w:r>
      <w:r>
        <w:t>. . . .”</w:t>
      </w:r>
    </w:p>
    <w:p w14:paraId="37DB5D40" w14:textId="0FCFCC9C" w:rsidR="00D10B5B" w:rsidRDefault="0059432C" w:rsidP="00684D30">
      <w:pPr>
        <w:pStyle w:val="Body-TextTx"/>
      </w:pPr>
      <w:r>
        <w:t>The much shorter man met Dalinar</w:t>
      </w:r>
      <w:r w:rsidR="00766B15">
        <w:t>’</w:t>
      </w:r>
      <w:r>
        <w:t>s gaze and left the words hanging in the air.</w:t>
      </w:r>
      <w:r w:rsidR="0004281A">
        <w:t xml:space="preserve"> </w:t>
      </w:r>
      <w:r>
        <w:t>Wit coughed into his hand.</w:t>
      </w:r>
    </w:p>
    <w:p w14:paraId="7595287A" w14:textId="586D848C" w:rsidR="00D10B5B" w:rsidRDefault="00766B15" w:rsidP="00684D30">
      <w:pPr>
        <w:pStyle w:val="Body-TextTx"/>
      </w:pPr>
      <w:r>
        <w:t>“</w:t>
      </w:r>
      <w:r w:rsidR="0059432C">
        <w:t>I believe Taravangian is working for the enemy,</w:t>
      </w:r>
      <w:r>
        <w:t>”</w:t>
      </w:r>
      <w:r w:rsidR="0059432C">
        <w:t xml:space="preserve"> Dalinar said, with a sigh.</w:t>
      </w:r>
      <w:r w:rsidR="0004281A">
        <w:t xml:space="preserve"> </w:t>
      </w:r>
      <w:r>
        <w:t>“</w:t>
      </w:r>
      <w:r w:rsidR="0059432C">
        <w:t>One year ago, someone let enemy troops in to attack Urithiru, and</w:t>
      </w:r>
      <w:r w:rsidR="00483B1D">
        <w:t>—</w:t>
      </w:r>
      <w:r w:rsidR="0059432C">
        <w:t>despite excuses and deflections that have convinced the others</w:t>
      </w:r>
      <w:r w:rsidR="00483B1D">
        <w:t>—</w:t>
      </w:r>
      <w:r w:rsidR="0059432C">
        <w:t>I am certain Taravangian</w:t>
      </w:r>
      <w:r>
        <w:t>’</w:t>
      </w:r>
      <w:r w:rsidR="0059432C">
        <w:t>s Radiant was the one who did it.</w:t>
      </w:r>
      <w:r>
        <w:t>”</w:t>
      </w:r>
    </w:p>
    <w:p w14:paraId="763ED46A" w14:textId="5C473E89" w:rsidR="00D10B5B" w:rsidRDefault="00766B15" w:rsidP="00684D30">
      <w:pPr>
        <w:pStyle w:val="Body-TextTx"/>
      </w:pPr>
      <w:r>
        <w:lastRenderedPageBreak/>
        <w:t>“</w:t>
      </w:r>
      <w:r w:rsidR="0059432C">
        <w:t>Dangerous,</w:t>
      </w:r>
      <w:r>
        <w:t>”</w:t>
      </w:r>
      <w:r w:rsidR="0059432C">
        <w:t xml:space="preserve"> the Mink said, </w:t>
      </w:r>
      <w:r>
        <w:t>“</w:t>
      </w:r>
      <w:r w:rsidR="0059432C">
        <w:t>fighting in a war where your strongest ally is also your greatest fear.</w:t>
      </w:r>
      <w:r w:rsidR="0004281A">
        <w:t xml:space="preserve"> </w:t>
      </w:r>
      <w:r w:rsidR="0059432C">
        <w:t>And Radiants, serving the other side?</w:t>
      </w:r>
      <w:r w:rsidR="0004281A">
        <w:t xml:space="preserve"> </w:t>
      </w:r>
      <w:r w:rsidR="0059432C">
        <w:t>How could this be?</w:t>
      </w:r>
      <w:r>
        <w:t>”</w:t>
      </w:r>
    </w:p>
    <w:p w14:paraId="6367EFB3" w14:textId="5CDD706A" w:rsidR="00D10B5B" w:rsidRDefault="00766B15" w:rsidP="00684D30">
      <w:pPr>
        <w:pStyle w:val="Body-TextTx"/>
      </w:pPr>
      <w:r>
        <w:t>“</w:t>
      </w:r>
      <w:r w:rsidR="0059432C">
        <w:t>They wouldn</w:t>
      </w:r>
      <w:r>
        <w:t>’</w:t>
      </w:r>
      <w:r w:rsidR="0059432C">
        <w:t>t be the only ones, unfortunately,</w:t>
      </w:r>
      <w:r>
        <w:t>”</w:t>
      </w:r>
      <w:r w:rsidR="0059432C">
        <w:t xml:space="preserve"> Jasnah said.</w:t>
      </w:r>
      <w:r w:rsidR="0004281A">
        <w:t xml:space="preserve"> </w:t>
      </w:r>
      <w:r>
        <w:t>“</w:t>
      </w:r>
      <w:r w:rsidR="0059432C">
        <w:t>We</w:t>
      </w:r>
      <w:r>
        <w:t>’</w:t>
      </w:r>
      <w:r w:rsidR="0059432C">
        <w:t>ve lost one entire order, the Skybreakers, to the enemy</w:t>
      </w:r>
      <w:r w:rsidR="00483B1D">
        <w:t>—</w:t>
      </w:r>
      <w:r w:rsidR="0059432C">
        <w:t xml:space="preserve">and they have been harrying Azir, </w:t>
      </w:r>
      <w:r w:rsidR="003C595A">
        <w:t>requir</w:t>
      </w:r>
      <w:r w:rsidR="0059432C">
        <w:t>ing us to keep dedicating forces in that region.</w:t>
      </w:r>
      <w:r w:rsidR="0004281A">
        <w:t xml:space="preserve"> </w:t>
      </w:r>
      <w:r w:rsidR="0059432C">
        <w:t>The Dustbringers continue to flirt with rebellion, often ignoring Dalinar</w:t>
      </w:r>
      <w:r>
        <w:t>’</w:t>
      </w:r>
      <w:r w:rsidR="0059432C">
        <w:t>s orders.</w:t>
      </w:r>
      <w:r>
        <w:t>”</w:t>
      </w:r>
    </w:p>
    <w:p w14:paraId="25639659" w14:textId="2EF698E2" w:rsidR="00D10B5B" w:rsidRDefault="00766B15" w:rsidP="00684D30">
      <w:pPr>
        <w:pStyle w:val="Body-TextTx"/>
      </w:pPr>
      <w:r>
        <w:t>“</w:t>
      </w:r>
      <w:r w:rsidR="0059432C">
        <w:t>Troubling,</w:t>
      </w:r>
      <w:r>
        <w:t>”</w:t>
      </w:r>
      <w:r w:rsidR="0059432C">
        <w:t xml:space="preserve"> the Mink said.</w:t>
      </w:r>
      <w:r w:rsidR="0004281A">
        <w:t xml:space="preserve"> </w:t>
      </w:r>
      <w:r w:rsidR="0059432C">
        <w:t>He walked up along the border of Alethkar, passing Jasnah.</w:t>
      </w:r>
      <w:r w:rsidR="0004281A">
        <w:t xml:space="preserve"> </w:t>
      </w:r>
      <w:r>
        <w:t>“</w:t>
      </w:r>
      <w:r w:rsidR="0059432C">
        <w:t>You amass here as well.</w:t>
      </w:r>
      <w:r w:rsidR="0004281A">
        <w:t xml:space="preserve"> </w:t>
      </w:r>
      <w:r w:rsidR="0059432C">
        <w:t>You want to push into your homeland, don</w:t>
      </w:r>
      <w:r>
        <w:t>’</w:t>
      </w:r>
      <w:r w:rsidR="0059432C">
        <w:t>t you?</w:t>
      </w:r>
      <w:r w:rsidR="0004281A">
        <w:t xml:space="preserve"> </w:t>
      </w:r>
      <w:r w:rsidR="0059432C">
        <w:t>You seek to recapture Kholinar.</w:t>
      </w:r>
      <w:r>
        <w:t>”</w:t>
      </w:r>
    </w:p>
    <w:p w14:paraId="788B9285" w14:textId="7F01B2A9" w:rsidR="00D10B5B" w:rsidRDefault="00766B15" w:rsidP="00684D30">
      <w:pPr>
        <w:pStyle w:val="Body-TextTx"/>
      </w:pPr>
      <w:r>
        <w:t>“</w:t>
      </w:r>
      <w:r w:rsidR="0059432C">
        <w:t>Delaying will lose us the war,</w:t>
      </w:r>
      <w:r>
        <w:t>”</w:t>
      </w:r>
      <w:r w:rsidR="0059432C">
        <w:t xml:space="preserve"> Navani said.</w:t>
      </w:r>
      <w:r w:rsidR="0004281A">
        <w:t xml:space="preserve"> </w:t>
      </w:r>
      <w:r>
        <w:t>“</w:t>
      </w:r>
      <w:r w:rsidR="0059432C">
        <w:t>The enemy grows in strength each day.</w:t>
      </w:r>
      <w:r>
        <w:t>”</w:t>
      </w:r>
    </w:p>
    <w:p w14:paraId="1D80EF61" w14:textId="6BD2D14E" w:rsidR="00D10B5B" w:rsidRDefault="00766B15" w:rsidP="00684D30">
      <w:pPr>
        <w:pStyle w:val="Body-TextTx"/>
      </w:pPr>
      <w:r>
        <w:t>“</w:t>
      </w:r>
      <w:r w:rsidR="0059432C">
        <w:t>I agree with this assessment,</w:t>
      </w:r>
      <w:r>
        <w:t>”</w:t>
      </w:r>
      <w:r w:rsidR="0059432C">
        <w:t xml:space="preserve"> the Mink said.</w:t>
      </w:r>
      <w:r w:rsidR="0004281A">
        <w:t xml:space="preserve"> </w:t>
      </w:r>
      <w:r>
        <w:t>“</w:t>
      </w:r>
      <w:r w:rsidR="0059432C">
        <w:t>But attacking Alethkar?</w:t>
      </w:r>
      <w:r>
        <w:t>”</w:t>
      </w:r>
    </w:p>
    <w:p w14:paraId="766C27D7" w14:textId="1AD65E30" w:rsidR="00D10B5B" w:rsidRDefault="00766B15" w:rsidP="00684D30">
      <w:pPr>
        <w:pStyle w:val="Body-TextTx"/>
      </w:pPr>
      <w:r>
        <w:t>“</w:t>
      </w:r>
      <w:r w:rsidR="0059432C">
        <w:t>We want to make a large, powerful offensive,</w:t>
      </w:r>
      <w:r>
        <w:t>”</w:t>
      </w:r>
      <w:r w:rsidR="0059432C">
        <w:t xml:space="preserve"> Dalinar explained.</w:t>
      </w:r>
      <w:r w:rsidR="0004281A">
        <w:t xml:space="preserve"> </w:t>
      </w:r>
      <w:r>
        <w:t>“</w:t>
      </w:r>
      <w:r w:rsidR="0059432C">
        <w:t>We are trying to persuade the other monarchs to see how vital it is.</w:t>
      </w:r>
      <w:r>
        <w:t>”</w:t>
      </w:r>
    </w:p>
    <w:p w14:paraId="2E414783" w14:textId="3EB8D2C7" w:rsidR="00D10B5B" w:rsidRDefault="00766B15" w:rsidP="00684D30">
      <w:pPr>
        <w:pStyle w:val="Body-TextTx"/>
      </w:pPr>
      <w:r>
        <w:t>“</w:t>
      </w:r>
      <w:r w:rsidR="0059432C">
        <w:t>Ah</w:t>
      </w:r>
      <w:r>
        <w:t> . . .”</w:t>
      </w:r>
      <w:r w:rsidR="0059432C">
        <w:t xml:space="preserve"> the Mink said.</w:t>
      </w:r>
      <w:r w:rsidR="0004281A">
        <w:t xml:space="preserve"> </w:t>
      </w:r>
      <w:r>
        <w:t>“</w:t>
      </w:r>
      <w:r w:rsidR="0059432C">
        <w:t>Yes, and an outside general</w:t>
      </w:r>
      <w:r w:rsidR="00483B1D">
        <w:t>—</w:t>
      </w:r>
      <w:r w:rsidR="0059432C">
        <w:t>approaching this fresh</w:t>
      </w:r>
      <w:r w:rsidR="00483B1D">
        <w:t>—</w:t>
      </w:r>
      <w:r w:rsidR="0059432C">
        <w:t>would be persuasive to them, wouldn</w:t>
      </w:r>
      <w:r>
        <w:t>’</w:t>
      </w:r>
      <w:r w:rsidR="0059432C">
        <w:t>t he?</w:t>
      </w:r>
      <w:r>
        <w:t>”</w:t>
      </w:r>
    </w:p>
    <w:p w14:paraId="19612F5B" w14:textId="2DC0195B" w:rsidR="00D10B5B" w:rsidRDefault="00766B15" w:rsidP="00684D30">
      <w:pPr>
        <w:pStyle w:val="Body-TextTx"/>
      </w:pPr>
      <w:r>
        <w:t>“</w:t>
      </w:r>
      <w:r w:rsidR="0059432C">
        <w:t>That</w:t>
      </w:r>
      <w:r>
        <w:t>’</w:t>
      </w:r>
      <w:r w:rsidR="0059432C">
        <w:t>s the hope,</w:t>
      </w:r>
      <w:r>
        <w:t>”</w:t>
      </w:r>
      <w:r w:rsidR="0059432C">
        <w:t xml:space="preserve"> Dalinar said.</w:t>
      </w:r>
    </w:p>
    <w:p w14:paraId="40626377" w14:textId="43F29F18" w:rsidR="00D10B5B" w:rsidRDefault="00766B15" w:rsidP="00684D30">
      <w:pPr>
        <w:pStyle w:val="Body-TextTx"/>
      </w:pPr>
      <w:r>
        <w:t>“</w:t>
      </w:r>
      <w:r w:rsidR="0059432C">
        <w:t>Yet you couldn</w:t>
      </w:r>
      <w:r>
        <w:t>’</w:t>
      </w:r>
      <w:r w:rsidR="0059432C">
        <w:t>t help trying to predispose me, eh?</w:t>
      </w:r>
      <w:r>
        <w:t>”</w:t>
      </w:r>
      <w:r w:rsidR="0059432C">
        <w:t xml:space="preserve"> the Mink said.</w:t>
      </w:r>
      <w:r w:rsidR="0004281A">
        <w:t xml:space="preserve"> </w:t>
      </w:r>
      <w:r>
        <w:t>“</w:t>
      </w:r>
      <w:r w:rsidR="0059432C">
        <w:t>You wanted to show this to me early, get me on your side first.</w:t>
      </w:r>
      <w:r w:rsidR="0004281A">
        <w:t xml:space="preserve"> </w:t>
      </w:r>
      <w:r w:rsidR="0059432C">
        <w:t>Not risk any surprises?</w:t>
      </w:r>
      <w:r>
        <w:t>”</w:t>
      </w:r>
    </w:p>
    <w:p w14:paraId="198EA8EB" w14:textId="7A87C504" w:rsidR="00D10B5B" w:rsidRDefault="00766B15" w:rsidP="00684D30">
      <w:pPr>
        <w:pStyle w:val="Body-TextTx"/>
      </w:pPr>
      <w:r>
        <w:t>“</w:t>
      </w:r>
      <w:r w:rsidR="0059432C">
        <w:t>We</w:t>
      </w:r>
      <w:r>
        <w:t>’</w:t>
      </w:r>
      <w:r w:rsidR="0059432C">
        <w:t>ve had</w:t>
      </w:r>
      <w:r>
        <w:t> . . .</w:t>
      </w:r>
      <w:r w:rsidR="00483B1D">
        <w:t xml:space="preserve"> </w:t>
      </w:r>
      <w:r w:rsidR="0059432C">
        <w:t>enough surprises dropped on us in meetings of the monarchs,</w:t>
      </w:r>
      <w:r>
        <w:t>”</w:t>
      </w:r>
      <w:r w:rsidR="0059432C">
        <w:t xml:space="preserve"> Navani said.</w:t>
      </w:r>
    </w:p>
    <w:p w14:paraId="10F30D4D" w14:textId="5DC65893" w:rsidR="00D10B5B" w:rsidRDefault="00766B15" w:rsidP="00684D30">
      <w:pPr>
        <w:pStyle w:val="Body-TextTx"/>
      </w:pPr>
      <w:r>
        <w:t>“</w:t>
      </w:r>
      <w:r w:rsidR="0059432C">
        <w:t>I suppose I can</w:t>
      </w:r>
      <w:r>
        <w:t>’</w:t>
      </w:r>
      <w:r w:rsidR="0059432C">
        <w:t>t blame you,</w:t>
      </w:r>
      <w:r>
        <w:t>”</w:t>
      </w:r>
      <w:r w:rsidR="0059432C">
        <w:t xml:space="preserve"> the Mink said.</w:t>
      </w:r>
      <w:r w:rsidR="0004281A">
        <w:t xml:space="preserve"> </w:t>
      </w:r>
      <w:r>
        <w:t>“</w:t>
      </w:r>
      <w:r w:rsidR="0059432C">
        <w:t>Nope.</w:t>
      </w:r>
      <w:r w:rsidR="0004281A">
        <w:t xml:space="preserve"> </w:t>
      </w:r>
      <w:r w:rsidR="0059432C">
        <w:t>No blame.</w:t>
      </w:r>
      <w:r w:rsidR="0004281A">
        <w:t xml:space="preserve"> </w:t>
      </w:r>
      <w:r w:rsidR="0059432C">
        <w:t>But a question remains.</w:t>
      </w:r>
      <w:r w:rsidR="0004281A">
        <w:t xml:space="preserve"> </w:t>
      </w:r>
      <w:r w:rsidR="0059432C">
        <w:t>What do you want from me, you Kholins?</w:t>
      </w:r>
      <w:r w:rsidR="0004281A">
        <w:t xml:space="preserve"> </w:t>
      </w:r>
      <w:r w:rsidR="0059432C">
        <w:t>Would you prefer a reinforcement of what you already want to believe, or do you seek the truth?</w:t>
      </w:r>
      <w:r>
        <w:t>”</w:t>
      </w:r>
    </w:p>
    <w:p w14:paraId="5751F2DA" w14:textId="5B7C1576" w:rsidR="00D10B5B" w:rsidRDefault="00766B15" w:rsidP="00684D30">
      <w:pPr>
        <w:pStyle w:val="Body-TextTx"/>
      </w:pPr>
      <w:r>
        <w:lastRenderedPageBreak/>
        <w:t>“</w:t>
      </w:r>
      <w:r w:rsidR="0059432C">
        <w:t>I always want the truth,</w:t>
      </w:r>
      <w:r>
        <w:t>”</w:t>
      </w:r>
      <w:r w:rsidR="0059432C">
        <w:t xml:space="preserve"> Dalinar said.</w:t>
      </w:r>
      <w:r w:rsidR="0004281A">
        <w:t xml:space="preserve"> </w:t>
      </w:r>
      <w:r>
        <w:t>“</w:t>
      </w:r>
      <w:r w:rsidR="0059432C">
        <w:t>And if you know anything of my niece, you</w:t>
      </w:r>
      <w:r>
        <w:t>’</w:t>
      </w:r>
      <w:r w:rsidR="0059432C">
        <w:t>ll know she has no qualms stating the truth as she sees it.</w:t>
      </w:r>
      <w:r w:rsidR="0004281A">
        <w:t xml:space="preserve"> </w:t>
      </w:r>
      <w:r w:rsidR="0059432C">
        <w:t>Regardless of the consequences.</w:t>
      </w:r>
      <w:r>
        <w:t>”</w:t>
      </w:r>
    </w:p>
    <w:p w14:paraId="7DDE71A7" w14:textId="1DD8D740" w:rsidR="00D10B5B" w:rsidRDefault="00766B15" w:rsidP="00684D30">
      <w:pPr>
        <w:pStyle w:val="Body-TextTx"/>
      </w:pPr>
      <w:r>
        <w:t>“</w:t>
      </w:r>
      <w:r w:rsidR="0059432C">
        <w:t>Yes,</w:t>
      </w:r>
      <w:r>
        <w:t>”</w:t>
      </w:r>
      <w:r w:rsidR="0059432C">
        <w:t xml:space="preserve"> the Mink said, looking at Jasnah.</w:t>
      </w:r>
      <w:r w:rsidR="0004281A">
        <w:t xml:space="preserve"> </w:t>
      </w:r>
      <w:r>
        <w:t>“</w:t>
      </w:r>
      <w:r w:rsidR="0059432C">
        <w:t>I know of your reputation, Your Majesty.</w:t>
      </w:r>
      <w:r w:rsidR="0004281A">
        <w:t xml:space="preserve"> </w:t>
      </w:r>
      <w:r w:rsidR="0059432C">
        <w:t>As for the Blackthorn</w:t>
      </w:r>
      <w:r>
        <w:t> . . .</w:t>
      </w:r>
      <w:r w:rsidR="00483B1D">
        <w:t xml:space="preserve"> </w:t>
      </w:r>
      <w:r w:rsidR="0059432C">
        <w:t>I would not have believed you two years ago.</w:t>
      </w:r>
      <w:r>
        <w:t>”</w:t>
      </w:r>
      <w:r w:rsidR="0004281A">
        <w:t xml:space="preserve"> </w:t>
      </w:r>
      <w:r w:rsidR="0059432C">
        <w:t>The Mink lifted his finger.</w:t>
      </w:r>
      <w:r w:rsidR="0004281A">
        <w:t xml:space="preserve"> </w:t>
      </w:r>
      <w:r>
        <w:t>“</w:t>
      </w:r>
      <w:r w:rsidR="0059432C">
        <w:t>Then my niece read to me your book.</w:t>
      </w:r>
      <w:r w:rsidR="0004281A">
        <w:t xml:space="preserve"> </w:t>
      </w:r>
      <w:r w:rsidR="0059432C">
        <w:t>The whole thing, yes.</w:t>
      </w:r>
      <w:r w:rsidR="0004281A">
        <w:t xml:space="preserve"> </w:t>
      </w:r>
      <w:r w:rsidR="0059432C">
        <w:t>We got a copy, which was difficult, and I listened with much interest.</w:t>
      </w:r>
      <w:r w:rsidR="0004281A">
        <w:t xml:space="preserve"> </w:t>
      </w:r>
      <w:r w:rsidR="0059432C">
        <w:t>I do not trust the Blackthorn, but perhaps I can trust the man who would write the words you did.</w:t>
      </w:r>
      <w:r>
        <w:t>”</w:t>
      </w:r>
    </w:p>
    <w:p w14:paraId="59BB196A" w14:textId="3890F9B5" w:rsidR="00D10B5B" w:rsidRDefault="0059432C" w:rsidP="00684D30">
      <w:pPr>
        <w:pStyle w:val="Body-TextTx"/>
      </w:pPr>
      <w:r>
        <w:t>He studied Dalinar, as if weighing him.</w:t>
      </w:r>
      <w:r w:rsidR="0004281A">
        <w:t xml:space="preserve"> </w:t>
      </w:r>
      <w:r>
        <w:t>Then the Mink turned and strode across the map.</w:t>
      </w:r>
      <w:r w:rsidR="0004281A">
        <w:t xml:space="preserve"> </w:t>
      </w:r>
      <w:r w:rsidR="00766B15">
        <w:t>“</w:t>
      </w:r>
      <w:r>
        <w:t>I can perhaps help you escape this mess.</w:t>
      </w:r>
      <w:r w:rsidR="0004281A">
        <w:t xml:space="preserve"> </w:t>
      </w:r>
      <w:r>
        <w:t>You must not attack Alethkar.</w:t>
      </w:r>
      <w:r w:rsidR="00766B15">
        <w:t>”</w:t>
      </w:r>
    </w:p>
    <w:p w14:paraId="79CADA2F" w14:textId="1F8BBCE7" w:rsidR="00D10B5B" w:rsidRDefault="00766B15" w:rsidP="00684D30">
      <w:pPr>
        <w:pStyle w:val="Body-TextTx"/>
      </w:pPr>
      <w:r>
        <w:t>“</w:t>
      </w:r>
      <w:r w:rsidR="0059432C">
        <w:t>But</w:t>
      </w:r>
      <w:r w:rsidR="00483B1D">
        <w:t>—</w:t>
      </w:r>
      <w:r>
        <w:t>”</w:t>
      </w:r>
      <w:r w:rsidR="0059432C">
        <w:t xml:space="preserve"> Dalinar began.</w:t>
      </w:r>
    </w:p>
    <w:p w14:paraId="762145BE" w14:textId="2346D708" w:rsidR="00D10B5B" w:rsidRDefault="00766B15" w:rsidP="00684D30">
      <w:pPr>
        <w:pStyle w:val="Body-TextTx"/>
      </w:pPr>
      <w:r>
        <w:t>“</w:t>
      </w:r>
      <w:r w:rsidR="0059432C">
        <w:t>I agree you need to make an offensive,</w:t>
      </w:r>
      <w:r>
        <w:t>”</w:t>
      </w:r>
      <w:r w:rsidR="0059432C">
        <w:t xml:space="preserve"> the Mink said.</w:t>
      </w:r>
      <w:r w:rsidR="0004281A">
        <w:t xml:space="preserve"> </w:t>
      </w:r>
      <w:r>
        <w:t>“</w:t>
      </w:r>
      <w:r w:rsidR="0059432C">
        <w:t>However, if Taravangian is not trustworthy, an expedition into Alethkar now would expose your forces to catastrophe.</w:t>
      </w:r>
      <w:r w:rsidR="0004281A">
        <w:t xml:space="preserve"> </w:t>
      </w:r>
      <w:r w:rsidR="0059432C">
        <w:t>Even without the danger of betrayal, the enemy is too strong in the area.</w:t>
      </w:r>
      <w:r w:rsidR="0004281A">
        <w:t xml:space="preserve"> </w:t>
      </w:r>
      <w:r w:rsidR="0059432C">
        <w:t>I</w:t>
      </w:r>
      <w:r>
        <w:t>’</w:t>
      </w:r>
      <w:r w:rsidR="0059432C">
        <w:t>ve spent time fighting them; I can tell you that their footing is sure in your country.</w:t>
      </w:r>
      <w:r w:rsidR="0004281A">
        <w:t xml:space="preserve"> </w:t>
      </w:r>
      <w:r w:rsidR="0059432C">
        <w:t>We won</w:t>
      </w:r>
      <w:r>
        <w:t>’</w:t>
      </w:r>
      <w:r w:rsidR="0059432C">
        <w:t>t push them out easily, and we certainly can</w:t>
      </w:r>
      <w:r>
        <w:t>’</w:t>
      </w:r>
      <w:r w:rsidR="0059432C">
        <w:t>t do it while prosecuting a two-front war.</w:t>
      </w:r>
      <w:r>
        <w:t>”</w:t>
      </w:r>
    </w:p>
    <w:p w14:paraId="757D6FD9" w14:textId="6A99DC42" w:rsidR="00D10B5B" w:rsidRDefault="0059432C" w:rsidP="00684D30">
      <w:pPr>
        <w:pStyle w:val="Body-TextTx"/>
      </w:pPr>
      <w:r>
        <w:t>The Mink stopped in Azir, then pointed toward the fighting in Emul.</w:t>
      </w:r>
      <w:r w:rsidR="0004281A">
        <w:t xml:space="preserve"> </w:t>
      </w:r>
      <w:r w:rsidR="00766B15">
        <w:t>“</w:t>
      </w:r>
      <w:r>
        <w:t>Here, you have the enemy pinned between you and a rival force.</w:t>
      </w:r>
      <w:r w:rsidR="0004281A">
        <w:t xml:space="preserve"> </w:t>
      </w:r>
      <w:r>
        <w:t>They</w:t>
      </w:r>
      <w:r w:rsidR="00766B15">
        <w:t>’</w:t>
      </w:r>
      <w:r>
        <w:t>re using those Skybreakers to distract you from how exposed they are here.</w:t>
      </w:r>
      <w:r w:rsidR="0004281A">
        <w:t xml:space="preserve"> </w:t>
      </w:r>
      <w:r>
        <w:t>Your enemy is landlocked, with serious supply troubles, isolated from its allies in Iri and Alethkar.</w:t>
      </w:r>
      <w:r w:rsidR="0004281A">
        <w:t xml:space="preserve"> </w:t>
      </w:r>
      <w:r>
        <w:t xml:space="preserve">You want a big offensive that has a chance to </w:t>
      </w:r>
      <w:r w:rsidRPr="00CC5738">
        <w:rPr>
          <w:rStyle w:val="itali"/>
        </w:rPr>
        <w:t>work</w:t>
      </w:r>
      <w:r>
        <w:t>?</w:t>
      </w:r>
      <w:r w:rsidR="0004281A">
        <w:t xml:space="preserve"> </w:t>
      </w:r>
      <w:r>
        <w:t>Reclaim Emul, push the Voidbringers</w:t>
      </w:r>
      <w:r w:rsidR="00483B1D">
        <w:t>—</w:t>
      </w:r>
      <w:r>
        <w:t>the singers</w:t>
      </w:r>
      <w:r w:rsidR="00483B1D">
        <w:t>—</w:t>
      </w:r>
      <w:r>
        <w:t>out of Makabak.</w:t>
      </w:r>
    </w:p>
    <w:p w14:paraId="6838D256" w14:textId="48D8554F" w:rsidR="00D10B5B" w:rsidRDefault="00766B15" w:rsidP="00684D30">
      <w:pPr>
        <w:pStyle w:val="Body-TextTx"/>
      </w:pPr>
      <w:r>
        <w:t>“</w:t>
      </w:r>
      <w:r w:rsidR="0059432C">
        <w:t>You need to consolidate, focus on where the enemy is weakest.</w:t>
      </w:r>
      <w:r w:rsidR="0004281A">
        <w:t xml:space="preserve"> </w:t>
      </w:r>
      <w:r w:rsidR="0059432C">
        <w:t xml:space="preserve">You do </w:t>
      </w:r>
      <w:r w:rsidR="0059432C" w:rsidRPr="00CC5738">
        <w:rPr>
          <w:rStyle w:val="itali"/>
        </w:rPr>
        <w:t>not</w:t>
      </w:r>
      <w:r w:rsidR="0059432C">
        <w:t xml:space="preserve"> need to smash your armies into the most fortified enemy position in a reckless attempt to satisfy your wounded Alethi pride.</w:t>
      </w:r>
      <w:r w:rsidR="0004281A">
        <w:t xml:space="preserve"> </w:t>
      </w:r>
      <w:r w:rsidR="0059432C">
        <w:t>That is the truth.</w:t>
      </w:r>
      <w:r>
        <w:t>”</w:t>
      </w:r>
    </w:p>
    <w:p w14:paraId="66EA2CD8" w14:textId="4DA5CE3B" w:rsidR="00D10B5B" w:rsidRDefault="0059432C" w:rsidP="00684D30">
      <w:pPr>
        <w:pStyle w:val="Body-TextTx"/>
      </w:pPr>
      <w:r>
        <w:lastRenderedPageBreak/>
        <w:t>Navani looked at Dalinar, hating the way the words made him deflate, his shoulders slouching.</w:t>
      </w:r>
      <w:r w:rsidR="0004281A">
        <w:t xml:space="preserve"> </w:t>
      </w:r>
      <w:r>
        <w:t>He wanted so badly to free his homeland.</w:t>
      </w:r>
    </w:p>
    <w:p w14:paraId="40C7411F" w14:textId="44F517B6" w:rsidR="00D10B5B" w:rsidRDefault="0059432C" w:rsidP="00684D30">
      <w:pPr>
        <w:pStyle w:val="Body-TextTx"/>
      </w:pPr>
      <w:r>
        <w:t>She was not the tactical genius Dalinar was.</w:t>
      </w:r>
      <w:r w:rsidR="0004281A">
        <w:t xml:space="preserve"> </w:t>
      </w:r>
      <w:r>
        <w:t>She would not have objected if he</w:t>
      </w:r>
      <w:r w:rsidR="00766B15">
        <w:t>’</w:t>
      </w:r>
      <w:r>
        <w:t>d insisted that freeing Alethkar was the</w:t>
      </w:r>
      <w:r w:rsidR="0004281A">
        <w:t xml:space="preserve"> </w:t>
      </w:r>
      <w:r>
        <w:t>correct move.</w:t>
      </w:r>
      <w:r w:rsidR="0004281A">
        <w:t xml:space="preserve"> </w:t>
      </w:r>
      <w:r>
        <w:t>But the way he turned</w:t>
      </w:r>
      <w:r w:rsidR="00483B1D">
        <w:t>—</w:t>
      </w:r>
      <w:r>
        <w:t>bowing his head as the Mink spoke</w:t>
      </w:r>
      <w:r w:rsidR="00483B1D">
        <w:t>—</w:t>
      </w:r>
      <w:r>
        <w:t>told her he knew the Mink was right.</w:t>
      </w:r>
    </w:p>
    <w:p w14:paraId="371A1642" w14:textId="2EFC4154" w:rsidR="00D10B5B" w:rsidRDefault="0059432C" w:rsidP="00684D30">
      <w:pPr>
        <w:pStyle w:val="Body-TextTx"/>
      </w:pPr>
      <w:r>
        <w:t>Perhaps Dalinar had known it already.</w:t>
      </w:r>
      <w:r w:rsidR="0004281A">
        <w:t xml:space="preserve"> </w:t>
      </w:r>
      <w:r>
        <w:t>Perhaps he</w:t>
      </w:r>
      <w:r w:rsidR="00766B15">
        <w:t>’</w:t>
      </w:r>
      <w:r>
        <w:t>d needed to hear it from someone else.</w:t>
      </w:r>
    </w:p>
    <w:p w14:paraId="7ED4AD33" w14:textId="2FEF94E4" w:rsidR="00D10B5B" w:rsidRDefault="00766B15" w:rsidP="00684D30">
      <w:pPr>
        <w:pStyle w:val="Body-TextTx"/>
      </w:pPr>
      <w:r>
        <w:t>“</w:t>
      </w:r>
      <w:r w:rsidR="0059432C">
        <w:t>Let us get you more detailed reports,</w:t>
      </w:r>
      <w:r>
        <w:t>”</w:t>
      </w:r>
      <w:r w:rsidR="0059432C">
        <w:t xml:space="preserve"> Jasnah said.</w:t>
      </w:r>
      <w:r w:rsidR="0004281A">
        <w:t xml:space="preserve"> </w:t>
      </w:r>
      <w:r>
        <w:t>“</w:t>
      </w:r>
      <w:r w:rsidR="0059432C">
        <w:t>So you can see if the facts support your instincts, Mink.</w:t>
      </w:r>
      <w:r>
        <w:t>”</w:t>
      </w:r>
    </w:p>
    <w:p w14:paraId="40058BD1" w14:textId="61431DF8" w:rsidR="00D10B5B" w:rsidRDefault="00766B15" w:rsidP="00684D30">
      <w:pPr>
        <w:pStyle w:val="Body-TextTx"/>
      </w:pPr>
      <w:r>
        <w:t>“</w:t>
      </w:r>
      <w:r w:rsidR="0059432C">
        <w:t>Yes, that would be wise,</w:t>
      </w:r>
      <w:r>
        <w:t>”</w:t>
      </w:r>
      <w:r w:rsidR="0059432C">
        <w:t xml:space="preserve"> the Mink said.</w:t>
      </w:r>
      <w:r w:rsidR="0004281A">
        <w:t xml:space="preserve"> </w:t>
      </w:r>
      <w:r>
        <w:t>“</w:t>
      </w:r>
      <w:r w:rsidR="0059432C">
        <w:t>Many a locked room reveals a hidden path to escape, after all.</w:t>
      </w:r>
      <w:r>
        <w:t>”</w:t>
      </w:r>
    </w:p>
    <w:p w14:paraId="2FD1A85E" w14:textId="58A27220" w:rsidR="00D10B5B" w:rsidRDefault="00766B15" w:rsidP="00684D30">
      <w:pPr>
        <w:pStyle w:val="Body-TextTx"/>
      </w:pPr>
      <w:r>
        <w:t>“</w:t>
      </w:r>
      <w:r w:rsidR="0059432C">
        <w:t>Adolin, if you would please?</w:t>
      </w:r>
      <w:r>
        <w:t>”</w:t>
      </w:r>
      <w:r w:rsidR="0059432C">
        <w:t xml:space="preserve"> Jasnah asked.</w:t>
      </w:r>
      <w:r w:rsidR="0004281A">
        <w:t xml:space="preserve"> </w:t>
      </w:r>
      <w:r>
        <w:t>“</w:t>
      </w:r>
      <w:r w:rsidR="0059432C">
        <w:t>Yes, and you, Shallan.</w:t>
      </w:r>
      <w:r w:rsidR="0004281A">
        <w:t xml:space="preserve"> </w:t>
      </w:r>
      <w:r w:rsidR="0059432C">
        <w:t>See our guest to the military briefing chambers and give him access to our scribes and any maps from our archive vault.</w:t>
      </w:r>
      <w:r w:rsidR="0004281A">
        <w:t xml:space="preserve"> </w:t>
      </w:r>
      <w:r w:rsidR="0059432C">
        <w:t>Teshav should be able to provide exact numbers and recent battle data.</w:t>
      </w:r>
      <w:r w:rsidR="0004281A">
        <w:t xml:space="preserve"> </w:t>
      </w:r>
      <w:r w:rsidR="0059432C">
        <w:t>Study with care, Mink.</w:t>
      </w:r>
      <w:r w:rsidR="0004281A">
        <w:t xml:space="preserve"> </w:t>
      </w:r>
      <w:r w:rsidR="0059432C">
        <w:t>We meet with the monarchs in a few weeks</w:t>
      </w:r>
      <w:r>
        <w:t>’</w:t>
      </w:r>
      <w:r w:rsidR="0059432C">
        <w:t xml:space="preserve"> time to discuss our next big offensive, and I would have a plan ready.</w:t>
      </w:r>
      <w:r>
        <w:t>”</w:t>
      </w:r>
    </w:p>
    <w:p w14:paraId="1934F704" w14:textId="4E29032C" w:rsidR="00D10B5B" w:rsidRDefault="0059432C" w:rsidP="00684D30">
      <w:pPr>
        <w:pStyle w:val="Body-TextTx"/>
      </w:pPr>
      <w:r>
        <w:t>The Mink bowed to her</w:t>
      </w:r>
      <w:r w:rsidR="00755C43">
        <w:t xml:space="preserve"> and</w:t>
      </w:r>
      <w:r>
        <w:t xml:space="preserve"> retreat</w:t>
      </w:r>
      <w:r w:rsidR="00755C43">
        <w:t>ed</w:t>
      </w:r>
      <w:r>
        <w:t xml:space="preserve"> with Adolin and Shallan.</w:t>
      </w:r>
      <w:r w:rsidR="0004281A">
        <w:t xml:space="preserve"> </w:t>
      </w:r>
      <w:r>
        <w:t>As soon as he was gone</w:t>
      </w:r>
      <w:r w:rsidR="00483B1D">
        <w:t>—</w:t>
      </w:r>
      <w:r>
        <w:t>the map collapsing as Shallan left</w:t>
      </w:r>
      <w:r w:rsidR="00483B1D">
        <w:t>—</w:t>
      </w:r>
      <w:r>
        <w:t>Jasnah changed subtly.</w:t>
      </w:r>
      <w:r w:rsidR="0004281A">
        <w:t xml:space="preserve"> </w:t>
      </w:r>
      <w:r>
        <w:t>Her face became less of a mask.</w:t>
      </w:r>
      <w:r w:rsidR="0004281A">
        <w:t xml:space="preserve"> </w:t>
      </w:r>
      <w:r>
        <w:t>She didn</w:t>
      </w:r>
      <w:r w:rsidR="00766B15">
        <w:t>’</w:t>
      </w:r>
      <w:r>
        <w:t>t walk with a queenly gait as she strode over and settled down at the room</w:t>
      </w:r>
      <w:r w:rsidR="00766B15">
        <w:t>’</w:t>
      </w:r>
      <w:r>
        <w:t>s small table.</w:t>
      </w:r>
      <w:r w:rsidR="0004281A">
        <w:t xml:space="preserve"> </w:t>
      </w:r>
      <w:r>
        <w:t>This was the woman taking off her crown, now that she was with only family.</w:t>
      </w:r>
    </w:p>
    <w:p w14:paraId="1FF51844" w14:textId="7C2E3FC1" w:rsidR="00D10B5B" w:rsidRDefault="0059432C" w:rsidP="00684D30">
      <w:pPr>
        <w:pStyle w:val="Body-TextTx"/>
      </w:pPr>
      <w:r w:rsidRPr="00CC5738">
        <w:rPr>
          <w:rStyle w:val="itali"/>
        </w:rPr>
        <w:t>Family and Wit,</w:t>
      </w:r>
      <w:r>
        <w:t xml:space="preserve"> Navani thought as the lanky man, dressed all in black, walked over to fetch some wine.</w:t>
      </w:r>
      <w:r w:rsidR="0004281A">
        <w:t xml:space="preserve"> </w:t>
      </w:r>
      <w:r>
        <w:t>She couldn</w:t>
      </w:r>
      <w:r w:rsidR="00766B15">
        <w:t>’</w:t>
      </w:r>
      <w:r>
        <w:t>t tell if the rumors about those two were true or not, and hadn</w:t>
      </w:r>
      <w:r w:rsidR="00766B15">
        <w:t>’</w:t>
      </w:r>
      <w:r>
        <w:t>t felt comfortable asking.</w:t>
      </w:r>
      <w:r w:rsidR="0004281A">
        <w:t xml:space="preserve"> </w:t>
      </w:r>
      <w:r>
        <w:t>Strange, that a mother should feel so unwilling to chat with her daughter about intimate matters.</w:t>
      </w:r>
      <w:r w:rsidR="0004281A">
        <w:t xml:space="preserve"> </w:t>
      </w:r>
      <w:r>
        <w:t>But</w:t>
      </w:r>
      <w:r w:rsidR="00766B15">
        <w:t> . . .</w:t>
      </w:r>
      <w:r w:rsidR="00483B1D">
        <w:t xml:space="preserve"> </w:t>
      </w:r>
      <w:r>
        <w:t>well, that was Jasnah.</w:t>
      </w:r>
    </w:p>
    <w:p w14:paraId="18B0AAF1" w14:textId="2CBC1B5B" w:rsidR="00D10B5B" w:rsidRDefault="00766B15" w:rsidP="00684D30">
      <w:pPr>
        <w:pStyle w:val="Body-TextTx"/>
      </w:pPr>
      <w:r>
        <w:lastRenderedPageBreak/>
        <w:t>“</w:t>
      </w:r>
      <w:r w:rsidR="0059432C">
        <w:t>I was worried about this,</w:t>
      </w:r>
      <w:r>
        <w:t>”</w:t>
      </w:r>
      <w:r w:rsidR="0059432C">
        <w:t xml:space="preserve"> Dalinar said, taking a seat opposite Jasnah at the table.</w:t>
      </w:r>
      <w:r w:rsidR="0004281A">
        <w:t xml:space="preserve"> </w:t>
      </w:r>
      <w:r>
        <w:t>“</w:t>
      </w:r>
      <w:r w:rsidR="0059432C">
        <w:t xml:space="preserve">I need to persuade him that the battle </w:t>
      </w:r>
      <w:r w:rsidR="0059432C" w:rsidRPr="00CC5738">
        <w:rPr>
          <w:rStyle w:val="itali"/>
        </w:rPr>
        <w:t>must</w:t>
      </w:r>
      <w:r w:rsidR="0059432C">
        <w:t xml:space="preserve"> push toward to Alethkar.</w:t>
      </w:r>
      <w:r>
        <w:t>”</w:t>
      </w:r>
    </w:p>
    <w:p w14:paraId="4C9AA8E8" w14:textId="7F3525EF" w:rsidR="00D10B5B" w:rsidRDefault="00766B15" w:rsidP="00684D30">
      <w:pPr>
        <w:pStyle w:val="Body-TextTx"/>
      </w:pPr>
      <w:r>
        <w:t>“</w:t>
      </w:r>
      <w:r w:rsidR="0059432C">
        <w:t>Uncle,</w:t>
      </w:r>
      <w:r>
        <w:t>”</w:t>
      </w:r>
      <w:r w:rsidR="0059432C">
        <w:t xml:space="preserve"> Jasnah said, </w:t>
      </w:r>
      <w:r>
        <w:t>“</w:t>
      </w:r>
      <w:r w:rsidR="0059432C">
        <w:t>are you going to be stubborn about this?</w:t>
      </w:r>
      <w:r>
        <w:t>”</w:t>
      </w:r>
    </w:p>
    <w:p w14:paraId="644E9F73" w14:textId="1C19C28C" w:rsidR="00D10B5B" w:rsidRDefault="00766B15" w:rsidP="00684D30">
      <w:pPr>
        <w:pStyle w:val="Body-TextTx"/>
      </w:pPr>
      <w:r>
        <w:t>“</w:t>
      </w:r>
      <w:r w:rsidR="0059432C">
        <w:t>Maybe,</w:t>
      </w:r>
      <w:r>
        <w:t>”</w:t>
      </w:r>
      <w:r w:rsidR="0059432C">
        <w:t xml:space="preserve"> he said.</w:t>
      </w:r>
    </w:p>
    <w:p w14:paraId="3747F072" w14:textId="566EA774" w:rsidR="00D10B5B" w:rsidRDefault="00766B15" w:rsidP="00684D30">
      <w:pPr>
        <w:pStyle w:val="Body-TextTx"/>
      </w:pPr>
      <w:r>
        <w:t>“</w:t>
      </w:r>
      <w:r w:rsidR="0059432C">
        <w:t>He saw it almost immediately,</w:t>
      </w:r>
      <w:r>
        <w:t>”</w:t>
      </w:r>
      <w:r w:rsidR="0059432C">
        <w:t xml:space="preserve"> Jasnah said.</w:t>
      </w:r>
      <w:r w:rsidR="0004281A">
        <w:t xml:space="preserve"> </w:t>
      </w:r>
      <w:r>
        <w:t>“</w:t>
      </w:r>
      <w:r w:rsidR="0059432C">
        <w:t>Taravangian must know we don</w:t>
      </w:r>
      <w:r>
        <w:t>’</w:t>
      </w:r>
      <w:r w:rsidR="0059432C">
        <w:t>t trust him.</w:t>
      </w:r>
      <w:r w:rsidR="0004281A">
        <w:t xml:space="preserve"> </w:t>
      </w:r>
      <w:r w:rsidR="0059432C">
        <w:t xml:space="preserve">We </w:t>
      </w:r>
      <w:r w:rsidR="0059432C" w:rsidRPr="00CC5738">
        <w:rPr>
          <w:rStyle w:val="itali"/>
        </w:rPr>
        <w:t>can</w:t>
      </w:r>
      <w:r>
        <w:rPr>
          <w:rStyle w:val="itali"/>
        </w:rPr>
        <w:t>’</w:t>
      </w:r>
      <w:r w:rsidR="0059432C" w:rsidRPr="00CC5738">
        <w:rPr>
          <w:rStyle w:val="itali"/>
        </w:rPr>
        <w:t>t</w:t>
      </w:r>
      <w:r w:rsidR="0059432C">
        <w:t xml:space="preserve"> strike into Alethkar right now.</w:t>
      </w:r>
      <w:r w:rsidR="0004281A">
        <w:t xml:space="preserve"> </w:t>
      </w:r>
      <w:r w:rsidR="0059432C">
        <w:t>It hurts me as much as it does you, but</w:t>
      </w:r>
      <w:r>
        <w:t> . . .”</w:t>
      </w:r>
    </w:p>
    <w:p w14:paraId="5DE00DF1" w14:textId="6058A665" w:rsidR="00D10B5B" w:rsidRDefault="00766B15" w:rsidP="00684D30">
      <w:pPr>
        <w:pStyle w:val="Body-TextTx"/>
      </w:pPr>
      <w:r>
        <w:t>“</w:t>
      </w:r>
      <w:r w:rsidR="0059432C">
        <w:t>I know,</w:t>
      </w:r>
      <w:r>
        <w:t>”</w:t>
      </w:r>
      <w:r w:rsidR="0059432C">
        <w:t xml:space="preserve"> Dalinar said, as Navani sat next to him and put her hand on his shoulder.</w:t>
      </w:r>
      <w:r w:rsidR="0004281A">
        <w:t xml:space="preserve"> </w:t>
      </w:r>
      <w:r>
        <w:t>“</w:t>
      </w:r>
      <w:r w:rsidR="0059432C">
        <w:t xml:space="preserve">But I have this </w:t>
      </w:r>
      <w:r w:rsidR="0059432C" w:rsidRPr="00CC5738">
        <w:rPr>
          <w:rStyle w:val="itali"/>
        </w:rPr>
        <w:t>terrible</w:t>
      </w:r>
      <w:r w:rsidR="0059432C">
        <w:t xml:space="preserve"> feeling, Jasnah.</w:t>
      </w:r>
      <w:r w:rsidR="0004281A">
        <w:t xml:space="preserve"> </w:t>
      </w:r>
      <w:r w:rsidR="0059432C">
        <w:t xml:space="preserve">It whispers that there </w:t>
      </w:r>
      <w:r w:rsidR="0059432C" w:rsidRPr="00CC5738">
        <w:rPr>
          <w:rStyle w:val="itali"/>
        </w:rPr>
        <w:t>is</w:t>
      </w:r>
      <w:r w:rsidR="0059432C">
        <w:t xml:space="preserve"> no way to win this war.</w:t>
      </w:r>
      <w:r w:rsidR="0004281A">
        <w:t xml:space="preserve"> </w:t>
      </w:r>
      <w:r w:rsidR="0059432C">
        <w:t>Not against an immortal enemy.</w:t>
      </w:r>
      <w:r w:rsidR="0004281A">
        <w:t xml:space="preserve"> </w:t>
      </w:r>
      <w:r w:rsidR="0059432C">
        <w:t xml:space="preserve">I worry about losing, but I worry </w:t>
      </w:r>
      <w:r w:rsidR="0059432C" w:rsidRPr="00CC5738">
        <w:rPr>
          <w:rStyle w:val="itali"/>
        </w:rPr>
        <w:t>more</w:t>
      </w:r>
      <w:r w:rsidR="0059432C">
        <w:t xml:space="preserve"> about something else.</w:t>
      </w:r>
      <w:r w:rsidR="0004281A">
        <w:t xml:space="preserve"> </w:t>
      </w:r>
      <w:r w:rsidR="0059432C">
        <w:t>What do we do if we force them out of Azir, and they agree to cease hostilities?</w:t>
      </w:r>
      <w:r w:rsidR="0004281A">
        <w:t xml:space="preserve"> </w:t>
      </w:r>
      <w:r w:rsidR="0059432C">
        <w:t>Would we give up Alethkar, if it meant ending the war?</w:t>
      </w:r>
      <w:r>
        <w:t>”</w:t>
      </w:r>
    </w:p>
    <w:p w14:paraId="7783D028" w14:textId="25ED27B7" w:rsidR="00D10B5B" w:rsidRDefault="00766B15" w:rsidP="00684D30">
      <w:pPr>
        <w:pStyle w:val="Body-TextTx"/>
      </w:pPr>
      <w:r>
        <w:t>“</w:t>
      </w:r>
      <w:r w:rsidR="0059432C">
        <w:t>I don</w:t>
      </w:r>
      <w:r>
        <w:t>’</w:t>
      </w:r>
      <w:r w:rsidR="0059432C">
        <w:t>t know,</w:t>
      </w:r>
      <w:r>
        <w:t>”</w:t>
      </w:r>
      <w:r w:rsidR="0059432C">
        <w:t xml:space="preserve"> Jasnah said.</w:t>
      </w:r>
      <w:r w:rsidR="0004281A">
        <w:t xml:space="preserve"> </w:t>
      </w:r>
      <w:r>
        <w:t>“</w:t>
      </w:r>
      <w:r w:rsidR="0059432C">
        <w:t>That seems to be putting our chulls to work before we</w:t>
      </w:r>
      <w:r>
        <w:t>’</w:t>
      </w:r>
      <w:r w:rsidR="0059432C">
        <w:t>ve bought them.</w:t>
      </w:r>
      <w:r w:rsidR="0004281A">
        <w:t xml:space="preserve"> </w:t>
      </w:r>
      <w:r w:rsidR="0059432C">
        <w:t>We don</w:t>
      </w:r>
      <w:r>
        <w:t>’</w:t>
      </w:r>
      <w:r w:rsidR="0059432C">
        <w:t>t know if such a compromise as you suggest is possible.</w:t>
      </w:r>
      <w:r>
        <w:t>”</w:t>
      </w:r>
    </w:p>
    <w:p w14:paraId="16D5872B" w14:textId="6717BFBD" w:rsidR="00D10B5B" w:rsidRDefault="00766B15" w:rsidP="00684D30">
      <w:pPr>
        <w:pStyle w:val="Body-TextTx"/>
      </w:pPr>
      <w:r>
        <w:t>“</w:t>
      </w:r>
      <w:r w:rsidR="0059432C">
        <w:t>It wouldn</w:t>
      </w:r>
      <w:r>
        <w:t>’</w:t>
      </w:r>
      <w:r w:rsidR="0059432C">
        <w:t>t be,</w:t>
      </w:r>
      <w:r>
        <w:t>”</w:t>
      </w:r>
      <w:r w:rsidR="0059432C">
        <w:t xml:space="preserve"> Wit said.</w:t>
      </w:r>
    </w:p>
    <w:p w14:paraId="18AF412F" w14:textId="311FAB56" w:rsidR="00D10B5B" w:rsidRDefault="0059432C" w:rsidP="00684D30">
      <w:pPr>
        <w:pStyle w:val="Body-TextTx"/>
      </w:pPr>
      <w:r>
        <w:t>Navani frowned, glancing toward the man, who sipped his wine.</w:t>
      </w:r>
      <w:r w:rsidR="0004281A">
        <w:t xml:space="preserve"> </w:t>
      </w:r>
      <w:r>
        <w:t>He walked over and absently handed Jasnah a cup, his beak of a nose hidden in his own cup as he tipped it back.</w:t>
      </w:r>
    </w:p>
    <w:p w14:paraId="16646345" w14:textId="63C4B0FD" w:rsidR="00D10B5B" w:rsidRDefault="00766B15" w:rsidP="00684D30">
      <w:pPr>
        <w:pStyle w:val="Body-TextTx"/>
      </w:pPr>
      <w:r>
        <w:t>“</w:t>
      </w:r>
      <w:r w:rsidR="0059432C">
        <w:t>Wit?</w:t>
      </w:r>
      <w:r>
        <w:t>”</w:t>
      </w:r>
      <w:r w:rsidR="0059432C">
        <w:t xml:space="preserve"> Dalinar asked.</w:t>
      </w:r>
      <w:r w:rsidR="0004281A">
        <w:t xml:space="preserve"> </w:t>
      </w:r>
      <w:r>
        <w:t>“</w:t>
      </w:r>
      <w:r w:rsidR="0059432C">
        <w:t>Is this one of your jokes?</w:t>
      </w:r>
      <w:r>
        <w:t>”</w:t>
      </w:r>
    </w:p>
    <w:p w14:paraId="24411493" w14:textId="12221DB5" w:rsidR="00D10B5B" w:rsidRDefault="00766B15" w:rsidP="00684D30">
      <w:pPr>
        <w:pStyle w:val="Body-TextTx"/>
      </w:pPr>
      <w:r>
        <w:t>“</w:t>
      </w:r>
      <w:r w:rsidR="0059432C">
        <w:t>Odium is a punch</w:t>
      </w:r>
      <w:r w:rsidR="00320960">
        <w:t xml:space="preserve"> </w:t>
      </w:r>
      <w:r w:rsidR="0059432C">
        <w:t>line, Dalinar, but not to any joke you</w:t>
      </w:r>
      <w:r>
        <w:t>’</w:t>
      </w:r>
      <w:r w:rsidR="0059432C">
        <w:t>ve been told.</w:t>
      </w:r>
      <w:r>
        <w:t>”</w:t>
      </w:r>
      <w:r w:rsidR="0004281A">
        <w:t xml:space="preserve"> </w:t>
      </w:r>
      <w:r w:rsidR="0059432C">
        <w:t>Wit sat with them at the table, not asking permission.</w:t>
      </w:r>
      <w:r w:rsidR="0004281A">
        <w:t xml:space="preserve"> </w:t>
      </w:r>
      <w:r w:rsidR="0059432C">
        <w:t>He always acted as if dining with kings and queens was his natural state.</w:t>
      </w:r>
      <w:r w:rsidR="0004281A">
        <w:t xml:space="preserve"> </w:t>
      </w:r>
      <w:r>
        <w:t>“</w:t>
      </w:r>
      <w:r w:rsidR="0059432C">
        <w:t>Odium will not compromise.</w:t>
      </w:r>
      <w:r w:rsidR="0004281A">
        <w:t xml:space="preserve"> </w:t>
      </w:r>
      <w:r w:rsidR="0059432C">
        <w:t>He will not settle for anything other than our complete submission, perhaps destruction.</w:t>
      </w:r>
      <w:r>
        <w:t>”</w:t>
      </w:r>
    </w:p>
    <w:p w14:paraId="6FBF2251" w14:textId="07F9310D" w:rsidR="00D10B5B" w:rsidRDefault="0059432C" w:rsidP="00684D30">
      <w:pPr>
        <w:pStyle w:val="Body-TextTx"/>
      </w:pPr>
      <w:r>
        <w:t>Dalinar frowned, then glanced to Navani.</w:t>
      </w:r>
      <w:r w:rsidR="0004281A">
        <w:t xml:space="preserve"> </w:t>
      </w:r>
      <w:r>
        <w:t>She shrugged.</w:t>
      </w:r>
      <w:r w:rsidR="0004281A">
        <w:t xml:space="preserve"> </w:t>
      </w:r>
      <w:r>
        <w:t>Wit often spoke like that, as if he knew things he shouldn</w:t>
      </w:r>
      <w:r w:rsidR="00766B15">
        <w:t>’</w:t>
      </w:r>
      <w:r>
        <w:t>t.</w:t>
      </w:r>
      <w:r w:rsidR="0004281A">
        <w:t xml:space="preserve"> </w:t>
      </w:r>
      <w:r>
        <w:t>They couldn</w:t>
      </w:r>
      <w:r w:rsidR="00766B15">
        <w:t>’</w:t>
      </w:r>
      <w:r>
        <w:t>t tell whether he was pretending or serious</w:t>
      </w:r>
      <w:r w:rsidR="00483B1D">
        <w:t>—</w:t>
      </w:r>
      <w:r>
        <w:t xml:space="preserve">but </w:t>
      </w:r>
      <w:r>
        <w:lastRenderedPageBreak/>
        <w:t>pressing him usually merely got you ridiculed.</w:t>
      </w:r>
    </w:p>
    <w:p w14:paraId="1294723E" w14:textId="77777777" w:rsidR="00D10B5B" w:rsidRDefault="0059432C" w:rsidP="00684D30">
      <w:pPr>
        <w:pStyle w:val="Body-TextTx"/>
      </w:pPr>
      <w:r>
        <w:t>Dalinar wisely remained silent, contemplating the offered tidbit.</w:t>
      </w:r>
    </w:p>
    <w:p w14:paraId="63EF6EE4" w14:textId="0A43E855" w:rsidR="00D10B5B" w:rsidRDefault="00766B15" w:rsidP="00684D30">
      <w:pPr>
        <w:pStyle w:val="Body-TextTx"/>
      </w:pPr>
      <w:r>
        <w:t>“</w:t>
      </w:r>
      <w:r w:rsidR="0059432C">
        <w:t>A strong offensive in Emul,</w:t>
      </w:r>
      <w:r>
        <w:t>”</w:t>
      </w:r>
      <w:r w:rsidR="0059432C">
        <w:t xml:space="preserve"> Jasnah said thoughtfully.</w:t>
      </w:r>
      <w:r w:rsidR="0004281A">
        <w:t xml:space="preserve"> </w:t>
      </w:r>
      <w:r>
        <w:t>“</w:t>
      </w:r>
      <w:r w:rsidR="0059432C">
        <w:t xml:space="preserve">There might be a gemheart at </w:t>
      </w:r>
      <w:r w:rsidR="00320960">
        <w:t xml:space="preserve">the </w:t>
      </w:r>
      <w:r w:rsidR="0059432C">
        <w:t>center of this monster, Dalinar.</w:t>
      </w:r>
      <w:r w:rsidR="0004281A">
        <w:t xml:space="preserve"> </w:t>
      </w:r>
      <w:r w:rsidR="0059432C">
        <w:t>A stable Makabak would strengthen our coalition.</w:t>
      </w:r>
      <w:r w:rsidR="0004281A">
        <w:t xml:space="preserve"> </w:t>
      </w:r>
      <w:r w:rsidR="0059432C">
        <w:t>A clear, powerful victory would raise morale and energize our allies.</w:t>
      </w:r>
      <w:r>
        <w:t>”</w:t>
      </w:r>
    </w:p>
    <w:p w14:paraId="737E0DC5" w14:textId="0C66019B" w:rsidR="00D10B5B" w:rsidRDefault="00766B15" w:rsidP="00684D30">
      <w:pPr>
        <w:pStyle w:val="Body-TextTx"/>
      </w:pPr>
      <w:r>
        <w:t>“</w:t>
      </w:r>
      <w:r w:rsidR="0059432C">
        <w:t>A valid point,</w:t>
      </w:r>
      <w:r>
        <w:t>”</w:t>
      </w:r>
      <w:r w:rsidR="0059432C">
        <w:t xml:space="preserve"> Dalinar said</w:t>
      </w:r>
      <w:r w:rsidR="00AA4D18">
        <w:t>,</w:t>
      </w:r>
      <w:r w:rsidR="0059432C">
        <w:t xml:space="preserve"> with a grunt.</w:t>
      </w:r>
    </w:p>
    <w:p w14:paraId="45E342D1" w14:textId="39C22481" w:rsidR="00D10B5B" w:rsidRDefault="00766B15" w:rsidP="00684D30">
      <w:pPr>
        <w:pStyle w:val="Body-TextTx"/>
      </w:pPr>
      <w:r>
        <w:t>“</w:t>
      </w:r>
      <w:r w:rsidR="0059432C">
        <w:t>There is more,</w:t>
      </w:r>
      <w:r>
        <w:t>”</w:t>
      </w:r>
      <w:r w:rsidR="0059432C">
        <w:t xml:space="preserve"> Jasnah said.</w:t>
      </w:r>
      <w:r w:rsidR="0004281A">
        <w:t xml:space="preserve"> </w:t>
      </w:r>
      <w:r>
        <w:t>“</w:t>
      </w:r>
      <w:r w:rsidR="0059432C">
        <w:t>A reason to want Azir and the surrounding countries secured in the months moving forward.</w:t>
      </w:r>
      <w:r>
        <w:t>”</w:t>
      </w:r>
    </w:p>
    <w:p w14:paraId="3A871655" w14:textId="3E7BAF19" w:rsidR="00D10B5B" w:rsidRDefault="00766B15" w:rsidP="00684D30">
      <w:pPr>
        <w:pStyle w:val="Body-TextTx"/>
      </w:pPr>
      <w:r>
        <w:t>“</w:t>
      </w:r>
      <w:r w:rsidR="0059432C">
        <w:t>What more?</w:t>
      </w:r>
      <w:r>
        <w:t>”</w:t>
      </w:r>
      <w:r w:rsidR="0059432C">
        <w:t xml:space="preserve"> Dalinar asked.</w:t>
      </w:r>
      <w:r w:rsidR="0004281A">
        <w:t xml:space="preserve"> </w:t>
      </w:r>
      <w:r>
        <w:t>“</w:t>
      </w:r>
      <w:r w:rsidR="0059432C">
        <w:t>What are you talking about?</w:t>
      </w:r>
      <w:r>
        <w:t>”</w:t>
      </w:r>
    </w:p>
    <w:p w14:paraId="6B707C84" w14:textId="22BE0B72" w:rsidR="00D10B5B" w:rsidRDefault="0059432C" w:rsidP="00684D30">
      <w:pPr>
        <w:pStyle w:val="Body-TextTx"/>
      </w:pPr>
      <w:r>
        <w:t>Jasnah looked to Wit, who nodded, rising.</w:t>
      </w:r>
      <w:r w:rsidR="0004281A">
        <w:t xml:space="preserve"> </w:t>
      </w:r>
      <w:r w:rsidR="00766B15">
        <w:t>“</w:t>
      </w:r>
      <w:r>
        <w:t>I</w:t>
      </w:r>
      <w:r w:rsidR="00766B15">
        <w:t>’</w:t>
      </w:r>
      <w:r>
        <w:t>ll fetch them.</w:t>
      </w:r>
      <w:r w:rsidR="0004281A">
        <w:t xml:space="preserve"> </w:t>
      </w:r>
      <w:r>
        <w:t>Don</w:t>
      </w:r>
      <w:r w:rsidR="00766B15">
        <w:t>’</w:t>
      </w:r>
      <w:r>
        <w:t>t belittle anyone while I</w:t>
      </w:r>
      <w:r w:rsidR="00766B15">
        <w:t>’</w:t>
      </w:r>
      <w:r>
        <w:t>m gone, Brightness.</w:t>
      </w:r>
      <w:r w:rsidR="0004281A">
        <w:t xml:space="preserve"> </w:t>
      </w:r>
      <w:r>
        <w:t>You</w:t>
      </w:r>
      <w:r w:rsidR="00766B15">
        <w:t>’</w:t>
      </w:r>
      <w:r>
        <w:t>ll make me feel obsolete.</w:t>
      </w:r>
      <w:r w:rsidR="00766B15">
        <w:t>”</w:t>
      </w:r>
      <w:r w:rsidR="0004281A">
        <w:t xml:space="preserve"> </w:t>
      </w:r>
      <w:r>
        <w:t>He slipped out the door.</w:t>
      </w:r>
    </w:p>
    <w:p w14:paraId="5565B249" w14:textId="2751649A" w:rsidR="00D10B5B" w:rsidRDefault="00766B15" w:rsidP="00684D30">
      <w:pPr>
        <w:pStyle w:val="Body-TextTx"/>
      </w:pPr>
      <w:r>
        <w:t>“</w:t>
      </w:r>
      <w:r w:rsidR="0059432C">
        <w:t>He will bring the Heralds,</w:t>
      </w:r>
      <w:r>
        <w:t>”</w:t>
      </w:r>
      <w:r w:rsidR="0059432C">
        <w:t xml:space="preserve"> Jasnah said.</w:t>
      </w:r>
      <w:r w:rsidR="0004281A">
        <w:t xml:space="preserve"> </w:t>
      </w:r>
      <w:r>
        <w:t>“</w:t>
      </w:r>
      <w:r w:rsidR="0059432C">
        <w:t>Until he returns, perhaps we can discuss the proposal I showed you before you left for Hearthstone, Uncle.</w:t>
      </w:r>
      <w:r>
        <w:t>”</w:t>
      </w:r>
    </w:p>
    <w:p w14:paraId="39758EBC" w14:textId="0F079A3A" w:rsidR="00D10B5B" w:rsidRDefault="0059432C" w:rsidP="00684D30">
      <w:pPr>
        <w:pStyle w:val="Body-TextTx"/>
      </w:pPr>
      <w:r w:rsidRPr="00CC5738">
        <w:rPr>
          <w:rStyle w:val="itali"/>
        </w:rPr>
        <w:t>Oh dear,</w:t>
      </w:r>
      <w:r>
        <w:t xml:space="preserve"> Navani thought.</w:t>
      </w:r>
      <w:r w:rsidR="0004281A">
        <w:t xml:space="preserve"> </w:t>
      </w:r>
      <w:r w:rsidRPr="00CC5738">
        <w:rPr>
          <w:rStyle w:val="itali"/>
        </w:rPr>
        <w:t>Here we go</w:t>
      </w:r>
      <w:r w:rsidR="00766B15">
        <w:rPr>
          <w:rStyle w:val="itali"/>
        </w:rPr>
        <w:t>. . . .</w:t>
      </w:r>
      <w:r>
        <w:t xml:space="preserve"> Jasnah had been pushing toward a singular law for Alethkar.</w:t>
      </w:r>
      <w:r w:rsidR="0004281A">
        <w:t xml:space="preserve"> </w:t>
      </w:r>
      <w:r>
        <w:t>A dangerous one.</w:t>
      </w:r>
    </w:p>
    <w:p w14:paraId="6DF19192" w14:textId="19AA9A0D" w:rsidR="00D10B5B" w:rsidRDefault="0059432C" w:rsidP="00684D30">
      <w:pPr>
        <w:pStyle w:val="Body-TextTx"/>
      </w:pPr>
      <w:r>
        <w:t>Dalinar stood up and began to pace.</w:t>
      </w:r>
      <w:r w:rsidR="0004281A">
        <w:t xml:space="preserve"> </w:t>
      </w:r>
      <w:r>
        <w:t>Not a good sign.</w:t>
      </w:r>
      <w:r w:rsidR="0004281A">
        <w:t xml:space="preserve"> </w:t>
      </w:r>
      <w:r w:rsidR="00766B15">
        <w:t>“</w:t>
      </w:r>
      <w:r>
        <w:t>This isn</w:t>
      </w:r>
      <w:r w:rsidR="00766B15">
        <w:t>’</w:t>
      </w:r>
      <w:r>
        <w:t>t the time, Jasnah.</w:t>
      </w:r>
      <w:r w:rsidR="0004281A">
        <w:t xml:space="preserve"> </w:t>
      </w:r>
      <w:r>
        <w:t>We can</w:t>
      </w:r>
      <w:r w:rsidR="00766B15">
        <w:t>’</w:t>
      </w:r>
      <w:r>
        <w:t>t create social upheaval on this scale during such a terrible moment in our history.</w:t>
      </w:r>
      <w:r w:rsidR="00766B15">
        <w:t>”</w:t>
      </w:r>
    </w:p>
    <w:p w14:paraId="676A6E9F" w14:textId="21F33D57" w:rsidR="00D10B5B" w:rsidRDefault="00766B15" w:rsidP="00684D30">
      <w:pPr>
        <w:pStyle w:val="Body-TextTx"/>
      </w:pPr>
      <w:r>
        <w:t>“</w:t>
      </w:r>
      <w:r w:rsidR="0059432C">
        <w:t>Says the man,</w:t>
      </w:r>
      <w:r>
        <w:t>”</w:t>
      </w:r>
      <w:r w:rsidR="0059432C">
        <w:t xml:space="preserve"> Jasnah said, </w:t>
      </w:r>
      <w:r>
        <w:t>“</w:t>
      </w:r>
      <w:r w:rsidR="0059432C">
        <w:t xml:space="preserve">who wrote a </w:t>
      </w:r>
      <w:r w:rsidR="0059432C" w:rsidRPr="00CC5738">
        <w:rPr>
          <w:rStyle w:val="itali"/>
        </w:rPr>
        <w:t>book</w:t>
      </w:r>
      <w:r w:rsidR="0059432C">
        <w:t xml:space="preserve"> earlier this year.</w:t>
      </w:r>
      <w:r w:rsidR="0004281A">
        <w:t xml:space="preserve"> </w:t>
      </w:r>
      <w:r w:rsidR="0059432C">
        <w:t>Upending centuries of established gender norms.</w:t>
      </w:r>
      <w:r>
        <w:t>”</w:t>
      </w:r>
    </w:p>
    <w:p w14:paraId="7922A8D8" w14:textId="77777777" w:rsidR="00D10B5B" w:rsidRDefault="0059432C" w:rsidP="00684D30">
      <w:pPr>
        <w:pStyle w:val="Body-TextTx"/>
      </w:pPr>
      <w:r>
        <w:t>Dalinar winced.</w:t>
      </w:r>
    </w:p>
    <w:p w14:paraId="41B45391" w14:textId="1FCECA40" w:rsidR="00D10B5B" w:rsidRDefault="00766B15" w:rsidP="00684D30">
      <w:pPr>
        <w:pStyle w:val="Body-TextTx"/>
      </w:pPr>
      <w:r>
        <w:t>“</w:t>
      </w:r>
      <w:r w:rsidR="0059432C">
        <w:t>Mother,</w:t>
      </w:r>
      <w:r>
        <w:t>”</w:t>
      </w:r>
      <w:r w:rsidR="0059432C">
        <w:t xml:space="preserve"> Jasnah said to Navani, </w:t>
      </w:r>
      <w:r>
        <w:t>“</w:t>
      </w:r>
      <w:r w:rsidR="0059432C">
        <w:t>I thought you said you</w:t>
      </w:r>
      <w:r>
        <w:t>’</w:t>
      </w:r>
      <w:r w:rsidR="0059432C">
        <w:t>d talk to him.</w:t>
      </w:r>
      <w:r>
        <w:t>”</w:t>
      </w:r>
    </w:p>
    <w:p w14:paraId="3DF6A722" w14:textId="1C7424F8" w:rsidR="00D10B5B" w:rsidRDefault="00766B15" w:rsidP="00684D30">
      <w:pPr>
        <w:pStyle w:val="Body-TextTx"/>
      </w:pPr>
      <w:r>
        <w:t>“</w:t>
      </w:r>
      <w:r w:rsidR="0059432C">
        <w:t>There wasn</w:t>
      </w:r>
      <w:r>
        <w:t>’</w:t>
      </w:r>
      <w:r w:rsidR="0059432C">
        <w:t>t a convenient opportunity,</w:t>
      </w:r>
      <w:r>
        <w:t>”</w:t>
      </w:r>
      <w:r w:rsidR="0059432C">
        <w:t xml:space="preserve"> Navani said.</w:t>
      </w:r>
      <w:r w:rsidR="0004281A">
        <w:t xml:space="preserve"> </w:t>
      </w:r>
      <w:r>
        <w:t>“</w:t>
      </w:r>
      <w:r w:rsidR="0059432C">
        <w:t>And</w:t>
      </w:r>
      <w:r>
        <w:t> . . .</w:t>
      </w:r>
      <w:r w:rsidR="00483B1D">
        <w:t xml:space="preserve"> </w:t>
      </w:r>
      <w:r w:rsidR="0059432C">
        <w:t>to be honest, I share his concerns.</w:t>
      </w:r>
      <w:r>
        <w:t>”</w:t>
      </w:r>
    </w:p>
    <w:p w14:paraId="3A76ABCD" w14:textId="5578F836" w:rsidR="00D10B5B" w:rsidRDefault="00766B15" w:rsidP="00684D30">
      <w:pPr>
        <w:pStyle w:val="Body-TextTx"/>
      </w:pPr>
      <w:r>
        <w:lastRenderedPageBreak/>
        <w:t>“</w:t>
      </w:r>
      <w:r w:rsidR="0059432C">
        <w:t>I forbid this,</w:t>
      </w:r>
      <w:r>
        <w:t>”</w:t>
      </w:r>
      <w:r w:rsidR="0059432C">
        <w:t xml:space="preserve"> Dalinar said.</w:t>
      </w:r>
      <w:r w:rsidR="0004281A">
        <w:t xml:space="preserve"> </w:t>
      </w:r>
      <w:r>
        <w:t>“</w:t>
      </w:r>
      <w:r w:rsidR="0059432C">
        <w:t>You can</w:t>
      </w:r>
      <w:r>
        <w:t>’</w:t>
      </w:r>
      <w:r w:rsidR="0059432C">
        <w:t xml:space="preserve">t simply </w:t>
      </w:r>
      <w:r w:rsidR="0059432C" w:rsidRPr="00CC5738">
        <w:rPr>
          <w:rStyle w:val="itali"/>
        </w:rPr>
        <w:t>free every Alethi slave</w:t>
      </w:r>
      <w:r w:rsidR="0059432C" w:rsidRPr="00916B40">
        <w:rPr>
          <w:rStyle w:val="itali"/>
        </w:rPr>
        <w:t>.</w:t>
      </w:r>
      <w:r w:rsidR="0004281A">
        <w:t xml:space="preserve"> </w:t>
      </w:r>
      <w:r w:rsidR="0059432C">
        <w:t>It would cause mass chaos.</w:t>
      </w:r>
      <w:r>
        <w:t>”</w:t>
      </w:r>
    </w:p>
    <w:p w14:paraId="75A9B940" w14:textId="7F2E2F35" w:rsidR="00D10B5B" w:rsidRDefault="00766B15" w:rsidP="00684D30">
      <w:pPr>
        <w:pStyle w:val="Body-TextTx"/>
      </w:pPr>
      <w:r>
        <w:t>“</w:t>
      </w:r>
      <w:r w:rsidR="0059432C">
        <w:t>I wasn</w:t>
      </w:r>
      <w:r>
        <w:t>’</w:t>
      </w:r>
      <w:r w:rsidR="0059432C">
        <w:t>t aware,</w:t>
      </w:r>
      <w:r>
        <w:t>”</w:t>
      </w:r>
      <w:r w:rsidR="0059432C">
        <w:t xml:space="preserve"> Jasnah said, </w:t>
      </w:r>
      <w:r>
        <w:t>“</w:t>
      </w:r>
      <w:r w:rsidR="0059432C">
        <w:t xml:space="preserve">that you could </w:t>
      </w:r>
      <w:r w:rsidR="0059432C" w:rsidRPr="00CC5738">
        <w:rPr>
          <w:rStyle w:val="itali"/>
        </w:rPr>
        <w:t>forbid</w:t>
      </w:r>
      <w:r w:rsidR="0059432C">
        <w:t xml:space="preserve"> the queen from taking action.</w:t>
      </w:r>
      <w:r>
        <w:t>”</w:t>
      </w:r>
    </w:p>
    <w:p w14:paraId="0B34CE08" w14:textId="1157963C" w:rsidR="00D10B5B" w:rsidRDefault="00766B15" w:rsidP="00684D30">
      <w:pPr>
        <w:pStyle w:val="Body-TextTx"/>
      </w:pPr>
      <w:r>
        <w:t>“</w:t>
      </w:r>
      <w:r w:rsidR="0059432C">
        <w:t>You called it a proposal,</w:t>
      </w:r>
      <w:r>
        <w:t>”</w:t>
      </w:r>
      <w:r w:rsidR="0059432C">
        <w:t xml:space="preserve"> Dalinar said.</w:t>
      </w:r>
    </w:p>
    <w:p w14:paraId="03D0AD1A" w14:textId="0FBDE3D7" w:rsidR="00D10B5B" w:rsidRDefault="00766B15" w:rsidP="00684D30">
      <w:pPr>
        <w:pStyle w:val="Body-TextTx"/>
      </w:pPr>
      <w:r>
        <w:t>“</w:t>
      </w:r>
      <w:r w:rsidR="0059432C">
        <w:t>Because I am not finished with the wording yet,</w:t>
      </w:r>
      <w:r>
        <w:t>”</w:t>
      </w:r>
      <w:r w:rsidR="0059432C">
        <w:t xml:space="preserve"> Jasnah replied.</w:t>
      </w:r>
      <w:r w:rsidR="0004281A">
        <w:t xml:space="preserve"> </w:t>
      </w:r>
      <w:r>
        <w:t>“</w:t>
      </w:r>
      <w:r w:rsidR="0059432C">
        <w:t>I intend to propose it to the highprinces soon and gauge their reactions.</w:t>
      </w:r>
      <w:r w:rsidR="0004281A">
        <w:t xml:space="preserve"> </w:t>
      </w:r>
      <w:r w:rsidR="0059432C">
        <w:t>I will deal with their concerns as best I can before I make it law.</w:t>
      </w:r>
      <w:r w:rsidR="0004281A">
        <w:t xml:space="preserve"> </w:t>
      </w:r>
      <w:r w:rsidR="0059432C">
        <w:t xml:space="preserve">Whether or not I </w:t>
      </w:r>
      <w:r w:rsidR="0059432C" w:rsidRPr="00CC5738">
        <w:rPr>
          <w:rStyle w:val="itali"/>
        </w:rPr>
        <w:t>will</w:t>
      </w:r>
      <w:r w:rsidR="0059432C">
        <w:t xml:space="preserve"> make it law, however, is not a matter I intend to debate.</w:t>
      </w:r>
      <w:r>
        <w:t>”</w:t>
      </w:r>
    </w:p>
    <w:p w14:paraId="778D67A7" w14:textId="45F27F12" w:rsidR="00D10B5B" w:rsidRDefault="0059432C" w:rsidP="00684D30">
      <w:pPr>
        <w:pStyle w:val="Body-TextTx"/>
      </w:pPr>
      <w:r>
        <w:t>Dalinar continued to pace.</w:t>
      </w:r>
      <w:r w:rsidR="0004281A">
        <w:t xml:space="preserve"> </w:t>
      </w:r>
      <w:r w:rsidR="00766B15">
        <w:t>“</w:t>
      </w:r>
      <w:r>
        <w:t>I cannot see reason in this, Jasnah.</w:t>
      </w:r>
      <w:r w:rsidR="0004281A">
        <w:t xml:space="preserve"> </w:t>
      </w:r>
      <w:r>
        <w:t>The chaos this will cause</w:t>
      </w:r>
      <w:r w:rsidR="00766B15">
        <w:t> . . .”</w:t>
      </w:r>
    </w:p>
    <w:p w14:paraId="06CE6E21" w14:textId="77DD0C66" w:rsidR="00D10B5B" w:rsidRDefault="00766B15" w:rsidP="00684D30">
      <w:pPr>
        <w:pStyle w:val="Body-TextTx"/>
      </w:pPr>
      <w:r>
        <w:t>“</w:t>
      </w:r>
      <w:r w:rsidR="0059432C">
        <w:t>Our lives are already in chaos,</w:t>
      </w:r>
      <w:r>
        <w:t>”</w:t>
      </w:r>
      <w:r w:rsidR="0059432C">
        <w:t xml:space="preserve"> Jasnah said.</w:t>
      </w:r>
      <w:r w:rsidR="0004281A">
        <w:t xml:space="preserve"> </w:t>
      </w:r>
      <w:r>
        <w:t>“</w:t>
      </w:r>
      <w:r w:rsidR="0059432C">
        <w:t xml:space="preserve">This is </w:t>
      </w:r>
      <w:r w:rsidR="0059432C" w:rsidRPr="00CC5738">
        <w:rPr>
          <w:rStyle w:val="itali"/>
        </w:rPr>
        <w:t>precisely</w:t>
      </w:r>
      <w:r w:rsidR="0059432C">
        <w:t xml:space="preserve"> the time to make sweeping changes, when people are already adjusting to a new way of life.</w:t>
      </w:r>
      <w:r w:rsidR="0004281A">
        <w:t xml:space="preserve"> </w:t>
      </w:r>
      <w:r w:rsidR="0059432C">
        <w:t>The historical data supports this idea.</w:t>
      </w:r>
      <w:r>
        <w:t>”</w:t>
      </w:r>
    </w:p>
    <w:p w14:paraId="3863903A" w14:textId="143BF9D2" w:rsidR="00D10B5B" w:rsidRDefault="00766B15" w:rsidP="00684D30">
      <w:pPr>
        <w:pStyle w:val="Body-TextTx"/>
      </w:pPr>
      <w:r>
        <w:t>“</w:t>
      </w:r>
      <w:r w:rsidR="0059432C">
        <w:t xml:space="preserve">But </w:t>
      </w:r>
      <w:r w:rsidR="0059432C" w:rsidRPr="00CC5738">
        <w:rPr>
          <w:rStyle w:val="itali"/>
        </w:rPr>
        <w:t>why</w:t>
      </w:r>
      <w:r w:rsidR="0059432C">
        <w:t>?</w:t>
      </w:r>
      <w:r>
        <w:t>”</w:t>
      </w:r>
      <w:r w:rsidR="0059432C">
        <w:t xml:space="preserve"> Dalinar asked.</w:t>
      </w:r>
      <w:r w:rsidR="0004281A">
        <w:t xml:space="preserve"> </w:t>
      </w:r>
      <w:r>
        <w:t>“</w:t>
      </w:r>
      <w:r w:rsidR="0059432C">
        <w:t>You</w:t>
      </w:r>
      <w:r>
        <w:t>’</w:t>
      </w:r>
      <w:r w:rsidR="0059432C">
        <w:t>re always so pragmatic.</w:t>
      </w:r>
      <w:r w:rsidR="0004281A">
        <w:t xml:space="preserve"> </w:t>
      </w:r>
      <w:r w:rsidR="0059432C">
        <w:t>This seems the opposite.</w:t>
      </w:r>
      <w:r>
        <w:t>”</w:t>
      </w:r>
    </w:p>
    <w:p w14:paraId="5EA0C94D" w14:textId="449F2580" w:rsidR="00D10B5B" w:rsidRDefault="00766B15" w:rsidP="00684D30">
      <w:pPr>
        <w:pStyle w:val="Body-TextTx"/>
      </w:pPr>
      <w:r>
        <w:t>“</w:t>
      </w:r>
      <w:r w:rsidR="0059432C">
        <w:t>I seek the line of action that does the most possible good for the most people.</w:t>
      </w:r>
      <w:r w:rsidR="0004281A">
        <w:t xml:space="preserve"> </w:t>
      </w:r>
      <w:r w:rsidR="0059432C">
        <w:t xml:space="preserve">This </w:t>
      </w:r>
      <w:r w:rsidR="0059432C" w:rsidRPr="00CC5738">
        <w:rPr>
          <w:rStyle w:val="itali"/>
        </w:rPr>
        <w:t>is</w:t>
      </w:r>
      <w:r w:rsidR="0059432C">
        <w:t xml:space="preserve"> in keeping with my moral philosophy.</w:t>
      </w:r>
      <w:r>
        <w:t>”</w:t>
      </w:r>
    </w:p>
    <w:p w14:paraId="59576CB5" w14:textId="4BB98DD6" w:rsidR="00D10B5B" w:rsidRDefault="0059432C" w:rsidP="00684D30">
      <w:pPr>
        <w:pStyle w:val="Body-TextTx"/>
      </w:pPr>
      <w:r>
        <w:t>Dalinar stopped pacing and rubbed his forehead instead.</w:t>
      </w:r>
      <w:r w:rsidR="0004281A">
        <w:t xml:space="preserve"> </w:t>
      </w:r>
      <w:r>
        <w:t xml:space="preserve">He looked to Navani as if to say, </w:t>
      </w:r>
      <w:r w:rsidRPr="00CC5738">
        <w:rPr>
          <w:rStyle w:val="itali"/>
        </w:rPr>
        <w:t>Can you do anything?</w:t>
      </w:r>
    </w:p>
    <w:p w14:paraId="09F23E83" w14:textId="16B5E4DA" w:rsidR="00D10B5B" w:rsidRDefault="00766B15" w:rsidP="00684D30">
      <w:pPr>
        <w:pStyle w:val="Body-TextTx"/>
      </w:pPr>
      <w:r>
        <w:t>“</w:t>
      </w:r>
      <w:r w:rsidR="0059432C">
        <w:t>What did you think would happen?</w:t>
      </w:r>
      <w:r>
        <w:t>”</w:t>
      </w:r>
      <w:r w:rsidR="0059432C">
        <w:t xml:space="preserve"> Navani asked.</w:t>
      </w:r>
      <w:r w:rsidR="0004281A">
        <w:t xml:space="preserve"> </w:t>
      </w:r>
      <w:r>
        <w:t>“</w:t>
      </w:r>
      <w:r w:rsidR="0059432C">
        <w:t>Putting her on the throne?</w:t>
      </w:r>
      <w:r>
        <w:t>”</w:t>
      </w:r>
    </w:p>
    <w:p w14:paraId="2D54EA81" w14:textId="3608240F" w:rsidR="00D10B5B" w:rsidRDefault="00766B15" w:rsidP="00684D30">
      <w:pPr>
        <w:pStyle w:val="Body-TextTx"/>
      </w:pPr>
      <w:r>
        <w:t>“</w:t>
      </w:r>
      <w:r w:rsidR="0059432C">
        <w:t>I thought she</w:t>
      </w:r>
      <w:r>
        <w:t>’</w:t>
      </w:r>
      <w:r w:rsidR="0059432C">
        <w:t>d keep the lighteyes in check,</w:t>
      </w:r>
      <w:r>
        <w:t>”</w:t>
      </w:r>
      <w:r w:rsidR="0059432C">
        <w:t xml:space="preserve"> he said.</w:t>
      </w:r>
      <w:r w:rsidR="0004281A">
        <w:t xml:space="preserve"> </w:t>
      </w:r>
      <w:r>
        <w:t>“</w:t>
      </w:r>
      <w:r w:rsidR="0059432C">
        <w:t>And figured she wouldn</w:t>
      </w:r>
      <w:r>
        <w:t>’</w:t>
      </w:r>
      <w:r w:rsidR="0059432C">
        <w:t>t be bullied by their schemes.</w:t>
      </w:r>
      <w:r>
        <w:t>”</w:t>
      </w:r>
    </w:p>
    <w:p w14:paraId="2DB51235" w14:textId="24801ACD" w:rsidR="00D10B5B" w:rsidRDefault="00766B15" w:rsidP="00684D30">
      <w:pPr>
        <w:pStyle w:val="Body-TextTx"/>
      </w:pPr>
      <w:r>
        <w:t>“</w:t>
      </w:r>
      <w:r w:rsidR="0059432C">
        <w:t xml:space="preserve">That is </w:t>
      </w:r>
      <w:r w:rsidR="0059432C" w:rsidRPr="00CC5738">
        <w:rPr>
          <w:rStyle w:val="itali"/>
        </w:rPr>
        <w:t>exactly</w:t>
      </w:r>
      <w:r w:rsidR="0059432C">
        <w:t xml:space="preserve"> what I</w:t>
      </w:r>
      <w:r>
        <w:t>’</w:t>
      </w:r>
      <w:r w:rsidR="0059432C">
        <w:t>m doing,</w:t>
      </w:r>
      <w:r>
        <w:t>”</w:t>
      </w:r>
      <w:r w:rsidR="0059432C">
        <w:t xml:space="preserve"> Jasnah said.</w:t>
      </w:r>
      <w:r w:rsidR="0004281A">
        <w:t xml:space="preserve"> </w:t>
      </w:r>
      <w:r>
        <w:t>“</w:t>
      </w:r>
      <w:r w:rsidR="0059432C">
        <w:t>Though I apologize for needing to count you in the group, Uncle.</w:t>
      </w:r>
      <w:r w:rsidR="0004281A">
        <w:t xml:space="preserve"> </w:t>
      </w:r>
      <w:r w:rsidR="0059432C">
        <w:t>It is good for you to oppose me.</w:t>
      </w:r>
      <w:r w:rsidR="0004281A">
        <w:t xml:space="preserve"> </w:t>
      </w:r>
      <w:r w:rsidR="0059432C">
        <w:t>Feel free to do so visibly.</w:t>
      </w:r>
      <w:r w:rsidR="0004281A">
        <w:t xml:space="preserve"> </w:t>
      </w:r>
      <w:r w:rsidR="0059432C">
        <w:t xml:space="preserve">Too many </w:t>
      </w:r>
      <w:r w:rsidR="0059432C">
        <w:lastRenderedPageBreak/>
        <w:t xml:space="preserve">saw Elhokar bending knee to you, and that nasty business with a </w:t>
      </w:r>
      <w:r>
        <w:t>‘</w:t>
      </w:r>
      <w:r w:rsidR="0059432C">
        <w:t>highking</w:t>
      </w:r>
      <w:r>
        <w:t>’</w:t>
      </w:r>
      <w:r w:rsidR="0059432C">
        <w:t xml:space="preserve"> still lingers as a distasteful scent.</w:t>
      </w:r>
      <w:r w:rsidR="0004281A">
        <w:t xml:space="preserve"> </w:t>
      </w:r>
      <w:r w:rsidR="0059432C">
        <w:t>By showing we are not united in this, we strengthen my position, proving I am no pawn of the Blackthorn.</w:t>
      </w:r>
      <w:r>
        <w:t>”</w:t>
      </w:r>
    </w:p>
    <w:p w14:paraId="16884FB3" w14:textId="05F8E597" w:rsidR="00D10B5B" w:rsidRDefault="00766B15" w:rsidP="00684D30">
      <w:pPr>
        <w:pStyle w:val="Body-TextTx"/>
      </w:pPr>
      <w:r>
        <w:t>“</w:t>
      </w:r>
      <w:r w:rsidR="0059432C">
        <w:t>I wish you</w:t>
      </w:r>
      <w:r>
        <w:t>’</w:t>
      </w:r>
      <w:r w:rsidR="0059432C">
        <w:t>d slow down,</w:t>
      </w:r>
      <w:r>
        <w:t>”</w:t>
      </w:r>
      <w:r w:rsidR="0059432C">
        <w:t xml:space="preserve"> Dalinar said.</w:t>
      </w:r>
      <w:r w:rsidR="0004281A">
        <w:t xml:space="preserve"> </w:t>
      </w:r>
      <w:r>
        <w:t>“</w:t>
      </w:r>
      <w:r w:rsidR="0059432C">
        <w:t>I</w:t>
      </w:r>
      <w:r>
        <w:t>’</w:t>
      </w:r>
      <w:r w:rsidR="0059432C">
        <w:t xml:space="preserve">m not completely opposed to the </w:t>
      </w:r>
      <w:r w:rsidR="0059432C" w:rsidRPr="00CC5738">
        <w:rPr>
          <w:rStyle w:val="itali"/>
        </w:rPr>
        <w:t>theory</w:t>
      </w:r>
      <w:r w:rsidR="0059432C">
        <w:t xml:space="preserve"> of what you</w:t>
      </w:r>
      <w:r>
        <w:t>’</w:t>
      </w:r>
      <w:r w:rsidR="0059432C">
        <w:t>re doing.</w:t>
      </w:r>
      <w:r w:rsidR="0004281A">
        <w:t xml:space="preserve"> </w:t>
      </w:r>
      <w:r w:rsidR="0059432C">
        <w:t>It shows compassion.</w:t>
      </w:r>
      <w:r w:rsidR="0004281A">
        <w:t xml:space="preserve"> </w:t>
      </w:r>
      <w:r w:rsidR="0059432C">
        <w:t>But</w:t>
      </w:r>
      <w:r>
        <w:t> . . .”</w:t>
      </w:r>
    </w:p>
    <w:p w14:paraId="066654B5" w14:textId="491986CC" w:rsidR="00D10B5B" w:rsidRDefault="00766B15" w:rsidP="00684D30">
      <w:pPr>
        <w:pStyle w:val="Body-TextTx"/>
      </w:pPr>
      <w:r>
        <w:t>“</w:t>
      </w:r>
      <w:r w:rsidR="0059432C">
        <w:t>If we slow down,</w:t>
      </w:r>
      <w:r>
        <w:t>”</w:t>
      </w:r>
      <w:r w:rsidR="0059432C">
        <w:t xml:space="preserve"> Jasnah said, </w:t>
      </w:r>
      <w:r>
        <w:t>“</w:t>
      </w:r>
      <w:r w:rsidR="0059432C">
        <w:t>the past catches up to us.</w:t>
      </w:r>
      <w:r w:rsidR="0004281A">
        <w:t xml:space="preserve"> </w:t>
      </w:r>
      <w:r w:rsidR="0059432C">
        <w:t>History is like that, always gobbling up the present.</w:t>
      </w:r>
      <w:r>
        <w:t>”</w:t>
      </w:r>
      <w:r w:rsidR="0004281A">
        <w:t xml:space="preserve"> </w:t>
      </w:r>
      <w:r w:rsidR="0059432C">
        <w:t>She smiled fondly at Dalinar.</w:t>
      </w:r>
      <w:r w:rsidR="0004281A">
        <w:t xml:space="preserve"> </w:t>
      </w:r>
      <w:r>
        <w:t>“</w:t>
      </w:r>
      <w:r w:rsidR="0059432C">
        <w:t>I respect and admire your strength, Uncle.</w:t>
      </w:r>
      <w:r w:rsidR="0004281A">
        <w:t xml:space="preserve"> </w:t>
      </w:r>
      <w:r w:rsidR="0059432C">
        <w:t>I always have.</w:t>
      </w:r>
      <w:r w:rsidR="0004281A">
        <w:t xml:space="preserve"> </w:t>
      </w:r>
      <w:r w:rsidR="0059432C">
        <w:t xml:space="preserve">Once in a while though, I </w:t>
      </w:r>
      <w:r w:rsidR="0059432C" w:rsidRPr="00CC5738">
        <w:rPr>
          <w:rStyle w:val="itali"/>
        </w:rPr>
        <w:t>do</w:t>
      </w:r>
      <w:r w:rsidR="0059432C">
        <w:t xml:space="preserve"> think you need to be reminded that not everyone sees the world the way you do.</w:t>
      </w:r>
      <w:r>
        <w:t>”</w:t>
      </w:r>
    </w:p>
    <w:p w14:paraId="1ECC4C98" w14:textId="43E3AC47" w:rsidR="00D10B5B" w:rsidRDefault="00766B15" w:rsidP="00684D30">
      <w:pPr>
        <w:pStyle w:val="Body-TextTx"/>
      </w:pPr>
      <w:r>
        <w:t>“</w:t>
      </w:r>
      <w:r w:rsidR="0059432C">
        <w:t>It would be better for us all if they did,</w:t>
      </w:r>
      <w:r>
        <w:t>”</w:t>
      </w:r>
      <w:r w:rsidR="0059432C">
        <w:t xml:space="preserve"> he grumbled.</w:t>
      </w:r>
      <w:r w:rsidR="0004281A">
        <w:t xml:space="preserve"> </w:t>
      </w:r>
      <w:r>
        <w:t>“</w:t>
      </w:r>
      <w:r w:rsidR="0059432C">
        <w:t>I wish the world would stop making a mess of itself every time I turn the other direction.</w:t>
      </w:r>
      <w:r>
        <w:t>”</w:t>
      </w:r>
    </w:p>
    <w:p w14:paraId="1EA31679" w14:textId="37E73FEF" w:rsidR="00D10B5B" w:rsidRDefault="0059432C" w:rsidP="00684D30">
      <w:pPr>
        <w:pStyle w:val="Body-TextTx"/>
      </w:pPr>
      <w:r>
        <w:t>He got something to drink from the pitcher of wine.</w:t>
      </w:r>
      <w:r w:rsidR="0004281A">
        <w:t xml:space="preserve"> </w:t>
      </w:r>
      <w:r>
        <w:t>Orange, naturally.</w:t>
      </w:r>
    </w:p>
    <w:p w14:paraId="71A1DCB9" w14:textId="3601B97F" w:rsidR="00D10B5B" w:rsidRDefault="00766B15" w:rsidP="00684D30">
      <w:pPr>
        <w:pStyle w:val="Body-TextTx"/>
      </w:pPr>
      <w:r>
        <w:t>“</w:t>
      </w:r>
      <w:r w:rsidR="0059432C">
        <w:t>Would this include the ardents, daughter?</w:t>
      </w:r>
      <w:r>
        <w:t>”</w:t>
      </w:r>
      <w:r w:rsidR="0059432C">
        <w:t xml:space="preserve"> Navani asked.</w:t>
      </w:r>
    </w:p>
    <w:p w14:paraId="699D8AF5" w14:textId="7FEDF55F" w:rsidR="00D10B5B" w:rsidRDefault="00766B15" w:rsidP="00684D30">
      <w:pPr>
        <w:pStyle w:val="Body-TextTx"/>
      </w:pPr>
      <w:r>
        <w:t>“</w:t>
      </w:r>
      <w:r w:rsidR="0059432C">
        <w:t>They</w:t>
      </w:r>
      <w:r>
        <w:t>’</w:t>
      </w:r>
      <w:r w:rsidR="0059432C">
        <w:t>re slaves, aren</w:t>
      </w:r>
      <w:r>
        <w:t>’</w:t>
      </w:r>
      <w:r w:rsidR="0059432C">
        <w:t>t they?</w:t>
      </w:r>
      <w:r>
        <w:t>”</w:t>
      </w:r>
    </w:p>
    <w:p w14:paraId="5BE8CC9E" w14:textId="6BB96FA2" w:rsidR="00D10B5B" w:rsidRDefault="00766B15" w:rsidP="00684D30">
      <w:pPr>
        <w:pStyle w:val="Body-TextTx"/>
      </w:pPr>
      <w:r>
        <w:t>“</w:t>
      </w:r>
      <w:r w:rsidR="0059432C">
        <w:t>Technically, yes.</w:t>
      </w:r>
      <w:r w:rsidR="0004281A">
        <w:t xml:space="preserve"> </w:t>
      </w:r>
      <w:r w:rsidR="0059432C">
        <w:t>But in this, some might say you</w:t>
      </w:r>
      <w:r>
        <w:t>’</w:t>
      </w:r>
      <w:r w:rsidR="0059432C">
        <w:t>re pursuing a vendetta against the church,</w:t>
      </w:r>
      <w:r>
        <w:t>”</w:t>
      </w:r>
      <w:r w:rsidR="0059432C">
        <w:t xml:space="preserve"> Navani said.</w:t>
      </w:r>
    </w:p>
    <w:p w14:paraId="0CFEADA8" w14:textId="4AEB9136" w:rsidR="00D10B5B" w:rsidRDefault="00766B15" w:rsidP="00684D30">
      <w:pPr>
        <w:pStyle w:val="Body-TextTx"/>
      </w:pPr>
      <w:r>
        <w:t>“</w:t>
      </w:r>
      <w:r w:rsidR="0059432C">
        <w:t>By freeing the ardents from being owned?</w:t>
      </w:r>
      <w:r>
        <w:t>”</w:t>
      </w:r>
      <w:r w:rsidR="0059432C">
        <w:t xml:space="preserve"> Jasnah asked, amused.</w:t>
      </w:r>
      <w:r w:rsidR="0004281A">
        <w:t xml:space="preserve"> </w:t>
      </w:r>
      <w:r>
        <w:t>“</w:t>
      </w:r>
      <w:r w:rsidR="0059432C">
        <w:t xml:space="preserve">Well, I suppose some </w:t>
      </w:r>
      <w:r w:rsidR="0059432C" w:rsidRPr="00CC5738">
        <w:rPr>
          <w:rStyle w:val="itali"/>
        </w:rPr>
        <w:t>will</w:t>
      </w:r>
      <w:r w:rsidR="0059432C">
        <w:t xml:space="preserve"> say that.</w:t>
      </w:r>
      <w:r w:rsidR="0004281A">
        <w:t xml:space="preserve"> </w:t>
      </w:r>
      <w:r w:rsidR="0059432C">
        <w:t>They</w:t>
      </w:r>
      <w:r>
        <w:t>’</w:t>
      </w:r>
      <w:r w:rsidR="0059432C">
        <w:t>ll see an attack in anything I do.</w:t>
      </w:r>
      <w:r w:rsidR="0004281A">
        <w:t xml:space="preserve"> </w:t>
      </w:r>
      <w:r w:rsidR="0059432C">
        <w:t>Contrastingly, this is for their good.</w:t>
      </w:r>
      <w:r w:rsidR="0004281A">
        <w:t xml:space="preserve"> </w:t>
      </w:r>
      <w:r w:rsidR="0059432C">
        <w:t>In freeing the ardents, I risk letting the church become a political power in the world again.</w:t>
      </w:r>
      <w:r>
        <w:t>”</w:t>
      </w:r>
    </w:p>
    <w:p w14:paraId="2158BADC" w14:textId="39678265" w:rsidR="00D10B5B" w:rsidRDefault="00766B15" w:rsidP="00684D30">
      <w:pPr>
        <w:pStyle w:val="Body-TextTx"/>
      </w:pPr>
      <w:r>
        <w:t>“</w:t>
      </w:r>
      <w:r w:rsidR="0059432C">
        <w:t>And</w:t>
      </w:r>
      <w:r>
        <w:t> . . .</w:t>
      </w:r>
      <w:r w:rsidR="00483B1D">
        <w:t xml:space="preserve"> </w:t>
      </w:r>
      <w:r w:rsidR="0059432C">
        <w:t>that doesn</w:t>
      </w:r>
      <w:r>
        <w:t>’</w:t>
      </w:r>
      <w:r w:rsidR="0059432C">
        <w:t>t worry you?</w:t>
      </w:r>
      <w:r>
        <w:t>”</w:t>
      </w:r>
      <w:r w:rsidR="0059432C">
        <w:t xml:space="preserve"> Navani asked.</w:t>
      </w:r>
      <w:r w:rsidR="0004281A">
        <w:t xml:space="preserve"> </w:t>
      </w:r>
      <w:r w:rsidR="0059432C">
        <w:t>Sometimes sorting out this woman</w:t>
      </w:r>
      <w:r>
        <w:t>’</w:t>
      </w:r>
      <w:r w:rsidR="0059432C">
        <w:t>s motivations</w:t>
      </w:r>
      <w:r w:rsidR="00483B1D">
        <w:t>—</w:t>
      </w:r>
      <w:r w:rsidR="0059432C">
        <w:t>which she claimed were always very straightforward</w:t>
      </w:r>
      <w:r w:rsidR="00483B1D">
        <w:t>—</w:t>
      </w:r>
      <w:r w:rsidR="0059432C">
        <w:t>was like trying to read the Dawnchant.</w:t>
      </w:r>
    </w:p>
    <w:p w14:paraId="64053F92" w14:textId="13BF95F0" w:rsidR="00D10B5B" w:rsidRDefault="00766B15" w:rsidP="00684D30">
      <w:pPr>
        <w:pStyle w:val="Body-TextTx"/>
      </w:pPr>
      <w:r>
        <w:t>“</w:t>
      </w:r>
      <w:r w:rsidR="0059432C">
        <w:t>Of course it worries me,</w:t>
      </w:r>
      <w:r>
        <w:t>”</w:t>
      </w:r>
      <w:r w:rsidR="0059432C">
        <w:t xml:space="preserve"> Jasnah said.</w:t>
      </w:r>
      <w:r w:rsidR="0004281A">
        <w:t xml:space="preserve"> </w:t>
      </w:r>
      <w:r>
        <w:t>“</w:t>
      </w:r>
      <w:r w:rsidR="0059432C">
        <w:t>However, I</w:t>
      </w:r>
      <w:r>
        <w:t>’</w:t>
      </w:r>
      <w:r w:rsidR="0059432C">
        <w:t xml:space="preserve">d prefer ardents actively </w:t>
      </w:r>
      <w:r w:rsidR="0059432C">
        <w:lastRenderedPageBreak/>
        <w:t>participating in politics, as opposed to the behind-the-scenes smoke</w:t>
      </w:r>
      <w:r w:rsidR="00C42EFC">
        <w:t xml:space="preserve"> </w:t>
      </w:r>
      <w:r w:rsidR="0059432C">
        <w:t>screen they use now.</w:t>
      </w:r>
      <w:r w:rsidR="0004281A">
        <w:t xml:space="preserve"> </w:t>
      </w:r>
      <w:r w:rsidR="0059432C">
        <w:t>This will give them more opportunity for power, yes, but also expose their actions to increased public scrutiny.</w:t>
      </w:r>
      <w:r>
        <w:t>”</w:t>
      </w:r>
    </w:p>
    <w:p w14:paraId="38649FFA" w14:textId="081E2A9D" w:rsidR="00D10B5B" w:rsidRDefault="0059432C" w:rsidP="00684D30">
      <w:pPr>
        <w:pStyle w:val="Body-TextTx"/>
      </w:pPr>
      <w:r>
        <w:t>Jasnah tapped the table with a nail on her freehand.</w:t>
      </w:r>
      <w:r w:rsidR="0004281A">
        <w:t xml:space="preserve"> </w:t>
      </w:r>
      <w:r>
        <w:t>She wore her safehand in a sleeve, eminently proper, though Navani knew Jasnah thought little of social constructs.</w:t>
      </w:r>
      <w:r w:rsidR="0004281A">
        <w:t xml:space="preserve"> </w:t>
      </w:r>
      <w:r>
        <w:t>She followed them anyway.</w:t>
      </w:r>
      <w:r w:rsidR="0004281A">
        <w:t xml:space="preserve"> </w:t>
      </w:r>
      <w:r>
        <w:t>Immaculate makeup.</w:t>
      </w:r>
      <w:r w:rsidR="0004281A">
        <w:t xml:space="preserve"> </w:t>
      </w:r>
      <w:r>
        <w:t>Hair in braids.</w:t>
      </w:r>
      <w:r w:rsidR="0004281A">
        <w:t xml:space="preserve"> </w:t>
      </w:r>
      <w:r>
        <w:t>A beautiful, regal havah.</w:t>
      </w:r>
    </w:p>
    <w:p w14:paraId="075A0ECB" w14:textId="55F54278" w:rsidR="00D10B5B" w:rsidRDefault="00766B15" w:rsidP="00684D30">
      <w:pPr>
        <w:pStyle w:val="Body-TextTx"/>
      </w:pPr>
      <w:r>
        <w:t>“</w:t>
      </w:r>
      <w:r w:rsidR="0059432C">
        <w:t xml:space="preserve">This </w:t>
      </w:r>
      <w:r w:rsidR="0059432C" w:rsidRPr="00CC5738">
        <w:rPr>
          <w:rStyle w:val="itali"/>
        </w:rPr>
        <w:t>will</w:t>
      </w:r>
      <w:r w:rsidR="0059432C">
        <w:t xml:space="preserve"> be for the good of Alethkar in the long run,</w:t>
      </w:r>
      <w:r>
        <w:t>”</w:t>
      </w:r>
      <w:r w:rsidR="0059432C">
        <w:t xml:space="preserve"> Jasnah said.</w:t>
      </w:r>
      <w:r w:rsidR="0004281A">
        <w:t xml:space="preserve"> </w:t>
      </w:r>
      <w:r>
        <w:t>“</w:t>
      </w:r>
      <w:r w:rsidR="0059432C">
        <w:t>Economically and morally.</w:t>
      </w:r>
      <w:r w:rsidR="0004281A">
        <w:t xml:space="preserve"> </w:t>
      </w:r>
      <w:r w:rsidR="0059432C">
        <w:t>Uncle Dalinar</w:t>
      </w:r>
      <w:r>
        <w:t>’</w:t>
      </w:r>
      <w:r w:rsidR="0059432C">
        <w:t>s objections are valuable.</w:t>
      </w:r>
      <w:r w:rsidR="0004281A">
        <w:t xml:space="preserve"> </w:t>
      </w:r>
      <w:r w:rsidR="0059432C">
        <w:t>I will listen, figure out how to respond to such challenges</w:t>
      </w:r>
      <w:r>
        <w:t>. . . .”</w:t>
      </w:r>
    </w:p>
    <w:p w14:paraId="24F63479" w14:textId="11800DCD" w:rsidR="00D10B5B" w:rsidRDefault="0059432C" w:rsidP="00684D30">
      <w:pPr>
        <w:pStyle w:val="Body-TextTx"/>
      </w:pPr>
      <w:r>
        <w:t>She trailed off as Wit returned, bringing two individuals with him.</w:t>
      </w:r>
      <w:r w:rsidR="0004281A">
        <w:t xml:space="preserve"> </w:t>
      </w:r>
      <w:r w:rsidR="00F5555D">
        <w:t>One was a</w:t>
      </w:r>
      <w:r>
        <w:t xml:space="preserve"> beautiful young woman with long black hair, Makabaki in ethnicity, though her eyes and some of her features looked Shin.</w:t>
      </w:r>
      <w:r w:rsidR="0004281A">
        <w:t xml:space="preserve"> </w:t>
      </w:r>
      <w:r>
        <w:t>The other was a tall stoic man, also Makabaki.</w:t>
      </w:r>
      <w:r w:rsidR="0004281A">
        <w:t xml:space="preserve"> </w:t>
      </w:r>
      <w:r>
        <w:t>He was strong, powerful of build, and had a certain regality about him</w:t>
      </w:r>
      <w:r w:rsidR="00483B1D">
        <w:t>—</w:t>
      </w:r>
      <w:r>
        <w:t>at least until you saw the distant expression in his eyes and heard him whispering to himself.</w:t>
      </w:r>
      <w:r w:rsidR="0004281A">
        <w:t xml:space="preserve"> </w:t>
      </w:r>
      <w:r>
        <w:t>He needed to be led into the room by the woman, as if he were simple of mind.</w:t>
      </w:r>
    </w:p>
    <w:p w14:paraId="1447DEAD" w14:textId="550BD493" w:rsidR="00D10B5B" w:rsidRDefault="0059432C" w:rsidP="00684D30">
      <w:pPr>
        <w:pStyle w:val="Body-TextTx"/>
      </w:pPr>
      <w:r>
        <w:t>One could not have known from a glance that these two were ancient beings older than recorded history.</w:t>
      </w:r>
      <w:r w:rsidR="0004281A">
        <w:t xml:space="preserve"> </w:t>
      </w:r>
      <w:r>
        <w:t>Shalash and Talenelat, Heralds, immortals born to dozens of lives, worship</w:t>
      </w:r>
      <w:r w:rsidR="00F475D6">
        <w:t>p</w:t>
      </w:r>
      <w:r>
        <w:t>ed as gods by many religions</w:t>
      </w:r>
      <w:r w:rsidR="00483B1D">
        <w:t>—</w:t>
      </w:r>
      <w:r>
        <w:t>and as demigods in Navani</w:t>
      </w:r>
      <w:r w:rsidR="00766B15">
        <w:t>’</w:t>
      </w:r>
      <w:r>
        <w:t>s own.</w:t>
      </w:r>
      <w:r w:rsidR="0004281A">
        <w:t xml:space="preserve"> </w:t>
      </w:r>
      <w:r>
        <w:t>Sadly, they were both insane.</w:t>
      </w:r>
      <w:r w:rsidR="0004281A">
        <w:t xml:space="preserve"> </w:t>
      </w:r>
      <w:r>
        <w:t>The woman could at least function.</w:t>
      </w:r>
      <w:r w:rsidR="0004281A">
        <w:t xml:space="preserve"> </w:t>
      </w:r>
      <w:r>
        <w:t>The man</w:t>
      </w:r>
      <w:r w:rsidR="00766B15">
        <w:t> . . .</w:t>
      </w:r>
      <w:r w:rsidR="00483B1D">
        <w:t xml:space="preserve"> </w:t>
      </w:r>
      <w:r>
        <w:t>Navani had never heard anything from him other than mumbles.</w:t>
      </w:r>
    </w:p>
    <w:p w14:paraId="243648B9" w14:textId="11B65986" w:rsidR="00D10B5B" w:rsidRDefault="0059432C" w:rsidP="00684D30">
      <w:pPr>
        <w:pStyle w:val="Body-TextTx"/>
      </w:pPr>
      <w:r>
        <w:t>Wit treated them with a reverence Navani did not expect from him.</w:t>
      </w:r>
      <w:r w:rsidR="0004281A">
        <w:t xml:space="preserve"> </w:t>
      </w:r>
      <w:r>
        <w:t xml:space="preserve">He </w:t>
      </w:r>
      <w:r w:rsidR="00476C0C">
        <w:t>clos</w:t>
      </w:r>
      <w:r>
        <w:t xml:space="preserve">ed the door </w:t>
      </w:r>
      <w:r w:rsidR="00476C0C">
        <w:t>behind</w:t>
      </w:r>
      <w:r>
        <w:t xml:space="preserve"> them, then gestured quietly for them to sit at the table.</w:t>
      </w:r>
      <w:r w:rsidR="0004281A">
        <w:t xml:space="preserve"> </w:t>
      </w:r>
      <w:r>
        <w:t>Shalash</w:t>
      </w:r>
      <w:r w:rsidR="00483B1D">
        <w:t>—</w:t>
      </w:r>
      <w:r>
        <w:t>Ash, as she pre</w:t>
      </w:r>
      <w:r w:rsidR="004A4AAF">
        <w:t>ferr</w:t>
      </w:r>
      <w:r>
        <w:t>ed to be called</w:t>
      </w:r>
      <w:r w:rsidR="00483B1D">
        <w:t>—</w:t>
      </w:r>
      <w:r>
        <w:t>led Talenelat to the seat, but remained standing after he sat.</w:t>
      </w:r>
    </w:p>
    <w:p w14:paraId="5190ABAF" w14:textId="20B91198" w:rsidR="00D10B5B" w:rsidRDefault="0059432C" w:rsidP="00684D30">
      <w:pPr>
        <w:pStyle w:val="Body-TextTx"/>
      </w:pPr>
      <w:r>
        <w:lastRenderedPageBreak/>
        <w:t>Navani felt distinctly uncomfortable in their presence.</w:t>
      </w:r>
      <w:r w:rsidR="0004281A">
        <w:t xml:space="preserve"> </w:t>
      </w:r>
      <w:r>
        <w:t>For her entire life, she</w:t>
      </w:r>
      <w:r w:rsidR="00766B15">
        <w:t>’</w:t>
      </w:r>
      <w:r>
        <w:t>d burned glyphwards speaking of these two, praying to the Almighty for their help.</w:t>
      </w:r>
      <w:r w:rsidR="0004281A">
        <w:t xml:space="preserve"> </w:t>
      </w:r>
      <w:r>
        <w:t>She used them in her vows, thought of them in her daily worship.</w:t>
      </w:r>
      <w:r w:rsidR="0004281A">
        <w:t xml:space="preserve"> </w:t>
      </w:r>
      <w:r>
        <w:t>Jasnah had abandoned her faith, and Dalinar</w:t>
      </w:r>
      <w:r w:rsidR="00766B15">
        <w:t> . . .</w:t>
      </w:r>
      <w:r w:rsidR="00483B1D">
        <w:t xml:space="preserve"> </w:t>
      </w:r>
      <w:r>
        <w:t>she wasn</w:t>
      </w:r>
      <w:r w:rsidR="00766B15">
        <w:t>’</w:t>
      </w:r>
      <w:r>
        <w:t>t certain what he believed anymore.</w:t>
      </w:r>
      <w:r w:rsidR="0004281A">
        <w:t xml:space="preserve"> </w:t>
      </w:r>
      <w:r>
        <w:t>It was complicated.</w:t>
      </w:r>
    </w:p>
    <w:p w14:paraId="3617478B" w14:textId="29093589" w:rsidR="00D10B5B" w:rsidRDefault="0059432C" w:rsidP="00684D30">
      <w:pPr>
        <w:pStyle w:val="Body-TextTx"/>
      </w:pPr>
      <w:r>
        <w:t>But Navani held to her hope for the Heralds and the Almighty.</w:t>
      </w:r>
      <w:r w:rsidR="0004281A">
        <w:t xml:space="preserve"> </w:t>
      </w:r>
      <w:r>
        <w:t xml:space="preserve">Hope </w:t>
      </w:r>
      <w:r w:rsidR="008B0939">
        <w:t xml:space="preserve">that </w:t>
      </w:r>
      <w:r>
        <w:t xml:space="preserve">they had plans </w:t>
      </w:r>
      <w:r w:rsidR="008B0939">
        <w:t>mere</w:t>
      </w:r>
      <w:r>
        <w:t xml:space="preserve"> mortals could not understand.</w:t>
      </w:r>
      <w:r w:rsidR="0004281A">
        <w:t xml:space="preserve"> </w:t>
      </w:r>
      <w:r>
        <w:t>Seeing these two in such a state</w:t>
      </w:r>
      <w:r w:rsidR="00766B15">
        <w:t> . . .</w:t>
      </w:r>
      <w:r w:rsidR="00483B1D">
        <w:t xml:space="preserve"> </w:t>
      </w:r>
      <w:r>
        <w:t>it rocked her to the very core.</w:t>
      </w:r>
      <w:r w:rsidR="0004281A">
        <w:t xml:space="preserve"> </w:t>
      </w:r>
      <w:r>
        <w:t xml:space="preserve">Surely this </w:t>
      </w:r>
      <w:r w:rsidRPr="00CC5738">
        <w:rPr>
          <w:rStyle w:val="itali"/>
        </w:rPr>
        <w:t>was</w:t>
      </w:r>
      <w:r>
        <w:t xml:space="preserve"> part of what the Almighty wanted to happen.</w:t>
      </w:r>
      <w:r w:rsidR="0004281A">
        <w:t xml:space="preserve"> </w:t>
      </w:r>
      <w:r>
        <w:t xml:space="preserve">Surely there </w:t>
      </w:r>
      <w:r w:rsidRPr="00CC5738">
        <w:rPr>
          <w:rStyle w:val="itali"/>
        </w:rPr>
        <w:t>was</w:t>
      </w:r>
      <w:r>
        <w:t xml:space="preserve"> a reason for everything.</w:t>
      </w:r>
      <w:r w:rsidR="0004281A">
        <w:t xml:space="preserve"> </w:t>
      </w:r>
      <w:r>
        <w:t>Right?</w:t>
      </w:r>
    </w:p>
    <w:p w14:paraId="362079B6" w14:textId="6B61AD8B" w:rsidR="00D10B5B" w:rsidRDefault="00766B15" w:rsidP="00684D30">
      <w:pPr>
        <w:pStyle w:val="Body-TextTx"/>
      </w:pPr>
      <w:r>
        <w:t>“</w:t>
      </w:r>
      <w:r w:rsidR="0059432C">
        <w:t>Two gods,</w:t>
      </w:r>
      <w:r>
        <w:t>”</w:t>
      </w:r>
      <w:r w:rsidR="0059432C">
        <w:t xml:space="preserve"> Wit said, </w:t>
      </w:r>
      <w:r>
        <w:t>“</w:t>
      </w:r>
      <w:r w:rsidR="0059432C">
        <w:t>delivered as requested.</w:t>
      </w:r>
      <w:r>
        <w:t>”</w:t>
      </w:r>
    </w:p>
    <w:p w14:paraId="16EA0945" w14:textId="3D558596" w:rsidR="00D10B5B" w:rsidRDefault="00766B15" w:rsidP="00684D30">
      <w:pPr>
        <w:pStyle w:val="Body-TextTx"/>
      </w:pPr>
      <w:r>
        <w:t>“</w:t>
      </w:r>
      <w:r w:rsidR="0059432C">
        <w:t>Ash,</w:t>
      </w:r>
      <w:r>
        <w:t>”</w:t>
      </w:r>
      <w:r w:rsidR="0059432C">
        <w:t xml:space="preserve"> Jasnah said.</w:t>
      </w:r>
      <w:r w:rsidR="0004281A">
        <w:t xml:space="preserve"> </w:t>
      </w:r>
      <w:r>
        <w:t>“</w:t>
      </w:r>
      <w:r w:rsidR="0059432C">
        <w:t>During our last interview, you were telling me what you knew of my uncle</w:t>
      </w:r>
      <w:r>
        <w:t>’</w:t>
      </w:r>
      <w:r w:rsidR="0059432C">
        <w:t>s abilities.</w:t>
      </w:r>
      <w:r w:rsidR="0004281A">
        <w:t xml:space="preserve"> </w:t>
      </w:r>
      <w:r w:rsidR="0059432C">
        <w:t>The powers of a Bondsmith.</w:t>
      </w:r>
      <w:r>
        <w:t>”</w:t>
      </w:r>
    </w:p>
    <w:p w14:paraId="2B7260DA" w14:textId="3B0587D4" w:rsidR="00D10B5B" w:rsidRDefault="00766B15" w:rsidP="00684D30">
      <w:pPr>
        <w:pStyle w:val="Body-TextTx"/>
      </w:pPr>
      <w:r>
        <w:t>“</w:t>
      </w:r>
      <w:r w:rsidR="0059432C">
        <w:t>I told you,</w:t>
      </w:r>
      <w:r>
        <w:t>”</w:t>
      </w:r>
      <w:r w:rsidR="0059432C">
        <w:t xml:space="preserve"> the woman snapped, </w:t>
      </w:r>
      <w:r>
        <w:t>“</w:t>
      </w:r>
      <w:r w:rsidR="0059432C">
        <w:t>that I don</w:t>
      </w:r>
      <w:r>
        <w:t>’</w:t>
      </w:r>
      <w:r w:rsidR="0059432C">
        <w:t>t know anything.</w:t>
      </w:r>
      <w:r>
        <w:t>”</w:t>
      </w:r>
      <w:r w:rsidR="0004281A">
        <w:t xml:space="preserve"> </w:t>
      </w:r>
      <w:r w:rsidR="0059432C">
        <w:t>Considering how gently she treated Taln, one might not have expected such terse language from her.</w:t>
      </w:r>
      <w:r w:rsidR="0004281A">
        <w:t xml:space="preserve"> </w:t>
      </w:r>
      <w:r w:rsidR="0059432C">
        <w:t>Navani, unfortunately, had come to accept it as normal.</w:t>
      </w:r>
    </w:p>
    <w:p w14:paraId="5DFA5B4B" w14:textId="59D5A511" w:rsidR="00D10B5B" w:rsidRDefault="00766B15" w:rsidP="00684D30">
      <w:pPr>
        <w:pStyle w:val="Body-TextTx"/>
      </w:pPr>
      <w:r>
        <w:t>“</w:t>
      </w:r>
      <w:r w:rsidR="0059432C">
        <w:t>What you told me was useful,</w:t>
      </w:r>
      <w:r>
        <w:t>”</w:t>
      </w:r>
      <w:r w:rsidR="0059432C">
        <w:t xml:space="preserve"> Jasnah said.</w:t>
      </w:r>
      <w:r w:rsidR="0004281A">
        <w:t xml:space="preserve"> </w:t>
      </w:r>
      <w:r>
        <w:t>“</w:t>
      </w:r>
      <w:r w:rsidR="0059432C">
        <w:t>Kindly repeat it.</w:t>
      </w:r>
      <w:r>
        <w:t>”</w:t>
      </w:r>
    </w:p>
    <w:p w14:paraId="688D2CC0" w14:textId="3E0FD149" w:rsidR="00D10B5B" w:rsidRDefault="0059432C" w:rsidP="00684D30">
      <w:pPr>
        <w:pStyle w:val="Body-TextTx"/>
      </w:pPr>
      <w:r>
        <w:t>Dalinar walked over, curious.</w:t>
      </w:r>
      <w:r w:rsidR="0004281A">
        <w:t xml:space="preserve"> </w:t>
      </w:r>
      <w:r>
        <w:t>Jasnah held weekly meetings with the Heralds, trying to pry every bit of historical knowledge from their minds.</w:t>
      </w:r>
      <w:r w:rsidR="0004281A">
        <w:t xml:space="preserve"> </w:t>
      </w:r>
      <w:r>
        <w:t>She</w:t>
      </w:r>
      <w:r w:rsidR="00766B15">
        <w:t>’</w:t>
      </w:r>
      <w:r>
        <w:t xml:space="preserve">d claimed the meetings were mostly fruitless, but Navani knew to hang on to the word </w:t>
      </w:r>
      <w:r w:rsidR="00766B15">
        <w:t>“</w:t>
      </w:r>
      <w:r>
        <w:t>mostly</w:t>
      </w:r>
      <w:r w:rsidR="00766B15">
        <w:t>”</w:t>
      </w:r>
      <w:r>
        <w:t xml:space="preserve"> when coming from Jasnah.</w:t>
      </w:r>
      <w:r w:rsidR="0004281A">
        <w:t xml:space="preserve"> </w:t>
      </w:r>
      <w:r>
        <w:t xml:space="preserve">She could hide a great deal </w:t>
      </w:r>
      <w:r w:rsidR="0041594D">
        <w:t xml:space="preserve">in </w:t>
      </w:r>
      <w:r>
        <w:t xml:space="preserve">the spaces </w:t>
      </w:r>
      <w:r w:rsidR="0041594D">
        <w:t xml:space="preserve">between </w:t>
      </w:r>
      <w:r>
        <w:t>those letters.</w:t>
      </w:r>
    </w:p>
    <w:p w14:paraId="0AFAC028" w14:textId="11D0093D" w:rsidR="00D10B5B" w:rsidRDefault="0059432C" w:rsidP="00684D30">
      <w:pPr>
        <w:pStyle w:val="Body-TextTx"/>
      </w:pPr>
      <w:r>
        <w:t>Ash sighed loudly, pacing.</w:t>
      </w:r>
      <w:r w:rsidR="0004281A">
        <w:t xml:space="preserve"> </w:t>
      </w:r>
      <w:r>
        <w:t>Not in thought as Dalinar had, but in a way reminiscent of a caged animal.</w:t>
      </w:r>
      <w:r w:rsidR="0004281A">
        <w:t xml:space="preserve"> </w:t>
      </w:r>
      <w:r w:rsidR="00766B15">
        <w:t>“</w:t>
      </w:r>
      <w:r>
        <w:t>I didn</w:t>
      </w:r>
      <w:r w:rsidR="00766B15">
        <w:t>’</w:t>
      </w:r>
      <w:r>
        <w:t>t know anything of what the Bondsmiths did.</w:t>
      </w:r>
      <w:r w:rsidR="0004281A">
        <w:t xml:space="preserve"> </w:t>
      </w:r>
      <w:r>
        <w:t>That was always Ishar</w:t>
      </w:r>
      <w:r w:rsidR="00766B15">
        <w:t>’</w:t>
      </w:r>
      <w:r>
        <w:t>s purview.</w:t>
      </w:r>
      <w:r w:rsidR="0004281A">
        <w:t xml:space="preserve"> </w:t>
      </w:r>
      <w:r>
        <w:t>My father would occasionally discuss matters of deep Realmatic Theory with him</w:t>
      </w:r>
      <w:r w:rsidR="00483B1D">
        <w:t>—</w:t>
      </w:r>
      <w:r>
        <w:t>but I didn</w:t>
      </w:r>
      <w:r w:rsidR="00766B15">
        <w:t>’</w:t>
      </w:r>
      <w:r>
        <w:t>t care for it.</w:t>
      </w:r>
      <w:r w:rsidR="0004281A">
        <w:t xml:space="preserve"> </w:t>
      </w:r>
      <w:r>
        <w:t>Why should I?</w:t>
      </w:r>
      <w:r w:rsidR="0004281A">
        <w:t xml:space="preserve"> </w:t>
      </w:r>
      <w:r>
        <w:t>Ishar had it in hand.</w:t>
      </w:r>
      <w:r w:rsidR="00766B15">
        <w:t>”</w:t>
      </w:r>
    </w:p>
    <w:p w14:paraId="50AA826A" w14:textId="4123D301" w:rsidR="00D10B5B" w:rsidRDefault="00766B15" w:rsidP="00684D30">
      <w:pPr>
        <w:pStyle w:val="Body-TextTx"/>
      </w:pPr>
      <w:r>
        <w:lastRenderedPageBreak/>
        <w:t>“</w:t>
      </w:r>
      <w:r w:rsidR="0059432C">
        <w:t>He forged the Oathpact,</w:t>
      </w:r>
      <w:r>
        <w:t>”</w:t>
      </w:r>
      <w:r w:rsidR="0059432C">
        <w:t xml:space="preserve"> Jasnah said.</w:t>
      </w:r>
      <w:r w:rsidR="0004281A">
        <w:t xml:space="preserve"> </w:t>
      </w:r>
      <w:r>
        <w:t>“</w:t>
      </w:r>
      <w:r w:rsidR="0059432C">
        <w:t>The</w:t>
      </w:r>
      <w:r>
        <w:t> . . .</w:t>
      </w:r>
      <w:r w:rsidR="00483B1D">
        <w:t xml:space="preserve"> </w:t>
      </w:r>
      <w:r w:rsidR="0059432C">
        <w:t>binding that made you immortal and trapped the Voidbringers in another realm of reality.</w:t>
      </w:r>
      <w:r>
        <w:t>”</w:t>
      </w:r>
    </w:p>
    <w:p w14:paraId="385A0C14" w14:textId="5C1C45F4" w:rsidR="00D10B5B" w:rsidRDefault="00766B15" w:rsidP="00684D30">
      <w:pPr>
        <w:pStyle w:val="Body-TextTx"/>
      </w:pPr>
      <w:r>
        <w:t>“</w:t>
      </w:r>
      <w:r w:rsidR="0059432C">
        <w:t>Braize isn</w:t>
      </w:r>
      <w:r>
        <w:t>’</w:t>
      </w:r>
      <w:r w:rsidR="0059432C">
        <w:t>t another realm of reality,</w:t>
      </w:r>
      <w:r>
        <w:t>”</w:t>
      </w:r>
      <w:r w:rsidR="0059432C">
        <w:t xml:space="preserve"> Ash said.</w:t>
      </w:r>
      <w:r w:rsidR="0004281A">
        <w:t xml:space="preserve"> </w:t>
      </w:r>
      <w:r>
        <w:t>“</w:t>
      </w:r>
      <w:r w:rsidR="0059432C">
        <w:t>It</w:t>
      </w:r>
      <w:r>
        <w:t>’</w:t>
      </w:r>
      <w:r w:rsidR="0059432C">
        <w:t>s a planet.</w:t>
      </w:r>
      <w:r w:rsidR="0004281A">
        <w:t xml:space="preserve"> </w:t>
      </w:r>
      <w:r w:rsidR="0059432C">
        <w:t>You can see it in the sky, along with Ashyn</w:t>
      </w:r>
      <w:r w:rsidR="003441F2">
        <w:t>—t</w:t>
      </w:r>
      <w:r w:rsidR="0059432C">
        <w:t>he Tranquiline Halls, you call it.</w:t>
      </w:r>
      <w:r w:rsidR="0004281A">
        <w:t xml:space="preserve"> </w:t>
      </w:r>
      <w:r w:rsidR="0059432C">
        <w:t>But yeah, the Oathpact.</w:t>
      </w:r>
      <w:r w:rsidR="0004281A">
        <w:t xml:space="preserve"> </w:t>
      </w:r>
      <w:r w:rsidR="0059432C">
        <w:t>He did that.</w:t>
      </w:r>
      <w:r w:rsidR="0004281A">
        <w:t xml:space="preserve"> </w:t>
      </w:r>
      <w:r w:rsidR="0059432C">
        <w:t>We all simply went along with it.</w:t>
      </w:r>
      <w:r>
        <w:t>”</w:t>
      </w:r>
      <w:r w:rsidR="0004281A">
        <w:t xml:space="preserve"> </w:t>
      </w:r>
      <w:r w:rsidR="0059432C">
        <w:t>She shrugged.</w:t>
      </w:r>
    </w:p>
    <w:p w14:paraId="718E207F" w14:textId="2DA9C986" w:rsidR="00D10B5B" w:rsidRDefault="0059432C" w:rsidP="00684D30">
      <w:pPr>
        <w:pStyle w:val="Body-TextTx"/>
      </w:pPr>
      <w:r>
        <w:t>Jasnah nodded, showing no sign of annoyance.</w:t>
      </w:r>
      <w:r w:rsidR="0004281A">
        <w:t xml:space="preserve"> </w:t>
      </w:r>
      <w:r w:rsidR="00766B15">
        <w:t>“</w:t>
      </w:r>
      <w:r>
        <w:t>But the Oathpact no longer functions?</w:t>
      </w:r>
      <w:r w:rsidR="00766B15">
        <w:t>”</w:t>
      </w:r>
    </w:p>
    <w:p w14:paraId="7481A20B" w14:textId="00C64EC5" w:rsidR="00D10B5B" w:rsidRDefault="00766B15" w:rsidP="00684D30">
      <w:pPr>
        <w:pStyle w:val="Body-TextTx"/>
      </w:pPr>
      <w:r>
        <w:t>“</w:t>
      </w:r>
      <w:r w:rsidR="0059432C">
        <w:t>It</w:t>
      </w:r>
      <w:r>
        <w:t>’</w:t>
      </w:r>
      <w:r w:rsidR="0059432C">
        <w:t>s broken,</w:t>
      </w:r>
      <w:r>
        <w:t>”</w:t>
      </w:r>
      <w:r w:rsidR="0059432C">
        <w:t xml:space="preserve"> Ash said.</w:t>
      </w:r>
      <w:r w:rsidR="0004281A">
        <w:t xml:space="preserve"> </w:t>
      </w:r>
      <w:r>
        <w:t>“</w:t>
      </w:r>
      <w:r w:rsidR="0059432C">
        <w:t>Done, shattered, upended.</w:t>
      </w:r>
      <w:r w:rsidR="0004281A">
        <w:t xml:space="preserve"> </w:t>
      </w:r>
      <w:r w:rsidR="0059432C">
        <w:t>They killed my father a year ago.</w:t>
      </w:r>
      <w:r w:rsidR="0004281A">
        <w:t xml:space="preserve"> </w:t>
      </w:r>
      <w:r w:rsidR="0059432C">
        <w:t>Permanently, somehow.</w:t>
      </w:r>
      <w:r w:rsidR="0004281A">
        <w:t xml:space="preserve"> </w:t>
      </w:r>
      <w:r w:rsidR="0059432C">
        <w:t>We all felt it.</w:t>
      </w:r>
      <w:r>
        <w:t>”</w:t>
      </w:r>
      <w:r w:rsidR="0004281A">
        <w:t xml:space="preserve"> </w:t>
      </w:r>
      <w:r w:rsidR="0059432C">
        <w:t xml:space="preserve">She looked directly at Navani, as if having seen the reverence in her </w:t>
      </w:r>
      <w:r w:rsidR="00DF5123">
        <w:t>eyes</w:t>
      </w:r>
      <w:r w:rsidR="0059432C">
        <w:t>.</w:t>
      </w:r>
      <w:r w:rsidR="0004281A">
        <w:t xml:space="preserve"> </w:t>
      </w:r>
      <w:r w:rsidR="0059432C">
        <w:t>The next words came with a sneer.</w:t>
      </w:r>
      <w:r w:rsidR="0004281A">
        <w:t xml:space="preserve"> </w:t>
      </w:r>
      <w:r>
        <w:t>“</w:t>
      </w:r>
      <w:r w:rsidR="0059432C">
        <w:t xml:space="preserve">We can do </w:t>
      </w:r>
      <w:r w:rsidR="0059432C" w:rsidRPr="00CC5738">
        <w:rPr>
          <w:rStyle w:val="itali"/>
        </w:rPr>
        <w:t>nothing</w:t>
      </w:r>
      <w:r w:rsidR="0059432C">
        <w:t xml:space="preserve"> for you now.</w:t>
      </w:r>
      <w:r w:rsidR="0004281A">
        <w:t xml:space="preserve"> </w:t>
      </w:r>
      <w:r w:rsidR="0059432C">
        <w:t>There is no more Oathpact.</w:t>
      </w:r>
      <w:r>
        <w:t>”</w:t>
      </w:r>
    </w:p>
    <w:p w14:paraId="2C326E38" w14:textId="35BDC2E6" w:rsidR="00D10B5B" w:rsidRDefault="00766B15" w:rsidP="00684D30">
      <w:pPr>
        <w:pStyle w:val="Body-TextTx"/>
      </w:pPr>
      <w:r>
        <w:t>“</w:t>
      </w:r>
      <w:r w:rsidR="0059432C">
        <w:t>And do you think Dalinar,</w:t>
      </w:r>
      <w:r>
        <w:t>”</w:t>
      </w:r>
      <w:r w:rsidR="0059432C">
        <w:t xml:space="preserve"> Jasnah asked, </w:t>
      </w:r>
      <w:r>
        <w:t>“</w:t>
      </w:r>
      <w:r w:rsidR="0059432C">
        <w:t>as a Bondsmith, could repair or replicate it somehow?</w:t>
      </w:r>
      <w:r w:rsidR="0004281A">
        <w:t xml:space="preserve"> </w:t>
      </w:r>
      <w:r w:rsidR="0059432C">
        <w:t>Sealing the enemy away?</w:t>
      </w:r>
      <w:r>
        <w:t>”</w:t>
      </w:r>
    </w:p>
    <w:p w14:paraId="25BB1550" w14:textId="66636B24" w:rsidR="00D10B5B" w:rsidRDefault="00766B15" w:rsidP="00684D30">
      <w:pPr>
        <w:pStyle w:val="Body-TextTx"/>
      </w:pPr>
      <w:r>
        <w:t>“</w:t>
      </w:r>
      <w:r w:rsidR="0059432C">
        <w:t>Who knows?</w:t>
      </w:r>
      <w:r>
        <w:t>”</w:t>
      </w:r>
      <w:r w:rsidR="0059432C">
        <w:t xml:space="preserve"> Ash said.</w:t>
      </w:r>
      <w:r w:rsidR="0004281A">
        <w:t xml:space="preserve"> </w:t>
      </w:r>
      <w:r>
        <w:t>“</w:t>
      </w:r>
      <w:r w:rsidR="0059432C">
        <w:t>It doesn</w:t>
      </w:r>
      <w:r>
        <w:t>’</w:t>
      </w:r>
      <w:r w:rsidR="0059432C">
        <w:t>t work the same for you all as it did for us, when we had our swords.</w:t>
      </w:r>
      <w:r w:rsidR="0004281A">
        <w:t xml:space="preserve"> </w:t>
      </w:r>
      <w:r w:rsidR="0059432C">
        <w:t>You</w:t>
      </w:r>
      <w:r>
        <w:t>’</w:t>
      </w:r>
      <w:r w:rsidR="0059432C">
        <w:t>re limited, but sometimes you do things we couldn</w:t>
      </w:r>
      <w:r>
        <w:t>’</w:t>
      </w:r>
      <w:r w:rsidR="0059432C">
        <w:t>t.</w:t>
      </w:r>
      <w:r w:rsidR="0004281A">
        <w:t xml:space="preserve"> </w:t>
      </w:r>
      <w:r w:rsidR="0059432C">
        <w:t>At any rate, I never knew much about it.</w:t>
      </w:r>
      <w:r>
        <w:t>”</w:t>
      </w:r>
    </w:p>
    <w:p w14:paraId="152D7608" w14:textId="0A028251" w:rsidR="00D10B5B" w:rsidRDefault="00766B15" w:rsidP="00684D30">
      <w:pPr>
        <w:pStyle w:val="Body-TextTx"/>
      </w:pPr>
      <w:r>
        <w:t>“</w:t>
      </w:r>
      <w:r w:rsidR="0059432C">
        <w:t>But there are some who know, aren</w:t>
      </w:r>
      <w:r>
        <w:t>’</w:t>
      </w:r>
      <w:r w:rsidR="0059432C">
        <w:t>t there?</w:t>
      </w:r>
      <w:r>
        <w:t>”</w:t>
      </w:r>
      <w:r w:rsidR="0059432C">
        <w:t xml:space="preserve"> Jasnah said.</w:t>
      </w:r>
      <w:r w:rsidR="0004281A">
        <w:t xml:space="preserve"> </w:t>
      </w:r>
      <w:r>
        <w:t>“</w:t>
      </w:r>
      <w:r w:rsidR="0059432C">
        <w:t>A group of people who have practice with Surgebinding?</w:t>
      </w:r>
      <w:r w:rsidR="0004281A">
        <w:t xml:space="preserve"> </w:t>
      </w:r>
      <w:r w:rsidR="0059432C">
        <w:t>Who experimented with it, who know about Dalinar</w:t>
      </w:r>
      <w:r>
        <w:t>’</w:t>
      </w:r>
      <w:r w:rsidR="0059432C">
        <w:t>s powers?</w:t>
      </w:r>
      <w:r>
        <w:t>”</w:t>
      </w:r>
    </w:p>
    <w:p w14:paraId="0C15CDD4" w14:textId="4A764EEE" w:rsidR="00D10B5B" w:rsidRDefault="00766B15" w:rsidP="00684D30">
      <w:pPr>
        <w:pStyle w:val="Body-TextTx"/>
      </w:pPr>
      <w:r>
        <w:t>“</w:t>
      </w:r>
      <w:r w:rsidR="0059432C">
        <w:t>Yeah,</w:t>
      </w:r>
      <w:r>
        <w:t>”</w:t>
      </w:r>
      <w:r w:rsidR="0059432C">
        <w:t xml:space="preserve"> Ash said.</w:t>
      </w:r>
    </w:p>
    <w:p w14:paraId="3B85E4FB" w14:textId="59CDFE5A" w:rsidR="00D10B5B" w:rsidRDefault="00766B15" w:rsidP="00684D30">
      <w:pPr>
        <w:pStyle w:val="Body-TextTx"/>
      </w:pPr>
      <w:r>
        <w:t>“</w:t>
      </w:r>
      <w:r w:rsidR="0059432C">
        <w:t>The Shin,</w:t>
      </w:r>
      <w:r>
        <w:t>”</w:t>
      </w:r>
      <w:r w:rsidR="0059432C">
        <w:t xml:space="preserve"> Navani said, understanding Jasnah</w:t>
      </w:r>
      <w:r>
        <w:t>’</w:t>
      </w:r>
      <w:r w:rsidR="0059432C">
        <w:t>s point.</w:t>
      </w:r>
      <w:r w:rsidR="0004281A">
        <w:t xml:space="preserve"> </w:t>
      </w:r>
      <w:r>
        <w:t>“</w:t>
      </w:r>
      <w:r w:rsidR="0059432C">
        <w:t>They hold the Honorblades.</w:t>
      </w:r>
      <w:r w:rsidR="0004281A">
        <w:t xml:space="preserve"> </w:t>
      </w:r>
      <w:r w:rsidR="0059432C">
        <w:t>Szeth says they trained with them, knew their abilities</w:t>
      </w:r>
      <w:r>
        <w:t>. . . .”</w:t>
      </w:r>
    </w:p>
    <w:p w14:paraId="1AAE360C" w14:textId="77E98C38" w:rsidR="00D10B5B" w:rsidRDefault="00766B15" w:rsidP="00684D30">
      <w:pPr>
        <w:pStyle w:val="Body-TextTx"/>
      </w:pPr>
      <w:r>
        <w:t>“</w:t>
      </w:r>
      <w:r w:rsidR="0059432C">
        <w:t xml:space="preserve">Scouts </w:t>
      </w:r>
      <w:r w:rsidR="008F7758">
        <w:t xml:space="preserve">sent </w:t>
      </w:r>
      <w:r w:rsidR="0059432C">
        <w:t>to Shinovar vanish,</w:t>
      </w:r>
      <w:r>
        <w:t>”</w:t>
      </w:r>
      <w:r w:rsidR="0059432C">
        <w:t xml:space="preserve"> Dalinar said.</w:t>
      </w:r>
      <w:r w:rsidR="0004281A">
        <w:t xml:space="preserve"> </w:t>
      </w:r>
      <w:r>
        <w:t>“</w:t>
      </w:r>
      <w:r w:rsidR="0059432C">
        <w:t>Windrunner flybys prompt storms of arrows.</w:t>
      </w:r>
      <w:r w:rsidR="0004281A">
        <w:t xml:space="preserve"> </w:t>
      </w:r>
      <w:r w:rsidR="0059432C">
        <w:t>They don</w:t>
      </w:r>
      <w:r>
        <w:t>’</w:t>
      </w:r>
      <w:r w:rsidR="0059432C">
        <w:t>t want anything to do with us.</w:t>
      </w:r>
      <w:r>
        <w:t>”</w:t>
      </w:r>
    </w:p>
    <w:p w14:paraId="285C1B11" w14:textId="113A29BA" w:rsidR="00D10B5B" w:rsidRDefault="00766B15" w:rsidP="00684D30">
      <w:pPr>
        <w:pStyle w:val="Body-TextTx"/>
      </w:pPr>
      <w:r>
        <w:t>“</w:t>
      </w:r>
      <w:r w:rsidR="0059432C">
        <w:t>For now,</w:t>
      </w:r>
      <w:r>
        <w:t>”</w:t>
      </w:r>
      <w:r w:rsidR="0059432C">
        <w:t xml:space="preserve"> Jasnah said, looking at Ash.</w:t>
      </w:r>
      <w:r w:rsidR="0004281A">
        <w:t xml:space="preserve"> </w:t>
      </w:r>
      <w:r>
        <w:t>“</w:t>
      </w:r>
      <w:r w:rsidR="0059432C">
        <w:t>Right?</w:t>
      </w:r>
      <w:r>
        <w:t>”</w:t>
      </w:r>
    </w:p>
    <w:p w14:paraId="70871132" w14:textId="25CB7298" w:rsidR="00D10B5B" w:rsidRDefault="00766B15" w:rsidP="00684D30">
      <w:pPr>
        <w:pStyle w:val="Body-TextTx"/>
      </w:pPr>
      <w:r>
        <w:lastRenderedPageBreak/>
        <w:t>“</w:t>
      </w:r>
      <w:r w:rsidR="0059432C">
        <w:t>They are</w:t>
      </w:r>
      <w:r>
        <w:t> . . .</w:t>
      </w:r>
      <w:r w:rsidR="00483B1D">
        <w:t xml:space="preserve"> </w:t>
      </w:r>
      <w:r w:rsidR="0059432C">
        <w:t>unpredictable,</w:t>
      </w:r>
      <w:r>
        <w:t>”</w:t>
      </w:r>
      <w:r w:rsidR="0059432C">
        <w:t xml:space="preserve"> the Herald said.</w:t>
      </w:r>
      <w:r w:rsidR="0004281A">
        <w:t xml:space="preserve"> </w:t>
      </w:r>
      <w:r>
        <w:t>“</w:t>
      </w:r>
      <w:r w:rsidR="0059432C">
        <w:t>I eventually left them behind.</w:t>
      </w:r>
      <w:r w:rsidR="0004281A">
        <w:t xml:space="preserve"> </w:t>
      </w:r>
      <w:r w:rsidR="0059432C">
        <w:t>They tried to kill me, but that I could take.</w:t>
      </w:r>
      <w:r w:rsidR="0004281A">
        <w:t xml:space="preserve"> </w:t>
      </w:r>
      <w:r w:rsidR="0059432C">
        <w:t>It was when they started to worship me</w:t>
      </w:r>
      <w:r>
        <w:t> . . .”</w:t>
      </w:r>
      <w:r w:rsidR="0004281A">
        <w:t xml:space="preserve"> </w:t>
      </w:r>
      <w:r w:rsidR="0059432C">
        <w:t>Ash crossed her arms, pulling them tight.</w:t>
      </w:r>
      <w:r w:rsidR="0004281A">
        <w:t xml:space="preserve"> </w:t>
      </w:r>
      <w:r>
        <w:t>“</w:t>
      </w:r>
      <w:r w:rsidR="0059432C">
        <w:t>They had legends</w:t>
      </w:r>
      <w:r>
        <w:t> . . .</w:t>
      </w:r>
      <w:r w:rsidR="00483B1D">
        <w:t xml:space="preserve"> </w:t>
      </w:r>
      <w:r w:rsidR="0059432C">
        <w:t>prophe</w:t>
      </w:r>
      <w:r w:rsidR="00433918">
        <w:t>c</w:t>
      </w:r>
      <w:r w:rsidR="0059432C">
        <w:t>ies about the coming of this Return.</w:t>
      </w:r>
      <w:r w:rsidR="0004281A">
        <w:t xml:space="preserve"> </w:t>
      </w:r>
      <w:r w:rsidR="0059432C">
        <w:t>I didn</w:t>
      </w:r>
      <w:r>
        <w:t>’</w:t>
      </w:r>
      <w:r w:rsidR="0059432C">
        <w:t>t believe it would ever happen.</w:t>
      </w:r>
      <w:r w:rsidR="0004281A">
        <w:t xml:space="preserve"> </w:t>
      </w:r>
      <w:r w:rsidR="0059432C">
        <w:t>Didn</w:t>
      </w:r>
      <w:r>
        <w:t>’</w:t>
      </w:r>
      <w:r w:rsidR="0059432C">
        <w:t>t want to believe.</w:t>
      </w:r>
      <w:r>
        <w:t>”</w:t>
      </w:r>
    </w:p>
    <w:p w14:paraId="08ABA9F2" w14:textId="2D1B03A7" w:rsidR="00D10B5B" w:rsidRDefault="00766B15" w:rsidP="00684D30">
      <w:pPr>
        <w:pStyle w:val="Body-TextTx"/>
      </w:pPr>
      <w:r>
        <w:t>“</w:t>
      </w:r>
      <w:r w:rsidR="0059432C">
        <w:t>We need a stable region in Makabak, Uncle,</w:t>
      </w:r>
      <w:r>
        <w:t>”</w:t>
      </w:r>
      <w:r w:rsidR="0059432C">
        <w:t xml:space="preserve"> Jasnah said.</w:t>
      </w:r>
      <w:r w:rsidR="0004281A">
        <w:t xml:space="preserve"> </w:t>
      </w:r>
      <w:r>
        <w:t>“</w:t>
      </w:r>
      <w:r w:rsidR="0059432C">
        <w:t>Because eventually, we</w:t>
      </w:r>
      <w:r>
        <w:t>’</w:t>
      </w:r>
      <w:r w:rsidR="0059432C">
        <w:t>re going to have to deal with the Shin.</w:t>
      </w:r>
      <w:r w:rsidR="0004281A">
        <w:t xml:space="preserve"> </w:t>
      </w:r>
      <w:r w:rsidR="0059432C">
        <w:t>And at the very least, we will want to find out what they know about Bondsmiths from centuries of holding an Honorblade and experimenting with powers like yours.</w:t>
      </w:r>
      <w:r>
        <w:t>”</w:t>
      </w:r>
    </w:p>
    <w:p w14:paraId="3CA36947" w14:textId="3BAD3F85" w:rsidR="00D10B5B" w:rsidRDefault="0059432C" w:rsidP="00684D30">
      <w:pPr>
        <w:pStyle w:val="Body-TextTx"/>
      </w:pPr>
      <w:r>
        <w:t>Dalinar turned to Navani.</w:t>
      </w:r>
      <w:r w:rsidR="0004281A">
        <w:t xml:space="preserve"> </w:t>
      </w:r>
      <w:r>
        <w:t>She nodded.</w:t>
      </w:r>
      <w:r w:rsidR="0004281A">
        <w:t xml:space="preserve"> </w:t>
      </w:r>
      <w:r>
        <w:t>There was something here.</w:t>
      </w:r>
      <w:r w:rsidR="0004281A">
        <w:t xml:space="preserve"> </w:t>
      </w:r>
      <w:r>
        <w:t>If they could find a way to seal the Fused away again</w:t>
      </w:r>
      <w:r w:rsidR="00766B15">
        <w:t> . . .</w:t>
      </w:r>
      <w:r w:rsidR="00483B1D">
        <w:t xml:space="preserve"> </w:t>
      </w:r>
      <w:r>
        <w:t>well, that could mean the end of the war.</w:t>
      </w:r>
    </w:p>
    <w:p w14:paraId="640AA3C1" w14:textId="232CAE1D" w:rsidR="00D10B5B" w:rsidRDefault="00766B15" w:rsidP="00684D30">
      <w:pPr>
        <w:pStyle w:val="Body-TextTx"/>
      </w:pPr>
      <w:r>
        <w:t>“</w:t>
      </w:r>
      <w:r w:rsidR="0059432C">
        <w:t>You make an interesting point,</w:t>
      </w:r>
      <w:r>
        <w:t>”</w:t>
      </w:r>
      <w:r w:rsidR="0059432C">
        <w:t xml:space="preserve"> Dalinar said.</w:t>
      </w:r>
    </w:p>
    <w:p w14:paraId="07391096" w14:textId="1AED84AA" w:rsidR="00D10B5B" w:rsidRDefault="00766B15" w:rsidP="00684D30">
      <w:pPr>
        <w:pStyle w:val="Body-TextTx"/>
      </w:pPr>
      <w:r>
        <w:t>“</w:t>
      </w:r>
      <w:r w:rsidR="0059432C">
        <w:t>Excellent,</w:t>
      </w:r>
      <w:r>
        <w:t>”</w:t>
      </w:r>
      <w:r w:rsidR="0059432C">
        <w:t xml:space="preserve"> Jasnah said.</w:t>
      </w:r>
      <w:r w:rsidR="0004281A">
        <w:t xml:space="preserve"> </w:t>
      </w:r>
      <w:r>
        <w:t>“</w:t>
      </w:r>
      <w:r w:rsidR="0059432C">
        <w:t>If we do bring a large offensive into Emul, then I will attend personally and join the war effort there.</w:t>
      </w:r>
      <w:r>
        <w:t>”</w:t>
      </w:r>
    </w:p>
    <w:p w14:paraId="333E0C6E" w14:textId="4D1BE168" w:rsidR="00D10B5B" w:rsidRDefault="00766B15" w:rsidP="00684D30">
      <w:pPr>
        <w:pStyle w:val="Body-TextTx"/>
      </w:pPr>
      <w:r>
        <w:t>“</w:t>
      </w:r>
      <w:r w:rsidRPr="00766B15">
        <w:t xml:space="preserve">. . . </w:t>
      </w:r>
      <w:r w:rsidR="008A72D2">
        <w:t>Y</w:t>
      </w:r>
      <w:r w:rsidR="0059432C">
        <w:t>ou will?</w:t>
      </w:r>
      <w:r>
        <w:t>”</w:t>
      </w:r>
      <w:r w:rsidR="0059432C">
        <w:t xml:space="preserve"> Dalinar said.</w:t>
      </w:r>
      <w:r w:rsidR="0004281A">
        <w:t xml:space="preserve"> </w:t>
      </w:r>
      <w:r>
        <w:t>“</w:t>
      </w:r>
      <w:r w:rsidR="0059432C">
        <w:t>And how</w:t>
      </w:r>
      <w:r>
        <w:t> . . .</w:t>
      </w:r>
      <w:r w:rsidR="00483B1D">
        <w:t xml:space="preserve"> </w:t>
      </w:r>
      <w:r w:rsidR="0059432C">
        <w:t>involved do you intend to be in the prosecution of the war?</w:t>
      </w:r>
      <w:r>
        <w:t>”</w:t>
      </w:r>
    </w:p>
    <w:p w14:paraId="6E6FABCE" w14:textId="4DADB24D" w:rsidR="00D10B5B" w:rsidRDefault="00766B15" w:rsidP="00684D30">
      <w:pPr>
        <w:pStyle w:val="Body-TextTx"/>
      </w:pPr>
      <w:r>
        <w:t>“</w:t>
      </w:r>
      <w:r w:rsidR="0059432C">
        <w:t>As involved as seems appropriate.</w:t>
      </w:r>
      <w:r>
        <w:t>”</w:t>
      </w:r>
    </w:p>
    <w:p w14:paraId="4D1EE17D" w14:textId="7EC32267" w:rsidR="00D10B5B" w:rsidRDefault="0059432C" w:rsidP="00684D30">
      <w:pPr>
        <w:pStyle w:val="Body-TextTx"/>
      </w:pPr>
      <w:r>
        <w:t>He sighed, and Navani knew what he was thinking.</w:t>
      </w:r>
      <w:r w:rsidR="0004281A">
        <w:t xml:space="preserve"> </w:t>
      </w:r>
      <w:r>
        <w:t>If Jasnah tried to join in wartime planning and strategy too forcefully, the highprinces wouldn</w:t>
      </w:r>
      <w:r w:rsidR="00766B15">
        <w:t>’</w:t>
      </w:r>
      <w:r>
        <w:t>t like it.</w:t>
      </w:r>
      <w:r w:rsidR="0004281A">
        <w:t xml:space="preserve"> </w:t>
      </w:r>
      <w:r>
        <w:t>But Dalinar couldn</w:t>
      </w:r>
      <w:r w:rsidR="00766B15">
        <w:t>’</w:t>
      </w:r>
      <w:r>
        <w:t>t complain, not after what he</w:t>
      </w:r>
      <w:r w:rsidR="00766B15">
        <w:t>’</w:t>
      </w:r>
      <w:r>
        <w:t>d done.</w:t>
      </w:r>
    </w:p>
    <w:p w14:paraId="34BD68BB" w14:textId="203A61FE" w:rsidR="00483B1D" w:rsidRDefault="00766B15" w:rsidP="00684D30">
      <w:pPr>
        <w:pStyle w:val="Body-TextTx"/>
      </w:pPr>
      <w:r>
        <w:t>“</w:t>
      </w:r>
      <w:r w:rsidR="0059432C">
        <w:t>We</w:t>
      </w:r>
      <w:r>
        <w:t>’</w:t>
      </w:r>
      <w:r w:rsidR="0059432C">
        <w:t>ll deal with that if it becomes a problem, I suppose.</w:t>
      </w:r>
      <w:r>
        <w:t>”</w:t>
      </w:r>
      <w:r w:rsidR="0004281A">
        <w:t xml:space="preserve"> </w:t>
      </w:r>
      <w:r w:rsidR="0059432C">
        <w:t>The Blackthorn turned toward the Herald.</w:t>
      </w:r>
      <w:r w:rsidR="0004281A">
        <w:t xml:space="preserve"> </w:t>
      </w:r>
      <w:r>
        <w:t>“</w:t>
      </w:r>
      <w:r w:rsidR="0059432C">
        <w:t>Ash, tell me more of what you know about the Shin</w:t>
      </w:r>
      <w:r w:rsidR="00483B1D">
        <w:t>—</w:t>
      </w:r>
      <w:r w:rsidR="0059432C">
        <w:t>specifically the ones among them who might know more about my powers.</w:t>
      </w:r>
      <w:r>
        <w:t>”</w:t>
      </w:r>
    </w:p>
    <w:p w14:paraId="61678C1F" w14:textId="77777777" w:rsidR="00483B1D" w:rsidRDefault="00684D30" w:rsidP="00AD4902">
      <w:pPr>
        <w:pStyle w:val="Section-ChapterSCP"/>
      </w:pPr>
      <w:r>
        <w:lastRenderedPageBreak/>
        <w:t xml:space="preserve">Chapter </w:t>
      </w:r>
      <w:r w:rsidR="004633BE">
        <w:t>18</w:t>
      </w:r>
    </w:p>
    <w:p w14:paraId="5C777852" w14:textId="61EECD85" w:rsidR="00D10B5B" w:rsidRDefault="00766B15" w:rsidP="000660DD">
      <w:pPr>
        <w:pStyle w:val="TitleTtl"/>
      </w:pPr>
      <w:r>
        <w:t>18: Surgeon</w:t>
      </w:r>
    </w:p>
    <w:p w14:paraId="6E4FD3AD" w14:textId="35BD3235" w:rsidR="00D10B5B" w:rsidRPr="00A40C8C" w:rsidRDefault="0059432C" w:rsidP="00C64968">
      <w:pPr>
        <w:pStyle w:val="Epigraph-Non-VerseEpi"/>
      </w:pPr>
      <w:r w:rsidRPr="00A40C8C">
        <w:t>The Fused have a second metal I find fascinating</w:t>
      </w:r>
      <w:r w:rsidR="00483B1D" w:rsidRPr="00A40C8C">
        <w:t>—</w:t>
      </w:r>
      <w:r w:rsidRPr="00A40C8C">
        <w:t>a metal that conducts Stormlight.</w:t>
      </w:r>
      <w:r w:rsidR="0004281A">
        <w:t xml:space="preserve"> </w:t>
      </w:r>
      <w:r w:rsidRPr="00A40C8C">
        <w:t>The implications for this in the creation of fabrials are astounding.</w:t>
      </w:r>
      <w:r w:rsidR="0004281A">
        <w:t xml:space="preserve"> </w:t>
      </w:r>
      <w:r w:rsidRPr="00A40C8C">
        <w:t>The Fused use this metal in conjunction with a rudimentary fabrial</w:t>
      </w:r>
      <w:r w:rsidR="00483B1D" w:rsidRPr="00A40C8C">
        <w:t>—</w:t>
      </w:r>
      <w:r w:rsidRPr="00A40C8C">
        <w:t>a simple gemstone, but without a spren trapped inside.</w:t>
      </w:r>
    </w:p>
    <w:p w14:paraId="077897A6" w14:textId="5B3A3DB6" w:rsidR="00D10B5B" w:rsidRPr="00A40C8C" w:rsidRDefault="0059432C" w:rsidP="00C64968">
      <w:pPr>
        <w:pStyle w:val="Epigraph-Non-VerseEpi"/>
      </w:pPr>
      <w:r w:rsidRPr="00A40C8C">
        <w:t>How they pull Stormlight out of a Radiant and into this sphere remains baffling.</w:t>
      </w:r>
      <w:r w:rsidR="0004281A">
        <w:t xml:space="preserve"> </w:t>
      </w:r>
      <w:r w:rsidRPr="00A40C8C">
        <w:t>My scholars think they must be employing an Investiture differential.</w:t>
      </w:r>
      <w:r w:rsidR="0004281A">
        <w:t xml:space="preserve"> </w:t>
      </w:r>
      <w:r w:rsidRPr="00A40C8C">
        <w:t>If a gemstone is full of Stormlight</w:t>
      </w:r>
      <w:r w:rsidR="00483B1D" w:rsidRPr="00A40C8C">
        <w:t>—</w:t>
      </w:r>
      <w:r w:rsidRPr="00A40C8C">
        <w:t>or, I assume, Voidlight</w:t>
      </w:r>
      <w:r w:rsidR="00483B1D" w:rsidRPr="00A40C8C">
        <w:t>—</w:t>
      </w:r>
      <w:r w:rsidRPr="00A40C8C">
        <w:t>and that Light is removed quickly, it creates a pressure differential (or a kind of vacuum) in the gemstone.</w:t>
      </w:r>
    </w:p>
    <w:p w14:paraId="385E8243" w14:textId="77777777" w:rsidR="00D10B5B" w:rsidRPr="00A40C8C" w:rsidRDefault="0059432C" w:rsidP="00C64968">
      <w:pPr>
        <w:pStyle w:val="Epigraph-Non-VerseEpi"/>
      </w:pPr>
      <w:r w:rsidRPr="00A40C8C">
        <w:t>This remains merely a theory.</w:t>
      </w:r>
    </w:p>
    <w:p w14:paraId="74CFE1D2" w14:textId="6B8D4073" w:rsidR="00C1462B" w:rsidRDefault="00483B1D" w:rsidP="00C64968">
      <w:pPr>
        <w:pStyle w:val="Epigraph-SourceEpisrc"/>
      </w:pPr>
      <w:r>
        <w:t>—</w:t>
      </w:r>
      <w:r w:rsidR="0059432C">
        <w:t xml:space="preserve">Lecture on </w:t>
      </w:r>
      <w:r w:rsidR="00C1462B">
        <w:t>f</w:t>
      </w:r>
      <w:r w:rsidR="0059432C">
        <w:t xml:space="preserve">abrial </w:t>
      </w:r>
      <w:r w:rsidR="00C1462B">
        <w:t>m</w:t>
      </w:r>
      <w:r w:rsidR="0059432C">
        <w:t>echanics presented</w:t>
      </w:r>
      <w:r w:rsidR="00C1462B">
        <w:t xml:space="preserve"> </w:t>
      </w:r>
      <w:r w:rsidR="0059432C">
        <w:t>by Navani Kholin</w:t>
      </w:r>
    </w:p>
    <w:p w14:paraId="3EEB1A3A" w14:textId="44236549" w:rsidR="00D10B5B" w:rsidRDefault="0059432C" w:rsidP="00C1462B">
      <w:pPr>
        <w:pStyle w:val="Epigraph-SourceEpisrc"/>
      </w:pPr>
      <w:r>
        <w:t xml:space="preserve">to the </w:t>
      </w:r>
      <w:r w:rsidR="00C1462B">
        <w:t>c</w:t>
      </w:r>
      <w:r>
        <w:t>oalition of</w:t>
      </w:r>
      <w:r w:rsidR="00C1462B">
        <w:t xml:space="preserve"> m</w:t>
      </w:r>
      <w:r>
        <w:t>onarchs, Urithiru, Jesevan, 1175</w:t>
      </w:r>
    </w:p>
    <w:p w14:paraId="5C59F3EB" w14:textId="509182C9" w:rsidR="00D10B5B" w:rsidRDefault="0059432C" w:rsidP="00684D30">
      <w:pPr>
        <w:pStyle w:val="Body-TextTx"/>
      </w:pPr>
      <w:r>
        <w:t>Kaladin stood on the edge of an Oathgate platform, overlooking the mountains.</w:t>
      </w:r>
      <w:r w:rsidR="0004281A">
        <w:t xml:space="preserve"> </w:t>
      </w:r>
      <w:r>
        <w:t>That frigid landscape of snow was</w:t>
      </w:r>
      <w:r w:rsidR="0004281A">
        <w:t xml:space="preserve"> </w:t>
      </w:r>
      <w:r>
        <w:t>an otherworldly sight.</w:t>
      </w:r>
      <w:r w:rsidR="0004281A">
        <w:t xml:space="preserve"> </w:t>
      </w:r>
      <w:r>
        <w:t>Before Urithiru, he</w:t>
      </w:r>
      <w:r w:rsidR="00766B15">
        <w:t>’</w:t>
      </w:r>
      <w:r>
        <w:t>d seen snow on only a handful of occasions</w:t>
      </w:r>
      <w:r w:rsidR="008A72D2">
        <w:t>,</w:t>
      </w:r>
      <w:r>
        <w:t xml:space="preserve"> in small patches at sunrise.</w:t>
      </w:r>
      <w:r w:rsidR="0004281A">
        <w:t xml:space="preserve"> </w:t>
      </w:r>
      <w:r>
        <w:t>Here the snow was thick and deep, pristine and pure white.</w:t>
      </w:r>
    </w:p>
    <w:p w14:paraId="01EF57D7" w14:textId="3D63ABC4" w:rsidR="00D10B5B" w:rsidRDefault="0059432C" w:rsidP="00684D30">
      <w:pPr>
        <w:pStyle w:val="Body-TextTx"/>
      </w:pPr>
      <w:r w:rsidRPr="00CC5738">
        <w:rPr>
          <w:rStyle w:val="itali"/>
        </w:rPr>
        <w:t>Is Rock looking at a similar landscape right now?</w:t>
      </w:r>
      <w:r>
        <w:t xml:space="preserve"> Kaladin wondered.</w:t>
      </w:r>
      <w:r w:rsidR="0004281A">
        <w:t xml:space="preserve"> </w:t>
      </w:r>
      <w:r>
        <w:t>Rock</w:t>
      </w:r>
      <w:r w:rsidR="00766B15">
        <w:t>’</w:t>
      </w:r>
      <w:r>
        <w:t>s family, Skar, and Drehy had left nearly four weeks ago.</w:t>
      </w:r>
      <w:r w:rsidR="0004281A">
        <w:t xml:space="preserve"> </w:t>
      </w:r>
      <w:r>
        <w:t>They</w:t>
      </w:r>
      <w:r w:rsidR="00766B15">
        <w:t>’</w:t>
      </w:r>
      <w:r>
        <w:t>d sent word a single time via spanreed, soon after their departure, noting that they</w:t>
      </w:r>
      <w:r w:rsidR="00766B15">
        <w:t>’</w:t>
      </w:r>
      <w:r>
        <w:t>d arrived.</w:t>
      </w:r>
    </w:p>
    <w:p w14:paraId="560981EF" w14:textId="3F4B3046" w:rsidR="00D10B5B" w:rsidRDefault="0059432C" w:rsidP="00684D30">
      <w:pPr>
        <w:pStyle w:val="Body-TextTx"/>
      </w:pPr>
      <w:r>
        <w:t>He worried about Rock, and knew he</w:t>
      </w:r>
      <w:r w:rsidR="00766B15">
        <w:t>’</w:t>
      </w:r>
      <w:r>
        <w:t xml:space="preserve">d never </w:t>
      </w:r>
      <w:r w:rsidRPr="00CC5738">
        <w:rPr>
          <w:rStyle w:val="itali"/>
        </w:rPr>
        <w:t>stop</w:t>
      </w:r>
      <w:r>
        <w:t xml:space="preserve"> worrying.</w:t>
      </w:r>
      <w:r w:rsidR="0004281A">
        <w:t xml:space="preserve"> </w:t>
      </w:r>
      <w:r>
        <w:t>The details of the trip though</w:t>
      </w:r>
      <w:r w:rsidR="00766B15">
        <w:t> . . .</w:t>
      </w:r>
      <w:r w:rsidR="00483B1D">
        <w:t xml:space="preserve"> </w:t>
      </w:r>
      <w:r>
        <w:t>well, those weren</w:t>
      </w:r>
      <w:r w:rsidR="00766B15">
        <w:t>’</w:t>
      </w:r>
      <w:r>
        <w:t>t Kaladin</w:t>
      </w:r>
      <w:r w:rsidR="00766B15">
        <w:t>’</w:t>
      </w:r>
      <w:r>
        <w:t>s problems any longer.</w:t>
      </w:r>
      <w:r w:rsidR="0004281A">
        <w:t xml:space="preserve"> </w:t>
      </w:r>
      <w:r>
        <w:t>They were Sigzil</w:t>
      </w:r>
      <w:r w:rsidR="00766B15">
        <w:t>’</w:t>
      </w:r>
      <w:r>
        <w:t>s.</w:t>
      </w:r>
      <w:r w:rsidR="0004281A">
        <w:t xml:space="preserve"> </w:t>
      </w:r>
      <w:r>
        <w:t xml:space="preserve">In a perfect </w:t>
      </w:r>
      <w:r>
        <w:lastRenderedPageBreak/>
        <w:t xml:space="preserve">world, Teft would have become </w:t>
      </w:r>
      <w:r w:rsidR="00450A2E">
        <w:t>companylord</w:t>
      </w:r>
      <w:r w:rsidR="00483B1D">
        <w:t>—</w:t>
      </w:r>
      <w:r>
        <w:t>but the older Windrunner had given Kaladin a tongue</w:t>
      </w:r>
      <w:r w:rsidR="00BB7189">
        <w:t>-</w:t>
      </w:r>
      <w:r>
        <w:t>lashing at the mere suggestion.</w:t>
      </w:r>
    </w:p>
    <w:p w14:paraId="45CA9BD2" w14:textId="6FCEBE66" w:rsidR="00D10B5B" w:rsidRDefault="0059432C" w:rsidP="00684D30">
      <w:pPr>
        <w:pStyle w:val="Body-TextTx"/>
      </w:pPr>
      <w:r>
        <w:t>Kaladin sighed and walked over to the Oathgate</w:t>
      </w:r>
      <w:r w:rsidR="00766B15">
        <w:t>’</w:t>
      </w:r>
      <w:r>
        <w:t>s control building at the center of the plateau</w:t>
      </w:r>
      <w:r w:rsidR="006962BA">
        <w:t>.</w:t>
      </w:r>
      <w:r w:rsidR="0004281A">
        <w:t xml:space="preserve"> </w:t>
      </w:r>
      <w:r>
        <w:t>Here, a scribe nodded to him.</w:t>
      </w:r>
      <w:r w:rsidR="0004281A">
        <w:t xml:space="preserve"> </w:t>
      </w:r>
      <w:r>
        <w:t>She had confirmed with the Oathgate on the Shattered Plains that it was safe to initiate a transfer.</w:t>
      </w:r>
    </w:p>
    <w:p w14:paraId="08C8AAA6" w14:textId="3798CF04" w:rsidR="00D10B5B" w:rsidRDefault="0059432C" w:rsidP="00684D30">
      <w:pPr>
        <w:pStyle w:val="Body-TextTx"/>
      </w:pPr>
      <w:r>
        <w:t xml:space="preserve">He did so, using the Sylblade </w:t>
      </w:r>
      <w:r w:rsidR="008E5A43">
        <w:t>in</w:t>
      </w:r>
      <w:r>
        <w:t xml:space="preserve"> the lock on the wall of the small building.</w:t>
      </w:r>
      <w:r w:rsidR="0004281A">
        <w:t xml:space="preserve"> </w:t>
      </w:r>
      <w:r>
        <w:t>In a flash of light, he teleported to the Shattered Plains</w:t>
      </w:r>
      <w:r w:rsidR="00483B1D">
        <w:t>—</w:t>
      </w:r>
      <w:r>
        <w:t>and seconds later he was soaring via Lashing into the sky.</w:t>
      </w:r>
    </w:p>
    <w:p w14:paraId="1547503D" w14:textId="4BF2E445" w:rsidR="00D10B5B" w:rsidRDefault="0059432C" w:rsidP="00684D30">
      <w:pPr>
        <w:pStyle w:val="Body-TextTx"/>
      </w:pPr>
      <w:r>
        <w:t>The Windrunners weren</w:t>
      </w:r>
      <w:r w:rsidR="00766B15">
        <w:t>’</w:t>
      </w:r>
      <w:r>
        <w:t xml:space="preserve">t making a fuss about him </w:t>
      </w:r>
      <w:r w:rsidR="00766B15">
        <w:t>“</w:t>
      </w:r>
      <w:r>
        <w:t>stepping back.</w:t>
      </w:r>
      <w:r w:rsidR="00766B15">
        <w:t>”</w:t>
      </w:r>
      <w:r w:rsidR="0004281A">
        <w:t xml:space="preserve"> </w:t>
      </w:r>
      <w:r>
        <w:t>They likely assumed he</w:t>
      </w:r>
      <w:r w:rsidR="00766B15">
        <w:t>’</w:t>
      </w:r>
      <w:r>
        <w:t>d be moving on to become a strategic or logistics general.</w:t>
      </w:r>
      <w:r w:rsidR="0004281A">
        <w:t xml:space="preserve"> </w:t>
      </w:r>
      <w:r>
        <w:t>It happened to most battlefield commanders eventually.</w:t>
      </w:r>
      <w:r w:rsidR="0004281A">
        <w:t xml:space="preserve"> </w:t>
      </w:r>
      <w:r>
        <w:t>He hadn</w:t>
      </w:r>
      <w:r w:rsidR="00766B15">
        <w:t>’</w:t>
      </w:r>
      <w:r>
        <w:t>t yet told them he planned to do something else</w:t>
      </w:r>
      <w:r w:rsidR="00483B1D">
        <w:t>—</w:t>
      </w:r>
      <w:r>
        <w:t>though he had to decide today what that would be.</w:t>
      </w:r>
      <w:r w:rsidR="0004281A">
        <w:t xml:space="preserve"> </w:t>
      </w:r>
      <w:r>
        <w:t>Dalinar still wanted him to become an ambassador.</w:t>
      </w:r>
      <w:r w:rsidR="0004281A">
        <w:t xml:space="preserve"> </w:t>
      </w:r>
      <w:r>
        <w:t>But could Kaladin really spend his days in political negotiations?</w:t>
      </w:r>
      <w:r w:rsidR="0004281A">
        <w:t xml:space="preserve"> </w:t>
      </w:r>
      <w:r>
        <w:t>No, he</w:t>
      </w:r>
      <w:r w:rsidR="00766B15">
        <w:t>’</w:t>
      </w:r>
      <w:r>
        <w:t>d be as awkward as a horse in a uniform standing in a ballroom and trying not to step on women</w:t>
      </w:r>
      <w:r w:rsidR="00766B15">
        <w:t>’</w:t>
      </w:r>
      <w:r>
        <w:t>s dresses.</w:t>
      </w:r>
    </w:p>
    <w:p w14:paraId="6BDDF4E5" w14:textId="07331DF4" w:rsidR="00D10B5B" w:rsidRDefault="0059432C" w:rsidP="00684D30">
      <w:pPr>
        <w:pStyle w:val="Body-TextTx"/>
      </w:pPr>
      <w:r>
        <w:t>The idea was silly.</w:t>
      </w:r>
      <w:r w:rsidR="0004281A">
        <w:t xml:space="preserve"> </w:t>
      </w:r>
      <w:r>
        <w:t xml:space="preserve">But what </w:t>
      </w:r>
      <w:r w:rsidRPr="00CC5738">
        <w:rPr>
          <w:rStyle w:val="itali"/>
        </w:rPr>
        <w:t>would</w:t>
      </w:r>
      <w:r>
        <w:t xml:space="preserve"> he do?</w:t>
      </w:r>
    </w:p>
    <w:p w14:paraId="3D08F2FF" w14:textId="5716BA33" w:rsidR="00D10B5B" w:rsidRDefault="0059432C" w:rsidP="00684D30">
      <w:pPr>
        <w:pStyle w:val="Body-TextTx"/>
      </w:pPr>
      <w:r>
        <w:t xml:space="preserve">He </w:t>
      </w:r>
      <w:r w:rsidR="002E7D48">
        <w:t>reached</w:t>
      </w:r>
      <w:r>
        <w:t xml:space="preserve"> a good height, then soared in an invigorating loop, Lashing without conscious thought.</w:t>
      </w:r>
      <w:r w:rsidR="0004281A">
        <w:t xml:space="preserve"> </w:t>
      </w:r>
      <w:r>
        <w:t>His powers were becoming as intuitive as wiggling his fingers.</w:t>
      </w:r>
      <w:r w:rsidR="0004281A">
        <w:t xml:space="preserve"> </w:t>
      </w:r>
      <w:r>
        <w:t>Syl zipped alongside him, laughing as she met a couple of windspren.</w:t>
      </w:r>
    </w:p>
    <w:p w14:paraId="1B5EF994" w14:textId="45E6E2AD" w:rsidR="00D10B5B" w:rsidRDefault="0059432C" w:rsidP="00684D30">
      <w:pPr>
        <w:pStyle w:val="Body-TextTx"/>
      </w:pPr>
      <w:r w:rsidRPr="00CC5738">
        <w:rPr>
          <w:rStyle w:val="itali"/>
        </w:rPr>
        <w:t>I</w:t>
      </w:r>
      <w:r w:rsidR="00766B15">
        <w:rPr>
          <w:rStyle w:val="itali"/>
        </w:rPr>
        <w:t>’</w:t>
      </w:r>
      <w:r w:rsidRPr="00CC5738">
        <w:rPr>
          <w:rStyle w:val="itali"/>
        </w:rPr>
        <w:t>ll miss this,</w:t>
      </w:r>
      <w:r>
        <w:t xml:space="preserve"> he thought, then immediately felt foolish.</w:t>
      </w:r>
      <w:r w:rsidR="0004281A">
        <w:t xml:space="preserve"> </w:t>
      </w:r>
      <w:r>
        <w:t>He wasn</w:t>
      </w:r>
      <w:r w:rsidR="00766B15">
        <w:t>’</w:t>
      </w:r>
      <w:r>
        <w:t>t dying.</w:t>
      </w:r>
      <w:r w:rsidR="0004281A">
        <w:t xml:space="preserve"> </w:t>
      </w:r>
      <w:r>
        <w:t>He was retiring.</w:t>
      </w:r>
      <w:r w:rsidR="0004281A">
        <w:t xml:space="preserve"> </w:t>
      </w:r>
      <w:r>
        <w:t>He would still fly.</w:t>
      </w:r>
      <w:r w:rsidR="0004281A">
        <w:t xml:space="preserve"> </w:t>
      </w:r>
      <w:r>
        <w:t>To pretend otherwise was self-pity.</w:t>
      </w:r>
      <w:r w:rsidR="0004281A">
        <w:t xml:space="preserve"> </w:t>
      </w:r>
      <w:r>
        <w:t xml:space="preserve">Facing this change with dignity was difficult, but he </w:t>
      </w:r>
      <w:r w:rsidRPr="00CC5738">
        <w:rPr>
          <w:rStyle w:val="itali"/>
        </w:rPr>
        <w:t>would</w:t>
      </w:r>
      <w:r>
        <w:t xml:space="preserve"> do it.</w:t>
      </w:r>
    </w:p>
    <w:p w14:paraId="25996D8C" w14:textId="2D7DC03A" w:rsidR="00D10B5B" w:rsidRDefault="0059432C" w:rsidP="00684D30">
      <w:pPr>
        <w:pStyle w:val="Body-TextTx"/>
      </w:pPr>
      <w:r>
        <w:t>He spotted something in the distance, and soared toward it.</w:t>
      </w:r>
      <w:r w:rsidR="0004281A">
        <w:t xml:space="preserve"> </w:t>
      </w:r>
      <w:r>
        <w:t>Navani</w:t>
      </w:r>
      <w:r w:rsidR="00766B15">
        <w:t>’</w:t>
      </w:r>
      <w:r>
        <w:t>s flying platform was finally reaching the Plains.</w:t>
      </w:r>
      <w:r w:rsidR="0004281A">
        <w:t xml:space="preserve"> </w:t>
      </w:r>
      <w:r>
        <w:t xml:space="preserve">The front of the top deck was packed with faces, gawking at the </w:t>
      </w:r>
      <w:r>
        <w:lastRenderedPageBreak/>
        <w:t>landscape.</w:t>
      </w:r>
    </w:p>
    <w:p w14:paraId="0A0C51FB" w14:textId="15D3AFAB" w:rsidR="001E2135" w:rsidRDefault="0059432C" w:rsidP="00684D30">
      <w:pPr>
        <w:pStyle w:val="Body-TextTx"/>
      </w:pPr>
      <w:r>
        <w:t>Kaladin alighted on the deck, returning the salutes from the Windrunners left to guard the ship.</w:t>
      </w:r>
      <w:r w:rsidR="0004281A">
        <w:t xml:space="preserve"> </w:t>
      </w:r>
      <w:r w:rsidR="00766B15">
        <w:t>“</w:t>
      </w:r>
      <w:r>
        <w:t>I</w:t>
      </w:r>
      <w:r w:rsidR="00766B15">
        <w:t>’</w:t>
      </w:r>
      <w:r>
        <w:t>m sorry the trip took so long,</w:t>
      </w:r>
      <w:r w:rsidR="00766B15">
        <w:t>”</w:t>
      </w:r>
      <w:r>
        <w:t xml:space="preserve"> he told the gathering refugees.</w:t>
      </w:r>
      <w:r w:rsidR="0004281A">
        <w:t xml:space="preserve"> </w:t>
      </w:r>
      <w:r w:rsidR="00766B15">
        <w:t>“</w:t>
      </w:r>
      <w:r>
        <w:t>At least it</w:t>
      </w:r>
      <w:r w:rsidR="00766B15">
        <w:t>’</w:t>
      </w:r>
      <w:r>
        <w:t>s given us plenty of time to get things ready for you.</w:t>
      </w:r>
      <w:r w:rsidR="00766B15">
        <w:t>”</w:t>
      </w:r>
    </w:p>
    <w:p w14:paraId="15B1AD8D" w14:textId="77777777" w:rsidR="00D10B5B" w:rsidRDefault="00292095" w:rsidP="00292095">
      <w:pPr>
        <w:pStyle w:val="Ornamental-Space-BreakOsbrk"/>
      </w:pPr>
      <w:r w:rsidRPr="00292095">
        <w:t>***</w:t>
      </w:r>
    </w:p>
    <w:p w14:paraId="5C5BC9DF" w14:textId="7EC21D99" w:rsidR="00D10B5B" w:rsidRDefault="00766B15" w:rsidP="00684D30">
      <w:pPr>
        <w:pStyle w:val="Body-TextTx"/>
      </w:pPr>
      <w:r>
        <w:t>“</w:t>
      </w:r>
      <w:r w:rsidR="0059432C">
        <w:t>We</w:t>
      </w:r>
      <w:r>
        <w:t>’</w:t>
      </w:r>
      <w:r w:rsidR="0059432C">
        <w:t>ve begun organizing the tower by neighborhoods,</w:t>
      </w:r>
      <w:r>
        <w:t>”</w:t>
      </w:r>
      <w:r w:rsidR="0059432C">
        <w:t xml:space="preserve"> Kaladin said an hour later as he led his parents through Urithiru</w:t>
      </w:r>
      <w:r>
        <w:t>’</w:t>
      </w:r>
      <w:r w:rsidR="0059432C">
        <w:t>s deep hallways.</w:t>
      </w:r>
      <w:r w:rsidR="0004281A">
        <w:t xml:space="preserve"> </w:t>
      </w:r>
      <w:r w:rsidR="0059432C">
        <w:t>He held aloft a large sapphire for light.</w:t>
      </w:r>
      <w:r w:rsidR="0004281A">
        <w:t xml:space="preserve"> </w:t>
      </w:r>
      <w:r>
        <w:t>“</w:t>
      </w:r>
      <w:r w:rsidR="0059432C">
        <w:t>It</w:t>
      </w:r>
      <w:r>
        <w:t>’</w:t>
      </w:r>
      <w:r w:rsidR="0059432C">
        <w:t xml:space="preserve">s difficult to keep a sense of </w:t>
      </w:r>
      <w:r w:rsidR="004F1D9E">
        <w:t>commun</w:t>
      </w:r>
      <w:r w:rsidR="0059432C">
        <w:t>ity in here, with so many hallways looking alike.</w:t>
      </w:r>
      <w:r w:rsidR="0004281A">
        <w:t xml:space="preserve"> </w:t>
      </w:r>
      <w:r w:rsidR="0059432C">
        <w:t>You can get turned around easily, start to feel like you</w:t>
      </w:r>
      <w:r>
        <w:t>’</w:t>
      </w:r>
      <w:r w:rsidR="0059432C">
        <w:t>re living in a pit.</w:t>
      </w:r>
      <w:r>
        <w:t>”</w:t>
      </w:r>
    </w:p>
    <w:p w14:paraId="485C4D13" w14:textId="6FE5BB53" w:rsidR="00D10B5B" w:rsidRDefault="0059432C" w:rsidP="00684D30">
      <w:pPr>
        <w:pStyle w:val="Body-TextTx"/>
      </w:pPr>
      <w:r>
        <w:t>Lirin and Hesina followed, entranced by the multicolored strata in the walls, the high ceilings, the general majesty of an enormous tower carved completely from stone.</w:t>
      </w:r>
    </w:p>
    <w:p w14:paraId="18059C4F" w14:textId="585F2849" w:rsidR="00D10B5B" w:rsidRDefault="00766B15" w:rsidP="00684D30">
      <w:pPr>
        <w:pStyle w:val="Body-TextTx"/>
      </w:pPr>
      <w:r>
        <w:t>“</w:t>
      </w:r>
      <w:r w:rsidR="0059432C">
        <w:t>We originally organized the tower by princedom,</w:t>
      </w:r>
      <w:r>
        <w:t>”</w:t>
      </w:r>
      <w:r w:rsidR="0059432C">
        <w:t xml:space="preserve"> Kaladin continued.</w:t>
      </w:r>
      <w:r w:rsidR="0004281A">
        <w:t xml:space="preserve"> </w:t>
      </w:r>
      <w:r>
        <w:t>“</w:t>
      </w:r>
      <w:r w:rsidR="0059432C">
        <w:t>Each of the Alethi highprinces was assigned a section of a given floor.</w:t>
      </w:r>
      <w:r w:rsidR="0004281A">
        <w:t xml:space="preserve"> </w:t>
      </w:r>
      <w:r w:rsidR="0059432C">
        <w:t>Navani didn</w:t>
      </w:r>
      <w:r>
        <w:t>’</w:t>
      </w:r>
      <w:r w:rsidR="0059432C">
        <w:t>t like how that turned out; we weren</w:t>
      </w:r>
      <w:r>
        <w:t>’</w:t>
      </w:r>
      <w:r w:rsidR="0059432C">
        <w:t>t using as much of the rim of the tower</w:t>
      </w:r>
      <w:r w:rsidR="00483B1D">
        <w:t>—</w:t>
      </w:r>
      <w:r w:rsidR="0059432C">
        <w:t>with its natural light</w:t>
      </w:r>
      <w:r w:rsidR="00483B1D">
        <w:t>—</w:t>
      </w:r>
      <w:r w:rsidR="0059432C">
        <w:t>as she wanted.</w:t>
      </w:r>
      <w:r w:rsidR="0004281A">
        <w:t xml:space="preserve"> </w:t>
      </w:r>
      <w:r w:rsidR="0059432C">
        <w:t>It often meant crowding large numbers of people into vast rooms that clearly hadn</w:t>
      </w:r>
      <w:r>
        <w:t>’</w:t>
      </w:r>
      <w:r w:rsidR="0059432C">
        <w:t>t been designed as living spaces, since the highprinces wanted to keep their people close.</w:t>
      </w:r>
      <w:r>
        <w:t>”</w:t>
      </w:r>
    </w:p>
    <w:p w14:paraId="2A4A4457" w14:textId="00A36AA8" w:rsidR="00D10B5B" w:rsidRDefault="0059432C" w:rsidP="00684D30">
      <w:pPr>
        <w:pStyle w:val="Body-TextTx"/>
      </w:pPr>
      <w:r>
        <w:t>He ducked under a strange outcropping of stone in the hallway.</w:t>
      </w:r>
      <w:r w:rsidR="0004281A">
        <w:t xml:space="preserve"> </w:t>
      </w:r>
      <w:r>
        <w:t>Urithiru had numerous such oddities; this one was round, a stone tube crossing the center of the hallway.</w:t>
      </w:r>
      <w:r w:rsidR="0004281A">
        <w:t xml:space="preserve"> </w:t>
      </w:r>
      <w:r>
        <w:t>Perhaps it was ventilation?</w:t>
      </w:r>
      <w:r w:rsidR="0004281A">
        <w:t xml:space="preserve"> </w:t>
      </w:r>
      <w:r>
        <w:t>Why had it been put right where people walked?</w:t>
      </w:r>
    </w:p>
    <w:p w14:paraId="7E2C7593" w14:textId="7A3DB3F2" w:rsidR="00D10B5B" w:rsidRDefault="0059432C" w:rsidP="00684D30">
      <w:pPr>
        <w:pStyle w:val="Body-TextTx"/>
      </w:pPr>
      <w:r>
        <w:t>Many other features of the tower defied logic.</w:t>
      </w:r>
      <w:r w:rsidR="0004281A">
        <w:t xml:space="preserve"> </w:t>
      </w:r>
      <w:r>
        <w:t>Hallways dead-ended.</w:t>
      </w:r>
      <w:r w:rsidR="0004281A">
        <w:t xml:space="preserve"> </w:t>
      </w:r>
      <w:r>
        <w:t xml:space="preserve">Rooms were discovered with no way </w:t>
      </w:r>
      <w:r w:rsidR="00817D1E">
        <w:t>i</w:t>
      </w:r>
      <w:r>
        <w:t>n save tiny holes to peek through.</w:t>
      </w:r>
      <w:r w:rsidR="0004281A">
        <w:t xml:space="preserve"> </w:t>
      </w:r>
      <w:r>
        <w:t>Small shafts were discovered plummeting down thirty or more stories.</w:t>
      </w:r>
      <w:r w:rsidR="0004281A">
        <w:t xml:space="preserve"> </w:t>
      </w:r>
      <w:r>
        <w:t>One might have called the arrangement mad, but even at its most baffling, hints of design</w:t>
      </w:r>
      <w:r w:rsidR="00483B1D">
        <w:t>—</w:t>
      </w:r>
      <w:r>
        <w:t xml:space="preserve">such as crystal veins running along the corners of rooms, or </w:t>
      </w:r>
      <w:r>
        <w:lastRenderedPageBreak/>
        <w:t>places where strata wove to form patterns reminiscent of glyphs set into the wall</w:t>
      </w:r>
      <w:r w:rsidR="00483B1D">
        <w:t>—</w:t>
      </w:r>
      <w:r>
        <w:t>made Kaladin think this place was purposeful and not haphazard.</w:t>
      </w:r>
      <w:r w:rsidR="0004281A">
        <w:t xml:space="preserve"> </w:t>
      </w:r>
      <w:r>
        <w:t>These oddities had been built for reasons they couldn</w:t>
      </w:r>
      <w:r w:rsidR="00766B15">
        <w:t>’</w:t>
      </w:r>
      <w:r>
        <w:t>t yet fathom.</w:t>
      </w:r>
    </w:p>
    <w:p w14:paraId="0AA77C8B" w14:textId="0BD3D941" w:rsidR="00D10B5B" w:rsidRDefault="0059432C" w:rsidP="00684D30">
      <w:pPr>
        <w:pStyle w:val="Body-TextTx"/>
      </w:pPr>
      <w:r>
        <w:t>His parents ducked under the obstruction.</w:t>
      </w:r>
      <w:r w:rsidR="0004281A">
        <w:t xml:space="preserve"> </w:t>
      </w:r>
      <w:r>
        <w:t>They</w:t>
      </w:r>
      <w:r w:rsidR="00766B15">
        <w:t>’</w:t>
      </w:r>
      <w:r>
        <w:t>d left Kaladin</w:t>
      </w:r>
      <w:r w:rsidR="00766B15">
        <w:t>’</w:t>
      </w:r>
      <w:r>
        <w:t>s brother with Laral</w:t>
      </w:r>
      <w:r w:rsidR="00766B15">
        <w:t>’</w:t>
      </w:r>
      <w:r>
        <w:t>s children and their governess.</w:t>
      </w:r>
      <w:r w:rsidR="0004281A">
        <w:t xml:space="preserve"> </w:t>
      </w:r>
      <w:r>
        <w:t>She seemed to be recovering from the loss of her husband, though Kaladin thought he knew her well</w:t>
      </w:r>
      <w:r w:rsidR="00F02673">
        <w:t xml:space="preserve"> enough</w:t>
      </w:r>
      <w:r>
        <w:t xml:space="preserve"> to see through the front.</w:t>
      </w:r>
      <w:r w:rsidR="0004281A">
        <w:t xml:space="preserve"> </w:t>
      </w:r>
      <w:r>
        <w:t xml:space="preserve">She truly seemed to have </w:t>
      </w:r>
      <w:r w:rsidRPr="00CC5738">
        <w:rPr>
          <w:rStyle w:val="itali"/>
        </w:rPr>
        <w:t>cared</w:t>
      </w:r>
      <w:r>
        <w:t xml:space="preserve"> for the old blowhard, as had her children, a solemn pair of twins far too withdrawn for their young age.</w:t>
      </w:r>
    </w:p>
    <w:p w14:paraId="5661A8F3" w14:textId="688FB349" w:rsidR="00D10B5B" w:rsidRDefault="0059432C" w:rsidP="00684D30">
      <w:pPr>
        <w:pStyle w:val="Body-TextTx"/>
      </w:pPr>
      <w:r>
        <w:t>Under Jasnah</w:t>
      </w:r>
      <w:r w:rsidR="00766B15">
        <w:t>’</w:t>
      </w:r>
      <w:r>
        <w:t>s new inheritance laws, Laral would gain the title of citylady, so she</w:t>
      </w:r>
      <w:r w:rsidR="00766B15">
        <w:t>’</w:t>
      </w:r>
      <w:r>
        <w:t>d gone to be formally greeted by Jasnah.</w:t>
      </w:r>
      <w:r w:rsidR="0004281A">
        <w:t xml:space="preserve"> </w:t>
      </w:r>
      <w:r>
        <w:t>While the rest of the people received an orientation to the tower via Navani</w:t>
      </w:r>
      <w:r w:rsidR="00766B15">
        <w:t>’</w:t>
      </w:r>
      <w:r>
        <w:t>s scribes, Kaladin wanted to show his parents where the people of Hearthstone would be housed.</w:t>
      </w:r>
    </w:p>
    <w:p w14:paraId="7B9B64EA" w14:textId="4D368CA5" w:rsidR="00D10B5B" w:rsidRDefault="00766B15" w:rsidP="00684D30">
      <w:pPr>
        <w:pStyle w:val="Body-TextTx"/>
      </w:pPr>
      <w:r>
        <w:t>“</w:t>
      </w:r>
      <w:r w:rsidR="0059432C">
        <w:t>You</w:t>
      </w:r>
      <w:r>
        <w:t>’</w:t>
      </w:r>
      <w:r w:rsidR="0059432C">
        <w:t>re quiet,</w:t>
      </w:r>
      <w:r>
        <w:t>”</w:t>
      </w:r>
      <w:r w:rsidR="0059432C">
        <w:t xml:space="preserve"> Kaladin said to them.</w:t>
      </w:r>
      <w:r w:rsidR="0004281A">
        <w:t xml:space="preserve"> </w:t>
      </w:r>
      <w:r>
        <w:t>“</w:t>
      </w:r>
      <w:r w:rsidR="0059432C">
        <w:t>I suppose this place can be stunning at first.</w:t>
      </w:r>
      <w:r w:rsidR="0004281A">
        <w:t xml:space="preserve"> </w:t>
      </w:r>
      <w:r w:rsidR="0059432C">
        <w:t>I know I felt that way.</w:t>
      </w:r>
      <w:r w:rsidR="0004281A">
        <w:t xml:space="preserve"> </w:t>
      </w:r>
      <w:r w:rsidR="0059432C">
        <w:t>Navani keeps saying we don</w:t>
      </w:r>
      <w:r>
        <w:t>’</w:t>
      </w:r>
      <w:r w:rsidR="0059432C">
        <w:t>t know the half of what it can do.</w:t>
      </w:r>
      <w:r>
        <w:t>”</w:t>
      </w:r>
    </w:p>
    <w:p w14:paraId="137B61C4" w14:textId="20F02DCA" w:rsidR="00D10B5B" w:rsidRDefault="00766B15" w:rsidP="00684D30">
      <w:pPr>
        <w:pStyle w:val="Body-TextTx"/>
      </w:pPr>
      <w:r>
        <w:t>“</w:t>
      </w:r>
      <w:r w:rsidR="0059432C">
        <w:t>It is spectacular,</w:t>
      </w:r>
      <w:r>
        <w:t>”</w:t>
      </w:r>
      <w:r w:rsidR="0059432C">
        <w:t xml:space="preserve"> his mother said.</w:t>
      </w:r>
      <w:r w:rsidR="0004281A">
        <w:t xml:space="preserve"> </w:t>
      </w:r>
      <w:r>
        <w:t>“</w:t>
      </w:r>
      <w:r w:rsidR="0059432C">
        <w:t>Though I</w:t>
      </w:r>
      <w:r>
        <w:t>’</w:t>
      </w:r>
      <w:r w:rsidR="0059432C">
        <w:t xml:space="preserve">m a little </w:t>
      </w:r>
      <w:r w:rsidR="0059432C" w:rsidRPr="00CC5738">
        <w:rPr>
          <w:rStyle w:val="itali"/>
        </w:rPr>
        <w:t>more</w:t>
      </w:r>
      <w:r w:rsidR="0059432C">
        <w:t xml:space="preserve"> stunned to hear you referring to Brightness Navani Kholin by her first name.</w:t>
      </w:r>
      <w:r w:rsidR="0004281A">
        <w:t xml:space="preserve"> </w:t>
      </w:r>
      <w:r w:rsidR="0059432C">
        <w:t>Isn</w:t>
      </w:r>
      <w:r>
        <w:t>’</w:t>
      </w:r>
      <w:r w:rsidR="0059432C">
        <w:t>t she queen of this tower?</w:t>
      </w:r>
      <w:r>
        <w:t>”</w:t>
      </w:r>
    </w:p>
    <w:p w14:paraId="7F62604F" w14:textId="5EB5996E" w:rsidR="00D10B5B" w:rsidRDefault="0059432C" w:rsidP="00684D30">
      <w:pPr>
        <w:pStyle w:val="Body-TextTx"/>
      </w:pPr>
      <w:r>
        <w:t>Kaladin shrugged.</w:t>
      </w:r>
      <w:r w:rsidR="0004281A">
        <w:t xml:space="preserve"> </w:t>
      </w:r>
      <w:r w:rsidR="00766B15">
        <w:t>“</w:t>
      </w:r>
      <w:r>
        <w:t>I</w:t>
      </w:r>
      <w:r w:rsidR="00766B15">
        <w:t>’</w:t>
      </w:r>
      <w:r>
        <w:t>ve grown more informal with them as I</w:t>
      </w:r>
      <w:r w:rsidR="00766B15">
        <w:t>’</w:t>
      </w:r>
      <w:r>
        <w:t>ve gotten to know them.</w:t>
      </w:r>
      <w:r w:rsidR="00766B15">
        <w:t>”</w:t>
      </w:r>
    </w:p>
    <w:p w14:paraId="7C15BB2B" w14:textId="55BDE5C9" w:rsidR="00D10B5B" w:rsidRDefault="00766B15" w:rsidP="00684D30">
      <w:pPr>
        <w:pStyle w:val="Body-TextTx"/>
      </w:pPr>
      <w:r>
        <w:t>“</w:t>
      </w:r>
      <w:r w:rsidR="0059432C">
        <w:t>He</w:t>
      </w:r>
      <w:r>
        <w:t>’</w:t>
      </w:r>
      <w:r w:rsidR="0059432C">
        <w:t>s lying,</w:t>
      </w:r>
      <w:r>
        <w:t>”</w:t>
      </w:r>
      <w:r w:rsidR="0059432C">
        <w:t xml:space="preserve"> Syl said in a conspiratorial tone from where she sat on Hesina</w:t>
      </w:r>
      <w:r>
        <w:t>’</w:t>
      </w:r>
      <w:r w:rsidR="0059432C">
        <w:t>s shoulder.</w:t>
      </w:r>
      <w:r w:rsidR="0004281A">
        <w:t xml:space="preserve"> </w:t>
      </w:r>
      <w:r>
        <w:t>“</w:t>
      </w:r>
      <w:r w:rsidR="0059432C">
        <w:t>He</w:t>
      </w:r>
      <w:r>
        <w:t>’</w:t>
      </w:r>
      <w:r w:rsidR="0059432C">
        <w:t xml:space="preserve">s </w:t>
      </w:r>
      <w:r w:rsidR="0059432C" w:rsidRPr="00CC5738">
        <w:rPr>
          <w:rStyle w:val="itali"/>
        </w:rPr>
        <w:t>always</w:t>
      </w:r>
      <w:r w:rsidR="0059432C">
        <w:t xml:space="preserve"> talked like that.</w:t>
      </w:r>
      <w:r w:rsidR="0004281A">
        <w:t xml:space="preserve"> </w:t>
      </w:r>
      <w:r w:rsidR="0059432C">
        <w:t xml:space="preserve">Kaladin called King Elhokar by his name for </w:t>
      </w:r>
      <w:r w:rsidR="0059432C" w:rsidRPr="00CC5738">
        <w:rPr>
          <w:rStyle w:val="itali"/>
        </w:rPr>
        <w:t>ages</w:t>
      </w:r>
      <w:r w:rsidR="0059432C">
        <w:t xml:space="preserve"> before becoming a Radiant.</w:t>
      </w:r>
      <w:r>
        <w:t>”</w:t>
      </w:r>
    </w:p>
    <w:p w14:paraId="68BA6637" w14:textId="3B9B1963" w:rsidR="00D10B5B" w:rsidRDefault="00766B15" w:rsidP="00684D30">
      <w:pPr>
        <w:pStyle w:val="Body-TextTx"/>
      </w:pPr>
      <w:r>
        <w:t>“</w:t>
      </w:r>
      <w:r w:rsidR="0059432C">
        <w:t>Disrespectful of lighteyed authority,</w:t>
      </w:r>
      <w:r>
        <w:t>”</w:t>
      </w:r>
      <w:r w:rsidR="0059432C">
        <w:t xml:space="preserve"> Hesina said, </w:t>
      </w:r>
      <w:r>
        <w:t>“</w:t>
      </w:r>
      <w:r w:rsidR="0059432C">
        <w:t>and generally inclined to do whatever he wants, regardless of social class or traditions.</w:t>
      </w:r>
      <w:r w:rsidR="0004281A">
        <w:t xml:space="preserve"> </w:t>
      </w:r>
      <w:r w:rsidR="0059432C">
        <w:t>Where in Roshar did he get it?</w:t>
      </w:r>
      <w:r>
        <w:t>”</w:t>
      </w:r>
      <w:r w:rsidR="0004281A">
        <w:t xml:space="preserve"> </w:t>
      </w:r>
      <w:r w:rsidR="0059432C">
        <w:t>She glanced at Kaladin</w:t>
      </w:r>
      <w:r>
        <w:t>’</w:t>
      </w:r>
      <w:r w:rsidR="0059432C">
        <w:t>s father, who stood by the wall inspecting the lines of strata.</w:t>
      </w:r>
    </w:p>
    <w:p w14:paraId="51F04716" w14:textId="1F24C2BE" w:rsidR="00D10B5B" w:rsidRDefault="00766B15" w:rsidP="00684D30">
      <w:pPr>
        <w:pStyle w:val="Body-TextTx"/>
      </w:pPr>
      <w:r>
        <w:lastRenderedPageBreak/>
        <w:t>“</w:t>
      </w:r>
      <w:r w:rsidR="0059432C">
        <w:t>I can</w:t>
      </w:r>
      <w:r>
        <w:t>’</w:t>
      </w:r>
      <w:r w:rsidR="0059432C">
        <w:t>t possibly imagine,</w:t>
      </w:r>
      <w:r>
        <w:t>”</w:t>
      </w:r>
      <w:r w:rsidR="0059432C">
        <w:t xml:space="preserve"> Lirin said.</w:t>
      </w:r>
      <w:r w:rsidR="0004281A">
        <w:t xml:space="preserve"> </w:t>
      </w:r>
      <w:r>
        <w:t>“</w:t>
      </w:r>
      <w:r w:rsidR="0059432C">
        <w:t>Bring that light closer, son.</w:t>
      </w:r>
      <w:r w:rsidR="0004281A">
        <w:t xml:space="preserve"> </w:t>
      </w:r>
      <w:r w:rsidR="0059432C">
        <w:t>Look here, Hesina.</w:t>
      </w:r>
      <w:r w:rsidR="0004281A">
        <w:t xml:space="preserve"> </w:t>
      </w:r>
      <w:r w:rsidR="0059432C">
        <w:t xml:space="preserve">These strata are </w:t>
      </w:r>
      <w:r w:rsidR="0059432C" w:rsidRPr="00CC5738">
        <w:rPr>
          <w:rStyle w:val="itali"/>
        </w:rPr>
        <w:t>green</w:t>
      </w:r>
      <w:r w:rsidR="0059432C" w:rsidRPr="00916B40">
        <w:rPr>
          <w:rStyle w:val="itali"/>
        </w:rPr>
        <w:t>.</w:t>
      </w:r>
      <w:r w:rsidR="0004281A">
        <w:t xml:space="preserve"> </w:t>
      </w:r>
      <w:r w:rsidR="0059432C">
        <w:t>That can</w:t>
      </w:r>
      <w:r>
        <w:t>’</w:t>
      </w:r>
      <w:r w:rsidR="0059432C">
        <w:t>t be natural.</w:t>
      </w:r>
      <w:r>
        <w:t>”</w:t>
      </w:r>
    </w:p>
    <w:p w14:paraId="09E4018B" w14:textId="2F04EB29" w:rsidR="00D10B5B" w:rsidRDefault="00766B15" w:rsidP="00684D30">
      <w:pPr>
        <w:pStyle w:val="Body-TextTx"/>
      </w:pPr>
      <w:r>
        <w:t>“</w:t>
      </w:r>
      <w:r w:rsidR="0059432C">
        <w:t>Dear,</w:t>
      </w:r>
      <w:r>
        <w:t>”</w:t>
      </w:r>
      <w:r w:rsidR="0059432C">
        <w:t xml:space="preserve"> she said, </w:t>
      </w:r>
      <w:r>
        <w:t>“</w:t>
      </w:r>
      <w:r w:rsidR="0059432C">
        <w:t>the fact that the wall is part of a tower roughly the size of a mountain didn</w:t>
      </w:r>
      <w:r>
        <w:t>’</w:t>
      </w:r>
      <w:r w:rsidR="0059432C">
        <w:t>t clue you in to the fact that this place isn</w:t>
      </w:r>
      <w:r>
        <w:t>’</w:t>
      </w:r>
      <w:r w:rsidR="0059432C">
        <w:t>t natural?</w:t>
      </w:r>
      <w:r>
        <w:t>”</w:t>
      </w:r>
    </w:p>
    <w:p w14:paraId="0B1BF037" w14:textId="75541F22" w:rsidR="00D10B5B" w:rsidRDefault="00766B15" w:rsidP="00684D30">
      <w:pPr>
        <w:pStyle w:val="Body-TextTx"/>
      </w:pPr>
      <w:r>
        <w:t>“</w:t>
      </w:r>
      <w:r w:rsidR="0059432C">
        <w:t>It must have been Soulcast in this shape,</w:t>
      </w:r>
      <w:r>
        <w:t>”</w:t>
      </w:r>
      <w:r w:rsidR="0059432C">
        <w:t xml:space="preserve"> Lirin said, tapping the stone.</w:t>
      </w:r>
      <w:r w:rsidR="0004281A">
        <w:t xml:space="preserve"> </w:t>
      </w:r>
      <w:r>
        <w:t>“</w:t>
      </w:r>
      <w:r w:rsidR="0059432C">
        <w:t>Is that jade?</w:t>
      </w:r>
      <w:r>
        <w:t>”</w:t>
      </w:r>
    </w:p>
    <w:p w14:paraId="49DB22BB" w14:textId="249D4148" w:rsidR="00D10B5B" w:rsidRDefault="0059432C" w:rsidP="00684D30">
      <w:pPr>
        <w:pStyle w:val="Body-TextTx"/>
      </w:pPr>
      <w:r>
        <w:t>Kaladin</w:t>
      </w:r>
      <w:r w:rsidR="00766B15">
        <w:t>’</w:t>
      </w:r>
      <w:r>
        <w:t>s mother leaned in to inspect the green vein.</w:t>
      </w:r>
      <w:r w:rsidR="0004281A">
        <w:t xml:space="preserve"> </w:t>
      </w:r>
      <w:r w:rsidR="00766B15">
        <w:t>“</w:t>
      </w:r>
      <w:r>
        <w:t>Iron,</w:t>
      </w:r>
      <w:r w:rsidR="00766B15">
        <w:t>”</w:t>
      </w:r>
      <w:r>
        <w:t xml:space="preserve"> she said.</w:t>
      </w:r>
      <w:r w:rsidR="0004281A">
        <w:t xml:space="preserve"> </w:t>
      </w:r>
      <w:r w:rsidR="00766B15">
        <w:t>“</w:t>
      </w:r>
      <w:r>
        <w:t>Makes the stone turn that shade.</w:t>
      </w:r>
      <w:r w:rsidR="00766B15">
        <w:t>”</w:t>
      </w:r>
    </w:p>
    <w:p w14:paraId="76D034F9" w14:textId="4831B932" w:rsidR="00D10B5B" w:rsidRDefault="00766B15" w:rsidP="00684D30">
      <w:pPr>
        <w:pStyle w:val="Body-TextTx"/>
      </w:pPr>
      <w:r>
        <w:t>“</w:t>
      </w:r>
      <w:r w:rsidR="0059432C">
        <w:t>Iron?</w:t>
      </w:r>
      <w:r>
        <w:t>”</w:t>
      </w:r>
      <w:r w:rsidR="0059432C">
        <w:t xml:space="preserve"> Syl said.</w:t>
      </w:r>
      <w:r w:rsidR="0004281A">
        <w:t xml:space="preserve"> </w:t>
      </w:r>
      <w:r>
        <w:t>“</w:t>
      </w:r>
      <w:r w:rsidR="0059432C">
        <w:t>Iron is grey though, isn</w:t>
      </w:r>
      <w:r>
        <w:t>’</w:t>
      </w:r>
      <w:r w:rsidR="0059432C">
        <w:t>t it?</w:t>
      </w:r>
      <w:r>
        <w:t>”</w:t>
      </w:r>
    </w:p>
    <w:p w14:paraId="2C8D3AE1" w14:textId="5FCA4BEF" w:rsidR="00D10B5B" w:rsidRDefault="00766B15" w:rsidP="00684D30">
      <w:pPr>
        <w:pStyle w:val="Body-TextTx"/>
      </w:pPr>
      <w:r>
        <w:t>“</w:t>
      </w:r>
      <w:r w:rsidR="0059432C">
        <w:t>Yes,</w:t>
      </w:r>
      <w:r>
        <w:t>”</w:t>
      </w:r>
      <w:r w:rsidR="0059432C">
        <w:t xml:space="preserve"> Lirin said.</w:t>
      </w:r>
      <w:r w:rsidR="0004281A">
        <w:t xml:space="preserve"> </w:t>
      </w:r>
      <w:r>
        <w:t>“</w:t>
      </w:r>
      <w:r w:rsidR="0059432C">
        <w:t>It should be copper that makes the rock green, shouldn</w:t>
      </w:r>
      <w:r>
        <w:t>’</w:t>
      </w:r>
      <w:r w:rsidR="0059432C">
        <w:t>t it?</w:t>
      </w:r>
      <w:r>
        <w:t>”</w:t>
      </w:r>
    </w:p>
    <w:p w14:paraId="41189E7C" w14:textId="30242582" w:rsidR="00D10B5B" w:rsidRDefault="00766B15" w:rsidP="00684D30">
      <w:pPr>
        <w:pStyle w:val="Body-TextTx"/>
      </w:pPr>
      <w:r>
        <w:t>“</w:t>
      </w:r>
      <w:r w:rsidR="0059432C">
        <w:t>You</w:t>
      </w:r>
      <w:r>
        <w:t>’</w:t>
      </w:r>
      <w:r w:rsidR="0059432C">
        <w:t>d think that, wouldn</w:t>
      </w:r>
      <w:r>
        <w:t>’</w:t>
      </w:r>
      <w:r w:rsidR="0059432C">
        <w:t>t you?</w:t>
      </w:r>
      <w:r>
        <w:t>”</w:t>
      </w:r>
      <w:r w:rsidR="0059432C">
        <w:t xml:space="preserve"> Hesina said.</w:t>
      </w:r>
      <w:r w:rsidR="0004281A">
        <w:t xml:space="preserve"> </w:t>
      </w:r>
      <w:r>
        <w:t>“</w:t>
      </w:r>
      <w:r w:rsidR="0059432C">
        <w:t>I</w:t>
      </w:r>
      <w:r>
        <w:t>’</w:t>
      </w:r>
      <w:r w:rsidR="0059432C">
        <w:t>m pretty sure that</w:t>
      </w:r>
      <w:r>
        <w:t>’</w:t>
      </w:r>
      <w:r w:rsidR="0059432C">
        <w:t>s not how it works.</w:t>
      </w:r>
      <w:r w:rsidR="0004281A">
        <w:t xml:space="preserve"> </w:t>
      </w:r>
      <w:r w:rsidR="0059432C">
        <w:t>In any case, maybe we should let Kal show us on to the prepared rooms.</w:t>
      </w:r>
      <w:r w:rsidR="0004281A">
        <w:t xml:space="preserve"> </w:t>
      </w:r>
      <w:r w:rsidR="0059432C">
        <w:t>He</w:t>
      </w:r>
      <w:r>
        <w:t>’</w:t>
      </w:r>
      <w:r w:rsidR="0059432C">
        <w:t>s obviously excited.</w:t>
      </w:r>
      <w:r>
        <w:t>”</w:t>
      </w:r>
    </w:p>
    <w:p w14:paraId="6884BF3B" w14:textId="54545301" w:rsidR="00D10B5B" w:rsidRDefault="00766B15" w:rsidP="00684D30">
      <w:pPr>
        <w:pStyle w:val="Body-TextTx"/>
      </w:pPr>
      <w:r>
        <w:t>“</w:t>
      </w:r>
      <w:r w:rsidR="0059432C">
        <w:t>How can you tell?</w:t>
      </w:r>
      <w:r>
        <w:t>”</w:t>
      </w:r>
      <w:r w:rsidR="0059432C">
        <w:t xml:space="preserve"> Syl asked.</w:t>
      </w:r>
      <w:r w:rsidR="0004281A">
        <w:t xml:space="preserve"> </w:t>
      </w:r>
      <w:r>
        <w:t>“</w:t>
      </w:r>
      <w:r w:rsidR="0059432C">
        <w:t>I don</w:t>
      </w:r>
      <w:r>
        <w:t>’</w:t>
      </w:r>
      <w:r w:rsidR="0059432C">
        <w:t xml:space="preserve">t think he </w:t>
      </w:r>
      <w:r w:rsidR="0059432C" w:rsidRPr="00CC5738">
        <w:rPr>
          <w:rStyle w:val="itali"/>
        </w:rPr>
        <w:t>ever</w:t>
      </w:r>
      <w:r w:rsidR="0059432C">
        <w:t xml:space="preserve"> gets excited.</w:t>
      </w:r>
      <w:r w:rsidR="0004281A">
        <w:t xml:space="preserve"> </w:t>
      </w:r>
      <w:r w:rsidR="0059432C">
        <w:t>Not even when I tell him I have a fun surprise for him.</w:t>
      </w:r>
      <w:r>
        <w:t>”</w:t>
      </w:r>
    </w:p>
    <w:p w14:paraId="47A91F83" w14:textId="104373F9" w:rsidR="00D10B5B" w:rsidRDefault="00766B15" w:rsidP="00684D30">
      <w:pPr>
        <w:pStyle w:val="Body-TextTx"/>
      </w:pPr>
      <w:r>
        <w:t>“</w:t>
      </w:r>
      <w:r w:rsidR="0059432C">
        <w:t>Your surprises,</w:t>
      </w:r>
      <w:r>
        <w:t>”</w:t>
      </w:r>
      <w:r w:rsidR="0059432C">
        <w:t xml:space="preserve"> Kaladin said, </w:t>
      </w:r>
      <w:r>
        <w:t>“</w:t>
      </w:r>
      <w:r w:rsidR="0059432C">
        <w:t>are never fun.</w:t>
      </w:r>
      <w:r>
        <w:t>”</w:t>
      </w:r>
    </w:p>
    <w:p w14:paraId="3E2ABFB4" w14:textId="430A3363" w:rsidR="00D10B5B" w:rsidRDefault="00766B15" w:rsidP="00684D30">
      <w:pPr>
        <w:pStyle w:val="Body-TextTx"/>
      </w:pPr>
      <w:r>
        <w:t>“</w:t>
      </w:r>
      <w:r w:rsidR="0059432C">
        <w:t>I put a rat in his boot,</w:t>
      </w:r>
      <w:r>
        <w:t>”</w:t>
      </w:r>
      <w:r w:rsidR="0059432C">
        <w:t xml:space="preserve"> Syl whispered.</w:t>
      </w:r>
      <w:r w:rsidR="0004281A">
        <w:t xml:space="preserve"> </w:t>
      </w:r>
      <w:r>
        <w:t>“</w:t>
      </w:r>
      <w:r w:rsidR="0059432C">
        <w:t xml:space="preserve">It took me </w:t>
      </w:r>
      <w:r w:rsidR="0059432C" w:rsidRPr="00CC5738">
        <w:rPr>
          <w:rStyle w:val="itali"/>
        </w:rPr>
        <w:t>forever</w:t>
      </w:r>
      <w:r w:rsidR="0059432C" w:rsidRPr="00916B40">
        <w:rPr>
          <w:rStyle w:val="itali"/>
        </w:rPr>
        <w:t>.</w:t>
      </w:r>
      <w:r w:rsidR="0004281A">
        <w:t xml:space="preserve"> </w:t>
      </w:r>
      <w:r w:rsidR="0059432C">
        <w:t>I can</w:t>
      </w:r>
      <w:r>
        <w:t>’</w:t>
      </w:r>
      <w:r w:rsidR="0059432C">
        <w:t>t lift something so heavy, so I had to lead it with food.</w:t>
      </w:r>
      <w:r>
        <w:t>”</w:t>
      </w:r>
    </w:p>
    <w:p w14:paraId="09093170" w14:textId="49307F3F" w:rsidR="00D10B5B" w:rsidRDefault="00766B15" w:rsidP="00684D30">
      <w:pPr>
        <w:pStyle w:val="Body-TextTx"/>
      </w:pPr>
      <w:r>
        <w:t>“</w:t>
      </w:r>
      <w:r w:rsidR="0059432C">
        <w:t>Why in the Stormfather</w:t>
      </w:r>
      <w:r>
        <w:t>’</w:t>
      </w:r>
      <w:r w:rsidR="0059432C">
        <w:t>s name,</w:t>
      </w:r>
      <w:r>
        <w:t>”</w:t>
      </w:r>
      <w:r w:rsidR="0059432C">
        <w:t xml:space="preserve"> Lirin said, </w:t>
      </w:r>
      <w:r>
        <w:t>“</w:t>
      </w:r>
      <w:r w:rsidR="0059432C">
        <w:t xml:space="preserve">would you put a </w:t>
      </w:r>
      <w:r w:rsidR="0059432C" w:rsidRPr="00CC5738">
        <w:rPr>
          <w:rStyle w:val="itali"/>
        </w:rPr>
        <w:t>rat</w:t>
      </w:r>
      <w:r w:rsidR="0059432C">
        <w:t xml:space="preserve"> in his </w:t>
      </w:r>
      <w:r w:rsidR="0059432C" w:rsidRPr="00CC5738">
        <w:rPr>
          <w:rStyle w:val="itali"/>
        </w:rPr>
        <w:t>boot</w:t>
      </w:r>
      <w:r w:rsidR="0059432C">
        <w:t>?</w:t>
      </w:r>
      <w:r>
        <w:t>”</w:t>
      </w:r>
    </w:p>
    <w:p w14:paraId="40BA4F62" w14:textId="37B2CEFE" w:rsidR="00D10B5B" w:rsidRDefault="00766B15" w:rsidP="00684D30">
      <w:pPr>
        <w:pStyle w:val="Body-TextTx"/>
      </w:pPr>
      <w:r>
        <w:t>“</w:t>
      </w:r>
      <w:r w:rsidR="0059432C">
        <w:t xml:space="preserve">Because it </w:t>
      </w:r>
      <w:r w:rsidR="0059432C" w:rsidRPr="00CC5738">
        <w:rPr>
          <w:rStyle w:val="itali"/>
        </w:rPr>
        <w:t>fit so well</w:t>
      </w:r>
      <w:r w:rsidR="0059432C">
        <w:t>!</w:t>
      </w:r>
      <w:r>
        <w:t>”</w:t>
      </w:r>
      <w:r w:rsidR="0059432C">
        <w:t xml:space="preserve"> Syl said.</w:t>
      </w:r>
      <w:r w:rsidR="0004281A">
        <w:t xml:space="preserve"> </w:t>
      </w:r>
      <w:r>
        <w:t>“</w:t>
      </w:r>
      <w:r w:rsidR="0059432C">
        <w:t>How can you not see how great the idea was?</w:t>
      </w:r>
      <w:r>
        <w:t>”</w:t>
      </w:r>
    </w:p>
    <w:p w14:paraId="46843732" w14:textId="02869A83" w:rsidR="00D10B5B" w:rsidRDefault="00766B15" w:rsidP="00684D30">
      <w:pPr>
        <w:pStyle w:val="Body-TextTx"/>
      </w:pPr>
      <w:r>
        <w:t>“</w:t>
      </w:r>
      <w:r w:rsidR="0059432C">
        <w:t>Lirin surgically removed his sense of humor,</w:t>
      </w:r>
      <w:r>
        <w:t>”</w:t>
      </w:r>
      <w:r w:rsidR="0059432C">
        <w:t xml:space="preserve"> Hesina said.</w:t>
      </w:r>
    </w:p>
    <w:p w14:paraId="594655C6" w14:textId="79428CA6" w:rsidR="00D10B5B" w:rsidRDefault="00766B15" w:rsidP="00684D30">
      <w:pPr>
        <w:pStyle w:val="Body-TextTx"/>
      </w:pPr>
      <w:r>
        <w:t>“</w:t>
      </w:r>
      <w:r w:rsidR="0059432C">
        <w:t>Got good money for it on the open market too,</w:t>
      </w:r>
      <w:r>
        <w:t>”</w:t>
      </w:r>
      <w:r w:rsidR="0059432C">
        <w:t xml:space="preserve"> Lirin said.</w:t>
      </w:r>
    </w:p>
    <w:p w14:paraId="7A557A3F" w14:textId="6807D577" w:rsidR="00D10B5B" w:rsidRDefault="0059432C" w:rsidP="00684D30">
      <w:pPr>
        <w:pStyle w:val="Body-TextTx"/>
      </w:pPr>
      <w:r>
        <w:t>Hesina leaned in close to Syl.</w:t>
      </w:r>
      <w:r w:rsidR="0004281A">
        <w:t xml:space="preserve"> </w:t>
      </w:r>
      <w:r w:rsidR="00766B15">
        <w:t>“</w:t>
      </w:r>
      <w:r>
        <w:t>He replaced it with a clock, which he uses to monitor exactly how much time everyone else wastes with their silly emotions.</w:t>
      </w:r>
      <w:r w:rsidR="00766B15">
        <w:t>”</w:t>
      </w:r>
    </w:p>
    <w:p w14:paraId="3C3FC39D" w14:textId="48E0358D" w:rsidR="00D10B5B" w:rsidRDefault="0059432C" w:rsidP="00684D30">
      <w:pPr>
        <w:pStyle w:val="Body-TextTx"/>
      </w:pPr>
      <w:r>
        <w:lastRenderedPageBreak/>
        <w:t>Syl looked at her, smiling hesitantly</w:t>
      </w:r>
      <w:r w:rsidR="00483B1D">
        <w:t>—</w:t>
      </w:r>
      <w:r>
        <w:t>and Kaladin could tell she wasn</w:t>
      </w:r>
      <w:r w:rsidR="00766B15">
        <w:t>’</w:t>
      </w:r>
      <w:r>
        <w:t>t quite certain it was a joke.</w:t>
      </w:r>
      <w:r w:rsidR="0004281A">
        <w:t xml:space="preserve"> </w:t>
      </w:r>
      <w:r>
        <w:t>When Hesina nodded encouragingly, Syl let out a genuine laugh.</w:t>
      </w:r>
    </w:p>
    <w:p w14:paraId="75403A45" w14:textId="1E47A75D" w:rsidR="00D10B5B" w:rsidRDefault="00766B15" w:rsidP="00684D30">
      <w:pPr>
        <w:pStyle w:val="Body-TextTx"/>
      </w:pPr>
      <w:r>
        <w:t>“</w:t>
      </w:r>
      <w:r w:rsidR="0059432C">
        <w:t>Now, let</w:t>
      </w:r>
      <w:r>
        <w:t>’</w:t>
      </w:r>
      <w:r w:rsidR="0059432C">
        <w:t>s not get ridiculous,</w:t>
      </w:r>
      <w:r>
        <w:t>”</w:t>
      </w:r>
      <w:r w:rsidR="0059432C">
        <w:t xml:space="preserve"> Lirin said.</w:t>
      </w:r>
      <w:r w:rsidR="0004281A">
        <w:t xml:space="preserve"> </w:t>
      </w:r>
      <w:r>
        <w:t>“</w:t>
      </w:r>
      <w:r w:rsidR="0059432C">
        <w:t>I don</w:t>
      </w:r>
      <w:r>
        <w:t>’</w:t>
      </w:r>
      <w:r w:rsidR="0059432C">
        <w:t>t need a clock to monitor how much time everyone wastes.</w:t>
      </w:r>
      <w:r w:rsidR="0004281A">
        <w:t xml:space="preserve"> </w:t>
      </w:r>
      <w:r w:rsidR="0059432C">
        <w:t>It</w:t>
      </w:r>
      <w:r>
        <w:t>’</w:t>
      </w:r>
      <w:r w:rsidR="0059432C">
        <w:t>s evident that number is nearly a hundred percent.</w:t>
      </w:r>
      <w:r>
        <w:t>”</w:t>
      </w:r>
    </w:p>
    <w:p w14:paraId="3C0859E9" w14:textId="1DF22C8B" w:rsidR="00D10B5B" w:rsidRDefault="0059432C" w:rsidP="00684D30">
      <w:pPr>
        <w:pStyle w:val="Body-TextTx"/>
      </w:pPr>
      <w:r>
        <w:t>Kaladin leaned against the wall, feeling a familiar peace at their banter.</w:t>
      </w:r>
      <w:r w:rsidR="0004281A">
        <w:t xml:space="preserve"> </w:t>
      </w:r>
      <w:r>
        <w:t xml:space="preserve">Once, having them </w:t>
      </w:r>
      <w:r w:rsidR="000C298C">
        <w:t>close</w:t>
      </w:r>
      <w:r>
        <w:t xml:space="preserve"> again would have been nearly everything he wanted.</w:t>
      </w:r>
      <w:r w:rsidR="0004281A">
        <w:t xml:space="preserve"> </w:t>
      </w:r>
      <w:r>
        <w:t>Watching Lirin obsess.</w:t>
      </w:r>
      <w:r w:rsidR="0004281A">
        <w:t xml:space="preserve"> </w:t>
      </w:r>
      <w:r>
        <w:t>Hearing Hesina trying to get him to pay attention to the people around him.</w:t>
      </w:r>
      <w:r w:rsidR="0004281A">
        <w:t xml:space="preserve"> </w:t>
      </w:r>
      <w:r>
        <w:t>The fond way Lirin took the jokes, playing into them by being comically stern.</w:t>
      </w:r>
    </w:p>
    <w:p w14:paraId="276E0867" w14:textId="2528B000" w:rsidR="00D10B5B" w:rsidRDefault="0059432C" w:rsidP="00684D30">
      <w:pPr>
        <w:pStyle w:val="Body-TextTx"/>
      </w:pPr>
      <w:r>
        <w:t>It reminded Kaladin of days spent at the dinner table, or gathering medicinal herbs from the cultivated patches outside of town.</w:t>
      </w:r>
      <w:r w:rsidR="0004281A">
        <w:t xml:space="preserve"> </w:t>
      </w:r>
      <w:r>
        <w:t>He cherished those pastoral memories.</w:t>
      </w:r>
      <w:r w:rsidR="0004281A">
        <w:t xml:space="preserve"> </w:t>
      </w:r>
      <w:r>
        <w:t>Part of him wished he could simply be their little boy again</w:t>
      </w:r>
      <w:r w:rsidR="00483B1D">
        <w:t>—</w:t>
      </w:r>
      <w:r>
        <w:t>wished they didn</w:t>
      </w:r>
      <w:r w:rsidR="00766B15">
        <w:t>’</w:t>
      </w:r>
      <w:r>
        <w:t>t have to intersect with his current life, where they would undoubtedly start hearing of the things he</w:t>
      </w:r>
      <w:r w:rsidR="00766B15">
        <w:t>’</w:t>
      </w:r>
      <w:r>
        <w:t>d endured and done.</w:t>
      </w:r>
      <w:r w:rsidR="0004281A">
        <w:t xml:space="preserve"> </w:t>
      </w:r>
      <w:r>
        <w:t>The things that eventually had broken him.</w:t>
      </w:r>
    </w:p>
    <w:p w14:paraId="43451935" w14:textId="6EA38731" w:rsidR="00D10B5B" w:rsidRDefault="0059432C" w:rsidP="00684D30">
      <w:pPr>
        <w:pStyle w:val="Body-TextTx"/>
      </w:pPr>
      <w:r>
        <w:t>He turned and continued down the hallway.</w:t>
      </w:r>
      <w:r w:rsidR="0004281A">
        <w:t xml:space="preserve"> </w:t>
      </w:r>
      <w:r>
        <w:t>A steady light ahead told him they were approaching the outer wall.</w:t>
      </w:r>
      <w:r w:rsidR="0004281A">
        <w:t xml:space="preserve"> </w:t>
      </w:r>
      <w:r>
        <w:t>Molten sunlight, open and inviting.</w:t>
      </w:r>
      <w:r w:rsidR="0004281A">
        <w:t xml:space="preserve"> </w:t>
      </w:r>
      <w:r>
        <w:t>The cold Stormlight sphere in his hand represented power, but a secretive, angry sort.</w:t>
      </w:r>
      <w:r w:rsidR="0004281A">
        <w:t xml:space="preserve"> </w:t>
      </w:r>
      <w:r>
        <w:t>Inspect gem light, and you could see it shifting, storming, trying to break free.</w:t>
      </w:r>
      <w:r w:rsidR="0004281A">
        <w:t xml:space="preserve"> </w:t>
      </w:r>
      <w:r>
        <w:t xml:space="preserve">Sunlight represented something </w:t>
      </w:r>
      <w:r w:rsidR="0059070E">
        <w:t xml:space="preserve">more </w:t>
      </w:r>
      <w:r>
        <w:t xml:space="preserve">freer, </w:t>
      </w:r>
      <w:r w:rsidR="0059070E">
        <w:t xml:space="preserve">more </w:t>
      </w:r>
      <w:r>
        <w:t>open.</w:t>
      </w:r>
    </w:p>
    <w:p w14:paraId="4CE4CC29" w14:textId="3E32A4E3" w:rsidR="00D10B5B" w:rsidRDefault="0059432C" w:rsidP="00684D30">
      <w:pPr>
        <w:pStyle w:val="Body-TextTx"/>
      </w:pPr>
      <w:r>
        <w:t>Kaladin entered a new hallway, where the strata lines on the walls turned downward in a fanning pattern</w:t>
      </w:r>
      <w:r w:rsidR="00483B1D">
        <w:t>—</w:t>
      </w:r>
      <w:r>
        <w:t>like lapping waves.</w:t>
      </w:r>
      <w:r w:rsidR="0004281A">
        <w:t xml:space="preserve"> </w:t>
      </w:r>
      <w:r>
        <w:t>Sunlight poured in through doorways on the right.</w:t>
      </w:r>
    </w:p>
    <w:p w14:paraId="00792CCC" w14:textId="58AECB4D" w:rsidR="00D10B5B" w:rsidRDefault="0059432C" w:rsidP="00684D30">
      <w:pPr>
        <w:pStyle w:val="Body-TextTx"/>
      </w:pPr>
      <w:r>
        <w:t>Kaladin pointed as his parents caught up to him.</w:t>
      </w:r>
      <w:r w:rsidR="0004281A">
        <w:t xml:space="preserve"> </w:t>
      </w:r>
      <w:r w:rsidR="00766B15">
        <w:t>“</w:t>
      </w:r>
      <w:r>
        <w:t>Each of these rooms on the right leads to a large balcony, extending all along the rim here.</w:t>
      </w:r>
      <w:r w:rsidR="0004281A">
        <w:t xml:space="preserve"> </w:t>
      </w:r>
      <w:r>
        <w:t>Laral will get that corner room, which is the largest, with a private balcony.</w:t>
      </w:r>
      <w:r w:rsidR="0004281A">
        <w:t xml:space="preserve"> </w:t>
      </w:r>
      <w:r>
        <w:t>I thought we</w:t>
      </w:r>
      <w:r w:rsidR="00766B15">
        <w:t>’</w:t>
      </w:r>
      <w:r>
        <w:t>d reserve the ten here in the center and make them a meeting area.</w:t>
      </w:r>
      <w:r w:rsidR="0004281A">
        <w:t xml:space="preserve"> </w:t>
      </w:r>
      <w:r>
        <w:t xml:space="preserve">The rooms are connected, and some of the other neighborhoods have made their </w:t>
      </w:r>
      <w:r>
        <w:lastRenderedPageBreak/>
        <w:t>balcony section a large common space.</w:t>
      </w:r>
      <w:r w:rsidR="00766B15">
        <w:t>”</w:t>
      </w:r>
    </w:p>
    <w:p w14:paraId="43B830CD" w14:textId="76C05C91" w:rsidR="00D10B5B" w:rsidRDefault="0059432C" w:rsidP="00684D30">
      <w:pPr>
        <w:pStyle w:val="Body-TextTx"/>
      </w:pPr>
      <w:r>
        <w:t>He continued forward, passing the rooms</w:t>
      </w:r>
      <w:r w:rsidR="00483B1D">
        <w:t>—</w:t>
      </w:r>
      <w:r>
        <w:t>which contained stacks of blankets, planks for making furniture, and sacks of grain.</w:t>
      </w:r>
      <w:r w:rsidR="0004281A">
        <w:t xml:space="preserve"> </w:t>
      </w:r>
      <w:r w:rsidR="00766B15">
        <w:t>“</w:t>
      </w:r>
      <w:r>
        <w:t>We can put chairs in there and have a communal kitchen,</w:t>
      </w:r>
      <w:r w:rsidR="00766B15">
        <w:t>”</w:t>
      </w:r>
      <w:r>
        <w:t xml:space="preserve"> he said.</w:t>
      </w:r>
      <w:r w:rsidR="0004281A">
        <w:t xml:space="preserve"> </w:t>
      </w:r>
      <w:r w:rsidR="00766B15">
        <w:t>“</w:t>
      </w:r>
      <w:r>
        <w:t>It</w:t>
      </w:r>
      <w:r w:rsidR="00766B15">
        <w:t>’</w:t>
      </w:r>
      <w:r>
        <w:t>s easier than trying to find a way for everyone to cook on their own.</w:t>
      </w:r>
      <w:r w:rsidR="0004281A">
        <w:t xml:space="preserve"> </w:t>
      </w:r>
      <w:r>
        <w:t>Firewood</w:t>
      </w:r>
      <w:r w:rsidR="00483B1D">
        <w:t>—</w:t>
      </w:r>
      <w:r>
        <w:t>from the rockbud farms on the Plains</w:t>
      </w:r>
      <w:r w:rsidR="00483B1D">
        <w:t>—</w:t>
      </w:r>
      <w:r>
        <w:t>needs to be carted in through the Oathgate, so it</w:t>
      </w:r>
      <w:r w:rsidR="00766B15">
        <w:t>’</w:t>
      </w:r>
      <w:r>
        <w:t>s on a strict ration.</w:t>
      </w:r>
      <w:r w:rsidR="0004281A">
        <w:t xml:space="preserve"> </w:t>
      </w:r>
      <w:r>
        <w:t>There</w:t>
      </w:r>
      <w:r w:rsidR="00766B15">
        <w:t>’</w:t>
      </w:r>
      <w:r>
        <w:t>s a functioning well on this level not too far away though, so you won</w:t>
      </w:r>
      <w:r w:rsidR="00766B15">
        <w:t>’</w:t>
      </w:r>
      <w:r>
        <w:t>t lack for water.</w:t>
      </w:r>
    </w:p>
    <w:p w14:paraId="0C350623" w14:textId="3D559675" w:rsidR="00D10B5B" w:rsidRDefault="00766B15" w:rsidP="00684D30">
      <w:pPr>
        <w:pStyle w:val="Body-TextTx"/>
      </w:pPr>
      <w:r>
        <w:t>“</w:t>
      </w:r>
      <w:r w:rsidR="0059432C">
        <w:t>I</w:t>
      </w:r>
      <w:r>
        <w:t>’</w:t>
      </w:r>
      <w:r w:rsidR="0059432C">
        <w:t>m not sure yet what everyone</w:t>
      </w:r>
      <w:r>
        <w:t>’</w:t>
      </w:r>
      <w:r w:rsidR="0059432C">
        <w:t>s duties will be.</w:t>
      </w:r>
      <w:r w:rsidR="0004281A">
        <w:t xml:space="preserve"> </w:t>
      </w:r>
      <w:r w:rsidR="0059432C">
        <w:t>As you probably noticed flying in, Dalinar has started large-scale farming operations out on the Shattered Plains.</w:t>
      </w:r>
      <w:r w:rsidR="0004281A">
        <w:t xml:space="preserve"> </w:t>
      </w:r>
      <w:r w:rsidR="0059432C">
        <w:t>That might require relocation, but we also might be able to get things growing up here.</w:t>
      </w:r>
      <w:r w:rsidR="0004281A">
        <w:t xml:space="preserve"> </w:t>
      </w:r>
      <w:r w:rsidR="0059432C">
        <w:t>That</w:t>
      </w:r>
      <w:r>
        <w:t>’</w:t>
      </w:r>
      <w:r w:rsidR="0059432C">
        <w:t>s part of how I persuaded Dalinar to let me fetch everyone from Hearthstone</w:t>
      </w:r>
      <w:r w:rsidR="00483B1D">
        <w:t>—</w:t>
      </w:r>
      <w:r w:rsidR="0059432C">
        <w:t>we have a lot of soldiers, but surprisingly few people who know their way around a lavis field during worming season.</w:t>
      </w:r>
      <w:r>
        <w:t>”</w:t>
      </w:r>
    </w:p>
    <w:p w14:paraId="69392D9A" w14:textId="3BFA6372" w:rsidR="00D10B5B" w:rsidRDefault="00766B15" w:rsidP="00684D30">
      <w:pPr>
        <w:pStyle w:val="Body-TextTx"/>
      </w:pPr>
      <w:r>
        <w:t>“</w:t>
      </w:r>
      <w:r w:rsidR="0059432C">
        <w:t>And those rooms?</w:t>
      </w:r>
      <w:r>
        <w:t>”</w:t>
      </w:r>
      <w:r w:rsidR="0059432C">
        <w:t xml:space="preserve"> Hesina asked, pointing down an inward hallway lined with openings.</w:t>
      </w:r>
    </w:p>
    <w:p w14:paraId="51975253" w14:textId="56D7C406" w:rsidR="00D10B5B" w:rsidRDefault="00766B15" w:rsidP="00684D30">
      <w:pPr>
        <w:pStyle w:val="Body-TextTx"/>
      </w:pPr>
      <w:r>
        <w:t>“</w:t>
      </w:r>
      <w:r w:rsidR="0059432C">
        <w:t>Each is big enough for a family,</w:t>
      </w:r>
      <w:r>
        <w:t>”</w:t>
      </w:r>
      <w:r w:rsidR="0059432C">
        <w:t xml:space="preserve"> Kaladin said.</w:t>
      </w:r>
      <w:r w:rsidR="0004281A">
        <w:t xml:space="preserve"> </w:t>
      </w:r>
      <w:r>
        <w:t>“</w:t>
      </w:r>
      <w:r w:rsidR="0059432C">
        <w:t>Those don</w:t>
      </w:r>
      <w:r>
        <w:t>’</w:t>
      </w:r>
      <w:r w:rsidR="0059432C">
        <w:t>t have any natural light, I</w:t>
      </w:r>
      <w:r>
        <w:t>’</w:t>
      </w:r>
      <w:r w:rsidR="0059432C">
        <w:t>m afraid, but there are two hundred of them</w:t>
      </w:r>
      <w:r w:rsidR="00483B1D">
        <w:t>—</w:t>
      </w:r>
      <w:r w:rsidR="0059432C">
        <w:t>enough for everyone.</w:t>
      </w:r>
      <w:r w:rsidR="0004281A">
        <w:t xml:space="preserve"> </w:t>
      </w:r>
      <w:r w:rsidR="0059432C">
        <w:t>I</w:t>
      </w:r>
      <w:r>
        <w:t>’</w:t>
      </w:r>
      <w:r w:rsidR="0059432C">
        <w:t>m sorry I had to put you all the way up here on the sixth floor.</w:t>
      </w:r>
      <w:r w:rsidR="0004281A">
        <w:t xml:space="preserve"> </w:t>
      </w:r>
      <w:r w:rsidR="0059432C">
        <w:t>That</w:t>
      </w:r>
      <w:r>
        <w:t>’</w:t>
      </w:r>
      <w:r w:rsidR="0059432C">
        <w:t>s going to mean either waiting for lifts, or taking the st</w:t>
      </w:r>
      <w:r w:rsidR="008C5125">
        <w:t>air</w:t>
      </w:r>
      <w:r w:rsidR="0059432C">
        <w:t>s.</w:t>
      </w:r>
      <w:r w:rsidR="0004281A">
        <w:t xml:space="preserve"> </w:t>
      </w:r>
      <w:r w:rsidR="0059432C">
        <w:t>It</w:t>
      </w:r>
      <w:r>
        <w:t>’</w:t>
      </w:r>
      <w:r w:rsidR="0059432C">
        <w:t>s the only way I could find you a spot with balcony rooms.</w:t>
      </w:r>
      <w:r w:rsidR="0004281A">
        <w:t xml:space="preserve"> </w:t>
      </w:r>
      <w:r w:rsidR="0059432C">
        <w:t>It</w:t>
      </w:r>
      <w:r>
        <w:t>’</w:t>
      </w:r>
      <w:r w:rsidR="0059432C">
        <w:t>s still pretty low I guess</w:t>
      </w:r>
      <w:r w:rsidR="00483B1D">
        <w:t>—</w:t>
      </w:r>
      <w:r w:rsidR="0059432C">
        <w:t>I feel bad for whoever has to eventually start living up in those high floors.</w:t>
      </w:r>
      <w:r>
        <w:t>”</w:t>
      </w:r>
    </w:p>
    <w:p w14:paraId="353E0AC7" w14:textId="33EDAFDB" w:rsidR="00D10B5B" w:rsidRDefault="00766B15" w:rsidP="00684D30">
      <w:pPr>
        <w:pStyle w:val="Body-TextTx"/>
      </w:pPr>
      <w:r>
        <w:t>“</w:t>
      </w:r>
      <w:r w:rsidR="0059432C">
        <w:t>It</w:t>
      </w:r>
      <w:r>
        <w:t>’</w:t>
      </w:r>
      <w:r w:rsidR="0059432C">
        <w:t>s wonderful,</w:t>
      </w:r>
      <w:r>
        <w:t>”</w:t>
      </w:r>
      <w:r w:rsidR="0059432C">
        <w:t xml:space="preserve"> Hesina said.</w:t>
      </w:r>
    </w:p>
    <w:p w14:paraId="283038DB" w14:textId="35BC489D" w:rsidR="00D10B5B" w:rsidRDefault="0059432C" w:rsidP="00684D30">
      <w:pPr>
        <w:pStyle w:val="Body-TextTx"/>
      </w:pPr>
      <w:r>
        <w:t>Kaladin waited for Lirin to say something, but he simply walked into one of the balcony rooms.</w:t>
      </w:r>
      <w:r w:rsidR="0004281A">
        <w:t xml:space="preserve"> </w:t>
      </w:r>
      <w:r>
        <w:t>He passed the supplies and stepped out onto the large balcony, glancing upward.</w:t>
      </w:r>
    </w:p>
    <w:p w14:paraId="5D01E4C0" w14:textId="115712B5" w:rsidR="00D10B5B" w:rsidRDefault="0059432C" w:rsidP="00684D30">
      <w:pPr>
        <w:pStyle w:val="Body-TextTx"/>
      </w:pPr>
      <w:r w:rsidRPr="00CC5738">
        <w:rPr>
          <w:rStyle w:val="itali"/>
        </w:rPr>
        <w:t>He doesn</w:t>
      </w:r>
      <w:r w:rsidR="00766B15">
        <w:rPr>
          <w:rStyle w:val="itali"/>
        </w:rPr>
        <w:t>’</w:t>
      </w:r>
      <w:r w:rsidRPr="00CC5738">
        <w:rPr>
          <w:rStyle w:val="itali"/>
        </w:rPr>
        <w:t>t like it,</w:t>
      </w:r>
      <w:r>
        <w:t xml:space="preserve"> Kaladin thought.</w:t>
      </w:r>
      <w:r w:rsidR="0004281A">
        <w:t xml:space="preserve"> </w:t>
      </w:r>
      <w:r>
        <w:t xml:space="preserve">Of course Lirin would find something to complain </w:t>
      </w:r>
      <w:r>
        <w:lastRenderedPageBreak/>
        <w:t>about, even after being handed enviable quarters in the mythical city of the Epoch Kingdoms.</w:t>
      </w:r>
    </w:p>
    <w:p w14:paraId="2CB1869F" w14:textId="35109769" w:rsidR="00D10B5B" w:rsidRDefault="0059432C" w:rsidP="00684D30">
      <w:pPr>
        <w:pStyle w:val="Body-TextTx"/>
      </w:pPr>
      <w:r>
        <w:t>Kaladin joined him, following his father</w:t>
      </w:r>
      <w:r w:rsidR="00766B15">
        <w:t>’</w:t>
      </w:r>
      <w:r>
        <w:t>s gaze as Lirin turned and tried to look up at the tower, though the balcony above got in the way.</w:t>
      </w:r>
    </w:p>
    <w:p w14:paraId="318658AE" w14:textId="41B64D70" w:rsidR="00D10B5B" w:rsidRDefault="00766B15" w:rsidP="00684D30">
      <w:pPr>
        <w:pStyle w:val="Body-TextTx"/>
      </w:pPr>
      <w:r>
        <w:t>“</w:t>
      </w:r>
      <w:r w:rsidR="0059432C">
        <w:t>What</w:t>
      </w:r>
      <w:r>
        <w:t>’</w:t>
      </w:r>
      <w:r w:rsidR="0059432C">
        <w:t>s at the top?</w:t>
      </w:r>
      <w:r>
        <w:t>”</w:t>
      </w:r>
      <w:r w:rsidR="0059432C">
        <w:t xml:space="preserve"> Lirin asked.</w:t>
      </w:r>
    </w:p>
    <w:p w14:paraId="0A04D9AA" w14:textId="0A535667" w:rsidR="00D10B5B" w:rsidRDefault="00766B15" w:rsidP="00684D30">
      <w:pPr>
        <w:pStyle w:val="Body-TextTx"/>
      </w:pPr>
      <w:r>
        <w:t>“</w:t>
      </w:r>
      <w:r w:rsidR="0059432C">
        <w:t>Meeting rooms for the Radiants,</w:t>
      </w:r>
      <w:r>
        <w:t>”</w:t>
      </w:r>
      <w:r w:rsidR="0059432C">
        <w:t xml:space="preserve"> Kaladin said.</w:t>
      </w:r>
      <w:r w:rsidR="0004281A">
        <w:t xml:space="preserve"> </w:t>
      </w:r>
      <w:r>
        <w:t>“</w:t>
      </w:r>
      <w:r w:rsidR="0059432C">
        <w:t>There</w:t>
      </w:r>
      <w:r>
        <w:t>’</w:t>
      </w:r>
      <w:r w:rsidR="0059432C">
        <w:t>s nothing on the very top</w:t>
      </w:r>
      <w:r w:rsidR="00483B1D">
        <w:t>—</w:t>
      </w:r>
      <w:r w:rsidR="0059432C">
        <w:t>just a flat roof.</w:t>
      </w:r>
      <w:r w:rsidR="0004281A">
        <w:t xml:space="preserve"> </w:t>
      </w:r>
      <w:r w:rsidR="0059432C">
        <w:t>The view is great though.</w:t>
      </w:r>
      <w:r w:rsidR="0004281A">
        <w:t xml:space="preserve"> </w:t>
      </w:r>
      <w:r w:rsidR="0059432C">
        <w:t>I</w:t>
      </w:r>
      <w:r>
        <w:t>’</w:t>
      </w:r>
      <w:r w:rsidR="0059432C">
        <w:t>ll show it to you sometime.</w:t>
      </w:r>
      <w:r>
        <w:t>”</w:t>
      </w:r>
    </w:p>
    <w:p w14:paraId="771F090D" w14:textId="1A4B921B" w:rsidR="00D10B5B" w:rsidRDefault="00766B15" w:rsidP="00684D30">
      <w:pPr>
        <w:pStyle w:val="Body-TextTx"/>
      </w:pPr>
      <w:r>
        <w:t>“</w:t>
      </w:r>
      <w:r w:rsidR="0059432C">
        <w:t>Enough chatting!</w:t>
      </w:r>
      <w:r>
        <w:t>”</w:t>
      </w:r>
      <w:r w:rsidR="0059432C">
        <w:t xml:space="preserve"> Syl said.</w:t>
      </w:r>
      <w:r w:rsidR="0004281A">
        <w:t xml:space="preserve"> </w:t>
      </w:r>
      <w:r>
        <w:t>“</w:t>
      </w:r>
      <w:r w:rsidR="0059432C">
        <w:t>Come on.</w:t>
      </w:r>
      <w:r w:rsidR="0004281A">
        <w:t xml:space="preserve"> </w:t>
      </w:r>
      <w:r w:rsidR="0059432C">
        <w:t>Follow me!</w:t>
      </w:r>
      <w:r>
        <w:t>”</w:t>
      </w:r>
      <w:r w:rsidR="0004281A">
        <w:t xml:space="preserve"> </w:t>
      </w:r>
      <w:r w:rsidR="0059432C">
        <w:t>She zipped off Hesina</w:t>
      </w:r>
      <w:r>
        <w:t>’</w:t>
      </w:r>
      <w:r w:rsidR="0059432C">
        <w:t>s shoulder and darted through the rooms.</w:t>
      </w:r>
      <w:r w:rsidR="0004281A">
        <w:t xml:space="preserve"> </w:t>
      </w:r>
      <w:r w:rsidR="0059432C">
        <w:t>When the humans didn</w:t>
      </w:r>
      <w:r>
        <w:t>’</w:t>
      </w:r>
      <w:r w:rsidR="0059432C">
        <w:t>t immediately follow, she flew over, whirled around Hesina</w:t>
      </w:r>
      <w:r>
        <w:t>’</w:t>
      </w:r>
      <w:r w:rsidR="0059432C">
        <w:t>s head, then shot back out.</w:t>
      </w:r>
      <w:r w:rsidR="0004281A">
        <w:t xml:space="preserve"> </w:t>
      </w:r>
      <w:r>
        <w:t>“</w:t>
      </w:r>
      <w:r w:rsidR="0059432C">
        <w:t xml:space="preserve">Come </w:t>
      </w:r>
      <w:r w:rsidR="0059432C" w:rsidRPr="00CC5738">
        <w:rPr>
          <w:rStyle w:val="itali"/>
        </w:rPr>
        <w:t>on</w:t>
      </w:r>
      <w:r w:rsidR="0059432C" w:rsidRPr="00916B40">
        <w:rPr>
          <w:rStyle w:val="itali"/>
        </w:rPr>
        <w:t>.</w:t>
      </w:r>
      <w:r>
        <w:t>”</w:t>
      </w:r>
    </w:p>
    <w:p w14:paraId="7CAB1DB2" w14:textId="098FF367" w:rsidR="00D10B5B" w:rsidRDefault="0059432C" w:rsidP="00684D30">
      <w:pPr>
        <w:pStyle w:val="Body-TextTx"/>
      </w:pPr>
      <w:r>
        <w:t>They followed, Kaladin trailing his parents as Syl led them through the several balcony rooms he imagined becoming a large meeting area, with a wonderful view out over the mountains.</w:t>
      </w:r>
      <w:r w:rsidR="0004281A">
        <w:t xml:space="preserve"> </w:t>
      </w:r>
      <w:r>
        <w:t>A little chilly, but a large fabrial hearth acting as the communal oven would help greatly.</w:t>
      </w:r>
    </w:p>
    <w:p w14:paraId="4B9F3E1C" w14:textId="4B6D1E44" w:rsidR="00D10B5B" w:rsidRDefault="0059432C" w:rsidP="00684D30">
      <w:pPr>
        <w:pStyle w:val="Body-TextTx"/>
      </w:pPr>
      <w:r>
        <w:t>At the other end of the connected balcony chambers was a large suite of six rooms, with their own washrooms and a private balcony.</w:t>
      </w:r>
      <w:r w:rsidR="0004281A">
        <w:t xml:space="preserve"> </w:t>
      </w:r>
      <w:r>
        <w:t>It was the mirror of Laral</w:t>
      </w:r>
      <w:r w:rsidR="00766B15">
        <w:t>’</w:t>
      </w:r>
      <w:r>
        <w:t>s at the other end.</w:t>
      </w:r>
      <w:r w:rsidR="0004281A">
        <w:t xml:space="preserve"> </w:t>
      </w:r>
      <w:r>
        <w:t>These two seemed to have been built for officers and their family, so Kaladin had reserved it for a special purpose.</w:t>
      </w:r>
    </w:p>
    <w:p w14:paraId="371E892C" w14:textId="1A85F222" w:rsidR="00D10B5B" w:rsidRDefault="0059432C" w:rsidP="00684D30">
      <w:pPr>
        <w:pStyle w:val="Body-TextTx"/>
      </w:pPr>
      <w:r>
        <w:t>Syl led them through a front room, down a hallway past two closed doors, and into a main sitting room.</w:t>
      </w:r>
      <w:r w:rsidR="0004281A">
        <w:t xml:space="preserve"> </w:t>
      </w:r>
      <w:r w:rsidR="00766B15">
        <w:t>“</w:t>
      </w:r>
      <w:r>
        <w:t xml:space="preserve">We spent </w:t>
      </w:r>
      <w:r w:rsidRPr="00CC5738">
        <w:rPr>
          <w:rStyle w:val="itali"/>
        </w:rPr>
        <w:t>all week</w:t>
      </w:r>
      <w:r>
        <w:t xml:space="preserve"> getting it ready!</w:t>
      </w:r>
      <w:r w:rsidR="00766B15">
        <w:t>”</w:t>
      </w:r>
      <w:r>
        <w:t xml:space="preserve"> she said, darting around this chamber.</w:t>
      </w:r>
      <w:r w:rsidR="0004281A">
        <w:t xml:space="preserve"> </w:t>
      </w:r>
      <w:r>
        <w:t>The far wall had a set of stone shelves full of books.</w:t>
      </w:r>
      <w:r w:rsidR="0004281A">
        <w:t xml:space="preserve"> </w:t>
      </w:r>
      <w:r>
        <w:t>He</w:t>
      </w:r>
      <w:r w:rsidR="00766B15">
        <w:t>’</w:t>
      </w:r>
      <w:r>
        <w:t>d spent a large chunk of his monthly stipend to accrue them.</w:t>
      </w:r>
      <w:r w:rsidR="0004281A">
        <w:t xml:space="preserve"> </w:t>
      </w:r>
      <w:r>
        <w:t>As a youth, he</w:t>
      </w:r>
      <w:r w:rsidR="00766B15">
        <w:t>’</w:t>
      </w:r>
      <w:r>
        <w:t>d often felt bad for how few books his mother had.</w:t>
      </w:r>
    </w:p>
    <w:p w14:paraId="29811E06" w14:textId="4059FD3D" w:rsidR="00D10B5B" w:rsidRDefault="00766B15" w:rsidP="00684D30">
      <w:pPr>
        <w:pStyle w:val="Body-TextTx"/>
      </w:pPr>
      <w:r>
        <w:t>“</w:t>
      </w:r>
      <w:r w:rsidR="0059432C">
        <w:t>I didn</w:t>
      </w:r>
      <w:r>
        <w:t>’</w:t>
      </w:r>
      <w:r w:rsidR="0059432C">
        <w:t>t know there were so many books in the world,</w:t>
      </w:r>
      <w:r>
        <w:t>”</w:t>
      </w:r>
      <w:r w:rsidR="0059432C">
        <w:t xml:space="preserve"> Syl said.</w:t>
      </w:r>
      <w:r w:rsidR="0004281A">
        <w:t xml:space="preserve"> </w:t>
      </w:r>
      <w:r>
        <w:t>“</w:t>
      </w:r>
      <w:r w:rsidR="0059432C">
        <w:t>Won</w:t>
      </w:r>
      <w:r>
        <w:t>’</w:t>
      </w:r>
      <w:r w:rsidR="0059432C">
        <w:t>t they use up all the words?</w:t>
      </w:r>
      <w:r w:rsidR="0004281A">
        <w:t xml:space="preserve"> </w:t>
      </w:r>
      <w:r w:rsidR="0059432C">
        <w:t>Seems like eventually you</w:t>
      </w:r>
      <w:r>
        <w:t>’</w:t>
      </w:r>
      <w:r w:rsidR="0059432C">
        <w:t>d say everything that could be said!</w:t>
      </w:r>
      <w:r>
        <w:t>”</w:t>
      </w:r>
      <w:r w:rsidR="0004281A">
        <w:t xml:space="preserve"> </w:t>
      </w:r>
      <w:r w:rsidR="0059432C">
        <w:t xml:space="preserve">She zipped over to a </w:t>
      </w:r>
      <w:r w:rsidR="0059432C">
        <w:lastRenderedPageBreak/>
        <w:t>smaller side room.</w:t>
      </w:r>
      <w:r w:rsidR="0004281A">
        <w:t xml:space="preserve"> </w:t>
      </w:r>
      <w:r>
        <w:t>“</w:t>
      </w:r>
      <w:r w:rsidR="0059432C">
        <w:t>There</w:t>
      </w:r>
      <w:r>
        <w:t>’</w:t>
      </w:r>
      <w:r w:rsidR="0059432C">
        <w:t xml:space="preserve">s a space for the baby here, and </w:t>
      </w:r>
      <w:r w:rsidR="0059432C" w:rsidRPr="00CC5738">
        <w:rPr>
          <w:rStyle w:val="itali"/>
        </w:rPr>
        <w:t>I</w:t>
      </w:r>
      <w:r w:rsidR="0059432C">
        <w:t xml:space="preserve"> picked out the toys, because Kaladin would probably have bought him a spear or something dumb.</w:t>
      </w:r>
      <w:r w:rsidR="0004281A">
        <w:t xml:space="preserve"> </w:t>
      </w:r>
      <w:r w:rsidR="0059432C">
        <w:t>Oh!</w:t>
      </w:r>
      <w:r w:rsidR="0004281A">
        <w:t xml:space="preserve"> </w:t>
      </w:r>
      <w:r w:rsidR="0059432C">
        <w:t>And over here!</w:t>
      </w:r>
      <w:r>
        <w:t>”</w:t>
      </w:r>
    </w:p>
    <w:p w14:paraId="59699921" w14:textId="1334043C" w:rsidR="00D10B5B" w:rsidRDefault="0059432C" w:rsidP="00684D30">
      <w:pPr>
        <w:pStyle w:val="Body-TextTx"/>
      </w:pPr>
      <w:r>
        <w:t>She whirled past them, into the hallway again.</w:t>
      </w:r>
      <w:r w:rsidR="0004281A">
        <w:t xml:space="preserve"> </w:t>
      </w:r>
      <w:r>
        <w:t>Kaladin</w:t>
      </w:r>
      <w:r w:rsidR="00766B15">
        <w:t>’</w:t>
      </w:r>
      <w:r>
        <w:t>s parents followed, and he shadowed them.</w:t>
      </w:r>
      <w:r w:rsidR="0004281A">
        <w:t xml:space="preserve"> </w:t>
      </w:r>
      <w:r>
        <w:t>At Syl</w:t>
      </w:r>
      <w:r w:rsidR="00766B15">
        <w:t>’</w:t>
      </w:r>
      <w:r>
        <w:t>s prompting, Lirin opened one of the doors in the hallway, revealing a fully stocked surgery room.</w:t>
      </w:r>
      <w:r w:rsidR="0004281A">
        <w:t xml:space="preserve"> </w:t>
      </w:r>
      <w:r>
        <w:t>Exam table.</w:t>
      </w:r>
      <w:r w:rsidR="0004281A">
        <w:t xml:space="preserve"> </w:t>
      </w:r>
      <w:r>
        <w:t>A glistening set of the finest instruments, including equipment Kaladin</w:t>
      </w:r>
      <w:r w:rsidR="00766B15">
        <w:t>’</w:t>
      </w:r>
      <w:r>
        <w:t>s father had never been able to afford: scalpels, a device for listening to a patient</w:t>
      </w:r>
      <w:r w:rsidR="00766B15">
        <w:t>’</w:t>
      </w:r>
      <w:r>
        <w:t>s heartbeat, a magnificent fabrial clock, a fabrial heating plate for boiling bandages or cleansing surgical tools.</w:t>
      </w:r>
    </w:p>
    <w:p w14:paraId="432475BC" w14:textId="1FA27045" w:rsidR="00D10B5B" w:rsidRDefault="0059432C" w:rsidP="00684D30">
      <w:pPr>
        <w:pStyle w:val="Body-TextTx"/>
      </w:pPr>
      <w:r>
        <w:t>Kaladin</w:t>
      </w:r>
      <w:r w:rsidR="00766B15">
        <w:t>’</w:t>
      </w:r>
      <w:r>
        <w:t>s father stepped into the room, while Hesina stood in the doorway, hand to her mouth in amazement, a shockspren</w:t>
      </w:r>
      <w:r w:rsidR="00483B1D">
        <w:t>—</w:t>
      </w:r>
      <w:r>
        <w:t>like shattering pieces of yellow light</w:t>
      </w:r>
      <w:r w:rsidR="00483B1D">
        <w:t>—</w:t>
      </w:r>
      <w:r>
        <w:t>adorning her.</w:t>
      </w:r>
      <w:r w:rsidR="0004281A">
        <w:t xml:space="preserve"> </w:t>
      </w:r>
      <w:r>
        <w:t>Lirin picked up several of the tools, one at a time, then began inspecting the various jars of ointment, powder, and medication Kaladin had stocked on the shelf.</w:t>
      </w:r>
    </w:p>
    <w:p w14:paraId="68C5729A" w14:textId="0F48406F" w:rsidR="00D10B5B" w:rsidRDefault="00766B15" w:rsidP="00684D30">
      <w:pPr>
        <w:pStyle w:val="Body-TextTx"/>
      </w:pPr>
      <w:r>
        <w:t>“</w:t>
      </w:r>
      <w:r w:rsidR="0059432C">
        <w:t>I ordered in the best from Taravangian</w:t>
      </w:r>
      <w:r>
        <w:t>’</w:t>
      </w:r>
      <w:r w:rsidR="0059432C">
        <w:t xml:space="preserve">s </w:t>
      </w:r>
      <w:r w:rsidR="00A62A3E">
        <w:t>physicians</w:t>
      </w:r>
      <w:r w:rsidR="0059432C">
        <w:t>,</w:t>
      </w:r>
      <w:r>
        <w:t>”</w:t>
      </w:r>
      <w:r w:rsidR="0059432C">
        <w:t xml:space="preserve"> Kaladin said.</w:t>
      </w:r>
      <w:r w:rsidR="0004281A">
        <w:t xml:space="preserve"> </w:t>
      </w:r>
      <w:r>
        <w:t>“</w:t>
      </w:r>
      <w:r w:rsidR="0059432C">
        <w:t>You</w:t>
      </w:r>
      <w:r>
        <w:t>’</w:t>
      </w:r>
      <w:r w:rsidR="0059432C">
        <w:t xml:space="preserve">ll </w:t>
      </w:r>
      <w:r w:rsidR="00A62A3E">
        <w:t>need</w:t>
      </w:r>
      <w:r w:rsidR="0059432C">
        <w:t xml:space="preserve"> to have Mother read to you about some of these newer medications</w:t>
      </w:r>
      <w:r w:rsidR="00483B1D">
        <w:t>—</w:t>
      </w:r>
      <w:r w:rsidR="0059432C">
        <w:t>they</w:t>
      </w:r>
      <w:r>
        <w:t>’</w:t>
      </w:r>
      <w:r w:rsidR="0059432C">
        <w:t>re discovering some remarkable things at the hospitals in Kharbranth.</w:t>
      </w:r>
      <w:r w:rsidR="0004281A">
        <w:t xml:space="preserve"> </w:t>
      </w:r>
      <w:r w:rsidR="0059432C">
        <w:t>They say they</w:t>
      </w:r>
      <w:r>
        <w:t>’</w:t>
      </w:r>
      <w:r w:rsidR="0059432C">
        <w:t>ve found a way to infect people with a weak, easily overcome version of a disease</w:t>
      </w:r>
      <w:r w:rsidR="00483B1D">
        <w:t>—</w:t>
      </w:r>
      <w:r w:rsidR="0059432C">
        <w:t>which leaves them immune for life to more harsh variants.</w:t>
      </w:r>
      <w:r>
        <w:t>”</w:t>
      </w:r>
    </w:p>
    <w:p w14:paraId="79CA7ED2" w14:textId="65AB13CF" w:rsidR="00D10B5B" w:rsidRDefault="0059432C" w:rsidP="00684D30">
      <w:pPr>
        <w:pStyle w:val="Body-TextTx"/>
      </w:pPr>
      <w:r>
        <w:t>Lirin seemed</w:t>
      </w:r>
      <w:r w:rsidR="00766B15">
        <w:t> . . .</w:t>
      </w:r>
      <w:r w:rsidR="00483B1D">
        <w:t xml:space="preserve"> </w:t>
      </w:r>
      <w:r>
        <w:t>solemn.</w:t>
      </w:r>
      <w:r w:rsidR="0004281A">
        <w:t xml:space="preserve"> </w:t>
      </w:r>
      <w:r>
        <w:t>More than normal.</w:t>
      </w:r>
      <w:r w:rsidR="0004281A">
        <w:t xml:space="preserve"> </w:t>
      </w:r>
      <w:r>
        <w:t>Despite Hesina</w:t>
      </w:r>
      <w:r w:rsidR="00766B15">
        <w:t>’</w:t>
      </w:r>
      <w:r>
        <w:t>s jokes, Lirin did laugh</w:t>
      </w:r>
      <w:r w:rsidR="00483B1D">
        <w:t>—</w:t>
      </w:r>
      <w:r>
        <w:t>he had emotions.</w:t>
      </w:r>
      <w:r w:rsidR="0004281A">
        <w:t xml:space="preserve"> </w:t>
      </w:r>
      <w:r>
        <w:t>Kaladin had seen them from him frequently.</w:t>
      </w:r>
      <w:r w:rsidR="0004281A">
        <w:t xml:space="preserve"> </w:t>
      </w:r>
      <w:r>
        <w:t>To have him respond to all of this with such quietude</w:t>
      </w:r>
      <w:r w:rsidR="00766B15">
        <w:t> . . .</w:t>
      </w:r>
    </w:p>
    <w:p w14:paraId="6870284F" w14:textId="7B4A55AC" w:rsidR="00D10B5B" w:rsidRDefault="0059432C" w:rsidP="00684D30">
      <w:pPr>
        <w:pStyle w:val="Body-TextTx"/>
      </w:pPr>
      <w:r w:rsidRPr="00CC5738">
        <w:rPr>
          <w:rStyle w:val="itali"/>
        </w:rPr>
        <w:t>He hates it,</w:t>
      </w:r>
      <w:r>
        <w:t xml:space="preserve"> Kaladin thought.</w:t>
      </w:r>
      <w:r w:rsidR="0004281A">
        <w:t xml:space="preserve"> </w:t>
      </w:r>
      <w:r w:rsidRPr="00CC5738">
        <w:rPr>
          <w:rStyle w:val="itali"/>
        </w:rPr>
        <w:t>What did I do wrong?</w:t>
      </w:r>
    </w:p>
    <w:p w14:paraId="31C75FCD" w14:textId="4B825305" w:rsidR="00D10B5B" w:rsidRDefault="0059432C" w:rsidP="00684D30">
      <w:pPr>
        <w:pStyle w:val="Body-TextTx"/>
      </w:pPr>
      <w:r>
        <w:t>Oddly, Lirin sat and slumped in one of the nearby seats.</w:t>
      </w:r>
      <w:r w:rsidR="0004281A">
        <w:t xml:space="preserve"> </w:t>
      </w:r>
      <w:r w:rsidR="00766B15">
        <w:t>“</w:t>
      </w:r>
      <w:r>
        <w:t>It is very nice, son,</w:t>
      </w:r>
      <w:r w:rsidR="00766B15">
        <w:t>”</w:t>
      </w:r>
      <w:r>
        <w:t xml:space="preserve"> he said softly.</w:t>
      </w:r>
      <w:r w:rsidR="0004281A">
        <w:t xml:space="preserve"> </w:t>
      </w:r>
      <w:r w:rsidR="00766B15">
        <w:t>“</w:t>
      </w:r>
      <w:r>
        <w:t>But I don</w:t>
      </w:r>
      <w:r w:rsidR="00766B15">
        <w:t>’</w:t>
      </w:r>
      <w:r>
        <w:t>t see the use of it anymore.</w:t>
      </w:r>
      <w:r w:rsidR="00766B15">
        <w:t>”</w:t>
      </w:r>
    </w:p>
    <w:p w14:paraId="48B3140A" w14:textId="0841DCB7" w:rsidR="00D10B5B" w:rsidRDefault="00766B15" w:rsidP="00684D30">
      <w:pPr>
        <w:pStyle w:val="Body-TextTx"/>
      </w:pPr>
      <w:r>
        <w:lastRenderedPageBreak/>
        <w:t>“</w:t>
      </w:r>
      <w:r w:rsidR="0059432C">
        <w:t>What?</w:t>
      </w:r>
      <w:r>
        <w:t>”</w:t>
      </w:r>
      <w:r w:rsidR="0059432C">
        <w:t xml:space="preserve"> Kaladin asked.</w:t>
      </w:r>
      <w:r w:rsidR="0004281A">
        <w:t xml:space="preserve"> </w:t>
      </w:r>
      <w:r>
        <w:t>“</w:t>
      </w:r>
      <w:r w:rsidR="0059432C">
        <w:t>Why?</w:t>
      </w:r>
      <w:r>
        <w:t>”</w:t>
      </w:r>
    </w:p>
    <w:p w14:paraId="191491F0" w14:textId="602A8CED" w:rsidR="00D10B5B" w:rsidRDefault="00766B15" w:rsidP="00684D30">
      <w:pPr>
        <w:pStyle w:val="Body-TextTx"/>
      </w:pPr>
      <w:r>
        <w:t>“</w:t>
      </w:r>
      <w:r w:rsidR="0059432C">
        <w:t>Because of what those Radiants can do,</w:t>
      </w:r>
      <w:r>
        <w:t>”</w:t>
      </w:r>
      <w:r w:rsidR="0059432C">
        <w:t xml:space="preserve"> Lirin said.</w:t>
      </w:r>
      <w:r w:rsidR="0004281A">
        <w:t xml:space="preserve"> </w:t>
      </w:r>
      <w:r>
        <w:t>“</w:t>
      </w:r>
      <w:r w:rsidR="0059432C">
        <w:t xml:space="preserve">I saw them </w:t>
      </w:r>
      <w:r w:rsidR="0059432C" w:rsidRPr="00CC5738">
        <w:rPr>
          <w:rStyle w:val="itali"/>
        </w:rPr>
        <w:t>healing</w:t>
      </w:r>
      <w:r w:rsidR="0059432C">
        <w:t xml:space="preserve"> with a touch!</w:t>
      </w:r>
      <w:r w:rsidR="0004281A">
        <w:t xml:space="preserve"> </w:t>
      </w:r>
      <w:r w:rsidR="0059432C">
        <w:t>A simple gesture from an Edgedancer can seal cuts, even regrow limbs.</w:t>
      </w:r>
      <w:r w:rsidR="0004281A">
        <w:t xml:space="preserve"> </w:t>
      </w:r>
      <w:r w:rsidR="0059432C">
        <w:t>This is wonderful, son, but</w:t>
      </w:r>
      <w:r>
        <w:t> . . .</w:t>
      </w:r>
      <w:r w:rsidR="00483B1D">
        <w:t xml:space="preserve"> </w:t>
      </w:r>
      <w:r w:rsidR="0059432C">
        <w:t>but I don</w:t>
      </w:r>
      <w:r>
        <w:t>’</w:t>
      </w:r>
      <w:r w:rsidR="0059432C">
        <w:t>t see a use for surgeons any longer.</w:t>
      </w:r>
      <w:r>
        <w:t>”</w:t>
      </w:r>
    </w:p>
    <w:p w14:paraId="452F508C" w14:textId="0CF4C895" w:rsidR="00D10B5B" w:rsidRDefault="0059432C" w:rsidP="00684D30">
      <w:pPr>
        <w:pStyle w:val="Body-TextTx"/>
      </w:pPr>
      <w:r>
        <w:t>Hesina leaned in to Kaladin.</w:t>
      </w:r>
      <w:r w:rsidR="0004281A">
        <w:t xml:space="preserve"> </w:t>
      </w:r>
      <w:r w:rsidR="00766B15">
        <w:t>“</w:t>
      </w:r>
      <w:r>
        <w:t>He</w:t>
      </w:r>
      <w:r w:rsidR="00766B15">
        <w:t>’</w:t>
      </w:r>
      <w:r>
        <w:t>s been moping about this the whole trip,</w:t>
      </w:r>
      <w:r w:rsidR="00766B15">
        <w:t>”</w:t>
      </w:r>
      <w:r>
        <w:t xml:space="preserve"> she whispered.</w:t>
      </w:r>
    </w:p>
    <w:p w14:paraId="4331D2B7" w14:textId="44014A69" w:rsidR="00D10B5B" w:rsidRDefault="00766B15" w:rsidP="00684D30">
      <w:pPr>
        <w:pStyle w:val="Body-TextTx"/>
      </w:pPr>
      <w:r>
        <w:t>“</w:t>
      </w:r>
      <w:r w:rsidR="0059432C">
        <w:t>I</w:t>
      </w:r>
      <w:r>
        <w:t>’</w:t>
      </w:r>
      <w:r w:rsidR="0059432C">
        <w:t xml:space="preserve">m </w:t>
      </w:r>
      <w:r w:rsidR="0059432C" w:rsidRPr="00CC5738">
        <w:rPr>
          <w:rStyle w:val="itali"/>
        </w:rPr>
        <w:t>not</w:t>
      </w:r>
      <w:r w:rsidR="0059432C">
        <w:t xml:space="preserve"> moping,</w:t>
      </w:r>
      <w:r>
        <w:t>”</w:t>
      </w:r>
      <w:r w:rsidR="0059432C">
        <w:t xml:space="preserve"> Lirin said.</w:t>
      </w:r>
      <w:r w:rsidR="0004281A">
        <w:t xml:space="preserve"> </w:t>
      </w:r>
      <w:r>
        <w:t>“</w:t>
      </w:r>
      <w:r w:rsidR="0059432C">
        <w:t>To be sad about such a major revolution in healing would</w:t>
      </w:r>
      <w:r w:rsidR="0055759E">
        <w:t xml:space="preserve"> be</w:t>
      </w:r>
      <w:r w:rsidR="0059432C">
        <w:t xml:space="preserve"> not only callous, but selfish as well.</w:t>
      </w:r>
      <w:r w:rsidR="0004281A">
        <w:t xml:space="preserve"> </w:t>
      </w:r>
      <w:r w:rsidR="0059432C">
        <w:t>It</w:t>
      </w:r>
      <w:r>
        <w:t>’</w:t>
      </w:r>
      <w:r w:rsidR="0059432C">
        <w:t>s just</w:t>
      </w:r>
      <w:r>
        <w:t> . . .”</w:t>
      </w:r>
      <w:r w:rsidR="0004281A">
        <w:t xml:space="preserve"> </w:t>
      </w:r>
      <w:r w:rsidR="0059432C">
        <w:t>Lirin took a deep breath.</w:t>
      </w:r>
      <w:r w:rsidR="0004281A">
        <w:t xml:space="preserve"> </w:t>
      </w:r>
      <w:r>
        <w:t>“</w:t>
      </w:r>
      <w:r w:rsidR="0059432C">
        <w:t>I guess I</w:t>
      </w:r>
      <w:r>
        <w:t>’</w:t>
      </w:r>
      <w:r w:rsidR="0059432C">
        <w:t>ll need to find something else to do.</w:t>
      </w:r>
      <w:r>
        <w:t>”</w:t>
      </w:r>
    </w:p>
    <w:p w14:paraId="696D97BC" w14:textId="1A1083D7" w:rsidR="00D10B5B" w:rsidRDefault="0059432C" w:rsidP="00684D30">
      <w:pPr>
        <w:pStyle w:val="Body-TextTx"/>
      </w:pPr>
      <w:r>
        <w:t>Storms.</w:t>
      </w:r>
      <w:r w:rsidR="0004281A">
        <w:t xml:space="preserve"> </w:t>
      </w:r>
      <w:r>
        <w:t xml:space="preserve">Kaladin knew that </w:t>
      </w:r>
      <w:r w:rsidRPr="00CC5738">
        <w:rPr>
          <w:rStyle w:val="itali"/>
        </w:rPr>
        <w:t>exact</w:t>
      </w:r>
      <w:r>
        <w:t xml:space="preserve"> emotion.</w:t>
      </w:r>
      <w:r w:rsidR="0004281A">
        <w:t xml:space="preserve"> </w:t>
      </w:r>
      <w:r>
        <w:t>That loss.</w:t>
      </w:r>
      <w:r w:rsidR="0004281A">
        <w:t xml:space="preserve"> </w:t>
      </w:r>
      <w:r>
        <w:t>That worry.</w:t>
      </w:r>
      <w:r w:rsidR="0004281A">
        <w:t xml:space="preserve"> </w:t>
      </w:r>
      <w:r>
        <w:t>That sudden feeling of becoming a burden.</w:t>
      </w:r>
    </w:p>
    <w:p w14:paraId="2C62FEA9" w14:textId="37F43C0F" w:rsidR="00D10B5B" w:rsidRDefault="00766B15" w:rsidP="00684D30">
      <w:pPr>
        <w:pStyle w:val="Body-TextTx"/>
      </w:pPr>
      <w:r>
        <w:t>“</w:t>
      </w:r>
      <w:r w:rsidR="0059432C">
        <w:t>Father,</w:t>
      </w:r>
      <w:r>
        <w:t>”</w:t>
      </w:r>
      <w:r w:rsidR="0059432C">
        <w:t xml:space="preserve"> Kaladin said, </w:t>
      </w:r>
      <w:r>
        <w:t>“</w:t>
      </w:r>
      <w:r w:rsidR="0059432C">
        <w:t xml:space="preserve">we have fewer than </w:t>
      </w:r>
      <w:r w:rsidR="0059432C" w:rsidRPr="00CC5738">
        <w:rPr>
          <w:rStyle w:val="itali"/>
        </w:rPr>
        <w:t>fifty</w:t>
      </w:r>
      <w:r w:rsidR="0059432C">
        <w:t xml:space="preserve"> Edgedancers</w:t>
      </w:r>
      <w:r w:rsidR="00483B1D">
        <w:t>—</w:t>
      </w:r>
      <w:r w:rsidR="0059432C">
        <w:t>and just three Truthwatchers.</w:t>
      </w:r>
      <w:r w:rsidR="0004281A">
        <w:t xml:space="preserve"> </w:t>
      </w:r>
      <w:r w:rsidR="0059432C">
        <w:t>Those are the only orders that can heal.</w:t>
      </w:r>
      <w:r>
        <w:t>”</w:t>
      </w:r>
    </w:p>
    <w:p w14:paraId="6CD05A6E" w14:textId="77777777" w:rsidR="00D10B5B" w:rsidRDefault="0059432C" w:rsidP="00684D30">
      <w:pPr>
        <w:pStyle w:val="Body-TextTx"/>
      </w:pPr>
      <w:r>
        <w:t>Lirin looked up, cocking his head.</w:t>
      </w:r>
    </w:p>
    <w:p w14:paraId="102A2147" w14:textId="43E732BC" w:rsidR="00D10B5B" w:rsidRDefault="00766B15" w:rsidP="00684D30">
      <w:pPr>
        <w:pStyle w:val="Body-TextTx"/>
      </w:pPr>
      <w:r>
        <w:t>“</w:t>
      </w:r>
      <w:r w:rsidR="0059432C">
        <w:t>We brought over a dozen with us to save Hearthstone,</w:t>
      </w:r>
      <w:r>
        <w:t>”</w:t>
      </w:r>
      <w:r w:rsidR="0059432C">
        <w:t xml:space="preserve"> Kaladin said, </w:t>
      </w:r>
      <w:r>
        <w:t>“</w:t>
      </w:r>
      <w:r w:rsidR="0059432C">
        <w:t>because Dalinar wanted to be certain our new flying platform didn</w:t>
      </w:r>
      <w:r>
        <w:t>’</w:t>
      </w:r>
      <w:r w:rsidR="0059432C">
        <w:t>t fall to the enemy.</w:t>
      </w:r>
      <w:r w:rsidR="0004281A">
        <w:t xml:space="preserve"> </w:t>
      </w:r>
      <w:r w:rsidR="0059432C">
        <w:t>Most of the time those Edgedancers are serving on the battlefront, healing soldiers.</w:t>
      </w:r>
      <w:r w:rsidR="0004281A">
        <w:t xml:space="preserve"> </w:t>
      </w:r>
      <w:r w:rsidR="0059432C">
        <w:t>The few on duty in Urithiru can be used for only the most dire of wounds.</w:t>
      </w:r>
    </w:p>
    <w:p w14:paraId="3B4B6940" w14:textId="7BE37EBF" w:rsidR="00D10B5B" w:rsidRDefault="00766B15" w:rsidP="00684D30">
      <w:pPr>
        <w:pStyle w:val="Body-TextTx"/>
      </w:pPr>
      <w:r>
        <w:t>“</w:t>
      </w:r>
      <w:r w:rsidR="0059432C">
        <w:t>Plus their powers have limitations.</w:t>
      </w:r>
      <w:r w:rsidR="0004281A">
        <w:t xml:space="preserve"> </w:t>
      </w:r>
      <w:r w:rsidR="0059432C">
        <w:t>They can</w:t>
      </w:r>
      <w:r>
        <w:t>’</w:t>
      </w:r>
      <w:r w:rsidR="0059432C">
        <w:t>t do anything for old wounds, for example.</w:t>
      </w:r>
      <w:r w:rsidR="0004281A">
        <w:t xml:space="preserve"> </w:t>
      </w:r>
      <w:r w:rsidR="0059432C">
        <w:t xml:space="preserve">We have a large clinic </w:t>
      </w:r>
      <w:r w:rsidR="00EA4C37">
        <w:t xml:space="preserve">in the market </w:t>
      </w:r>
      <w:r w:rsidR="0059432C">
        <w:t>staffed by ordinary surgeons, and it</w:t>
      </w:r>
      <w:r>
        <w:t>’</w:t>
      </w:r>
      <w:r w:rsidR="0059432C">
        <w:t>s busy all hours of the day.</w:t>
      </w:r>
      <w:r w:rsidR="0004281A">
        <w:t xml:space="preserve"> </w:t>
      </w:r>
      <w:r w:rsidR="0059432C">
        <w:t>You</w:t>
      </w:r>
      <w:r>
        <w:t>’</w:t>
      </w:r>
      <w:r w:rsidR="0059432C">
        <w:t>re not obsolete.</w:t>
      </w:r>
      <w:r w:rsidR="0004281A">
        <w:t xml:space="preserve"> </w:t>
      </w:r>
      <w:r w:rsidR="0059432C">
        <w:t>Trust me, you</w:t>
      </w:r>
      <w:r>
        <w:t>’</w:t>
      </w:r>
      <w:r w:rsidR="0059432C">
        <w:t>re going to be very, very useful here.</w:t>
      </w:r>
      <w:r>
        <w:t>”</w:t>
      </w:r>
    </w:p>
    <w:p w14:paraId="57118887" w14:textId="5FD6E253" w:rsidR="00D10B5B" w:rsidRDefault="0059432C" w:rsidP="00684D30">
      <w:pPr>
        <w:pStyle w:val="Body-TextTx"/>
      </w:pPr>
      <w:r>
        <w:t>Lirin regarded the room again, seeing it with new eyes.</w:t>
      </w:r>
      <w:r w:rsidR="0004281A">
        <w:t xml:space="preserve"> </w:t>
      </w:r>
      <w:r>
        <w:t>He grinned, then</w:t>
      </w:r>
      <w:r w:rsidR="00483B1D">
        <w:t>—</w:t>
      </w:r>
      <w:r>
        <w:t>possibly thinking he shouldn</w:t>
      </w:r>
      <w:r w:rsidR="00766B15">
        <w:t>’</w:t>
      </w:r>
      <w:r>
        <w:t>t take joy in the idea that people would still need surgeons</w:t>
      </w:r>
      <w:r w:rsidR="00483B1D">
        <w:t>—</w:t>
      </w:r>
      <w:r>
        <w:t>stood up.</w:t>
      </w:r>
      <w:r w:rsidR="0004281A">
        <w:t xml:space="preserve"> </w:t>
      </w:r>
      <w:r w:rsidR="00766B15">
        <w:t>“</w:t>
      </w:r>
      <w:r>
        <w:t xml:space="preserve">Well </w:t>
      </w:r>
      <w:r>
        <w:lastRenderedPageBreak/>
        <w:t>then!</w:t>
      </w:r>
      <w:r w:rsidR="0004281A">
        <w:t xml:space="preserve"> </w:t>
      </w:r>
      <w:r>
        <w:t xml:space="preserve">I suppose I </w:t>
      </w:r>
      <w:r w:rsidRPr="00CC5738">
        <w:rPr>
          <w:rStyle w:val="itali"/>
        </w:rPr>
        <w:t>should</w:t>
      </w:r>
      <w:r>
        <w:t xml:space="preserve"> familiarize myself with this new equipment.</w:t>
      </w:r>
      <w:r w:rsidR="0004281A">
        <w:t xml:space="preserve"> </w:t>
      </w:r>
      <w:r>
        <w:t xml:space="preserve">Medications that can </w:t>
      </w:r>
      <w:r w:rsidRPr="00CC5738">
        <w:rPr>
          <w:rStyle w:val="itali"/>
        </w:rPr>
        <w:t>prevent</w:t>
      </w:r>
      <w:r>
        <w:t xml:space="preserve"> diseases, you say?</w:t>
      </w:r>
      <w:r w:rsidR="0004281A">
        <w:t xml:space="preserve"> </w:t>
      </w:r>
      <w:r>
        <w:t>What an intriguing concept.</w:t>
      </w:r>
      <w:r w:rsidR="00766B15">
        <w:t>”</w:t>
      </w:r>
    </w:p>
    <w:p w14:paraId="56AF796F" w14:textId="3B72C347" w:rsidR="00D10B5B" w:rsidRDefault="0059432C" w:rsidP="00684D30">
      <w:pPr>
        <w:pStyle w:val="Body-TextTx"/>
      </w:pPr>
      <w:r>
        <w:t>Kaladin</w:t>
      </w:r>
      <w:r w:rsidR="00766B15">
        <w:t>’</w:t>
      </w:r>
      <w:r>
        <w:t>s mother gave him an embrace, then went into the other room to look over the books.</w:t>
      </w:r>
      <w:r w:rsidR="0004281A">
        <w:t xml:space="preserve"> </w:t>
      </w:r>
      <w:r>
        <w:t>Kaladin finally let himself relax, settling into a chair in the surgery room.</w:t>
      </w:r>
    </w:p>
    <w:p w14:paraId="24D281B9" w14:textId="0266EAEC" w:rsidR="00D10B5B" w:rsidRDefault="0059432C" w:rsidP="00684D30">
      <w:pPr>
        <w:pStyle w:val="Body-TextTx"/>
      </w:pPr>
      <w:r>
        <w:t>Syl landed on his shoulder and took the form of a young woman in a full havah, with her hair pinned up in the Alethi fashion.</w:t>
      </w:r>
      <w:r w:rsidR="0004281A">
        <w:t xml:space="preserve"> </w:t>
      </w:r>
      <w:r>
        <w:t>She folded her arms and glared up at him expectantly.</w:t>
      </w:r>
    </w:p>
    <w:p w14:paraId="3AC76D59" w14:textId="2A9133F0" w:rsidR="00D10B5B" w:rsidRDefault="00766B15" w:rsidP="00684D30">
      <w:pPr>
        <w:pStyle w:val="Body-TextTx"/>
      </w:pPr>
      <w:r>
        <w:t>“</w:t>
      </w:r>
      <w:r w:rsidR="0059432C">
        <w:t>What?</w:t>
      </w:r>
      <w:r>
        <w:t>”</w:t>
      </w:r>
      <w:r w:rsidR="0059432C">
        <w:t xml:space="preserve"> he asked.</w:t>
      </w:r>
    </w:p>
    <w:p w14:paraId="0FBAD2B1" w14:textId="452B6B5A" w:rsidR="00D10B5B" w:rsidRDefault="00766B15" w:rsidP="00684D30">
      <w:pPr>
        <w:pStyle w:val="Body-TextTx"/>
      </w:pPr>
      <w:r>
        <w:t>“</w:t>
      </w:r>
      <w:r w:rsidR="0059432C">
        <w:t>You going to tell them?</w:t>
      </w:r>
      <w:r>
        <w:t>”</w:t>
      </w:r>
      <w:r w:rsidR="0059432C">
        <w:t xml:space="preserve"> she said.</w:t>
      </w:r>
      <w:r w:rsidR="0004281A">
        <w:t xml:space="preserve"> </w:t>
      </w:r>
      <w:r>
        <w:t>“</w:t>
      </w:r>
      <w:r w:rsidR="0059432C">
        <w:t>Or do I have to?</w:t>
      </w:r>
      <w:r>
        <w:t>”</w:t>
      </w:r>
    </w:p>
    <w:p w14:paraId="0D317E3C" w14:textId="4FE6A3B5" w:rsidR="00D10B5B" w:rsidRDefault="00766B15" w:rsidP="00684D30">
      <w:pPr>
        <w:pStyle w:val="Body-TextTx"/>
      </w:pPr>
      <w:r>
        <w:t>“</w:t>
      </w:r>
      <w:r w:rsidR="0059432C">
        <w:t>Now</w:t>
      </w:r>
      <w:r>
        <w:t>’</w:t>
      </w:r>
      <w:r w:rsidR="0059432C">
        <w:t>s not the time.</w:t>
      </w:r>
      <w:r>
        <w:t>”</w:t>
      </w:r>
    </w:p>
    <w:p w14:paraId="3EC48489" w14:textId="70C2A0D9" w:rsidR="00D10B5B" w:rsidRDefault="00766B15" w:rsidP="00684D30">
      <w:pPr>
        <w:pStyle w:val="Body-TextTx"/>
      </w:pPr>
      <w:r>
        <w:t>“</w:t>
      </w:r>
      <w:r w:rsidR="0059432C">
        <w:t>Why not?</w:t>
      </w:r>
      <w:r>
        <w:t>”</w:t>
      </w:r>
    </w:p>
    <w:p w14:paraId="141D5337" w14:textId="40C970FF" w:rsidR="00D10B5B" w:rsidRDefault="0059432C" w:rsidP="00684D30">
      <w:pPr>
        <w:pStyle w:val="Body-TextTx"/>
      </w:pPr>
      <w:r>
        <w:t>He failed to come up with a good reason.</w:t>
      </w:r>
      <w:r w:rsidR="0004281A">
        <w:t xml:space="preserve"> </w:t>
      </w:r>
      <w:r>
        <w:t>She kept bullying him with her frustratingly insistent spren stare</w:t>
      </w:r>
      <w:r w:rsidR="00483B1D">
        <w:t>—</w:t>
      </w:r>
      <w:r>
        <w:t>she didn</w:t>
      </w:r>
      <w:r w:rsidR="00766B15">
        <w:t>’</w:t>
      </w:r>
      <w:r>
        <w:t>t blink unless she pointedly decided to, so he</w:t>
      </w:r>
      <w:r w:rsidR="00766B15">
        <w:t>’</w:t>
      </w:r>
      <w:r>
        <w:t>d never met anyone else who could glare quite like Syl.</w:t>
      </w:r>
      <w:r w:rsidR="0004281A">
        <w:t xml:space="preserve"> </w:t>
      </w:r>
      <w:r>
        <w:t>Once she</w:t>
      </w:r>
      <w:r w:rsidR="00766B15">
        <w:t>’</w:t>
      </w:r>
      <w:r>
        <w:t>d even enlarged her eyes to disturbing proportions to deliver a particularly important point.</w:t>
      </w:r>
    </w:p>
    <w:p w14:paraId="440E177B" w14:textId="1303462B" w:rsidR="00D10B5B" w:rsidRDefault="0059432C" w:rsidP="00684D30">
      <w:pPr>
        <w:pStyle w:val="Body-TextTx"/>
      </w:pPr>
      <w:r>
        <w:t>Eventually Kaladin stood, causing her to streak off as a ribbon of light.</w:t>
      </w:r>
      <w:r w:rsidR="0004281A">
        <w:t xml:space="preserve"> </w:t>
      </w:r>
      <w:r w:rsidR="00766B15">
        <w:t>“</w:t>
      </w:r>
      <w:r>
        <w:t>Father,</w:t>
      </w:r>
      <w:r w:rsidR="00766B15">
        <w:t>”</w:t>
      </w:r>
      <w:r>
        <w:t xml:space="preserve"> he said.</w:t>
      </w:r>
      <w:r w:rsidR="0004281A">
        <w:t xml:space="preserve"> </w:t>
      </w:r>
      <w:r w:rsidR="00766B15">
        <w:t>“</w:t>
      </w:r>
      <w:r>
        <w:t>You need to know something.</w:t>
      </w:r>
      <w:r w:rsidR="00766B15">
        <w:t>”</w:t>
      </w:r>
    </w:p>
    <w:p w14:paraId="6BA7B3DB" w14:textId="77777777" w:rsidR="00D10B5B" w:rsidRDefault="0059432C" w:rsidP="00684D30">
      <w:pPr>
        <w:pStyle w:val="Body-TextTx"/>
      </w:pPr>
      <w:r>
        <w:t>Lirin turned from his study of the medications, and Hesina peeked her head into the room, curious.</w:t>
      </w:r>
    </w:p>
    <w:p w14:paraId="1BABC129" w14:textId="6FCBF5A1" w:rsidR="00D10B5B" w:rsidRDefault="00766B15" w:rsidP="00684D30">
      <w:pPr>
        <w:pStyle w:val="Body-TextTx"/>
      </w:pPr>
      <w:r>
        <w:t>“</w:t>
      </w:r>
      <w:r w:rsidR="0059432C">
        <w:t>I</w:t>
      </w:r>
      <w:r>
        <w:t>’</w:t>
      </w:r>
      <w:r w:rsidR="0059432C">
        <w:t>m going to be leaving the military,</w:t>
      </w:r>
      <w:r>
        <w:t>”</w:t>
      </w:r>
      <w:r w:rsidR="0059432C">
        <w:t xml:space="preserve"> Kaladin said.</w:t>
      </w:r>
      <w:r w:rsidR="0004281A">
        <w:t xml:space="preserve"> </w:t>
      </w:r>
      <w:r>
        <w:t>“</w:t>
      </w:r>
      <w:r w:rsidR="0059432C">
        <w:t>I need a break from the fighting, and Dalinar commanded it.</w:t>
      </w:r>
      <w:r w:rsidR="0004281A">
        <w:t xml:space="preserve"> </w:t>
      </w:r>
      <w:r w:rsidR="0059432C">
        <w:t>So I thought maybe I would take the room beside Oroden</w:t>
      </w:r>
      <w:r>
        <w:t>’</w:t>
      </w:r>
      <w:r w:rsidR="0059432C">
        <w:t>s.</w:t>
      </w:r>
      <w:r w:rsidR="0004281A">
        <w:t xml:space="preserve"> </w:t>
      </w:r>
      <w:r w:rsidR="0059432C">
        <w:t>I</w:t>
      </w:r>
      <w:r>
        <w:t> . . .</w:t>
      </w:r>
      <w:r w:rsidR="00483B1D">
        <w:t xml:space="preserve"> </w:t>
      </w:r>
      <w:r w:rsidR="0059432C">
        <w:t>might need to find something different to do with my life.</w:t>
      </w:r>
      <w:r>
        <w:t>”</w:t>
      </w:r>
    </w:p>
    <w:p w14:paraId="271E0B40" w14:textId="1FD5BB92" w:rsidR="00D10B5B" w:rsidRDefault="0059432C" w:rsidP="00684D30">
      <w:pPr>
        <w:pStyle w:val="Body-TextTx"/>
      </w:pPr>
      <w:r>
        <w:t>Hesina raised her hand to her lips again.</w:t>
      </w:r>
      <w:r w:rsidR="0004281A">
        <w:t xml:space="preserve"> </w:t>
      </w:r>
      <w:r>
        <w:t>Lirin stopped dead, going pale, as if he</w:t>
      </w:r>
      <w:r w:rsidR="00766B15">
        <w:t>’</w:t>
      </w:r>
      <w:r>
        <w:t>d seen a Voidbringer.</w:t>
      </w:r>
      <w:r w:rsidR="0004281A">
        <w:t xml:space="preserve"> </w:t>
      </w:r>
      <w:r>
        <w:t>Then his face burst with the widest grin Kaladin had ever seen on him.</w:t>
      </w:r>
      <w:r w:rsidR="0004281A">
        <w:t xml:space="preserve"> </w:t>
      </w:r>
      <w:r>
        <w:t xml:space="preserve">He strode </w:t>
      </w:r>
      <w:r>
        <w:lastRenderedPageBreak/>
        <w:t>over and seized Kaladin by the arms.</w:t>
      </w:r>
    </w:p>
    <w:p w14:paraId="46A2696C" w14:textId="3AB67599" w:rsidR="00D10B5B" w:rsidRDefault="00766B15" w:rsidP="00684D30">
      <w:pPr>
        <w:pStyle w:val="Body-TextTx"/>
      </w:pPr>
      <w:r>
        <w:t>“</w:t>
      </w:r>
      <w:r w:rsidR="0059432C">
        <w:t>That</w:t>
      </w:r>
      <w:r>
        <w:t>’</w:t>
      </w:r>
      <w:r w:rsidR="0059432C">
        <w:t>s what this is about, isn</w:t>
      </w:r>
      <w:r>
        <w:t>’</w:t>
      </w:r>
      <w:r w:rsidR="0059432C">
        <w:t>t it?</w:t>
      </w:r>
      <w:r>
        <w:t>”</w:t>
      </w:r>
      <w:r w:rsidR="0059432C">
        <w:t xml:space="preserve"> Lirin said.</w:t>
      </w:r>
      <w:r w:rsidR="0004281A">
        <w:t xml:space="preserve"> </w:t>
      </w:r>
      <w:r>
        <w:t>“</w:t>
      </w:r>
      <w:r w:rsidR="0059432C">
        <w:t>The surgery room, the supplies, that talk of the clinic.</w:t>
      </w:r>
      <w:r w:rsidR="0004281A">
        <w:t xml:space="preserve"> </w:t>
      </w:r>
      <w:r w:rsidR="0059432C">
        <w:t>You</w:t>
      </w:r>
      <w:r>
        <w:t>’</w:t>
      </w:r>
      <w:r w:rsidR="0059432C">
        <w:t>ve realized it.</w:t>
      </w:r>
      <w:r w:rsidR="0004281A">
        <w:t xml:space="preserve"> </w:t>
      </w:r>
      <w:r w:rsidR="0059432C">
        <w:t xml:space="preserve">You </w:t>
      </w:r>
      <w:r w:rsidR="0059432C" w:rsidRPr="00CC5738">
        <w:rPr>
          <w:rStyle w:val="itali"/>
        </w:rPr>
        <w:t>finally</w:t>
      </w:r>
      <w:r w:rsidR="0059432C">
        <w:t xml:space="preserve"> understand that I</w:t>
      </w:r>
      <w:r>
        <w:t>’</w:t>
      </w:r>
      <w:r w:rsidR="0059432C">
        <w:t>ve been right.</w:t>
      </w:r>
      <w:r w:rsidR="0004281A">
        <w:t xml:space="preserve"> </w:t>
      </w:r>
      <w:r w:rsidR="0059432C">
        <w:t>You</w:t>
      </w:r>
      <w:r>
        <w:t>’</w:t>
      </w:r>
      <w:r w:rsidR="0059432C">
        <w:t>re going to become a surgeon like we always dreamed!</w:t>
      </w:r>
      <w:r>
        <w:t>”</w:t>
      </w:r>
    </w:p>
    <w:p w14:paraId="5FB31F89" w14:textId="34A7AE01" w:rsidR="00D10B5B" w:rsidRDefault="00766B15" w:rsidP="00684D30">
      <w:pPr>
        <w:pStyle w:val="Body-TextTx"/>
      </w:pPr>
      <w:r>
        <w:t>“</w:t>
      </w:r>
      <w:r w:rsidR="0059432C">
        <w:t>I</w:t>
      </w:r>
      <w:r>
        <w:t> . . .”</w:t>
      </w:r>
    </w:p>
    <w:p w14:paraId="75CDB9A9" w14:textId="76E83D0D" w:rsidR="00D10B5B" w:rsidRDefault="0059432C" w:rsidP="00684D30">
      <w:pPr>
        <w:pStyle w:val="Body-TextTx"/>
      </w:pPr>
      <w:r>
        <w:t>That was the answer, of course.</w:t>
      </w:r>
      <w:r w:rsidR="0004281A">
        <w:t xml:space="preserve"> </w:t>
      </w:r>
      <w:r>
        <w:t>The one Kaladin had been purposely avoiding.</w:t>
      </w:r>
      <w:r w:rsidR="0004281A">
        <w:t xml:space="preserve"> </w:t>
      </w:r>
      <w:r>
        <w:t>He</w:t>
      </w:r>
      <w:r w:rsidR="00766B15">
        <w:t>’</w:t>
      </w:r>
      <w:r>
        <w:t>d considered the ardents, he</w:t>
      </w:r>
      <w:r w:rsidR="00766B15">
        <w:t>’</w:t>
      </w:r>
      <w:r>
        <w:t>d considered the generals, and he</w:t>
      </w:r>
      <w:r w:rsidR="00766B15">
        <w:t>’</w:t>
      </w:r>
      <w:r>
        <w:t>d considered running away.</w:t>
      </w:r>
    </w:p>
    <w:p w14:paraId="70588200" w14:textId="21193BB9" w:rsidR="00D10B5B" w:rsidRDefault="0059432C" w:rsidP="00684D30">
      <w:pPr>
        <w:pStyle w:val="Body-TextTx"/>
      </w:pPr>
      <w:r>
        <w:t>The answer was in the face of his father, a face that a part of Kaladin dreaded.</w:t>
      </w:r>
      <w:r w:rsidR="0004281A">
        <w:t xml:space="preserve"> </w:t>
      </w:r>
      <w:r>
        <w:t>Deep down, Kaladin had known there was only one place he could go once the spear was taken from him.</w:t>
      </w:r>
    </w:p>
    <w:p w14:paraId="0E8032B6" w14:textId="67DCFEA9" w:rsidR="00483B1D" w:rsidRDefault="00766B15" w:rsidP="00684D30">
      <w:pPr>
        <w:pStyle w:val="Body-TextTx"/>
      </w:pPr>
      <w:r>
        <w:t>“</w:t>
      </w:r>
      <w:r w:rsidR="0059432C">
        <w:t>Yes,</w:t>
      </w:r>
      <w:r>
        <w:t>”</w:t>
      </w:r>
      <w:r w:rsidR="0059432C">
        <w:t xml:space="preserve"> Kaladin said.</w:t>
      </w:r>
      <w:r w:rsidR="0004281A">
        <w:t xml:space="preserve"> </w:t>
      </w:r>
      <w:r>
        <w:t>“</w:t>
      </w:r>
      <w:r w:rsidR="0059432C">
        <w:t>You</w:t>
      </w:r>
      <w:r>
        <w:t>’</w:t>
      </w:r>
      <w:r w:rsidR="0059432C">
        <w:t>re right.</w:t>
      </w:r>
      <w:r w:rsidR="0004281A">
        <w:t xml:space="preserve"> </w:t>
      </w:r>
      <w:r w:rsidR="0059432C">
        <w:t>You</w:t>
      </w:r>
      <w:r>
        <w:t>’</w:t>
      </w:r>
      <w:r w:rsidR="0059432C">
        <w:t>ve always been right, Father.</w:t>
      </w:r>
      <w:r w:rsidR="0004281A">
        <w:t xml:space="preserve"> </w:t>
      </w:r>
      <w:r w:rsidR="0059432C">
        <w:t>I guess</w:t>
      </w:r>
      <w:r>
        <w:t> . . .</w:t>
      </w:r>
      <w:r w:rsidR="00483B1D">
        <w:t xml:space="preserve"> </w:t>
      </w:r>
      <w:r w:rsidR="0059432C">
        <w:t>it</w:t>
      </w:r>
      <w:r>
        <w:t>’</w:t>
      </w:r>
      <w:r w:rsidR="0059432C">
        <w:t>s time to continue my training.</w:t>
      </w:r>
      <w:r>
        <w:t>”</w:t>
      </w:r>
    </w:p>
    <w:p w14:paraId="67263B91" w14:textId="77777777" w:rsidR="00AD4902" w:rsidRPr="00AD4902" w:rsidRDefault="00684D30" w:rsidP="00AD4902">
      <w:pPr>
        <w:pStyle w:val="Section-ChapterSCP"/>
      </w:pPr>
      <w:r>
        <w:lastRenderedPageBreak/>
        <w:t xml:space="preserve">Chapter </w:t>
      </w:r>
      <w:r w:rsidR="004633BE">
        <w:t>19</w:t>
      </w:r>
    </w:p>
    <w:p w14:paraId="40C82682" w14:textId="78457DAC" w:rsidR="00D10B5B" w:rsidRDefault="00766B15" w:rsidP="000660DD">
      <w:pPr>
        <w:pStyle w:val="TitleTtl"/>
      </w:pPr>
      <w:r>
        <w:t>19: Garnets</w:t>
      </w:r>
    </w:p>
    <w:p w14:paraId="597A143B" w14:textId="0C187DF5" w:rsidR="00D10B5B" w:rsidRPr="00A40C8C" w:rsidRDefault="0059432C" w:rsidP="00C64968">
      <w:pPr>
        <w:pStyle w:val="Epigraph-Non-VerseEpi"/>
      </w:pPr>
      <w:r w:rsidRPr="00A40C8C">
        <w:t>The world becomes an increasingly dangerous place, and so I come to the crux of my argument.</w:t>
      </w:r>
      <w:r w:rsidR="0004281A">
        <w:t xml:space="preserve"> </w:t>
      </w:r>
      <w:r w:rsidRPr="00A40C8C">
        <w:t>We cannot afford to keep secrets from one another any longer.</w:t>
      </w:r>
      <w:r w:rsidR="0004281A">
        <w:t xml:space="preserve"> </w:t>
      </w:r>
      <w:r w:rsidRPr="00A40C8C">
        <w:t>The Thaylen artifabrians have private techniques relating to how they remove Stormlight from gems and create fabrials around extremely large stones.</w:t>
      </w:r>
    </w:p>
    <w:p w14:paraId="3B66EE74" w14:textId="29B09794" w:rsidR="00D10B5B" w:rsidRPr="00A40C8C" w:rsidRDefault="0059432C" w:rsidP="00C64968">
      <w:pPr>
        <w:pStyle w:val="Epigraph-Non-VerseEpi"/>
      </w:pPr>
      <w:r w:rsidRPr="00A40C8C">
        <w:t>I beg the coalition and the good people of Thaylenah to acknowledge our collective need.</w:t>
      </w:r>
      <w:r w:rsidR="0004281A">
        <w:t xml:space="preserve"> </w:t>
      </w:r>
      <w:r w:rsidRPr="00A40C8C">
        <w:t>I have taken the first step by opening my research to all scholars.</w:t>
      </w:r>
    </w:p>
    <w:p w14:paraId="76D6BBDE" w14:textId="77777777" w:rsidR="00D10B5B" w:rsidRPr="00A40C8C" w:rsidRDefault="0059432C" w:rsidP="00C64968">
      <w:pPr>
        <w:pStyle w:val="Epigraph-Non-VerseEpi"/>
      </w:pPr>
      <w:r w:rsidRPr="00A40C8C">
        <w:t>I pray you will see the wisdom in doing the same.</w:t>
      </w:r>
    </w:p>
    <w:p w14:paraId="4345D0D3" w14:textId="001AF03C" w:rsidR="00C1462B" w:rsidRDefault="00483B1D" w:rsidP="00C64968">
      <w:pPr>
        <w:pStyle w:val="Epigraph-SourceEpisrc"/>
      </w:pPr>
      <w:r>
        <w:t>—</w:t>
      </w:r>
      <w:r w:rsidR="0059432C">
        <w:t xml:space="preserve">Lecture on </w:t>
      </w:r>
      <w:r w:rsidR="00C1462B">
        <w:t>f</w:t>
      </w:r>
      <w:r w:rsidR="0059432C">
        <w:t xml:space="preserve">abrial </w:t>
      </w:r>
      <w:r w:rsidR="00C1462B">
        <w:t>m</w:t>
      </w:r>
      <w:r w:rsidR="0059432C">
        <w:t>echanics presented</w:t>
      </w:r>
      <w:r w:rsidR="00C1462B">
        <w:t xml:space="preserve"> </w:t>
      </w:r>
      <w:r w:rsidR="0059432C">
        <w:t>by Navani Kholin</w:t>
      </w:r>
    </w:p>
    <w:p w14:paraId="0CAAE803" w14:textId="4A572240" w:rsidR="00D10B5B" w:rsidRDefault="0059432C" w:rsidP="00C1462B">
      <w:pPr>
        <w:pStyle w:val="Epigraph-SourceEpisrc"/>
      </w:pPr>
      <w:r>
        <w:t xml:space="preserve">to the </w:t>
      </w:r>
      <w:r w:rsidR="00C1462B">
        <w:t>c</w:t>
      </w:r>
      <w:r>
        <w:t>oalition of</w:t>
      </w:r>
      <w:r w:rsidR="00C1462B">
        <w:t xml:space="preserve"> m</w:t>
      </w:r>
      <w:r>
        <w:t>onarchs, Urithiru, Jesevan, 1175</w:t>
      </w:r>
    </w:p>
    <w:p w14:paraId="13937A1C" w14:textId="75FA06BD" w:rsidR="00D10B5B" w:rsidRDefault="00766B15" w:rsidP="00684D30">
      <w:pPr>
        <w:pStyle w:val="Body-TextTx"/>
      </w:pPr>
      <w:r>
        <w:t>“</w:t>
      </w:r>
      <w:r w:rsidR="0059432C">
        <w:t>I</w:t>
      </w:r>
      <w:r>
        <w:t>’</w:t>
      </w:r>
      <w:r w:rsidR="0059432C">
        <w:t>m sorry, Brightness,</w:t>
      </w:r>
      <w:r>
        <w:t>”</w:t>
      </w:r>
      <w:r w:rsidR="0059432C">
        <w:t xml:space="preserve"> Rushu said, holding up several schematics as they walked around the crystalline pillar deep within Urithiru.</w:t>
      </w:r>
      <w:r w:rsidR="0004281A">
        <w:t xml:space="preserve"> </w:t>
      </w:r>
      <w:r>
        <w:t>“</w:t>
      </w:r>
      <w:r w:rsidR="0059432C">
        <w:t>Weeks of study, and I can</w:t>
      </w:r>
      <w:r>
        <w:t>’</w:t>
      </w:r>
      <w:r w:rsidR="0059432C">
        <w:t>t find any other matches.</w:t>
      </w:r>
      <w:r>
        <w:t>”</w:t>
      </w:r>
    </w:p>
    <w:p w14:paraId="1BC02E6F" w14:textId="398FEE90" w:rsidR="00D10B5B" w:rsidRDefault="0059432C" w:rsidP="00684D30">
      <w:pPr>
        <w:pStyle w:val="Body-TextTx"/>
      </w:pPr>
      <w:r>
        <w:t>Navani sighed, pausing beside a particular section of the pillar.</w:t>
      </w:r>
      <w:r w:rsidR="0004281A">
        <w:t xml:space="preserve"> </w:t>
      </w:r>
      <w:r>
        <w:t>Four garnets stood out, the same construction used in the suppression fabrial.</w:t>
      </w:r>
      <w:r w:rsidR="0004281A">
        <w:t xml:space="preserve"> </w:t>
      </w:r>
      <w:r>
        <w:t>The layouts were too precise, too exact, to be a coincidence.</w:t>
      </w:r>
    </w:p>
    <w:p w14:paraId="36C21CE2" w14:textId="49C9761C" w:rsidR="00D10B5B" w:rsidRDefault="0059432C" w:rsidP="00684D30">
      <w:pPr>
        <w:pStyle w:val="Body-TextTx"/>
      </w:pPr>
      <w:r>
        <w:t>It had seemed like a breakthrough, and she</w:t>
      </w:r>
      <w:r w:rsidR="00766B15">
        <w:t>’</w:t>
      </w:r>
      <w:r>
        <w:t>d set Rushu and the others comparing all other known fabrials to the pillar, searching for any that seemed similar.</w:t>
      </w:r>
      <w:r w:rsidR="0004281A">
        <w:t xml:space="preserve"> </w:t>
      </w:r>
      <w:r>
        <w:t>That once</w:t>
      </w:r>
      <w:r w:rsidR="00577537">
        <w:t>-</w:t>
      </w:r>
      <w:r>
        <w:t>promising lead, unfortunately, had reached another dead end.</w:t>
      </w:r>
    </w:p>
    <w:p w14:paraId="4FDAEBA8" w14:textId="2B77FC1A" w:rsidR="00D10B5B" w:rsidRDefault="00766B15" w:rsidP="00684D30">
      <w:pPr>
        <w:pStyle w:val="Body-TextTx"/>
      </w:pPr>
      <w:r>
        <w:t>“</w:t>
      </w:r>
      <w:r w:rsidR="0059432C">
        <w:t>There</w:t>
      </w:r>
      <w:r>
        <w:t>’</w:t>
      </w:r>
      <w:r w:rsidR="0059432C">
        <w:t>s another problem,</w:t>
      </w:r>
      <w:r>
        <w:t>”</w:t>
      </w:r>
      <w:r w:rsidR="0059432C">
        <w:t xml:space="preserve"> Rushu said.</w:t>
      </w:r>
    </w:p>
    <w:p w14:paraId="1C8F78E8" w14:textId="5046306F" w:rsidR="00D10B5B" w:rsidRDefault="00766B15" w:rsidP="00684D30">
      <w:pPr>
        <w:pStyle w:val="Body-TextTx"/>
      </w:pPr>
      <w:r>
        <w:t>“</w:t>
      </w:r>
      <w:r w:rsidR="0059432C">
        <w:t>Only one?</w:t>
      </w:r>
      <w:r>
        <w:t>”</w:t>
      </w:r>
      <w:r w:rsidR="0004281A">
        <w:t xml:space="preserve"> </w:t>
      </w:r>
      <w:r w:rsidR="0059432C">
        <w:t>When the young ardent frowned, Navani waved for her to continue.</w:t>
      </w:r>
      <w:r w:rsidR="0004281A">
        <w:t xml:space="preserve"> </w:t>
      </w:r>
      <w:r>
        <w:t>“</w:t>
      </w:r>
      <w:r w:rsidR="0059432C">
        <w:t xml:space="preserve">What </w:t>
      </w:r>
      <w:r w:rsidR="0059432C">
        <w:lastRenderedPageBreak/>
        <w:t>is it?</w:t>
      </w:r>
      <w:r>
        <w:t>”</w:t>
      </w:r>
    </w:p>
    <w:p w14:paraId="471E0CD6" w14:textId="02EDD48A" w:rsidR="00D10B5B" w:rsidRDefault="00766B15" w:rsidP="00684D30">
      <w:pPr>
        <w:pStyle w:val="Body-TextTx"/>
      </w:pPr>
      <w:r>
        <w:t>“</w:t>
      </w:r>
      <w:r w:rsidR="0059432C">
        <w:t>We inspected the suppression fabrial in Shadesmar, as you asked,</w:t>
      </w:r>
      <w:r>
        <w:t>”</w:t>
      </w:r>
      <w:r w:rsidR="0059432C">
        <w:t xml:space="preserve"> Rushu said.</w:t>
      </w:r>
      <w:r w:rsidR="0004281A">
        <w:t xml:space="preserve"> </w:t>
      </w:r>
      <w:r>
        <w:t>“</w:t>
      </w:r>
      <w:r w:rsidR="0059432C">
        <w:t>Your theory is correct, it manifests a spren in Shadesmar as Soulcasters do.</w:t>
      </w:r>
      <w:r w:rsidR="0004281A">
        <w:t xml:space="preserve"> </w:t>
      </w:r>
      <w:r w:rsidR="0059432C">
        <w:t>But on this side, there is no sign of that spren in the gemstones.</w:t>
      </w:r>
      <w:r>
        <w:t>”</w:t>
      </w:r>
    </w:p>
    <w:p w14:paraId="66DF3C31" w14:textId="25217434" w:rsidR="00D10B5B" w:rsidRDefault="00766B15" w:rsidP="00684D30">
      <w:pPr>
        <w:pStyle w:val="Body-TextTx"/>
      </w:pPr>
      <w:r>
        <w:t>“</w:t>
      </w:r>
      <w:r w:rsidR="0059432C">
        <w:t>What</w:t>
      </w:r>
      <w:r>
        <w:t>’</w:t>
      </w:r>
      <w:r w:rsidR="0059432C">
        <w:t>s the problem, then?</w:t>
      </w:r>
      <w:r>
        <w:t>”</w:t>
      </w:r>
      <w:r w:rsidR="0059432C">
        <w:t xml:space="preserve"> Navani asked.</w:t>
      </w:r>
      <w:r w:rsidR="0004281A">
        <w:t xml:space="preserve"> </w:t>
      </w:r>
      <w:r>
        <w:t>“</w:t>
      </w:r>
      <w:r w:rsidR="0059432C">
        <w:t>My theory is correct.</w:t>
      </w:r>
      <w:r>
        <w:t>”</w:t>
      </w:r>
    </w:p>
    <w:p w14:paraId="1D150476" w14:textId="71DB7FA7" w:rsidR="00D10B5B" w:rsidRDefault="00766B15" w:rsidP="00684D30">
      <w:pPr>
        <w:pStyle w:val="Body-TextTx"/>
      </w:pPr>
      <w:r>
        <w:t>“</w:t>
      </w:r>
      <w:r w:rsidR="0059432C">
        <w:t>Brightness, the spren that runs the suppression device</w:t>
      </w:r>
      <w:r>
        <w:t> . . .</w:t>
      </w:r>
      <w:r w:rsidR="00483B1D">
        <w:t xml:space="preserve"> </w:t>
      </w:r>
      <w:r w:rsidR="0059432C">
        <w:t>has been corrupted, very similar to</w:t>
      </w:r>
      <w:r>
        <w:t> . . .”</w:t>
      </w:r>
    </w:p>
    <w:p w14:paraId="4A58E27B" w14:textId="66A3AE38" w:rsidR="00D10B5B" w:rsidRDefault="00766B15" w:rsidP="00684D30">
      <w:pPr>
        <w:pStyle w:val="Body-TextTx"/>
      </w:pPr>
      <w:r>
        <w:t>“</w:t>
      </w:r>
      <w:r w:rsidR="0059432C">
        <w:t>To Renarin</w:t>
      </w:r>
      <w:r>
        <w:t>’</w:t>
      </w:r>
      <w:r w:rsidR="0059432C">
        <w:t>s spren,</w:t>
      </w:r>
      <w:r>
        <w:t>”</w:t>
      </w:r>
      <w:r w:rsidR="0059432C">
        <w:t xml:space="preserve"> Navani said.</w:t>
      </w:r>
    </w:p>
    <w:p w14:paraId="4EF56AB0" w14:textId="27EC95B3" w:rsidR="00D10B5B" w:rsidRDefault="00766B15" w:rsidP="00684D30">
      <w:pPr>
        <w:pStyle w:val="Body-TextTx"/>
      </w:pPr>
      <w:r>
        <w:t>“</w:t>
      </w:r>
      <w:r w:rsidR="0059432C">
        <w:t>Indeed.</w:t>
      </w:r>
      <w:r w:rsidR="0004281A">
        <w:t xml:space="preserve"> </w:t>
      </w:r>
      <w:r w:rsidR="0059432C">
        <w:t>The spren refused to talk to us, but didn</w:t>
      </w:r>
      <w:r>
        <w:t>’</w:t>
      </w:r>
      <w:r w:rsidR="0059432C">
        <w:t>t seem as insensate as the ones in Soulcasters.</w:t>
      </w:r>
      <w:r w:rsidR="0004281A">
        <w:t xml:space="preserve"> </w:t>
      </w:r>
      <w:r w:rsidR="0059432C">
        <w:t>This reinforces your theory that ancient fabrials</w:t>
      </w:r>
      <w:r w:rsidR="00483B1D">
        <w:t>—</w:t>
      </w:r>
      <w:r w:rsidR="0059432C">
        <w:t>things like the pumps, the Oathgates, and the Soulcasters</w:t>
      </w:r>
      <w:r w:rsidR="00483B1D">
        <w:t>—</w:t>
      </w:r>
      <w:r w:rsidR="0059432C">
        <w:t>somehow imprisoned their spren in the Cognitive Realm.</w:t>
      </w:r>
      <w:r w:rsidR="0004281A">
        <w:t xml:space="preserve"> </w:t>
      </w:r>
      <w:r w:rsidR="0059432C">
        <w:t>When we pressed it, the spren closed its eyes pointedly.</w:t>
      </w:r>
      <w:r w:rsidR="0004281A">
        <w:t xml:space="preserve"> </w:t>
      </w:r>
      <w:r w:rsidR="0059432C">
        <w:t>It seems to be working with the enemy deliberately, which raises questions about your nephew</w:t>
      </w:r>
      <w:r>
        <w:t>’</w:t>
      </w:r>
      <w:r w:rsidR="0059432C">
        <w:t>s spren.</w:t>
      </w:r>
      <w:r w:rsidR="0004281A">
        <w:t xml:space="preserve"> </w:t>
      </w:r>
      <w:r w:rsidR="0059432C">
        <w:t>Dare we trust it?</w:t>
      </w:r>
      <w:r>
        <w:t>”</w:t>
      </w:r>
    </w:p>
    <w:p w14:paraId="380AD241" w14:textId="14A1B25E" w:rsidR="00D10B5B" w:rsidRDefault="00766B15" w:rsidP="00684D30">
      <w:pPr>
        <w:pStyle w:val="Body-TextTx"/>
      </w:pPr>
      <w:r>
        <w:t>“</w:t>
      </w:r>
      <w:r w:rsidR="0059432C">
        <w:t>We have no reason to assume that one spren serving the enemy means all of its type do,</w:t>
      </w:r>
      <w:r>
        <w:t>”</w:t>
      </w:r>
      <w:r w:rsidR="0059432C">
        <w:t xml:space="preserve"> Navani said.</w:t>
      </w:r>
      <w:r w:rsidR="0004281A">
        <w:t xml:space="preserve"> </w:t>
      </w:r>
      <w:r>
        <w:t>“</w:t>
      </w:r>
      <w:r w:rsidR="0059432C">
        <w:t>We should assume they each have individual loyalties, like humans.</w:t>
      </w:r>
      <w:r>
        <w:t>”</w:t>
      </w:r>
    </w:p>
    <w:p w14:paraId="1230EC2C" w14:textId="741A1E43" w:rsidR="00D10B5B" w:rsidRDefault="0059432C" w:rsidP="00684D30">
      <w:pPr>
        <w:pStyle w:val="Body-TextTx"/>
      </w:pPr>
      <w:r>
        <w:t>She had to admit, however, that Renarin</w:t>
      </w:r>
      <w:r w:rsidR="00766B15">
        <w:t>’</w:t>
      </w:r>
      <w:r>
        <w:t>s spren made her uncomfortable.</w:t>
      </w:r>
      <w:r w:rsidR="0004281A">
        <w:t xml:space="preserve"> </w:t>
      </w:r>
      <w:r>
        <w:t>Seeing the future?</w:t>
      </w:r>
      <w:r w:rsidR="0004281A">
        <w:t xml:space="preserve"> </w:t>
      </w:r>
      <w:r>
        <w:t>Well, she had already tied her mind in knots thinking about Glys.</w:t>
      </w:r>
      <w:r w:rsidR="0004281A">
        <w:t xml:space="preserve"> </w:t>
      </w:r>
      <w:r>
        <w:t>Instead, she tried to focus on the nature of this fabrial</w:t>
      </w:r>
      <w:r w:rsidR="00766B15">
        <w:t>’</w:t>
      </w:r>
      <w:r>
        <w:t>s spren.</w:t>
      </w:r>
    </w:p>
    <w:p w14:paraId="79E0FE51" w14:textId="0C13FE5B" w:rsidR="00D10B5B" w:rsidRDefault="0059432C" w:rsidP="00684D30">
      <w:pPr>
        <w:pStyle w:val="Body-TextTx"/>
      </w:pPr>
      <w:r w:rsidRPr="00CC5738">
        <w:rPr>
          <w:rStyle w:val="itali"/>
        </w:rPr>
        <w:t>You capture spren,</w:t>
      </w:r>
      <w:r>
        <w:t xml:space="preserve"> the strange person had said to her via spanreed.</w:t>
      </w:r>
      <w:r w:rsidR="0004281A">
        <w:t xml:space="preserve"> </w:t>
      </w:r>
      <w:r w:rsidRPr="00CC5738">
        <w:rPr>
          <w:rStyle w:val="itali"/>
        </w:rPr>
        <w:t>You imprison them.</w:t>
      </w:r>
      <w:r w:rsidR="0004281A">
        <w:rPr>
          <w:rStyle w:val="itali"/>
        </w:rPr>
        <w:t xml:space="preserve"> </w:t>
      </w:r>
      <w:r w:rsidRPr="00CC5738">
        <w:rPr>
          <w:rStyle w:val="itali"/>
        </w:rPr>
        <w:t>Hundreds of them.</w:t>
      </w:r>
      <w:r w:rsidR="0004281A">
        <w:rPr>
          <w:rStyle w:val="itali"/>
        </w:rPr>
        <w:t xml:space="preserve"> </w:t>
      </w:r>
      <w:r w:rsidRPr="00CC5738">
        <w:rPr>
          <w:rStyle w:val="itali"/>
        </w:rPr>
        <w:t>You are a monster.</w:t>
      </w:r>
      <w:r w:rsidR="0004281A">
        <w:rPr>
          <w:rStyle w:val="itali"/>
        </w:rPr>
        <w:t xml:space="preserve"> </w:t>
      </w:r>
      <w:r w:rsidRPr="00CC5738">
        <w:rPr>
          <w:rStyle w:val="itali"/>
        </w:rPr>
        <w:t>You must stop.</w:t>
      </w:r>
    </w:p>
    <w:p w14:paraId="47895B51" w14:textId="2CC9E287" w:rsidR="00D10B5B" w:rsidRDefault="0059432C" w:rsidP="00684D30">
      <w:pPr>
        <w:pStyle w:val="Body-TextTx"/>
      </w:pPr>
      <w:r>
        <w:t>Weeks had passed without a quiver from the spanreed.</w:t>
      </w:r>
      <w:r w:rsidR="0004281A">
        <w:t xml:space="preserve"> </w:t>
      </w:r>
      <w:r>
        <w:t xml:space="preserve">Was it possible this person knew </w:t>
      </w:r>
      <w:r w:rsidR="00787ADF">
        <w:t>how</w:t>
      </w:r>
      <w:r>
        <w:t xml:space="preserve"> to create fabrials the old way, which appeared to use </w:t>
      </w:r>
      <w:r w:rsidRPr="00CC5738">
        <w:rPr>
          <w:rStyle w:val="itali"/>
        </w:rPr>
        <w:t>sapient</w:t>
      </w:r>
      <w:r>
        <w:t xml:space="preserve"> spren, </w:t>
      </w:r>
      <w:r w:rsidR="00E92D9F">
        <w:t>lock</w:t>
      </w:r>
      <w:r>
        <w:t>ing them in the Cognitive Realm?</w:t>
      </w:r>
      <w:r w:rsidR="0004281A">
        <w:t xml:space="preserve"> </w:t>
      </w:r>
      <w:r>
        <w:t>Perhaps this method was preferable and more humane.</w:t>
      </w:r>
      <w:r w:rsidR="0004281A">
        <w:t xml:space="preserve"> </w:t>
      </w:r>
      <w:r>
        <w:t xml:space="preserve">The magnificent spren </w:t>
      </w:r>
      <w:r>
        <w:lastRenderedPageBreak/>
        <w:t>that controlled the Oathgates didn</w:t>
      </w:r>
      <w:r w:rsidR="00766B15">
        <w:t>’</w:t>
      </w:r>
      <w:r>
        <w:t>t seem to begrudge their attachment to the devices, for example, and were fully capable of interacting.</w:t>
      </w:r>
    </w:p>
    <w:p w14:paraId="7B810FDC" w14:textId="639F20C0" w:rsidR="00D10B5B" w:rsidRDefault="00766B15" w:rsidP="00684D30">
      <w:pPr>
        <w:pStyle w:val="Body-TextTx"/>
      </w:pPr>
      <w:r>
        <w:t>“</w:t>
      </w:r>
      <w:r w:rsidR="0059432C">
        <w:t>For now, study this,</w:t>
      </w:r>
      <w:r>
        <w:t>”</w:t>
      </w:r>
      <w:r w:rsidR="0059432C">
        <w:t xml:space="preserve"> Navani said to Rushu, tapping her knuckles against the majestic gemstone pillar.</w:t>
      </w:r>
      <w:r w:rsidR="0004281A">
        <w:t xml:space="preserve"> </w:t>
      </w:r>
      <w:r>
        <w:t>“</w:t>
      </w:r>
      <w:r w:rsidR="0059432C">
        <w:t>See if you can find a way to activate this specific group of garnets.</w:t>
      </w:r>
      <w:r w:rsidR="0004281A">
        <w:t xml:space="preserve"> </w:t>
      </w:r>
      <w:r w:rsidR="0059432C">
        <w:t xml:space="preserve">In the past, the </w:t>
      </w:r>
      <w:r w:rsidR="00F13D0A">
        <w:t>t</w:t>
      </w:r>
      <w:r w:rsidR="0059432C">
        <w:t>ower was protected from the Fused.</w:t>
      </w:r>
      <w:r w:rsidR="0004281A">
        <w:t xml:space="preserve"> </w:t>
      </w:r>
      <w:r w:rsidR="0059432C">
        <w:t>Old writings agree on this fact.</w:t>
      </w:r>
      <w:r w:rsidR="0004281A">
        <w:t xml:space="preserve"> </w:t>
      </w:r>
      <w:r w:rsidR="0059432C">
        <w:t>This part of the pillar must be why.</w:t>
      </w:r>
      <w:r>
        <w:t>”</w:t>
      </w:r>
    </w:p>
    <w:p w14:paraId="214A582B" w14:textId="4F4A79B1" w:rsidR="00D10B5B" w:rsidRDefault="00766B15" w:rsidP="00684D30">
      <w:pPr>
        <w:pStyle w:val="Body-TextTx"/>
      </w:pPr>
      <w:r>
        <w:t>“</w:t>
      </w:r>
      <w:r w:rsidR="0059432C">
        <w:t>Yes</w:t>
      </w:r>
      <w:r>
        <w:t> . . .”</w:t>
      </w:r>
      <w:r w:rsidR="0059432C">
        <w:t xml:space="preserve"> Rushu said.</w:t>
      </w:r>
      <w:r w:rsidR="0004281A">
        <w:t xml:space="preserve"> </w:t>
      </w:r>
      <w:r>
        <w:t>“</w:t>
      </w:r>
      <w:r w:rsidR="0059432C">
        <w:t>A fine theory, and a fine suggestion.</w:t>
      </w:r>
      <w:r w:rsidR="0004281A">
        <w:t xml:space="preserve"> </w:t>
      </w:r>
      <w:r w:rsidR="0059432C">
        <w:t>If we focus on this one piece of the pillar, which we know is a distinct fabrial, maybe we can activate it.</w:t>
      </w:r>
      <w:r>
        <w:t>”</w:t>
      </w:r>
    </w:p>
    <w:p w14:paraId="3C253D2B" w14:textId="76D214C7" w:rsidR="00D10B5B" w:rsidRDefault="00766B15" w:rsidP="00684D30">
      <w:pPr>
        <w:pStyle w:val="Body-TextTx"/>
      </w:pPr>
      <w:r>
        <w:t>“</w:t>
      </w:r>
      <w:r w:rsidR="0059432C">
        <w:t>Also try resetting the suppression fabrial we stole.</w:t>
      </w:r>
      <w:r w:rsidR="0004281A">
        <w:t xml:space="preserve"> </w:t>
      </w:r>
      <w:r w:rsidR="0059432C">
        <w:t xml:space="preserve">It smothered </w:t>
      </w:r>
      <w:r w:rsidR="0059432C" w:rsidRPr="00CC5738">
        <w:rPr>
          <w:rStyle w:val="itali"/>
        </w:rPr>
        <w:t>Kaladin</w:t>
      </w:r>
      <w:r>
        <w:rPr>
          <w:rStyle w:val="itali"/>
        </w:rPr>
        <w:t>’</w:t>
      </w:r>
      <w:r w:rsidR="0059432C" w:rsidRPr="00CC5738">
        <w:rPr>
          <w:rStyle w:val="itali"/>
        </w:rPr>
        <w:t>s</w:t>
      </w:r>
      <w:r w:rsidR="0059432C">
        <w:t xml:space="preserve"> abilities, but let the Fused use </w:t>
      </w:r>
      <w:r w:rsidR="0059432C" w:rsidRPr="00CC5738">
        <w:rPr>
          <w:rStyle w:val="itali"/>
        </w:rPr>
        <w:t>their</w:t>
      </w:r>
      <w:r w:rsidR="0059432C">
        <w:t xml:space="preserve"> powers.</w:t>
      </w:r>
      <w:r w:rsidR="0004281A">
        <w:t xml:space="preserve"> </w:t>
      </w:r>
      <w:r w:rsidR="0059432C">
        <w:t>There might be a way to reverse the device</w:t>
      </w:r>
      <w:r>
        <w:t>’</w:t>
      </w:r>
      <w:r w:rsidR="0059432C">
        <w:t>s effects.</w:t>
      </w:r>
      <w:r>
        <w:t>”</w:t>
      </w:r>
    </w:p>
    <w:p w14:paraId="7BA86266" w14:textId="21511D56" w:rsidR="00D10B5B" w:rsidRDefault="0059432C" w:rsidP="00684D30">
      <w:pPr>
        <w:pStyle w:val="Body-TextTx"/>
      </w:pPr>
      <w:r>
        <w:t>Rushu nodded in her absentminded way.</w:t>
      </w:r>
      <w:r w:rsidR="0004281A">
        <w:t xml:space="preserve"> </w:t>
      </w:r>
      <w:r>
        <w:t>Navani continued to stare up at the pillar, which sparkled with the light of a thousand facets.</w:t>
      </w:r>
      <w:r w:rsidR="0004281A">
        <w:t xml:space="preserve"> </w:t>
      </w:r>
      <w:r>
        <w:t>What was she missing?</w:t>
      </w:r>
      <w:r w:rsidR="0004281A">
        <w:t xml:space="preserve"> </w:t>
      </w:r>
      <w:r>
        <w:t>Why couldn</w:t>
      </w:r>
      <w:r w:rsidR="00766B15">
        <w:t>’</w:t>
      </w:r>
      <w:r>
        <w:t>t she activate it?</w:t>
      </w:r>
    </w:p>
    <w:p w14:paraId="05D3E3B6" w14:textId="4BC883A2" w:rsidR="00D10B5B" w:rsidRDefault="0059432C" w:rsidP="00684D30">
      <w:pPr>
        <w:pStyle w:val="Body-TextTx"/>
      </w:pPr>
      <w:r>
        <w:t>She handed the schematic to Rushu and began walking from the room.</w:t>
      </w:r>
      <w:r w:rsidR="0004281A">
        <w:t xml:space="preserve"> </w:t>
      </w:r>
      <w:r w:rsidR="00766B15">
        <w:t>“</w:t>
      </w:r>
      <w:r>
        <w:t>We haven</w:t>
      </w:r>
      <w:r w:rsidR="00766B15">
        <w:t>’</w:t>
      </w:r>
      <w:r>
        <w:t>t been giving enough thought to the tower</w:t>
      </w:r>
      <w:r w:rsidR="00766B15">
        <w:t>’</w:t>
      </w:r>
      <w:r>
        <w:t>s security,</w:t>
      </w:r>
      <w:r w:rsidR="00766B15">
        <w:t>”</w:t>
      </w:r>
      <w:r>
        <w:t xml:space="preserve"> she said. </w:t>
      </w:r>
      <w:r w:rsidR="00766B15">
        <w:t>“</w:t>
      </w:r>
      <w:r>
        <w:t>Clearly the ancients were worried about incursions by the Fused</w:t>
      </w:r>
      <w:r w:rsidR="00483B1D">
        <w:t>—</w:t>
      </w:r>
      <w:r>
        <w:t>and we experienced one already.</w:t>
      </w:r>
      <w:r w:rsidR="00766B15">
        <w:t>”</w:t>
      </w:r>
    </w:p>
    <w:p w14:paraId="2CD36BF3" w14:textId="03914899" w:rsidR="00D10B5B" w:rsidRDefault="00766B15" w:rsidP="00684D30">
      <w:pPr>
        <w:pStyle w:val="Body-TextTx"/>
      </w:pPr>
      <w:r>
        <w:t>“</w:t>
      </w:r>
      <w:r w:rsidR="0059432C">
        <w:t>The Oathgates are under constant guard now,</w:t>
      </w:r>
      <w:r>
        <w:t>”</w:t>
      </w:r>
      <w:r w:rsidR="0059432C">
        <w:t xml:space="preserve"> Rushu said, hurrying to keep up.</w:t>
      </w:r>
      <w:r w:rsidR="0004281A">
        <w:t xml:space="preserve"> </w:t>
      </w:r>
      <w:r>
        <w:t>“</w:t>
      </w:r>
      <w:r w:rsidR="0059432C">
        <w:t>And authentication by two different orders of Radiants is required for activation.</w:t>
      </w:r>
      <w:r w:rsidR="0004281A">
        <w:t xml:space="preserve"> </w:t>
      </w:r>
      <w:r w:rsidR="0059432C">
        <w:t>It seems unlikely the enemy could do what they did before.</w:t>
      </w:r>
      <w:r>
        <w:t>”</w:t>
      </w:r>
    </w:p>
    <w:p w14:paraId="45E110E9" w14:textId="1D26332F" w:rsidR="00D10B5B" w:rsidRDefault="00766B15" w:rsidP="00684D30">
      <w:pPr>
        <w:pStyle w:val="Body-TextTx"/>
      </w:pPr>
      <w:r>
        <w:t>“</w:t>
      </w:r>
      <w:r w:rsidR="0059432C">
        <w:t>Yes, but what if they came in another way?</w:t>
      </w:r>
      <w:r>
        <w:t>”</w:t>
      </w:r>
      <w:r w:rsidR="0004281A">
        <w:t xml:space="preserve"> </w:t>
      </w:r>
      <w:r w:rsidR="0059432C">
        <w:t>The spren she</w:t>
      </w:r>
      <w:r>
        <w:t>’</w:t>
      </w:r>
      <w:r w:rsidR="0059432C">
        <w:t>d interviewed claimed that the Masked Ones</w:t>
      </w:r>
      <w:r w:rsidR="00483B1D">
        <w:t>—</w:t>
      </w:r>
      <w:r w:rsidR="0059432C">
        <w:t>Fused with Lightweaving powers</w:t>
      </w:r>
      <w:r w:rsidR="00483B1D">
        <w:t>—</w:t>
      </w:r>
      <w:r w:rsidR="0059432C">
        <w:t>couldn</w:t>
      </w:r>
      <w:r>
        <w:t>’</w:t>
      </w:r>
      <w:r w:rsidR="0059432C">
        <w:t>t enter the tower.</w:t>
      </w:r>
      <w:r w:rsidR="0004281A">
        <w:t xml:space="preserve"> </w:t>
      </w:r>
      <w:r w:rsidR="0059432C">
        <w:t>Its ancient protections had some lingering effects, like the changes in pressure or the warmth.</w:t>
      </w:r>
      <w:r w:rsidR="0004281A">
        <w:t xml:space="preserve"> </w:t>
      </w:r>
      <w:r w:rsidR="0059432C">
        <w:t xml:space="preserve">Indeed, this seemed proven, as while Masked Ones sometimes slipped into human camps, they had never </w:t>
      </w:r>
      <w:r w:rsidR="0059432C">
        <w:lastRenderedPageBreak/>
        <w:t>come to Urithiru.</w:t>
      </w:r>
    </w:p>
    <w:p w14:paraId="665286FF" w14:textId="4EF64377" w:rsidR="00D10B5B" w:rsidRDefault="0059432C" w:rsidP="00684D30">
      <w:pPr>
        <w:pStyle w:val="Body-TextTx"/>
      </w:pPr>
      <w:r>
        <w:t>At least so far as Navani could tell.</w:t>
      </w:r>
      <w:r w:rsidR="0004281A">
        <w:t xml:space="preserve"> </w:t>
      </w:r>
      <w:r>
        <w:t>Perhaps they</w:t>
      </w:r>
      <w:r w:rsidR="00766B15">
        <w:t>’</w:t>
      </w:r>
      <w:r>
        <w:t>d just been very careful.</w:t>
      </w:r>
      <w:r w:rsidR="0004281A">
        <w:t xml:space="preserve"> </w:t>
      </w:r>
      <w:r w:rsidR="00766B15">
        <w:t>“</w:t>
      </w:r>
      <w:r>
        <w:t>The enemy,</w:t>
      </w:r>
      <w:r w:rsidR="00766B15">
        <w:t>”</w:t>
      </w:r>
      <w:r>
        <w:t xml:space="preserve"> Navani said to Rushu, </w:t>
      </w:r>
      <w:r w:rsidR="00766B15">
        <w:t>“</w:t>
      </w:r>
      <w:r>
        <w:t>has abilities we can only guess at</w:t>
      </w:r>
      <w:r w:rsidR="00483B1D">
        <w:t>—</w:t>
      </w:r>
      <w:r>
        <w:t>and the powers we do know about are dangerous enough.</w:t>
      </w:r>
      <w:r w:rsidR="0004281A">
        <w:t xml:space="preserve"> </w:t>
      </w:r>
      <w:r>
        <w:t>Masked Ones could be among us and we</w:t>
      </w:r>
      <w:r w:rsidR="00766B15">
        <w:t>’</w:t>
      </w:r>
      <w:r>
        <w:t>d never know it.</w:t>
      </w:r>
      <w:r w:rsidR="0004281A">
        <w:t xml:space="preserve"> </w:t>
      </w:r>
      <w:r>
        <w:t>You or I could be one of them right now.</w:t>
      </w:r>
      <w:r w:rsidR="00766B15">
        <w:t>”</w:t>
      </w:r>
    </w:p>
    <w:p w14:paraId="0711C200" w14:textId="4F3D0F7F" w:rsidR="00D10B5B" w:rsidRDefault="00766B15" w:rsidP="00684D30">
      <w:pPr>
        <w:pStyle w:val="Body-TextTx"/>
      </w:pPr>
      <w:r>
        <w:t>“</w:t>
      </w:r>
      <w:r w:rsidR="0059432C">
        <w:t>That</w:t>
      </w:r>
      <w:r>
        <w:t> . . .</w:t>
      </w:r>
      <w:r w:rsidR="00483B1D">
        <w:t xml:space="preserve"> </w:t>
      </w:r>
      <w:r w:rsidR="0059432C">
        <w:t>is a highly disturbing thought, Brightness,</w:t>
      </w:r>
      <w:r>
        <w:t>”</w:t>
      </w:r>
      <w:r w:rsidR="0059432C">
        <w:t xml:space="preserve"> Rushu said.</w:t>
      </w:r>
      <w:r w:rsidR="0004281A">
        <w:t xml:space="preserve"> </w:t>
      </w:r>
      <w:r>
        <w:t>“</w:t>
      </w:r>
      <w:r w:rsidR="0059432C">
        <w:t>What could we possibly do?</w:t>
      </w:r>
      <w:r w:rsidR="0004281A">
        <w:t xml:space="preserve"> </w:t>
      </w:r>
      <w:r w:rsidR="0059432C">
        <w:t>Other than fixing the tower</w:t>
      </w:r>
      <w:r>
        <w:t>’</w:t>
      </w:r>
      <w:r w:rsidR="0059432C">
        <w:t>s defenses.</w:t>
      </w:r>
      <w:r>
        <w:t>”</w:t>
      </w:r>
    </w:p>
    <w:p w14:paraId="4F4C39EA" w14:textId="0BF52DB5" w:rsidR="00D10B5B" w:rsidRDefault="00766B15" w:rsidP="00684D30">
      <w:pPr>
        <w:pStyle w:val="Body-TextTx"/>
      </w:pPr>
      <w:r>
        <w:t>“</w:t>
      </w:r>
      <w:r w:rsidR="0059432C">
        <w:t>Gather a team of our best abstract thinkers.</w:t>
      </w:r>
      <w:r w:rsidR="0004281A">
        <w:t xml:space="preserve"> </w:t>
      </w:r>
      <w:r w:rsidR="0059432C">
        <w:t>Assign them the task of creating protocols to identify hidden Fused.</w:t>
      </w:r>
      <w:r>
        <w:t>”</w:t>
      </w:r>
    </w:p>
    <w:p w14:paraId="3A569D86" w14:textId="63416DB5" w:rsidR="00D10B5B" w:rsidRDefault="00766B15" w:rsidP="00684D30">
      <w:pPr>
        <w:pStyle w:val="Body-TextTx"/>
      </w:pPr>
      <w:r>
        <w:t>“</w:t>
      </w:r>
      <w:r w:rsidR="0059432C">
        <w:t>Understood,</w:t>
      </w:r>
      <w:r>
        <w:t>”</w:t>
      </w:r>
      <w:r w:rsidR="0059432C">
        <w:t xml:space="preserve"> Rushu said.</w:t>
      </w:r>
      <w:r w:rsidR="0004281A">
        <w:t xml:space="preserve"> </w:t>
      </w:r>
      <w:r>
        <w:t>“</w:t>
      </w:r>
      <w:r w:rsidR="0059432C">
        <w:t>Dali would be perfect for that.</w:t>
      </w:r>
      <w:r w:rsidR="0004281A">
        <w:t xml:space="preserve"> </w:t>
      </w:r>
      <w:r w:rsidR="0059432C">
        <w:t>Oh, and Sebasinar, and</w:t>
      </w:r>
      <w:r>
        <w:t> . . .”</w:t>
      </w:r>
      <w:r w:rsidR="0004281A">
        <w:t xml:space="preserve"> </w:t>
      </w:r>
      <w:r w:rsidR="0059432C">
        <w:t>She slowed, pulling out her notebook, oblivious to how she was standing in the middle of the corridor, forcing people to step around her.</w:t>
      </w:r>
    </w:p>
    <w:p w14:paraId="27E5FD84" w14:textId="2BA6FE36" w:rsidR="00D10B5B" w:rsidRDefault="0059432C" w:rsidP="00684D30">
      <w:pPr>
        <w:pStyle w:val="Body-TextTx"/>
      </w:pPr>
      <w:r>
        <w:t xml:space="preserve">Navani smiled fondly, but left Rushu to her task, instead turning right and entering one of the ancient </w:t>
      </w:r>
      <w:r w:rsidR="00766B15">
        <w:t>“</w:t>
      </w:r>
      <w:r>
        <w:t>library</w:t>
      </w:r>
      <w:r w:rsidR="00766B15">
        <w:t>”</w:t>
      </w:r>
      <w:r>
        <w:t xml:space="preserve"> rooms.</w:t>
      </w:r>
      <w:r w:rsidR="0004281A">
        <w:t xml:space="preserve"> </w:t>
      </w:r>
      <w:r>
        <w:t>When first studying the tower, they</w:t>
      </w:r>
      <w:r w:rsidR="00766B15">
        <w:t>’</w:t>
      </w:r>
      <w:r>
        <w:t>d found dozens of gemstones in this room, all encoded with short messages from the ancient Knights Radiant.</w:t>
      </w:r>
    </w:p>
    <w:p w14:paraId="3D3B70A5" w14:textId="17516298" w:rsidR="00D10B5B" w:rsidRDefault="0059432C" w:rsidP="00684D30">
      <w:pPr>
        <w:pStyle w:val="Body-TextTx"/>
      </w:pPr>
      <w:r>
        <w:t>Over the months, the room had transformed from a dedicated study of those gemstones into a laboratory where Navani had organized her finest engineers.</w:t>
      </w:r>
      <w:r w:rsidR="0004281A">
        <w:t xml:space="preserve"> </w:t>
      </w:r>
      <w:r>
        <w:t>She had been around enough intelligent people to know they worked best in an encouraging environment where study and discovery were rewarded.</w:t>
      </w:r>
    </w:p>
    <w:p w14:paraId="2C5D2C8E" w14:textId="4085DE62" w:rsidR="00D10B5B" w:rsidRDefault="0059432C" w:rsidP="00684D30">
      <w:pPr>
        <w:pStyle w:val="Body-TextTx"/>
      </w:pPr>
      <w:r>
        <w:t>Inside this room, concentrationspren moved like ripples in the sky, and a few logicspren</w:t>
      </w:r>
      <w:r w:rsidR="00483B1D">
        <w:t>—</w:t>
      </w:r>
      <w:r>
        <w:t>like little stormclouds</w:t>
      </w:r>
      <w:r w:rsidR="00483B1D">
        <w:t>—</w:t>
      </w:r>
      <w:r>
        <w:t>hovered in the air.</w:t>
      </w:r>
      <w:r w:rsidR="0004281A">
        <w:t xml:space="preserve"> </w:t>
      </w:r>
      <w:r>
        <w:t>Engineers worked on dozens of projects: some practical designs, others more fanciful.</w:t>
      </w:r>
    </w:p>
    <w:p w14:paraId="0D83096C" w14:textId="1D742894" w:rsidR="00D10B5B" w:rsidRDefault="0059432C" w:rsidP="00684D30">
      <w:pPr>
        <w:pStyle w:val="Body-TextTx"/>
      </w:pPr>
      <w:r>
        <w:t>As soon as she stepped in, an excited young engineer scrambled up.</w:t>
      </w:r>
      <w:r w:rsidR="0004281A">
        <w:t xml:space="preserve"> </w:t>
      </w:r>
      <w:r w:rsidR="00766B15">
        <w:t>“</w:t>
      </w:r>
      <w:r>
        <w:t>Brightness!</w:t>
      </w:r>
      <w:r w:rsidR="00766B15">
        <w:t>”</w:t>
      </w:r>
      <w:r>
        <w:t xml:space="preserve"> he </w:t>
      </w:r>
      <w:r>
        <w:lastRenderedPageBreak/>
        <w:t>said.</w:t>
      </w:r>
      <w:r w:rsidR="0004281A">
        <w:t xml:space="preserve"> </w:t>
      </w:r>
      <w:r w:rsidR="00766B15">
        <w:t>“</w:t>
      </w:r>
      <w:r>
        <w:t>It</w:t>
      </w:r>
      <w:r w:rsidR="00766B15">
        <w:t>’</w:t>
      </w:r>
      <w:r>
        <w:t>s working!</w:t>
      </w:r>
      <w:r w:rsidR="00766B15">
        <w:t>”</w:t>
      </w:r>
    </w:p>
    <w:p w14:paraId="770D32CC" w14:textId="5E78BA78" w:rsidR="00D10B5B" w:rsidRDefault="00766B15" w:rsidP="00684D30">
      <w:pPr>
        <w:pStyle w:val="Body-TextTx"/>
      </w:pPr>
      <w:r>
        <w:t>“</w:t>
      </w:r>
      <w:r w:rsidR="0059432C">
        <w:t>That</w:t>
      </w:r>
      <w:r>
        <w:t>’</w:t>
      </w:r>
      <w:r w:rsidR="0059432C">
        <w:t>s wonderful,</w:t>
      </w:r>
      <w:r>
        <w:t>”</w:t>
      </w:r>
      <w:r w:rsidR="0059432C">
        <w:t xml:space="preserve"> she said, struggling to remember his name.</w:t>
      </w:r>
      <w:r w:rsidR="0004281A">
        <w:t xml:space="preserve"> </w:t>
      </w:r>
      <w:r w:rsidR="0059432C">
        <w:t>Young, bald, barely a beard to speak of.</w:t>
      </w:r>
      <w:r w:rsidR="0004281A">
        <w:t xml:space="preserve"> </w:t>
      </w:r>
      <w:r w:rsidR="0059432C">
        <w:t>What project had he been on?</w:t>
      </w:r>
    </w:p>
    <w:p w14:paraId="5062AFA6" w14:textId="1F5B045B" w:rsidR="00D10B5B" w:rsidRDefault="0059432C" w:rsidP="00684D30">
      <w:pPr>
        <w:pStyle w:val="Body-TextTx"/>
      </w:pPr>
      <w:r>
        <w:t>He grabbed her by the arm and towed her to the side, ignoring propriety.</w:t>
      </w:r>
      <w:r w:rsidR="0004281A">
        <w:t xml:space="preserve"> </w:t>
      </w:r>
      <w:r>
        <w:t>She didn</w:t>
      </w:r>
      <w:r w:rsidR="00766B15">
        <w:t>’</w:t>
      </w:r>
      <w:r>
        <w:t>t mind.</w:t>
      </w:r>
      <w:r w:rsidR="0004281A">
        <w:t xml:space="preserve"> </w:t>
      </w:r>
      <w:r>
        <w:t>It was a mark of pride to her that so many of the engineers forgot she was anything other than the person who funded their projects.</w:t>
      </w:r>
    </w:p>
    <w:p w14:paraId="74F950BD" w14:textId="134B2880" w:rsidR="00D10B5B" w:rsidRDefault="0059432C" w:rsidP="00684D30">
      <w:pPr>
        <w:pStyle w:val="Body-TextTx"/>
      </w:pPr>
      <w:r>
        <w:t>She spotted Falilar at the worktable, and that jogged her memory.</w:t>
      </w:r>
      <w:r w:rsidR="0004281A">
        <w:t xml:space="preserve"> </w:t>
      </w:r>
      <w:r>
        <w:t>The young ardent was his nephew, Tomor, a darkeyed youth who wanted to follow his uncle</w:t>
      </w:r>
      <w:r w:rsidR="00766B15">
        <w:t>’</w:t>
      </w:r>
      <w:r>
        <w:t>s path of scholarship.</w:t>
      </w:r>
      <w:r w:rsidR="0004281A">
        <w:t xml:space="preserve"> </w:t>
      </w:r>
      <w:r>
        <w:t>She</w:t>
      </w:r>
      <w:r w:rsidR="00766B15">
        <w:t>’</w:t>
      </w:r>
      <w:r>
        <w:t>d assigned the two one of her more serious designs, a set of new lifts that worked on the same principle as the flying platform.</w:t>
      </w:r>
    </w:p>
    <w:p w14:paraId="1B9B4FE8" w14:textId="2BC00D1B" w:rsidR="00D10B5B" w:rsidRDefault="00766B15" w:rsidP="00684D30">
      <w:pPr>
        <w:pStyle w:val="Body-TextTx"/>
      </w:pPr>
      <w:r>
        <w:t>“</w:t>
      </w:r>
      <w:r w:rsidR="0059432C">
        <w:t>Brightness,</w:t>
      </w:r>
      <w:r>
        <w:t>”</w:t>
      </w:r>
      <w:r w:rsidR="0059432C">
        <w:t xml:space="preserve"> Falilar said, bowing to her.</w:t>
      </w:r>
      <w:r w:rsidR="0004281A">
        <w:t xml:space="preserve"> </w:t>
      </w:r>
      <w:r>
        <w:t>“</w:t>
      </w:r>
      <w:r w:rsidR="0059432C">
        <w:t>The design requires a great deal more tweaking.</w:t>
      </w:r>
      <w:r w:rsidR="0004281A">
        <w:t xml:space="preserve"> </w:t>
      </w:r>
      <w:r w:rsidR="0059432C">
        <w:t>I fear it</w:t>
      </w:r>
      <w:r>
        <w:t>’</w:t>
      </w:r>
      <w:r w:rsidR="0059432C">
        <w:t>s going to require too much manpower to be efficient.</w:t>
      </w:r>
      <w:r>
        <w:t>”</w:t>
      </w:r>
    </w:p>
    <w:p w14:paraId="30554AD4" w14:textId="46BE8E17" w:rsidR="00D10B5B" w:rsidRDefault="00766B15" w:rsidP="00684D30">
      <w:pPr>
        <w:pStyle w:val="Body-TextTx"/>
      </w:pPr>
      <w:r>
        <w:t>“</w:t>
      </w:r>
      <w:r w:rsidR="0059432C">
        <w:t>But it</w:t>
      </w:r>
      <w:r>
        <w:t>’</w:t>
      </w:r>
      <w:r w:rsidR="0059432C">
        <w:t>s working?</w:t>
      </w:r>
      <w:r>
        <w:t>”</w:t>
      </w:r>
      <w:r w:rsidR="0059432C">
        <w:t xml:space="preserve"> Navani said.</w:t>
      </w:r>
    </w:p>
    <w:p w14:paraId="53246ECC" w14:textId="09C9892D" w:rsidR="00D10B5B" w:rsidRDefault="00766B15" w:rsidP="00684D30">
      <w:pPr>
        <w:pStyle w:val="Body-TextTx"/>
      </w:pPr>
      <w:r>
        <w:t>“</w:t>
      </w:r>
      <w:r w:rsidR="0059432C">
        <w:t>Yes!</w:t>
      </w:r>
      <w:r>
        <w:t>”</w:t>
      </w:r>
      <w:r w:rsidR="0059432C">
        <w:t xml:space="preserve"> Tomor said, bringing her a device shaped like a jewelry box, around six inches square, with a handle on one side.</w:t>
      </w:r>
      <w:r w:rsidR="0004281A">
        <w:t xml:space="preserve"> </w:t>
      </w:r>
      <w:r w:rsidR="0059432C">
        <w:t>The handle</w:t>
      </w:r>
      <w:r w:rsidR="00483B1D">
        <w:t>—</w:t>
      </w:r>
      <w:r w:rsidR="0059432C">
        <w:t>like the one you might use to pull open a drawer</w:t>
      </w:r>
      <w:r w:rsidR="00483B1D">
        <w:t>—</w:t>
      </w:r>
      <w:r w:rsidR="0059432C">
        <w:t>held a trigger for the index finger on the inside.</w:t>
      </w:r>
      <w:r w:rsidR="0004281A">
        <w:t xml:space="preserve"> </w:t>
      </w:r>
      <w:r w:rsidR="0059432C">
        <w:t>A button on the top was the box</w:t>
      </w:r>
      <w:r>
        <w:t>’</w:t>
      </w:r>
      <w:r w:rsidR="0059432C">
        <w:t>s only other feature, except for a set of straps that she took for a wrist brace.</w:t>
      </w:r>
    </w:p>
    <w:p w14:paraId="37BB6266" w14:textId="04EE081F" w:rsidR="00D10B5B" w:rsidRDefault="0059432C" w:rsidP="00684D30">
      <w:pPr>
        <w:pStyle w:val="Body-TextTx"/>
      </w:pPr>
      <w:r>
        <w:t>Navani accepted the box and peeked in through the access panel.</w:t>
      </w:r>
      <w:r w:rsidR="0004281A">
        <w:t xml:space="preserve"> </w:t>
      </w:r>
      <w:r>
        <w:t>There were two separate fabrial constructions inside.</w:t>
      </w:r>
      <w:r w:rsidR="0004281A">
        <w:t xml:space="preserve"> </w:t>
      </w:r>
      <w:r>
        <w:t>One she recognized for a simple conjoining ruby, like those used in spanreeds.</w:t>
      </w:r>
      <w:r w:rsidR="0004281A">
        <w:t xml:space="preserve"> </w:t>
      </w:r>
      <w:r>
        <w:t>The other was more experimental, a practical application of the designs she</w:t>
      </w:r>
      <w:r w:rsidR="00766B15">
        <w:t>’</w:t>
      </w:r>
      <w:r>
        <w:t>d given Tomor and Falilar: a device for redirecting force, and for quickly engaging or disengaging alignment with the conjoined fabrial.</w:t>
      </w:r>
    </w:p>
    <w:p w14:paraId="2ABAB82D" w14:textId="155B2F75" w:rsidR="00D10B5B" w:rsidRDefault="0059432C" w:rsidP="00684D30">
      <w:pPr>
        <w:pStyle w:val="Body-TextTx"/>
      </w:pPr>
      <w:r>
        <w:t>It wasn</w:t>
      </w:r>
      <w:r w:rsidR="00766B15">
        <w:t>’</w:t>
      </w:r>
      <w:r>
        <w:t xml:space="preserve">t exactly the same method that kept the </w:t>
      </w:r>
      <w:r w:rsidRPr="00916B40">
        <w:rPr>
          <w:rStyle w:val="itali"/>
        </w:rPr>
        <w:t>Fourth Bridge</w:t>
      </w:r>
      <w:r>
        <w:t xml:space="preserve"> flying.</w:t>
      </w:r>
      <w:r w:rsidR="0004281A">
        <w:t xml:space="preserve"> </w:t>
      </w:r>
      <w:r>
        <w:t xml:space="preserve">It was more a </w:t>
      </w:r>
      <w:r>
        <w:lastRenderedPageBreak/>
        <w:t>cousin to that technology.</w:t>
      </w:r>
    </w:p>
    <w:p w14:paraId="58385702" w14:textId="6A3E78DD" w:rsidR="00D10B5B" w:rsidRDefault="00766B15" w:rsidP="00684D30">
      <w:pPr>
        <w:pStyle w:val="Body-TextTx"/>
      </w:pPr>
      <w:r>
        <w:t>“</w:t>
      </w:r>
      <w:r w:rsidR="0059432C">
        <w:t>We decided to make the prototype an individual device,</w:t>
      </w:r>
      <w:r>
        <w:t>”</w:t>
      </w:r>
      <w:r w:rsidR="0059432C">
        <w:t xml:space="preserve"> Falilar said, </w:t>
      </w:r>
      <w:r>
        <w:t>“</w:t>
      </w:r>
      <w:r w:rsidR="0059432C">
        <w:t>as you wanted something portable.</w:t>
      </w:r>
      <w:r>
        <w:t>”</w:t>
      </w:r>
    </w:p>
    <w:p w14:paraId="046EDE91" w14:textId="68E4287B" w:rsidR="00D10B5B" w:rsidRDefault="00766B15" w:rsidP="00684D30">
      <w:pPr>
        <w:pStyle w:val="Body-TextTx"/>
      </w:pPr>
      <w:r>
        <w:t>“</w:t>
      </w:r>
      <w:r w:rsidR="0059432C">
        <w:t>Here!</w:t>
      </w:r>
      <w:r>
        <w:t>”</w:t>
      </w:r>
      <w:r w:rsidR="0059432C">
        <w:t xml:space="preserve"> Tomor said.</w:t>
      </w:r>
      <w:r w:rsidR="0004281A">
        <w:t xml:space="preserve"> </w:t>
      </w:r>
      <w:r>
        <w:t>“</w:t>
      </w:r>
      <w:r w:rsidR="0059432C">
        <w:t>Let me get the workers ready!</w:t>
      </w:r>
      <w:r>
        <w:t>”</w:t>
      </w:r>
      <w:r w:rsidR="0004281A">
        <w:t xml:space="preserve"> </w:t>
      </w:r>
      <w:r w:rsidR="0059432C">
        <w:t>He scrambled over to a couple of soldiers at the side of the room, assigned to run errands for the engineers.</w:t>
      </w:r>
      <w:r w:rsidR="0004281A">
        <w:t xml:space="preserve"> </w:t>
      </w:r>
      <w:r w:rsidR="0059432C">
        <w:t>Tomor got them into position holding a rope, like they were about to engage in a tug-of-war</w:t>
      </w:r>
      <w:r w:rsidR="00483B1D">
        <w:t>—</w:t>
      </w:r>
      <w:r w:rsidR="0059432C">
        <w:t>only instead of a rival team on the other end, their rope was attached to a different fabrial box on the floor.</w:t>
      </w:r>
    </w:p>
    <w:p w14:paraId="2C5D174D" w14:textId="15B2CB07" w:rsidR="00D10B5B" w:rsidRDefault="00766B15" w:rsidP="00684D30">
      <w:pPr>
        <w:pStyle w:val="Body-TextTx"/>
      </w:pPr>
      <w:r>
        <w:t>“</w:t>
      </w:r>
      <w:r w:rsidR="0059432C">
        <w:t>Go ahead, Brightness!</w:t>
      </w:r>
      <w:r>
        <w:t>”</w:t>
      </w:r>
      <w:r w:rsidR="0059432C">
        <w:t xml:space="preserve"> Tomor said.</w:t>
      </w:r>
      <w:r w:rsidR="0004281A">
        <w:t xml:space="preserve"> </w:t>
      </w:r>
      <w:r>
        <w:t>“</w:t>
      </w:r>
      <w:r w:rsidR="0059432C">
        <w:t>Point your box to the side, then conjoin the rubies!</w:t>
      </w:r>
      <w:r>
        <w:t>”</w:t>
      </w:r>
    </w:p>
    <w:p w14:paraId="0A53A869" w14:textId="1A8835DB" w:rsidR="00D10B5B" w:rsidRDefault="0059432C" w:rsidP="00684D30">
      <w:pPr>
        <w:pStyle w:val="Body-TextTx"/>
      </w:pPr>
      <w:r>
        <w:t>Navani strapped the device to her wrist, then swung her arm around, pointing it to the side.</w:t>
      </w:r>
      <w:r w:rsidR="0004281A">
        <w:t xml:space="preserve"> </w:t>
      </w:r>
      <w:r>
        <w:t>Right now, the rubies weren</w:t>
      </w:r>
      <w:r w:rsidR="00766B15">
        <w:t>’</w:t>
      </w:r>
      <w:r>
        <w:t>t conjoined, allowing the box to move freely.</w:t>
      </w:r>
      <w:r w:rsidR="0004281A">
        <w:t xml:space="preserve"> </w:t>
      </w:r>
      <w:r>
        <w:t>Once she pressed the button, however, the device snapped into conjoinment with the second box, the one on the floor attached to the rope.</w:t>
      </w:r>
    </w:p>
    <w:p w14:paraId="467089E7" w14:textId="1D8C7D2D" w:rsidR="00D10B5B" w:rsidRDefault="0059432C" w:rsidP="00684D30">
      <w:pPr>
        <w:pStyle w:val="Body-TextTx"/>
      </w:pPr>
      <w:r>
        <w:t>Next, she pulled the trigger with her index finger.</w:t>
      </w:r>
      <w:r w:rsidR="0004281A">
        <w:t xml:space="preserve"> </w:t>
      </w:r>
      <w:r>
        <w:t>This made the ruby flash brightly for the soldiers, who began pulling their rope.</w:t>
      </w:r>
      <w:r w:rsidR="0004281A">
        <w:t xml:space="preserve"> </w:t>
      </w:r>
      <w:r>
        <w:t>They moved their box along the floor, and the force was transferred across the space to Navani.</w:t>
      </w:r>
      <w:r w:rsidR="0004281A">
        <w:t xml:space="preserve"> </w:t>
      </w:r>
      <w:r>
        <w:t>A</w:t>
      </w:r>
      <w:r w:rsidR="00EB40AC">
        <w:t>nd</w:t>
      </w:r>
      <w:r>
        <w:t xml:space="preserve"> she was yanked</w:t>
      </w:r>
      <w:r w:rsidR="00483B1D">
        <w:t>—</w:t>
      </w:r>
      <w:r>
        <w:t>by the box and handle strapped to her wrist</w:t>
      </w:r>
      <w:r w:rsidR="00483B1D">
        <w:t>—</w:t>
      </w:r>
      <w:r>
        <w:t>steadily across the room.</w:t>
      </w:r>
    </w:p>
    <w:p w14:paraId="666740E0" w14:textId="2E703606" w:rsidR="00D10B5B" w:rsidRDefault="0059432C" w:rsidP="00684D30">
      <w:pPr>
        <w:pStyle w:val="Body-TextTx"/>
      </w:pPr>
      <w:r>
        <w:t>It was a common application of conjoined fabrials.</w:t>
      </w:r>
      <w:r w:rsidR="0004281A">
        <w:t xml:space="preserve"> </w:t>
      </w:r>
      <w:r>
        <w:t xml:space="preserve">The big difference here was not in the fact that force was being transferred, but the </w:t>
      </w:r>
      <w:r w:rsidRPr="00CC5738">
        <w:rPr>
          <w:rStyle w:val="itali"/>
        </w:rPr>
        <w:t>direction</w:t>
      </w:r>
      <w:r>
        <w:t xml:space="preserve"> of the transfer.</w:t>
      </w:r>
      <w:r w:rsidR="0004281A">
        <w:t xml:space="preserve"> </w:t>
      </w:r>
      <w:r>
        <w:t>The men were pulling the box backward along the wall, moving steadily eastward.</w:t>
      </w:r>
      <w:r w:rsidR="0004281A">
        <w:t xml:space="preserve"> </w:t>
      </w:r>
      <w:r>
        <w:t>Navani was being pulled forward along the axis where she</w:t>
      </w:r>
      <w:r w:rsidR="00766B15">
        <w:t>’</w:t>
      </w:r>
      <w:r>
        <w:t>d pointed her arm</w:t>
      </w:r>
      <w:r w:rsidR="00483B1D">
        <w:t>—</w:t>
      </w:r>
      <w:r>
        <w:t>a random direction south</w:t>
      </w:r>
      <w:r w:rsidR="00A26413">
        <w:t xml:space="preserve"> </w:t>
      </w:r>
      <w:r>
        <w:t>by</w:t>
      </w:r>
      <w:r w:rsidR="00A26413">
        <w:t xml:space="preserve"> </w:t>
      </w:r>
      <w:r>
        <w:t>southwest.</w:t>
      </w:r>
    </w:p>
    <w:p w14:paraId="2230C90A" w14:textId="701E3807" w:rsidR="00D10B5B" w:rsidRDefault="0059432C" w:rsidP="00684D30">
      <w:pPr>
        <w:pStyle w:val="Body-TextTx"/>
      </w:pPr>
      <w:r>
        <w:t>She flashed the light to warn the soldiers, then disjoined the fabrials, so she stopped skidding.</w:t>
      </w:r>
      <w:r w:rsidR="0004281A">
        <w:t xml:space="preserve"> </w:t>
      </w:r>
      <w:r>
        <w:t xml:space="preserve">The men were ready for this, and prepared as she pointed her hand </w:t>
      </w:r>
      <w:r w:rsidR="00E62967">
        <w:t xml:space="preserve">in </w:t>
      </w:r>
      <w:r>
        <w:t xml:space="preserve">a different </w:t>
      </w:r>
      <w:r>
        <w:lastRenderedPageBreak/>
        <w:t>direction.</w:t>
      </w:r>
      <w:r w:rsidR="0004281A">
        <w:t xml:space="preserve"> </w:t>
      </w:r>
      <w:r>
        <w:t>When she conjoined again and flashed the ruby for the men, they began pulling</w:t>
      </w:r>
      <w:r w:rsidR="00483B1D">
        <w:t>—</w:t>
      </w:r>
      <w:r>
        <w:t>and she moved that way instead.</w:t>
      </w:r>
    </w:p>
    <w:p w14:paraId="449D3B2E" w14:textId="116DB887" w:rsidR="00D10B5B" w:rsidRDefault="00766B15" w:rsidP="00684D30">
      <w:pPr>
        <w:pStyle w:val="Body-TextTx"/>
      </w:pPr>
      <w:r>
        <w:t>“</w:t>
      </w:r>
      <w:r w:rsidR="0059432C">
        <w:t>It</w:t>
      </w:r>
      <w:r>
        <w:t>’</w:t>
      </w:r>
      <w:r w:rsidR="0059432C">
        <w:t>s working wonderfully,</w:t>
      </w:r>
      <w:r>
        <w:t>”</w:t>
      </w:r>
      <w:r w:rsidR="0059432C">
        <w:t xml:space="preserve"> Navani said, skidding on her heels.</w:t>
      </w:r>
      <w:r w:rsidR="0004281A">
        <w:t xml:space="preserve"> </w:t>
      </w:r>
      <w:r>
        <w:t>“</w:t>
      </w:r>
      <w:r w:rsidR="0059432C">
        <w:t>The ability to redirect the force in any direction</w:t>
      </w:r>
      <w:r w:rsidR="00483B1D">
        <w:t>—</w:t>
      </w:r>
      <w:r w:rsidR="0059432C">
        <w:t>on the fly</w:t>
      </w:r>
      <w:r w:rsidR="00483B1D">
        <w:t>—</w:t>
      </w:r>
      <w:r w:rsidR="0059432C">
        <w:t>is going to have huge practical applications.</w:t>
      </w:r>
      <w:r>
        <w:t>”</w:t>
      </w:r>
    </w:p>
    <w:p w14:paraId="5EF4368A" w14:textId="42564A67" w:rsidR="00D10B5B" w:rsidRDefault="00766B15" w:rsidP="00684D30">
      <w:pPr>
        <w:pStyle w:val="Body-TextTx"/>
      </w:pPr>
      <w:r>
        <w:t>“</w:t>
      </w:r>
      <w:r w:rsidR="0059432C">
        <w:t>Yes, Brightness,</w:t>
      </w:r>
      <w:r>
        <w:t>”</w:t>
      </w:r>
      <w:r w:rsidR="0059432C">
        <w:t xml:space="preserve"> Falilar said, walking beside her, </w:t>
      </w:r>
      <w:r>
        <w:t>“</w:t>
      </w:r>
      <w:r w:rsidR="0059432C">
        <w:t>I agree</w:t>
      </w:r>
      <w:r w:rsidR="00483B1D">
        <w:t>—</w:t>
      </w:r>
      <w:r w:rsidR="0059432C">
        <w:t xml:space="preserve">but the manpower issue </w:t>
      </w:r>
      <w:r w:rsidR="0059432C" w:rsidRPr="00CC5738">
        <w:rPr>
          <w:rStyle w:val="itali"/>
        </w:rPr>
        <w:t>is</w:t>
      </w:r>
      <w:r w:rsidR="0059432C">
        <w:t xml:space="preserve"> a serious one.</w:t>
      </w:r>
      <w:r w:rsidR="0004281A">
        <w:t xml:space="preserve"> </w:t>
      </w:r>
      <w:r w:rsidR="0059432C">
        <w:t xml:space="preserve">It already requires the work of hundreds to keep the </w:t>
      </w:r>
      <w:r w:rsidR="0059432C" w:rsidRPr="00CC5738">
        <w:rPr>
          <w:rStyle w:val="itali"/>
        </w:rPr>
        <w:t>Fourth Bridge</w:t>
      </w:r>
      <w:r w:rsidR="0059432C">
        <w:t xml:space="preserve"> in the air and moving.</w:t>
      </w:r>
      <w:r w:rsidR="0004281A">
        <w:t xml:space="preserve"> </w:t>
      </w:r>
      <w:r w:rsidR="0059432C">
        <w:t>How many more can we spare?</w:t>
      </w:r>
      <w:r>
        <w:t>”</w:t>
      </w:r>
    </w:p>
    <w:p w14:paraId="59DD3C60" w14:textId="53AE391E" w:rsidR="00D10B5B" w:rsidRDefault="0059432C" w:rsidP="00684D30">
      <w:pPr>
        <w:pStyle w:val="Body-TextTx"/>
      </w:pPr>
      <w:r>
        <w:t>Fortunately, that was the exact problem Navani had been trying to solve.</w:t>
      </w:r>
      <w:r w:rsidR="0004281A">
        <w:t xml:space="preserve"> </w:t>
      </w:r>
      <w:r w:rsidRPr="00CC5738">
        <w:rPr>
          <w:rStyle w:val="itali"/>
        </w:rPr>
        <w:t xml:space="preserve">This </w:t>
      </w:r>
      <w:r>
        <w:t>is</w:t>
      </w:r>
      <w:r w:rsidRPr="00CC5738">
        <w:rPr>
          <w:rStyle w:val="itali"/>
        </w:rPr>
        <w:t xml:space="preserve"> working,</w:t>
      </w:r>
      <w:r>
        <w:t xml:space="preserve"> she thought with excitement, turning off the fabrial, then having the men pull her in a third direction.</w:t>
      </w:r>
      <w:r w:rsidR="0004281A">
        <w:t xml:space="preserve"> </w:t>
      </w:r>
      <w:r>
        <w:t xml:space="preserve">Making the </w:t>
      </w:r>
      <w:r w:rsidRPr="00CC5738">
        <w:rPr>
          <w:rStyle w:val="itali"/>
        </w:rPr>
        <w:t>Fourth Bridge</w:t>
      </w:r>
      <w:r>
        <w:t xml:space="preserve"> rise into the air had not been terribly difficult</w:t>
      </w:r>
      <w:r w:rsidR="00483B1D">
        <w:t>—</w:t>
      </w:r>
      <w:r>
        <w:t>the truly hard part had been getting it to move laterally after raising it into the air.</w:t>
      </w:r>
    </w:p>
    <w:p w14:paraId="17620C77" w14:textId="50887813" w:rsidR="00D10B5B" w:rsidRDefault="0059432C" w:rsidP="00684D30">
      <w:pPr>
        <w:pStyle w:val="Body-TextTx"/>
      </w:pPr>
      <w:r>
        <w:t xml:space="preserve">The secret to making the </w:t>
      </w:r>
      <w:r w:rsidRPr="00916B40">
        <w:rPr>
          <w:rStyle w:val="itali"/>
        </w:rPr>
        <w:t>Fourth Bridge</w:t>
      </w:r>
      <w:r>
        <w:t xml:space="preserve"> fly</w:t>
      </w:r>
      <w:r w:rsidR="00483B1D">
        <w:t>—</w:t>
      </w:r>
      <w:r>
        <w:t>and to make this handheld device work</w:t>
      </w:r>
      <w:r w:rsidR="00483B1D">
        <w:t>—</w:t>
      </w:r>
      <w:r>
        <w:t>involved a rare metal called aluminum.</w:t>
      </w:r>
      <w:r w:rsidR="0004281A">
        <w:t xml:space="preserve"> </w:t>
      </w:r>
      <w:r>
        <w:t>It was what the Fused used for weapons that could block Shardblades, but the metal didn</w:t>
      </w:r>
      <w:r w:rsidR="00766B15">
        <w:t>’</w:t>
      </w:r>
      <w:r>
        <w:t>t just interfere with Shardblades</w:t>
      </w:r>
      <w:r w:rsidR="00483B1D">
        <w:t>—</w:t>
      </w:r>
      <w:r>
        <w:t xml:space="preserve">it interfered with </w:t>
      </w:r>
      <w:r w:rsidRPr="00CC5738">
        <w:rPr>
          <w:rStyle w:val="itali"/>
        </w:rPr>
        <w:t>all kinds</w:t>
      </w:r>
      <w:r>
        <w:t xml:space="preserve"> of Stormlight mechanics.</w:t>
      </w:r>
      <w:r w:rsidR="0004281A">
        <w:t xml:space="preserve"> </w:t>
      </w:r>
      <w:r>
        <w:t>Interactions with it during the expedition into Aimia earlier in the year had led Navani to order experiments, and Falilar himself had made the breakthrough.</w:t>
      </w:r>
    </w:p>
    <w:p w14:paraId="2784DFB0" w14:textId="0493208D" w:rsidR="00D10B5B" w:rsidRDefault="0059432C" w:rsidP="00684D30">
      <w:pPr>
        <w:pStyle w:val="Body-TextTx"/>
      </w:pPr>
      <w:r>
        <w:t>The trick was to use a specific fabrial cage, made from aluminum, around the conjoined rubies.</w:t>
      </w:r>
      <w:r w:rsidR="0004281A">
        <w:t xml:space="preserve"> </w:t>
      </w:r>
      <w:r>
        <w:t xml:space="preserve">The details were complicated, but with the proper caging, an artifabrian could make a conjoined ruby </w:t>
      </w:r>
      <w:r w:rsidRPr="00CC5738">
        <w:rPr>
          <w:rStyle w:val="itali"/>
        </w:rPr>
        <w:t>ignore</w:t>
      </w:r>
      <w:r>
        <w:t xml:space="preserve"> motion made by the other along specific vectors or planes.</w:t>
      </w:r>
      <w:r w:rsidR="0004281A">
        <w:t xml:space="preserve"> </w:t>
      </w:r>
      <w:r>
        <w:t xml:space="preserve">So, in application, the </w:t>
      </w:r>
      <w:r w:rsidRPr="00916B40">
        <w:rPr>
          <w:rStyle w:val="itali"/>
        </w:rPr>
        <w:t>Fourth Bridge</w:t>
      </w:r>
      <w:r>
        <w:t xml:space="preserve"> could use two different dummy ships to move.</w:t>
      </w:r>
      <w:r w:rsidR="0004281A">
        <w:t xml:space="preserve"> </w:t>
      </w:r>
      <w:r>
        <w:t>One to go up and down, the other to go laterally.</w:t>
      </w:r>
    </w:p>
    <w:p w14:paraId="2F862E18" w14:textId="04C31390" w:rsidR="00D10B5B" w:rsidRDefault="0059432C" w:rsidP="00684D30">
      <w:pPr>
        <w:pStyle w:val="Body-TextTx"/>
      </w:pPr>
      <w:r>
        <w:t xml:space="preserve">The complexities of that excited Navani and her engineers, and had led to the new </w:t>
      </w:r>
      <w:r w:rsidR="003F104E">
        <w:t>device</w:t>
      </w:r>
      <w:r>
        <w:t xml:space="preserve"> she now wore.</w:t>
      </w:r>
      <w:r w:rsidR="0004281A">
        <w:t xml:space="preserve"> </w:t>
      </w:r>
      <w:r>
        <w:t xml:space="preserve">She could move her arm in any direction she wanted, conjoin the fabrial, then </w:t>
      </w:r>
      <w:r>
        <w:lastRenderedPageBreak/>
        <w:t>direct force through it in a specific direction.</w:t>
      </w:r>
    </w:p>
    <w:p w14:paraId="49A30950" w14:textId="4A239462" w:rsidR="00D10B5B" w:rsidRDefault="0059432C" w:rsidP="00684D30">
      <w:pPr>
        <w:pStyle w:val="Body-TextTx"/>
      </w:pPr>
      <w:r>
        <w:t>Momentum and energy were conserved per natural conjoined fabrial mechanics.</w:t>
      </w:r>
      <w:r w:rsidR="0004281A">
        <w:t xml:space="preserve"> </w:t>
      </w:r>
      <w:r>
        <w:t>Her scientists had tested this a hundred different ways, and some applications quickly drained the fabrial</w:t>
      </w:r>
      <w:r w:rsidR="00483B1D">
        <w:t>—</w:t>
      </w:r>
      <w:r>
        <w:t>but they</w:t>
      </w:r>
      <w:r w:rsidR="00766B15">
        <w:t>’</w:t>
      </w:r>
      <w:r>
        <w:t>d known about those from ancient experiments.</w:t>
      </w:r>
      <w:r w:rsidR="0004281A">
        <w:t xml:space="preserve"> </w:t>
      </w:r>
      <w:r>
        <w:t>Still, there were thoughts whirring in her head.</w:t>
      </w:r>
      <w:r w:rsidR="0004281A">
        <w:t xml:space="preserve"> </w:t>
      </w:r>
      <w:r>
        <w:t xml:space="preserve">There were ways they could use this to directly translate </w:t>
      </w:r>
      <w:r w:rsidRPr="00916B40">
        <w:rPr>
          <w:rStyle w:val="itali"/>
        </w:rPr>
        <w:t>S</w:t>
      </w:r>
      <w:r w:rsidRPr="00CC5738">
        <w:rPr>
          <w:rStyle w:val="itali"/>
        </w:rPr>
        <w:t>tormlight</w:t>
      </w:r>
      <w:r>
        <w:t xml:space="preserve"> energy into </w:t>
      </w:r>
      <w:r w:rsidRPr="00CC5738">
        <w:rPr>
          <w:rStyle w:val="itali"/>
        </w:rPr>
        <w:t>mechanical</w:t>
      </w:r>
      <w:r>
        <w:t xml:space="preserve"> energy.</w:t>
      </w:r>
    </w:p>
    <w:p w14:paraId="0EA91D8E" w14:textId="6F77076E" w:rsidR="00D10B5B" w:rsidRDefault="0059432C" w:rsidP="00684D30">
      <w:pPr>
        <w:pStyle w:val="Body-TextTx"/>
      </w:pPr>
      <w:r>
        <w:t>And she</w:t>
      </w:r>
      <w:r w:rsidR="00766B15">
        <w:t>’</w:t>
      </w:r>
      <w:r>
        <w:t>d been thinking of other ways to replace the manpower needs</w:t>
      </w:r>
      <w:r w:rsidR="00766B15">
        <w:t>. . . .</w:t>
      </w:r>
    </w:p>
    <w:p w14:paraId="08DF7BC0" w14:textId="483F5893" w:rsidR="00D10B5B" w:rsidRDefault="00766B15" w:rsidP="00684D30">
      <w:pPr>
        <w:pStyle w:val="Body-TextTx"/>
      </w:pPr>
      <w:r>
        <w:t>“</w:t>
      </w:r>
      <w:r w:rsidR="0059432C">
        <w:t>Brightness?</w:t>
      </w:r>
      <w:r>
        <w:t>”</w:t>
      </w:r>
      <w:r w:rsidR="0059432C">
        <w:t xml:space="preserve"> Falilar said.</w:t>
      </w:r>
      <w:r w:rsidR="0004281A">
        <w:t xml:space="preserve"> </w:t>
      </w:r>
      <w:r>
        <w:t>“</w:t>
      </w:r>
      <w:r w:rsidR="0059432C">
        <w:t>You seem concerned.</w:t>
      </w:r>
      <w:r w:rsidR="0004281A">
        <w:t xml:space="preserve"> </w:t>
      </w:r>
      <w:r w:rsidR="0059432C">
        <w:t>I</w:t>
      </w:r>
      <w:r>
        <w:t>’</w:t>
      </w:r>
      <w:r w:rsidR="0059432C">
        <w:t>m sorry if the device has more problems than you expected.</w:t>
      </w:r>
      <w:r w:rsidR="0004281A">
        <w:t xml:space="preserve"> </w:t>
      </w:r>
      <w:r w:rsidR="0059432C">
        <w:t>It</w:t>
      </w:r>
      <w:r>
        <w:t>’</w:t>
      </w:r>
      <w:r w:rsidR="0059432C">
        <w:t>s an early iteration.</w:t>
      </w:r>
      <w:r>
        <w:t>”</w:t>
      </w:r>
    </w:p>
    <w:p w14:paraId="009B19D8" w14:textId="24DF4CA0" w:rsidR="00D10B5B" w:rsidRDefault="00766B15" w:rsidP="00684D30">
      <w:pPr>
        <w:pStyle w:val="Body-TextTx"/>
      </w:pPr>
      <w:r>
        <w:t>“</w:t>
      </w:r>
      <w:r w:rsidR="0059432C">
        <w:t>Falilar, you worry too much,</w:t>
      </w:r>
      <w:r>
        <w:t>”</w:t>
      </w:r>
      <w:r w:rsidR="0059432C">
        <w:t xml:space="preserve"> Navani said.</w:t>
      </w:r>
      <w:r w:rsidR="0004281A">
        <w:t xml:space="preserve"> </w:t>
      </w:r>
      <w:r>
        <w:t>“</w:t>
      </w:r>
      <w:r w:rsidR="0059432C">
        <w:t>The device is amazing.</w:t>
      </w:r>
      <w:r>
        <w:t>”</w:t>
      </w:r>
    </w:p>
    <w:p w14:paraId="593B2392" w14:textId="60F6ED1E" w:rsidR="00D10B5B" w:rsidRDefault="00766B15" w:rsidP="00684D30">
      <w:pPr>
        <w:pStyle w:val="Body-TextTx"/>
      </w:pPr>
      <w:r>
        <w:t>“</w:t>
      </w:r>
      <w:r w:rsidR="0059432C">
        <w:t>But</w:t>
      </w:r>
      <w:r>
        <w:t> . . .</w:t>
      </w:r>
      <w:r w:rsidR="00483B1D">
        <w:t xml:space="preserve"> </w:t>
      </w:r>
      <w:r w:rsidR="0059432C">
        <w:t>the manpower problem</w:t>
      </w:r>
      <w:r>
        <w:t> . . .”</w:t>
      </w:r>
    </w:p>
    <w:p w14:paraId="4CD08968" w14:textId="1EFB8BAB" w:rsidR="001E2135" w:rsidRDefault="0059432C" w:rsidP="00684D30">
      <w:pPr>
        <w:pStyle w:val="Body-TextTx"/>
      </w:pPr>
      <w:r>
        <w:t>Navani smiled.</w:t>
      </w:r>
      <w:r w:rsidR="0004281A">
        <w:t xml:space="preserve"> </w:t>
      </w:r>
      <w:r w:rsidR="00766B15">
        <w:t>“</w:t>
      </w:r>
      <w:r>
        <w:t>Come with me.</w:t>
      </w:r>
      <w:r w:rsidR="00766B15">
        <w:t>”</w:t>
      </w:r>
    </w:p>
    <w:p w14:paraId="77343943" w14:textId="77777777" w:rsidR="00D10B5B" w:rsidRDefault="00292095" w:rsidP="00292095">
      <w:pPr>
        <w:pStyle w:val="Ornamental-Space-BreakOsbrk"/>
      </w:pPr>
      <w:r w:rsidRPr="00292095">
        <w:t>***</w:t>
      </w:r>
    </w:p>
    <w:p w14:paraId="2985C16B" w14:textId="4C0F57D9" w:rsidR="00D10B5B" w:rsidRDefault="0059432C" w:rsidP="00684D30">
      <w:pPr>
        <w:pStyle w:val="Body-TextTx"/>
      </w:pPr>
      <w:r>
        <w:t>A short time later, Navani led Falilar into a section of the twentieth floor of the tower.</w:t>
      </w:r>
      <w:r w:rsidR="0004281A">
        <w:t xml:space="preserve"> </w:t>
      </w:r>
      <w:r>
        <w:t>Here she had another team working</w:t>
      </w:r>
      <w:r w:rsidR="00483B1D">
        <w:t>—</w:t>
      </w:r>
      <w:r>
        <w:t>though this one was made up of more laborers and fewer engineers.</w:t>
      </w:r>
      <w:r w:rsidR="0004281A">
        <w:t xml:space="preserve"> </w:t>
      </w:r>
      <w:r>
        <w:t>They</w:t>
      </w:r>
      <w:r w:rsidR="00766B15">
        <w:t>’</w:t>
      </w:r>
      <w:r>
        <w:t>d located a strange shaft, one of many odd features of the tower.</w:t>
      </w:r>
      <w:r w:rsidR="0004281A">
        <w:t xml:space="preserve"> </w:t>
      </w:r>
      <w:r>
        <w:t>This one plummeted through the tower past its basements, eventually connecting to a cavern deep beneath.</w:t>
      </w:r>
    </w:p>
    <w:p w14:paraId="0B59E5F0" w14:textId="168ABBF0" w:rsidR="00D10B5B" w:rsidRDefault="0059432C" w:rsidP="00684D30">
      <w:pPr>
        <w:pStyle w:val="Body-TextTx"/>
      </w:pPr>
      <w:r>
        <w:t>Though the original purpose of it baffled their surveyors and scientists, Navani had a plan for the shaft.</w:t>
      </w:r>
      <w:r w:rsidR="0004281A">
        <w:t xml:space="preserve"> </w:t>
      </w:r>
      <w:r>
        <w:t>It had involved setting up several steel weights here, each as heavy as three men, suspended on ropes.</w:t>
      </w:r>
    </w:p>
    <w:p w14:paraId="12D6E748" w14:textId="59707BE7" w:rsidR="00D10B5B" w:rsidRDefault="0059432C" w:rsidP="00684D30">
      <w:pPr>
        <w:pStyle w:val="Body-TextTx"/>
      </w:pPr>
      <w:r>
        <w:t>She nodded to the workers as they bowed, several holding up sphere lanterns for her and the ardents as they stepped up to the deep hole, which was a good six feet across.</w:t>
      </w:r>
      <w:r w:rsidR="0004281A">
        <w:t xml:space="preserve"> </w:t>
      </w:r>
      <w:r>
        <w:t xml:space="preserve">Navani peered </w:t>
      </w:r>
      <w:r>
        <w:lastRenderedPageBreak/>
        <w:t>over the side, and Falilar joined her, gripping the railing with nervous fingers.</w:t>
      </w:r>
    </w:p>
    <w:p w14:paraId="59736662" w14:textId="2ABF3E99" w:rsidR="00D10B5B" w:rsidRDefault="00766B15" w:rsidP="00684D30">
      <w:pPr>
        <w:pStyle w:val="Body-TextTx"/>
      </w:pPr>
      <w:r>
        <w:t>“</w:t>
      </w:r>
      <w:r w:rsidR="0059432C">
        <w:t>How far down does it go?</w:t>
      </w:r>
      <w:r>
        <w:t>”</w:t>
      </w:r>
      <w:r w:rsidR="0059432C">
        <w:t xml:space="preserve"> he asked.</w:t>
      </w:r>
    </w:p>
    <w:p w14:paraId="3B2BA467" w14:textId="1C2ED511" w:rsidR="00D10B5B" w:rsidRDefault="00766B15" w:rsidP="00684D30">
      <w:pPr>
        <w:pStyle w:val="Body-TextTx"/>
      </w:pPr>
      <w:r>
        <w:t>“</w:t>
      </w:r>
      <w:r w:rsidR="0059432C">
        <w:t>Far past the basement,</w:t>
      </w:r>
      <w:r>
        <w:t>”</w:t>
      </w:r>
      <w:r w:rsidR="0059432C">
        <w:t xml:space="preserve"> Navani said, holding up the box he had constructed.</w:t>
      </w:r>
      <w:r w:rsidR="0004281A">
        <w:t xml:space="preserve"> </w:t>
      </w:r>
      <w:r>
        <w:t>“</w:t>
      </w:r>
      <w:r w:rsidR="0059432C">
        <w:t>Let</w:t>
      </w:r>
      <w:r>
        <w:t>’</w:t>
      </w:r>
      <w:r w:rsidR="0059432C">
        <w:t>s say that, instead of men pulling a rope, we bolted the other half of this fabrial to one of these weights.</w:t>
      </w:r>
      <w:r w:rsidR="0004281A">
        <w:t xml:space="preserve"> </w:t>
      </w:r>
      <w:r w:rsidR="0059432C">
        <w:t>Then we could connect the device</w:t>
      </w:r>
      <w:r>
        <w:t>’</w:t>
      </w:r>
      <w:r w:rsidR="0059432C">
        <w:t>s trigger to these pulleys at the top</w:t>
      </w:r>
      <w:r w:rsidR="00483B1D">
        <w:t>—</w:t>
      </w:r>
      <w:r w:rsidR="0059432C">
        <w:t>so that the trigger dropped the weight.</w:t>
      </w:r>
      <w:r>
        <w:t>”</w:t>
      </w:r>
    </w:p>
    <w:p w14:paraId="144EE55A" w14:textId="688E357E" w:rsidR="00D10B5B" w:rsidRDefault="00766B15" w:rsidP="00684D30">
      <w:pPr>
        <w:pStyle w:val="Body-TextTx"/>
      </w:pPr>
      <w:r>
        <w:t>“</w:t>
      </w:r>
      <w:r w:rsidR="0059432C">
        <w:t>You</w:t>
      </w:r>
      <w:r>
        <w:t>’</w:t>
      </w:r>
      <w:r w:rsidR="0059432C">
        <w:t>d get your arm pulled off!</w:t>
      </w:r>
      <w:r>
        <w:t>”</w:t>
      </w:r>
      <w:r w:rsidR="0059432C">
        <w:t xml:space="preserve"> Falilar said.</w:t>
      </w:r>
      <w:r w:rsidR="0004281A">
        <w:t xml:space="preserve"> </w:t>
      </w:r>
      <w:r>
        <w:t>“</w:t>
      </w:r>
      <w:r w:rsidR="0059432C">
        <w:t>You</w:t>
      </w:r>
      <w:r>
        <w:t>’</w:t>
      </w:r>
      <w:r w:rsidR="0059432C">
        <w:t>d be yanked hard in whatever direction you</w:t>
      </w:r>
      <w:r>
        <w:t>’</w:t>
      </w:r>
      <w:r w:rsidR="0059432C">
        <w:t>ve pointed the device.</w:t>
      </w:r>
      <w:r>
        <w:t>”</w:t>
      </w:r>
    </w:p>
    <w:p w14:paraId="31C170AF" w14:textId="67071F3D" w:rsidR="00D10B5B" w:rsidRDefault="00766B15" w:rsidP="00684D30">
      <w:pPr>
        <w:pStyle w:val="Body-TextTx"/>
      </w:pPr>
      <w:r>
        <w:t>“</w:t>
      </w:r>
      <w:r w:rsidR="0059432C">
        <w:t>Resistance on the pulley line could modulate the initial force,</w:t>
      </w:r>
      <w:r>
        <w:t>”</w:t>
      </w:r>
      <w:r w:rsidR="0059432C">
        <w:t xml:space="preserve"> Navani said.</w:t>
      </w:r>
      <w:r w:rsidR="0004281A">
        <w:t xml:space="preserve"> </w:t>
      </w:r>
      <w:r>
        <w:t>“</w:t>
      </w:r>
      <w:r w:rsidR="0059432C">
        <w:t>Maybe we could make it so the strength of the trigger pull determines how fast the line is let out</w:t>
      </w:r>
      <w:r w:rsidR="00483B1D">
        <w:t>—</w:t>
      </w:r>
      <w:r w:rsidR="0059432C">
        <w:t>and how fast you are propelled.</w:t>
      </w:r>
      <w:r>
        <w:t>”</w:t>
      </w:r>
    </w:p>
    <w:p w14:paraId="650CABE2" w14:textId="5123A06C" w:rsidR="00D10B5B" w:rsidRDefault="00766B15" w:rsidP="00684D30">
      <w:pPr>
        <w:pStyle w:val="Body-TextTx"/>
      </w:pPr>
      <w:r>
        <w:t>“</w:t>
      </w:r>
      <w:r w:rsidR="0059432C">
        <w:t>A clever application,</w:t>
      </w:r>
      <w:r>
        <w:t>”</w:t>
      </w:r>
      <w:r w:rsidR="0059432C">
        <w:t xml:space="preserve"> Falilar said, wiping his brow as he glanced at the dark shaft.</w:t>
      </w:r>
      <w:r w:rsidR="0004281A">
        <w:t xml:space="preserve"> </w:t>
      </w:r>
      <w:r>
        <w:t>“</w:t>
      </w:r>
      <w:r w:rsidR="0059432C">
        <w:t>It doesn</w:t>
      </w:r>
      <w:r>
        <w:t>’</w:t>
      </w:r>
      <w:r w:rsidR="0059432C">
        <w:t>t do anything about the manpower issue though.</w:t>
      </w:r>
      <w:r w:rsidR="0004281A">
        <w:t xml:space="preserve"> </w:t>
      </w:r>
      <w:r w:rsidR="0059432C">
        <w:t>Someone has to get those weights back up here.</w:t>
      </w:r>
      <w:r>
        <w:t>”</w:t>
      </w:r>
    </w:p>
    <w:p w14:paraId="322AF3CA" w14:textId="48870AB6" w:rsidR="00D10B5B" w:rsidRDefault="00766B15" w:rsidP="00684D30">
      <w:pPr>
        <w:pStyle w:val="Body-TextTx"/>
      </w:pPr>
      <w:r>
        <w:t>“</w:t>
      </w:r>
      <w:r w:rsidR="0059432C">
        <w:t>Captain?</w:t>
      </w:r>
      <w:r>
        <w:t>”</w:t>
      </w:r>
      <w:r w:rsidR="0059432C">
        <w:t xml:space="preserve"> Navani asked the soldier leading the crew on this floor.</w:t>
      </w:r>
    </w:p>
    <w:p w14:paraId="34D75B6F" w14:textId="46171CF4" w:rsidR="00D10B5B" w:rsidRDefault="00766B15" w:rsidP="00684D30">
      <w:pPr>
        <w:pStyle w:val="Body-TextTx"/>
      </w:pPr>
      <w:r>
        <w:t>“</w:t>
      </w:r>
      <w:r w:rsidR="0059432C">
        <w:t>The windmills have been set up as requested,</w:t>
      </w:r>
      <w:r>
        <w:t>”</w:t>
      </w:r>
      <w:r w:rsidR="0059432C">
        <w:t xml:space="preserve"> the man said</w:t>
      </w:r>
      <w:r w:rsidR="00483B1D">
        <w:t>—</w:t>
      </w:r>
      <w:r w:rsidR="0059432C">
        <w:t>he was missing an arm, the right sleeve of his uniform sewn up.</w:t>
      </w:r>
      <w:r w:rsidR="0004281A">
        <w:t xml:space="preserve"> </w:t>
      </w:r>
      <w:r w:rsidR="0059432C">
        <w:t>Dalinar was always on the lookout for a way to keep his wounded officers involved in the important work of the war effort.</w:t>
      </w:r>
      <w:r w:rsidR="0004281A">
        <w:t xml:space="preserve"> </w:t>
      </w:r>
      <w:r>
        <w:t>“</w:t>
      </w:r>
      <w:r w:rsidR="0059432C">
        <w:t>I</w:t>
      </w:r>
      <w:r>
        <w:t>’</w:t>
      </w:r>
      <w:r w:rsidR="0059432C">
        <w:t>m told they</w:t>
      </w:r>
      <w:r>
        <w:t>’</w:t>
      </w:r>
      <w:r w:rsidR="0059432C">
        <w:t>re rated for storms, though of course no device can be perfectly protected in a highstorm.</w:t>
      </w:r>
      <w:r>
        <w:t>”</w:t>
      </w:r>
    </w:p>
    <w:p w14:paraId="44DB7D00" w14:textId="4D71C06D" w:rsidR="00D10B5B" w:rsidRDefault="00766B15" w:rsidP="00684D30">
      <w:pPr>
        <w:pStyle w:val="Body-TextTx"/>
      </w:pPr>
      <w:r>
        <w:t>“</w:t>
      </w:r>
      <w:r w:rsidR="0059432C">
        <w:t>What</w:t>
      </w:r>
      <w:r>
        <w:t>’</w:t>
      </w:r>
      <w:r w:rsidR="0059432C">
        <w:t>s this?</w:t>
      </w:r>
      <w:r>
        <w:t>”</w:t>
      </w:r>
      <w:r w:rsidR="0059432C">
        <w:t xml:space="preserve"> Falilar asked.</w:t>
      </w:r>
    </w:p>
    <w:p w14:paraId="33575460" w14:textId="3B278FE8" w:rsidR="00D10B5B" w:rsidRDefault="00766B15" w:rsidP="00684D30">
      <w:pPr>
        <w:pStyle w:val="Body-TextTx"/>
      </w:pPr>
      <w:r>
        <w:t>“</w:t>
      </w:r>
      <w:r w:rsidR="0059432C">
        <w:t>Windmills inside steel casings,</w:t>
      </w:r>
      <w:r>
        <w:t>”</w:t>
      </w:r>
      <w:r w:rsidR="0059432C">
        <w:t xml:space="preserve"> Navani said, </w:t>
      </w:r>
      <w:r>
        <w:t>“</w:t>
      </w:r>
      <w:r w:rsidR="0059432C">
        <w:t>with gemstones on the blades</w:t>
      </w:r>
      <w:r w:rsidR="00483B1D">
        <w:t>—</w:t>
      </w:r>
      <w:r w:rsidR="0059432C">
        <w:t>each one conjoined with a ruby on the pulley system up above.</w:t>
      </w:r>
      <w:r w:rsidR="0004281A">
        <w:t xml:space="preserve"> </w:t>
      </w:r>
      <w:r w:rsidR="0059432C">
        <w:t>The storm blows, and these five weights are ratcheted to the top, potential energy stored for later use.</w:t>
      </w:r>
      <w:r>
        <w:t>”</w:t>
      </w:r>
    </w:p>
    <w:p w14:paraId="384CA584" w14:textId="27667AC7" w:rsidR="00D10B5B" w:rsidRDefault="00766B15" w:rsidP="00684D30">
      <w:pPr>
        <w:pStyle w:val="Body-TextTx"/>
      </w:pPr>
      <w:r>
        <w:lastRenderedPageBreak/>
        <w:t>“</w:t>
      </w:r>
      <w:r w:rsidR="0059432C">
        <w:t>Ah</w:t>
      </w:r>
      <w:r>
        <w:t> . . .”</w:t>
      </w:r>
      <w:r w:rsidR="0059432C">
        <w:t xml:space="preserve"> Falilar said.</w:t>
      </w:r>
      <w:r w:rsidR="0004281A">
        <w:t xml:space="preserve"> </w:t>
      </w:r>
      <w:r>
        <w:t>“</w:t>
      </w:r>
      <w:r w:rsidR="0059432C">
        <w:t>Brightness, I see</w:t>
      </w:r>
      <w:r>
        <w:t>. . . .”</w:t>
      </w:r>
    </w:p>
    <w:p w14:paraId="6F768D18" w14:textId="2069035C" w:rsidR="00D10B5B" w:rsidRDefault="00766B15" w:rsidP="00684D30">
      <w:pPr>
        <w:pStyle w:val="Body-TextTx"/>
      </w:pPr>
      <w:r>
        <w:t>“</w:t>
      </w:r>
      <w:r w:rsidR="0059432C">
        <w:t>Every few days,</w:t>
      </w:r>
      <w:r>
        <w:t>”</w:t>
      </w:r>
      <w:r w:rsidR="0059432C">
        <w:t xml:space="preserve"> Navani said, </w:t>
      </w:r>
      <w:r>
        <w:t>“</w:t>
      </w:r>
      <w:r w:rsidR="0059432C">
        <w:t>the storms gift us an enormous outpouring of kinetic strength.</w:t>
      </w:r>
      <w:r w:rsidR="0004281A">
        <w:t xml:space="preserve"> </w:t>
      </w:r>
      <w:r w:rsidR="0059432C">
        <w:t>Winds that level forests; lightning as bright as the sun.</w:t>
      </w:r>
      <w:r>
        <w:t>”</w:t>
      </w:r>
      <w:r w:rsidR="0004281A">
        <w:t xml:space="preserve"> </w:t>
      </w:r>
      <w:r w:rsidR="0059432C">
        <w:t>She patted one of the ropes with the weights.</w:t>
      </w:r>
      <w:r w:rsidR="0004281A">
        <w:t xml:space="preserve"> </w:t>
      </w:r>
      <w:r>
        <w:t>“</w:t>
      </w:r>
      <w:r w:rsidR="0059432C">
        <w:t>We simply need to find a way to store that energy.</w:t>
      </w:r>
      <w:r w:rsidR="0004281A">
        <w:t xml:space="preserve"> </w:t>
      </w:r>
      <w:r w:rsidR="0059432C" w:rsidRPr="00CC5738">
        <w:rPr>
          <w:rStyle w:val="itali"/>
        </w:rPr>
        <w:t>This</w:t>
      </w:r>
      <w:r w:rsidR="0059432C">
        <w:t xml:space="preserve"> could power a fleet of ships.</w:t>
      </w:r>
      <w:r w:rsidR="0004281A">
        <w:t xml:space="preserve"> </w:t>
      </w:r>
      <w:r w:rsidR="0059432C">
        <w:t>Enough pulleys, weights, and windmills</w:t>
      </w:r>
      <w:r>
        <w:t> . . .</w:t>
      </w:r>
      <w:r w:rsidR="00483B1D">
        <w:t xml:space="preserve"> </w:t>
      </w:r>
      <w:r w:rsidR="0059432C">
        <w:t>and we could fly an air force around the world, all using the harnessed energy of the highstorms.</w:t>
      </w:r>
      <w:r>
        <w:t>”</w:t>
      </w:r>
    </w:p>
    <w:p w14:paraId="320FD13F" w14:textId="4967ECCE" w:rsidR="00D10B5B" w:rsidRDefault="00766B15" w:rsidP="00684D30">
      <w:pPr>
        <w:pStyle w:val="Body-TextTx"/>
      </w:pPr>
      <w:r>
        <w:t>“</w:t>
      </w:r>
      <w:r w:rsidR="0059432C">
        <w:t>How</w:t>
      </w:r>
      <w:r>
        <w:t> . . .”</w:t>
      </w:r>
      <w:r w:rsidR="0059432C">
        <w:t xml:space="preserve"> Falilar said, his eyes alight.</w:t>
      </w:r>
      <w:r w:rsidR="0004281A">
        <w:t xml:space="preserve"> </w:t>
      </w:r>
      <w:r>
        <w:t>“</w:t>
      </w:r>
      <w:r w:rsidR="0059432C">
        <w:t>How do we make this happen, Brightness?</w:t>
      </w:r>
      <w:r w:rsidR="0004281A">
        <w:t xml:space="preserve"> </w:t>
      </w:r>
      <w:r w:rsidR="0059432C">
        <w:t>What can I do?</w:t>
      </w:r>
      <w:r>
        <w:t>”</w:t>
      </w:r>
    </w:p>
    <w:p w14:paraId="23DB3DB9" w14:textId="498E931F" w:rsidR="00D10B5B" w:rsidRDefault="00766B15" w:rsidP="00684D30">
      <w:pPr>
        <w:pStyle w:val="Body-TextTx"/>
      </w:pPr>
      <w:r>
        <w:t>“</w:t>
      </w:r>
      <w:r w:rsidR="0059432C">
        <w:t>Testing,</w:t>
      </w:r>
      <w:r>
        <w:t>”</w:t>
      </w:r>
      <w:r w:rsidR="0059432C">
        <w:t xml:space="preserve"> she said, </w:t>
      </w:r>
      <w:r>
        <w:t>“</w:t>
      </w:r>
      <w:r w:rsidR="0059432C">
        <w:t>and iterations.</w:t>
      </w:r>
      <w:r w:rsidR="0004281A">
        <w:t xml:space="preserve"> </w:t>
      </w:r>
      <w:r w:rsidR="0059432C">
        <w:t>We need systems that can withstand the strain of repeated use.</w:t>
      </w:r>
      <w:r w:rsidR="0004281A">
        <w:t xml:space="preserve"> </w:t>
      </w:r>
      <w:r w:rsidR="0059432C">
        <w:t>We need more flexibility, more streamlining.</w:t>
      </w:r>
      <w:r w:rsidR="0004281A">
        <w:t xml:space="preserve"> </w:t>
      </w:r>
      <w:r w:rsidR="0059432C">
        <w:t>Your device here.</w:t>
      </w:r>
      <w:r w:rsidR="0004281A">
        <w:t xml:space="preserve"> </w:t>
      </w:r>
      <w:r w:rsidR="0059432C">
        <w:t>Can you install a switching mechanism so we can move between fabrials on these five weights?</w:t>
      </w:r>
      <w:r w:rsidR="0004281A">
        <w:t xml:space="preserve"> </w:t>
      </w:r>
      <w:r w:rsidR="0059432C">
        <w:t>A lift that could go up five times before needing to be recharged is far more useful than one that can go up only once.</w:t>
      </w:r>
      <w:r>
        <w:t>”</w:t>
      </w:r>
    </w:p>
    <w:p w14:paraId="2CDBA1E6" w14:textId="51180080" w:rsidR="00D10B5B" w:rsidRDefault="00766B15" w:rsidP="00684D30">
      <w:pPr>
        <w:pStyle w:val="Body-TextTx"/>
      </w:pPr>
      <w:r>
        <w:t>“</w:t>
      </w:r>
      <w:r w:rsidR="0059432C">
        <w:t>Yes</w:t>
      </w:r>
      <w:r>
        <w:t> . . .”</w:t>
      </w:r>
      <w:r w:rsidR="0059432C">
        <w:t xml:space="preserve"> he said.</w:t>
      </w:r>
      <w:r w:rsidR="0004281A">
        <w:t xml:space="preserve"> </w:t>
      </w:r>
      <w:r>
        <w:t>“</w:t>
      </w:r>
      <w:r w:rsidR="0059432C">
        <w:t>And we could use the weight of people traveling back down to help recharge some of the weights</w:t>
      </w:r>
      <w:r>
        <w:t>. . . .</w:t>
      </w:r>
      <w:r w:rsidR="0059432C">
        <w:t xml:space="preserve"> Do you want us to make true lifts, or continue with the personal lift device, as Tomor designed?</w:t>
      </w:r>
      <w:r w:rsidR="0004281A">
        <w:t xml:space="preserve"> </w:t>
      </w:r>
      <w:r w:rsidR="0059432C">
        <w:t>He</w:t>
      </w:r>
      <w:r>
        <w:t>’</w:t>
      </w:r>
      <w:r w:rsidR="0059432C">
        <w:t>s excited by the idea</w:t>
      </w:r>
      <w:r>
        <w:t>. . . .”</w:t>
      </w:r>
    </w:p>
    <w:p w14:paraId="00DEB72C" w14:textId="2FAC4313" w:rsidR="00D10B5B" w:rsidRDefault="00766B15" w:rsidP="00684D30">
      <w:pPr>
        <w:pStyle w:val="Body-TextTx"/>
      </w:pPr>
      <w:r>
        <w:t>“</w:t>
      </w:r>
      <w:r w:rsidR="0059432C">
        <w:t>Do both,</w:t>
      </w:r>
      <w:r>
        <w:t>”</w:t>
      </w:r>
      <w:r w:rsidR="0059432C">
        <w:t xml:space="preserve"> Navani suggested.</w:t>
      </w:r>
      <w:r w:rsidR="0004281A">
        <w:t xml:space="preserve"> </w:t>
      </w:r>
      <w:r>
        <w:t>“</w:t>
      </w:r>
      <w:r w:rsidR="0059432C">
        <w:t>Let him continue on the single-person device, but suggest he shape it like a crossbow you point somewhere, rather than a box with a handle.</w:t>
      </w:r>
      <w:r w:rsidR="0004281A">
        <w:t xml:space="preserve"> </w:t>
      </w:r>
      <w:r w:rsidR="0059432C">
        <w:t>Make it look interesting, and people will be more interested.</w:t>
      </w:r>
      <w:r w:rsidR="0004281A">
        <w:t xml:space="preserve"> </w:t>
      </w:r>
      <w:r w:rsidR="0059432C">
        <w:t>One of the tricks of fabrial science.</w:t>
      </w:r>
      <w:r>
        <w:t>”</w:t>
      </w:r>
    </w:p>
    <w:p w14:paraId="7B25B273" w14:textId="06602DD3" w:rsidR="00D10B5B" w:rsidRDefault="00766B15" w:rsidP="00684D30">
      <w:pPr>
        <w:pStyle w:val="Body-TextTx"/>
      </w:pPr>
      <w:r>
        <w:t>“</w:t>
      </w:r>
      <w:r w:rsidR="0059432C">
        <w:t>Yes</w:t>
      </w:r>
      <w:r>
        <w:t> . . .</w:t>
      </w:r>
      <w:r w:rsidR="00483B1D">
        <w:t xml:space="preserve"> </w:t>
      </w:r>
      <w:r w:rsidR="0059432C">
        <w:t>I see, Brightness.</w:t>
      </w:r>
      <w:r>
        <w:t>”</w:t>
      </w:r>
    </w:p>
    <w:p w14:paraId="703BF111" w14:textId="75543189" w:rsidR="00D10B5B" w:rsidRDefault="0059432C" w:rsidP="00684D30">
      <w:pPr>
        <w:pStyle w:val="Body-TextTx"/>
      </w:pPr>
      <w:r>
        <w:t>She checked the clock she wore in the fabrial housing on her left arm.</w:t>
      </w:r>
      <w:r w:rsidR="0004281A">
        <w:t xml:space="preserve"> </w:t>
      </w:r>
      <w:r>
        <w:t>Storms.</w:t>
      </w:r>
      <w:r w:rsidR="0004281A">
        <w:t xml:space="preserve"> </w:t>
      </w:r>
      <w:r>
        <w:t>It was almost time for the meeting of monarchs.</w:t>
      </w:r>
      <w:r w:rsidR="0004281A">
        <w:t xml:space="preserve"> </w:t>
      </w:r>
      <w:r>
        <w:t>It wouldn</w:t>
      </w:r>
      <w:r w:rsidR="00766B15">
        <w:t>’</w:t>
      </w:r>
      <w:r>
        <w:t>t do for her to be late after the number of times she</w:t>
      </w:r>
      <w:r w:rsidR="00766B15">
        <w:t>’</w:t>
      </w:r>
      <w:r>
        <w:t>d chided Dalinar for ignoring his clock.</w:t>
      </w:r>
    </w:p>
    <w:p w14:paraId="469C1854" w14:textId="3D74F1E5" w:rsidR="00D10B5B" w:rsidRDefault="00766B15" w:rsidP="00684D30">
      <w:pPr>
        <w:pStyle w:val="Body-TextTx"/>
      </w:pPr>
      <w:r>
        <w:lastRenderedPageBreak/>
        <w:t>“</w:t>
      </w:r>
      <w:r w:rsidR="0059432C">
        <w:t>See where your imagination takes you,</w:t>
      </w:r>
      <w:r>
        <w:t>”</w:t>
      </w:r>
      <w:r w:rsidR="0059432C">
        <w:t xml:space="preserve"> she repeated to Falilar.</w:t>
      </w:r>
      <w:r w:rsidR="0004281A">
        <w:t xml:space="preserve"> </w:t>
      </w:r>
      <w:r>
        <w:t>“</w:t>
      </w:r>
      <w:r w:rsidR="0059432C">
        <w:t>You</w:t>
      </w:r>
      <w:r>
        <w:t>’</w:t>
      </w:r>
      <w:r w:rsidR="0059432C">
        <w:t>ve spent years building bridges to span chasms.</w:t>
      </w:r>
      <w:r w:rsidR="0004281A">
        <w:t xml:space="preserve"> </w:t>
      </w:r>
      <w:r w:rsidR="0059432C">
        <w:t>Let</w:t>
      </w:r>
      <w:r>
        <w:t>’</w:t>
      </w:r>
      <w:r w:rsidR="0059432C">
        <w:t>s learn how to span the sky.</w:t>
      </w:r>
      <w:r>
        <w:t>”</w:t>
      </w:r>
    </w:p>
    <w:p w14:paraId="6D5E31CB" w14:textId="6CF384BC" w:rsidR="00D10B5B" w:rsidRDefault="00766B15" w:rsidP="00684D30">
      <w:pPr>
        <w:pStyle w:val="Body-TextTx"/>
      </w:pPr>
      <w:r>
        <w:t>“</w:t>
      </w:r>
      <w:r w:rsidR="0059432C">
        <w:t>It will be done,</w:t>
      </w:r>
      <w:r>
        <w:t>”</w:t>
      </w:r>
      <w:r w:rsidR="0059432C">
        <w:t xml:space="preserve"> he said, taking the box.</w:t>
      </w:r>
      <w:r w:rsidR="0004281A">
        <w:t xml:space="preserve"> </w:t>
      </w:r>
      <w:r>
        <w:t>“</w:t>
      </w:r>
      <w:r w:rsidR="0059432C">
        <w:t>This is genius, Brightness.</w:t>
      </w:r>
      <w:r w:rsidR="0004281A">
        <w:t xml:space="preserve"> </w:t>
      </w:r>
      <w:r w:rsidR="0059432C">
        <w:t>Truly.</w:t>
      </w:r>
      <w:r>
        <w:t>”</w:t>
      </w:r>
    </w:p>
    <w:p w14:paraId="51A92C6F" w14:textId="3B17A9E1" w:rsidR="001E2135" w:rsidRDefault="0059432C" w:rsidP="00684D30">
      <w:pPr>
        <w:pStyle w:val="Body-TextTx"/>
      </w:pPr>
      <w:r>
        <w:t>She smiled.</w:t>
      </w:r>
      <w:r w:rsidR="0004281A">
        <w:t xml:space="preserve"> </w:t>
      </w:r>
      <w:r>
        <w:t>They liked to say that, and she appreciated the sentiment.</w:t>
      </w:r>
      <w:r w:rsidR="0004281A">
        <w:t xml:space="preserve"> </w:t>
      </w:r>
      <w:r>
        <w:t>The truth was, she merely knew how to harness the genius of others</w:t>
      </w:r>
      <w:r w:rsidR="00483B1D">
        <w:t>—</w:t>
      </w:r>
      <w:r>
        <w:t>as she was hoping to harness the storm.</w:t>
      </w:r>
    </w:p>
    <w:p w14:paraId="621A898B" w14:textId="77777777" w:rsidR="00D10B5B" w:rsidRDefault="00292095" w:rsidP="00292095">
      <w:pPr>
        <w:pStyle w:val="Ornamental-Space-BreakOsbrk"/>
      </w:pPr>
      <w:r w:rsidRPr="00292095">
        <w:t>***</w:t>
      </w:r>
    </w:p>
    <w:p w14:paraId="2F1B96ED" w14:textId="5606BECD" w:rsidR="00D10B5B" w:rsidRDefault="0059432C" w:rsidP="00684D30">
      <w:pPr>
        <w:pStyle w:val="Body-TextTx"/>
      </w:pPr>
      <w:r>
        <w:t>She arrived at the meeting with time to spare, fortunately.</w:t>
      </w:r>
      <w:r w:rsidR="0004281A">
        <w:t xml:space="preserve"> </w:t>
      </w:r>
      <w:r>
        <w:t>It was held in a chamber on the highest floor of the tower, where Dalinar had made each monarch carry their own seat months ago.</w:t>
      </w:r>
    </w:p>
    <w:p w14:paraId="5079DE7C" w14:textId="4AD22798" w:rsidR="00D10B5B" w:rsidRDefault="0059432C" w:rsidP="00684D30">
      <w:pPr>
        <w:pStyle w:val="Body-TextTx"/>
      </w:pPr>
      <w:r>
        <w:t>She remembered the tension of those initial meetings, each member speaking carefully</w:t>
      </w:r>
      <w:r w:rsidR="00483B1D">
        <w:t>—</w:t>
      </w:r>
      <w:r>
        <w:t>anxiously, as if a whitespine slumbered nearby.</w:t>
      </w:r>
      <w:r w:rsidR="0004281A">
        <w:t xml:space="preserve"> </w:t>
      </w:r>
      <w:r>
        <w:t>These days, the room was loud and full of chatter.</w:t>
      </w:r>
      <w:r w:rsidR="0004281A">
        <w:t xml:space="preserve"> </w:t>
      </w:r>
      <w:r>
        <w:t xml:space="preserve">She </w:t>
      </w:r>
      <w:r w:rsidR="00ED6997">
        <w:t>knew</w:t>
      </w:r>
      <w:r>
        <w:t xml:space="preserve"> most of the ministers and functionaries by name, and asked after their families.</w:t>
      </w:r>
      <w:r w:rsidR="0004281A">
        <w:t xml:space="preserve"> </w:t>
      </w:r>
      <w:r>
        <w:t>She caught sight of Dalinar chatting amiably with Queen Fen and Kmakl.</w:t>
      </w:r>
    </w:p>
    <w:p w14:paraId="6E591376" w14:textId="12E9BEE4" w:rsidR="00D10B5B" w:rsidRDefault="0059432C" w:rsidP="00684D30">
      <w:pPr>
        <w:pStyle w:val="Body-TextTx"/>
      </w:pPr>
      <w:r>
        <w:t>It was remarkable.</w:t>
      </w:r>
      <w:r w:rsidR="0004281A">
        <w:t xml:space="preserve"> </w:t>
      </w:r>
      <w:r>
        <w:t>In another time, a united coalition of Alethi, Veden, Thaylen, and Azish forces would have been the most incredible thing to have happened in generations.</w:t>
      </w:r>
      <w:r w:rsidR="0004281A">
        <w:t xml:space="preserve"> </w:t>
      </w:r>
      <w:r>
        <w:t>Unfortunately, it was only possible in response to greater marvels</w:t>
      </w:r>
      <w:r w:rsidR="00483B1D">
        <w:t>—</w:t>
      </w:r>
      <w:r>
        <w:t>and threats.</w:t>
      </w:r>
    </w:p>
    <w:p w14:paraId="6A4C7C97" w14:textId="5F5F92F3" w:rsidR="00D10B5B" w:rsidRDefault="0059432C" w:rsidP="00684D30">
      <w:pPr>
        <w:pStyle w:val="Body-TextTx"/>
      </w:pPr>
      <w:r>
        <w:t>Still, she couldn</w:t>
      </w:r>
      <w:r w:rsidR="00766B15">
        <w:t>’</w:t>
      </w:r>
      <w:r>
        <w:t>t help feeling optimistic as she chatted.</w:t>
      </w:r>
      <w:r w:rsidR="0004281A">
        <w:t xml:space="preserve"> </w:t>
      </w:r>
      <w:r>
        <w:t>Right up until she turned around and came face-to-face with Taravangian.</w:t>
      </w:r>
    </w:p>
    <w:p w14:paraId="1354AE42" w14:textId="7EB1AFAF" w:rsidR="00D10B5B" w:rsidRDefault="0059432C" w:rsidP="00684D30">
      <w:pPr>
        <w:pStyle w:val="Body-TextTx"/>
      </w:pPr>
      <w:r>
        <w:t>The kindly-looking old man had regrown his wispy beard and mustache</w:t>
      </w:r>
      <w:r w:rsidR="00483B1D">
        <w:t>—</w:t>
      </w:r>
      <w:r>
        <w:t>of a style that was reminiscent of old scholars from ancient paintings.</w:t>
      </w:r>
      <w:r w:rsidR="0004281A">
        <w:t xml:space="preserve"> </w:t>
      </w:r>
      <w:r>
        <w:t>One might easily imagine this robed figure as some guru sitting in a shrine, pontificating about the nature of storms and the souls of men.</w:t>
      </w:r>
    </w:p>
    <w:p w14:paraId="32ADE80E" w14:textId="0DCB70D3" w:rsidR="00D10B5B" w:rsidRDefault="00766B15" w:rsidP="00684D30">
      <w:pPr>
        <w:pStyle w:val="Body-TextTx"/>
      </w:pPr>
      <w:r>
        <w:t>“</w:t>
      </w:r>
      <w:r w:rsidR="0059432C">
        <w:t>Ah, Brightness,</w:t>
      </w:r>
      <w:r>
        <w:t>”</w:t>
      </w:r>
      <w:r w:rsidR="0059432C">
        <w:t xml:space="preserve"> he said.</w:t>
      </w:r>
      <w:r w:rsidR="0004281A">
        <w:t xml:space="preserve"> </w:t>
      </w:r>
      <w:r>
        <w:t>“</w:t>
      </w:r>
      <w:r w:rsidR="0059432C">
        <w:t xml:space="preserve">I have yet to congratulate you on the success of your flying </w:t>
      </w:r>
      <w:r w:rsidR="0059432C">
        <w:lastRenderedPageBreak/>
        <w:t>ship.</w:t>
      </w:r>
      <w:r w:rsidR="0004281A">
        <w:t xml:space="preserve"> </w:t>
      </w:r>
      <w:r w:rsidR="0059432C">
        <w:t>I am eager to see the schematics once you feel comfortable sharing them.</w:t>
      </w:r>
      <w:r>
        <w:t>”</w:t>
      </w:r>
    </w:p>
    <w:p w14:paraId="54AC1EE7" w14:textId="4CB5E228" w:rsidR="00D10B5B" w:rsidRDefault="0059432C" w:rsidP="00684D30">
      <w:pPr>
        <w:pStyle w:val="Body-TextTx"/>
      </w:pPr>
      <w:r>
        <w:t>Navani nodded.</w:t>
      </w:r>
      <w:r w:rsidR="0004281A">
        <w:t xml:space="preserve"> </w:t>
      </w:r>
      <w:r>
        <w:t>Gone was the feigned innocence, the pretended stupidity, that Taravangian had maintained for so long.</w:t>
      </w:r>
      <w:r w:rsidR="0004281A">
        <w:t xml:space="preserve"> </w:t>
      </w:r>
      <w:r>
        <w:t>A lesser man might have persisted stubbornly in his lies.</w:t>
      </w:r>
      <w:r w:rsidR="0004281A">
        <w:t xml:space="preserve"> </w:t>
      </w:r>
      <w:r>
        <w:t>To his credit</w:t>
      </w:r>
      <w:r w:rsidR="001B1AED">
        <w:t xml:space="preserve">, </w:t>
      </w:r>
      <w:r>
        <w:t xml:space="preserve">once the Assassin in White had </w:t>
      </w:r>
      <w:r w:rsidR="0030573D">
        <w:t>reveale</w:t>
      </w:r>
      <w:r>
        <w:t>d the truth</w:t>
      </w:r>
      <w:r w:rsidR="001B1AED">
        <w:t xml:space="preserve">, </w:t>
      </w:r>
      <w:r>
        <w:t>Taravangian had dropped the act and immediately slipped into a new role: that of a political genius.</w:t>
      </w:r>
    </w:p>
    <w:p w14:paraId="6A2A5823" w14:textId="257E7A10" w:rsidR="00D10B5B" w:rsidRDefault="00766B15" w:rsidP="00684D30">
      <w:pPr>
        <w:pStyle w:val="Body-TextTx"/>
      </w:pPr>
      <w:r>
        <w:t>“</w:t>
      </w:r>
      <w:r w:rsidR="0059432C">
        <w:t>How go the troubles at home, Taravangian?</w:t>
      </w:r>
      <w:r>
        <w:t>”</w:t>
      </w:r>
      <w:r w:rsidR="0059432C">
        <w:t xml:space="preserve"> Navani asked.</w:t>
      </w:r>
    </w:p>
    <w:p w14:paraId="758416D8" w14:textId="0F6032F4" w:rsidR="00D10B5B" w:rsidRDefault="00766B15" w:rsidP="00684D30">
      <w:pPr>
        <w:pStyle w:val="Body-TextTx"/>
      </w:pPr>
      <w:r>
        <w:t>“</w:t>
      </w:r>
      <w:r w:rsidR="0059432C">
        <w:t>We have reached agreements,</w:t>
      </w:r>
      <w:r>
        <w:t>”</w:t>
      </w:r>
      <w:r w:rsidR="0059432C">
        <w:t xml:space="preserve"> Taravangian said.</w:t>
      </w:r>
      <w:r w:rsidR="0004281A">
        <w:t xml:space="preserve"> </w:t>
      </w:r>
      <w:r>
        <w:t>“</w:t>
      </w:r>
      <w:r w:rsidR="0059432C">
        <w:t>As I suspect you already know, Brightness.</w:t>
      </w:r>
      <w:r w:rsidR="0004281A">
        <w:t xml:space="preserve"> </w:t>
      </w:r>
      <w:r w:rsidR="0059432C">
        <w:t>I have chosen my new heir from Veden stock, ratified by the highprinces, and made provisions for Kharbranth to go to my daughter.</w:t>
      </w:r>
      <w:r w:rsidR="0004281A">
        <w:t xml:space="preserve"> </w:t>
      </w:r>
      <w:r w:rsidR="0059432C">
        <w:t xml:space="preserve">For now, the Vedens see the truth: </w:t>
      </w:r>
      <w:r w:rsidR="005F43D7">
        <w:t>W</w:t>
      </w:r>
      <w:r w:rsidR="0059432C">
        <w:t>e cannot squabble over details during an invasion.</w:t>
      </w:r>
      <w:r>
        <w:t>”</w:t>
      </w:r>
    </w:p>
    <w:p w14:paraId="676D5E64" w14:textId="2E2CE0AE" w:rsidR="00D10B5B" w:rsidRDefault="00766B15" w:rsidP="00684D30">
      <w:pPr>
        <w:pStyle w:val="Body-TextTx"/>
      </w:pPr>
      <w:r>
        <w:t>“</w:t>
      </w:r>
      <w:r w:rsidR="0059432C">
        <w:t>That is well,</w:t>
      </w:r>
      <w:r>
        <w:t>”</w:t>
      </w:r>
      <w:r w:rsidR="0059432C">
        <w:t xml:space="preserve"> she said, trying</w:t>
      </w:r>
      <w:r w:rsidR="00483B1D">
        <w:t>—</w:t>
      </w:r>
      <w:r w:rsidR="0059432C">
        <w:t>and failing</w:t>
      </w:r>
      <w:r w:rsidR="00483B1D">
        <w:t>—</w:t>
      </w:r>
      <w:r w:rsidR="0059432C">
        <w:t>to keep the coldness from her voice.</w:t>
      </w:r>
      <w:r w:rsidR="0004281A">
        <w:t xml:space="preserve"> </w:t>
      </w:r>
      <w:r>
        <w:t>“</w:t>
      </w:r>
      <w:r w:rsidR="0059432C">
        <w:t>A pity we don</w:t>
      </w:r>
      <w:r>
        <w:t>’</w:t>
      </w:r>
      <w:r w:rsidR="0059432C">
        <w:t>t have access to the military minds of the Veden elite, not to mention their best young soldiers.</w:t>
      </w:r>
      <w:r w:rsidR="0004281A">
        <w:t xml:space="preserve"> </w:t>
      </w:r>
      <w:r w:rsidR="0059432C">
        <w:t>All sent to their graves in a pointless civil war mere months before the coming of the Everstorm.</w:t>
      </w:r>
      <w:r>
        <w:t>”</w:t>
      </w:r>
    </w:p>
    <w:p w14:paraId="69CB2154" w14:textId="3F33DD78" w:rsidR="00D10B5B" w:rsidRDefault="00766B15" w:rsidP="00684D30">
      <w:pPr>
        <w:pStyle w:val="Body-TextTx"/>
      </w:pPr>
      <w:r>
        <w:t>“</w:t>
      </w:r>
      <w:r w:rsidR="0059432C">
        <w:t>Do you think, Brightness,</w:t>
      </w:r>
      <w:r>
        <w:t>”</w:t>
      </w:r>
      <w:r w:rsidR="0059432C">
        <w:t xml:space="preserve"> Taravangian said, </w:t>
      </w:r>
      <w:r>
        <w:t>“</w:t>
      </w:r>
      <w:r w:rsidR="0059432C">
        <w:t>that the Veden king would have accepted Dalinar</w:t>
      </w:r>
      <w:r>
        <w:t>’</w:t>
      </w:r>
      <w:r w:rsidR="0059432C">
        <w:t>s proposals of unification?</w:t>
      </w:r>
      <w:r w:rsidR="0004281A">
        <w:t xml:space="preserve"> </w:t>
      </w:r>
      <w:r w:rsidR="0059432C">
        <w:t xml:space="preserve">Do you </w:t>
      </w:r>
      <w:r w:rsidR="0059432C" w:rsidRPr="00CC5738">
        <w:rPr>
          <w:rStyle w:val="itali"/>
        </w:rPr>
        <w:t>really</w:t>
      </w:r>
      <w:r w:rsidR="0059432C">
        <w:t xml:space="preserve"> think that old Hanavanar</w:t>
      </w:r>
      <w:r w:rsidR="00483B1D">
        <w:t>—</w:t>
      </w:r>
      <w:r w:rsidR="0059432C">
        <w:t>the paranoid man who spent years playing his own highprinces against one another</w:t>
      </w:r>
      <w:r w:rsidR="00483B1D">
        <w:t>—</w:t>
      </w:r>
      <w:r w:rsidR="0059432C">
        <w:t xml:space="preserve">would </w:t>
      </w:r>
      <w:r w:rsidR="0059432C" w:rsidRPr="00CC5738">
        <w:rPr>
          <w:rStyle w:val="itali"/>
        </w:rPr>
        <w:t>ever</w:t>
      </w:r>
      <w:r w:rsidR="0059432C">
        <w:t xml:space="preserve"> have joined this coalition?</w:t>
      </w:r>
      <w:r w:rsidR="0004281A">
        <w:t xml:space="preserve"> </w:t>
      </w:r>
      <w:r w:rsidR="0059432C">
        <w:t>His death might well have been the best thing that ever happened to Alethkar.</w:t>
      </w:r>
      <w:r w:rsidR="0004281A">
        <w:t xml:space="preserve"> </w:t>
      </w:r>
      <w:r w:rsidR="0059432C">
        <w:t>Think on that, Brightness, before your accusations set the room aflame.</w:t>
      </w:r>
      <w:r>
        <w:t>”</w:t>
      </w:r>
    </w:p>
    <w:p w14:paraId="30CA8F26" w14:textId="53AE3291" w:rsidR="00D10B5B" w:rsidRDefault="0059432C" w:rsidP="00684D30">
      <w:pPr>
        <w:pStyle w:val="Body-TextTx"/>
      </w:pPr>
      <w:r>
        <w:t>He was correct, unfortunately.</w:t>
      </w:r>
      <w:r w:rsidR="0004281A">
        <w:t xml:space="preserve"> </w:t>
      </w:r>
      <w:r>
        <w:t xml:space="preserve">It </w:t>
      </w:r>
      <w:r w:rsidRPr="00CC5738">
        <w:rPr>
          <w:rStyle w:val="itali"/>
        </w:rPr>
        <w:t>was</w:t>
      </w:r>
      <w:r>
        <w:t xml:space="preserve"> unlikely the late king of Jah Keved would ever have listened to Dalinar</w:t>
      </w:r>
      <w:r w:rsidR="00483B1D">
        <w:t>—</w:t>
      </w:r>
      <w:r>
        <w:t>the Vedens had deep-seated grudges with the Blackthorn.</w:t>
      </w:r>
      <w:r w:rsidR="0004281A">
        <w:t xml:space="preserve"> </w:t>
      </w:r>
      <w:r>
        <w:t>The coalition</w:t>
      </w:r>
      <w:r w:rsidR="00766B15">
        <w:t>’</w:t>
      </w:r>
      <w:r>
        <w:t>s early days had depended greatly upon the fact that Taravangian had joined it, bringing the might of a broken</w:t>
      </w:r>
      <w:r w:rsidR="00483B1D">
        <w:t>—</w:t>
      </w:r>
      <w:r>
        <w:t>but still formidable</w:t>
      </w:r>
      <w:r w:rsidR="00483B1D">
        <w:t>—</w:t>
      </w:r>
      <w:r>
        <w:t>Jah Keved.</w:t>
      </w:r>
    </w:p>
    <w:p w14:paraId="65E27367" w14:textId="37A2053E" w:rsidR="00D10B5B" w:rsidRDefault="00766B15" w:rsidP="00684D30">
      <w:pPr>
        <w:pStyle w:val="Body-TextTx"/>
      </w:pPr>
      <w:r>
        <w:lastRenderedPageBreak/>
        <w:t>“</w:t>
      </w:r>
      <w:r w:rsidR="0059432C">
        <w:t>It might be easier to accept your goodwill, Your Majesty,</w:t>
      </w:r>
      <w:r>
        <w:t>”</w:t>
      </w:r>
      <w:r w:rsidR="0059432C">
        <w:t xml:space="preserve"> Navani said, </w:t>
      </w:r>
      <w:r>
        <w:t>“</w:t>
      </w:r>
      <w:r w:rsidR="0059432C">
        <w:t>if you hadn</w:t>
      </w:r>
      <w:r>
        <w:t>’</w:t>
      </w:r>
      <w:r w:rsidR="0059432C">
        <w:t>t tried to undermine my husband by revealing sensitive information to the coalition.</w:t>
      </w:r>
      <w:r>
        <w:t>”</w:t>
      </w:r>
    </w:p>
    <w:p w14:paraId="3B722503" w14:textId="42D1FD8B" w:rsidR="00D10B5B" w:rsidRDefault="0059432C" w:rsidP="00684D30">
      <w:pPr>
        <w:pStyle w:val="Body-TextTx"/>
      </w:pPr>
      <w:r>
        <w:t>Taravangian stepped close, and a part of Navani panicked.</w:t>
      </w:r>
      <w:r w:rsidR="0004281A">
        <w:t xml:space="preserve"> </w:t>
      </w:r>
      <w:r>
        <w:t xml:space="preserve">This man </w:t>
      </w:r>
      <w:r w:rsidRPr="00CC5738">
        <w:rPr>
          <w:rStyle w:val="itali"/>
        </w:rPr>
        <w:t>terrified</w:t>
      </w:r>
      <w:r>
        <w:t xml:space="preserve"> her, she realized.</w:t>
      </w:r>
      <w:r w:rsidR="0004281A">
        <w:t xml:space="preserve"> </w:t>
      </w:r>
      <w:r>
        <w:t>Her instincts toward him were the same she might have toward an enemy soldier with a sword.</w:t>
      </w:r>
      <w:r w:rsidR="0004281A">
        <w:t xml:space="preserve"> </w:t>
      </w:r>
      <w:r>
        <w:t>Yet at the end of the day, a single man with a sword was no threat to kingdoms.</w:t>
      </w:r>
      <w:r w:rsidR="0004281A">
        <w:t xml:space="preserve"> </w:t>
      </w:r>
      <w:r w:rsidRPr="00CC5738">
        <w:rPr>
          <w:rStyle w:val="itali"/>
        </w:rPr>
        <w:t>This</w:t>
      </w:r>
      <w:r>
        <w:t xml:space="preserve"> man had fooled the smartest people in the world.</w:t>
      </w:r>
      <w:r w:rsidR="0004281A">
        <w:t xml:space="preserve"> </w:t>
      </w:r>
      <w:r>
        <w:t>He had conned his way into Dalinar</w:t>
      </w:r>
      <w:r w:rsidR="00766B15">
        <w:t>’</w:t>
      </w:r>
      <w:r>
        <w:t>s inner circle.</w:t>
      </w:r>
      <w:r w:rsidR="0004281A">
        <w:t xml:space="preserve"> </w:t>
      </w:r>
      <w:r>
        <w:t>He had played them for fools, all while seizing the throne of Jah Keved.</w:t>
      </w:r>
      <w:r w:rsidR="0004281A">
        <w:t xml:space="preserve"> </w:t>
      </w:r>
      <w:r>
        <w:t xml:space="preserve">And everyone had </w:t>
      </w:r>
      <w:r w:rsidRPr="00CC5738">
        <w:rPr>
          <w:rStyle w:val="itali"/>
        </w:rPr>
        <w:t>praised</w:t>
      </w:r>
      <w:r>
        <w:t xml:space="preserve"> him.</w:t>
      </w:r>
    </w:p>
    <w:p w14:paraId="2502C1D4" w14:textId="77777777" w:rsidR="00D10B5B" w:rsidRDefault="0059432C" w:rsidP="00684D30">
      <w:pPr>
        <w:pStyle w:val="Body-TextTx"/>
      </w:pPr>
      <w:r>
        <w:t>That was true danger.</w:t>
      </w:r>
    </w:p>
    <w:p w14:paraId="75D29E68" w14:textId="11FAAA2B" w:rsidR="00D10B5B" w:rsidRDefault="0059432C" w:rsidP="00684D30">
      <w:pPr>
        <w:pStyle w:val="Body-TextTx"/>
      </w:pPr>
      <w:r>
        <w:t>She forced herself not to shy away as he leaned in close; he didn</w:t>
      </w:r>
      <w:r w:rsidR="00766B15">
        <w:t>’</w:t>
      </w:r>
      <w:r>
        <w:t>t seem to intend the maneuver to be threatening.</w:t>
      </w:r>
      <w:r w:rsidR="0004281A">
        <w:t xml:space="preserve"> </w:t>
      </w:r>
      <w:r>
        <w:t>He was shorter than she was, and had no physical presence with which to impose.</w:t>
      </w:r>
      <w:r w:rsidR="0004281A">
        <w:t xml:space="preserve"> </w:t>
      </w:r>
      <w:r>
        <w:t>Instead he spoke softly.</w:t>
      </w:r>
      <w:r w:rsidR="0004281A">
        <w:t xml:space="preserve"> </w:t>
      </w:r>
      <w:r w:rsidR="00766B15">
        <w:t>“</w:t>
      </w:r>
      <w:r w:rsidRPr="00CC5738">
        <w:rPr>
          <w:rStyle w:val="itali"/>
        </w:rPr>
        <w:t>Everything</w:t>
      </w:r>
      <w:r>
        <w:t xml:space="preserve"> I</w:t>
      </w:r>
      <w:r w:rsidR="00766B15">
        <w:t>’</w:t>
      </w:r>
      <w:r>
        <w:t>ve done was in the name of protecting humankind.</w:t>
      </w:r>
      <w:r w:rsidR="0004281A">
        <w:t xml:space="preserve"> </w:t>
      </w:r>
      <w:r>
        <w:t xml:space="preserve">Every </w:t>
      </w:r>
      <w:r w:rsidRPr="00CC5738">
        <w:rPr>
          <w:rStyle w:val="itali"/>
        </w:rPr>
        <w:t>step</w:t>
      </w:r>
      <w:r>
        <w:t xml:space="preserve"> I</w:t>
      </w:r>
      <w:r w:rsidR="00766B15">
        <w:t>’</w:t>
      </w:r>
      <w:r>
        <w:t xml:space="preserve">ve taken, every </w:t>
      </w:r>
      <w:r w:rsidRPr="00CC5738">
        <w:rPr>
          <w:rStyle w:val="itali"/>
        </w:rPr>
        <w:t>ploy</w:t>
      </w:r>
      <w:r>
        <w:t xml:space="preserve"> I</w:t>
      </w:r>
      <w:r w:rsidR="00766B15">
        <w:t>’</w:t>
      </w:r>
      <w:r>
        <w:t xml:space="preserve">ve devised, every </w:t>
      </w:r>
      <w:r w:rsidRPr="00CC5738">
        <w:rPr>
          <w:rStyle w:val="itali"/>
        </w:rPr>
        <w:t>pain</w:t>
      </w:r>
      <w:r>
        <w:t xml:space="preserve"> I</w:t>
      </w:r>
      <w:r w:rsidR="00766B15">
        <w:t>’</w:t>
      </w:r>
      <w:r>
        <w:t>ve suffered.</w:t>
      </w:r>
      <w:r w:rsidR="0004281A">
        <w:t xml:space="preserve"> </w:t>
      </w:r>
      <w:r>
        <w:t>It was all done to protect our future.</w:t>
      </w:r>
    </w:p>
    <w:p w14:paraId="2C13E50F" w14:textId="21642F5C" w:rsidR="00D10B5B" w:rsidRDefault="00766B15" w:rsidP="00684D30">
      <w:pPr>
        <w:pStyle w:val="Body-TextTx"/>
      </w:pPr>
      <w:r>
        <w:t>“</w:t>
      </w:r>
      <w:r w:rsidR="0059432C">
        <w:t xml:space="preserve">I </w:t>
      </w:r>
      <w:r w:rsidR="0059432C" w:rsidRPr="00CC5738">
        <w:rPr>
          <w:rStyle w:val="itali"/>
        </w:rPr>
        <w:t>could</w:t>
      </w:r>
      <w:r w:rsidR="0059432C">
        <w:t xml:space="preserve"> point out that your own husbands</w:t>
      </w:r>
      <w:r w:rsidR="00483B1D">
        <w:t>—</w:t>
      </w:r>
      <w:r w:rsidR="0059432C">
        <w:t>both of them</w:t>
      </w:r>
      <w:r w:rsidR="00483B1D">
        <w:t>—</w:t>
      </w:r>
      <w:r w:rsidR="0059432C">
        <w:t>committed crimes that far outweigh mine.</w:t>
      </w:r>
      <w:r w:rsidR="0004281A">
        <w:t xml:space="preserve"> </w:t>
      </w:r>
      <w:r w:rsidR="0059432C">
        <w:t>I ordered the murder of a handful of tyrants, but I burned no cities.</w:t>
      </w:r>
      <w:r w:rsidR="0004281A">
        <w:t xml:space="preserve"> </w:t>
      </w:r>
      <w:r w:rsidR="0059432C">
        <w:t xml:space="preserve">Yes, the lighteyes of Jah Keved turned on one another once their king was dead, but I did </w:t>
      </w:r>
      <w:r w:rsidR="0059432C" w:rsidRPr="00CC5738">
        <w:rPr>
          <w:rStyle w:val="itali"/>
        </w:rPr>
        <w:t>not</w:t>
      </w:r>
      <w:r w:rsidR="0059432C">
        <w:t xml:space="preserve"> force them.</w:t>
      </w:r>
      <w:r w:rsidR="0004281A">
        <w:t xml:space="preserve"> </w:t>
      </w:r>
      <w:r w:rsidR="0059432C">
        <w:t>Those deaths are not my burden.</w:t>
      </w:r>
    </w:p>
    <w:p w14:paraId="12472BDF" w14:textId="5BED1D9C" w:rsidR="00D10B5B" w:rsidRDefault="00766B15" w:rsidP="00684D30">
      <w:pPr>
        <w:pStyle w:val="Body-TextTx"/>
      </w:pPr>
      <w:r>
        <w:t>“</w:t>
      </w:r>
      <w:r w:rsidR="0059432C">
        <w:t>All of this is immaterial, however.</w:t>
      </w:r>
      <w:r w:rsidR="0004281A">
        <w:t xml:space="preserve"> </w:t>
      </w:r>
      <w:r w:rsidR="0059432C">
        <w:t xml:space="preserve">Because I </w:t>
      </w:r>
      <w:r w:rsidR="0059432C" w:rsidRPr="00CC5738">
        <w:rPr>
          <w:rStyle w:val="itali"/>
        </w:rPr>
        <w:t>would</w:t>
      </w:r>
      <w:r w:rsidR="0059432C">
        <w:t xml:space="preserve"> have burned villages to prevent what was coming.</w:t>
      </w:r>
      <w:r w:rsidR="0004281A">
        <w:t xml:space="preserve"> </w:t>
      </w:r>
      <w:r w:rsidR="0059432C">
        <w:t xml:space="preserve">I </w:t>
      </w:r>
      <w:r w:rsidR="0059432C" w:rsidRPr="00CC5738">
        <w:rPr>
          <w:rStyle w:val="itali"/>
        </w:rPr>
        <w:t>would</w:t>
      </w:r>
      <w:r w:rsidR="0059432C">
        <w:t xml:space="preserve"> have sent the Vedens into chaos.</w:t>
      </w:r>
      <w:r w:rsidR="0004281A">
        <w:t xml:space="preserve"> </w:t>
      </w:r>
      <w:r w:rsidR="0059432C">
        <w:t>No matter the cost, I would have paid it.</w:t>
      </w:r>
      <w:r w:rsidR="0004281A">
        <w:t xml:space="preserve"> </w:t>
      </w:r>
      <w:r w:rsidR="0059432C">
        <w:t>Know this.</w:t>
      </w:r>
      <w:r w:rsidR="0004281A">
        <w:t xml:space="preserve"> </w:t>
      </w:r>
      <w:r w:rsidR="0059432C">
        <w:t xml:space="preserve">If humankind survives the new storm, it </w:t>
      </w:r>
      <w:r w:rsidR="0059432C" w:rsidRPr="00CC5738">
        <w:rPr>
          <w:rStyle w:val="itali"/>
        </w:rPr>
        <w:t>will</w:t>
      </w:r>
      <w:r w:rsidR="0059432C">
        <w:t xml:space="preserve"> be because of the actions I took.</w:t>
      </w:r>
      <w:r w:rsidR="0004281A">
        <w:t xml:space="preserve"> </w:t>
      </w:r>
      <w:r w:rsidR="0059432C">
        <w:t>I stand by them.</w:t>
      </w:r>
      <w:r>
        <w:t>”</w:t>
      </w:r>
    </w:p>
    <w:p w14:paraId="4F6ABF0F" w14:textId="4E51114E" w:rsidR="00D10B5B" w:rsidRDefault="0059432C" w:rsidP="00684D30">
      <w:pPr>
        <w:pStyle w:val="Body-TextTx"/>
      </w:pPr>
      <w:r>
        <w:t>He stepped back, leaving her trembling.</w:t>
      </w:r>
      <w:r w:rsidR="0004281A">
        <w:t xml:space="preserve"> </w:t>
      </w:r>
      <w:r>
        <w:t xml:space="preserve">Something about his intensity, the confidence of </w:t>
      </w:r>
      <w:r>
        <w:lastRenderedPageBreak/>
        <w:t>his words, left her speechless.</w:t>
      </w:r>
    </w:p>
    <w:p w14:paraId="4D30935E" w14:textId="4A16EFCD" w:rsidR="00D10B5B" w:rsidRDefault="00766B15" w:rsidP="00684D30">
      <w:pPr>
        <w:pStyle w:val="Body-TextTx"/>
      </w:pPr>
      <w:r>
        <w:t>“</w:t>
      </w:r>
      <w:r w:rsidR="0059432C">
        <w:t>I truly am impressed by your discoveries,</w:t>
      </w:r>
      <w:r>
        <w:t>”</w:t>
      </w:r>
      <w:r w:rsidR="0059432C">
        <w:t xml:space="preserve"> he said.</w:t>
      </w:r>
      <w:r w:rsidR="0004281A">
        <w:t xml:space="preserve"> </w:t>
      </w:r>
      <w:r>
        <w:t>“</w:t>
      </w:r>
      <w:r w:rsidR="0059432C">
        <w:t>We all benefit from what you</w:t>
      </w:r>
      <w:r>
        <w:t>’</w:t>
      </w:r>
      <w:r w:rsidR="0059432C">
        <w:t>ve accomplished.</w:t>
      </w:r>
      <w:r w:rsidR="0004281A">
        <w:t xml:space="preserve"> </w:t>
      </w:r>
      <w:r w:rsidR="00813079">
        <w:t>Perhaps</w:t>
      </w:r>
      <w:r w:rsidR="0059432C">
        <w:t xml:space="preserve"> in future years few will think to thank you, but I do so now.</w:t>
      </w:r>
      <w:r>
        <w:t>”</w:t>
      </w:r>
      <w:r w:rsidR="0004281A">
        <w:t xml:space="preserve"> </w:t>
      </w:r>
      <w:r w:rsidR="0059432C">
        <w:t>He bowed to her, then walked over to take his seat, a lonely man who no longer brought attendants with him to these meetings.</w:t>
      </w:r>
    </w:p>
    <w:p w14:paraId="5B924CB9" w14:textId="162BE0EB" w:rsidR="00D10B5B" w:rsidRDefault="0059432C" w:rsidP="00684D30">
      <w:pPr>
        <w:pStyle w:val="Body-TextTx"/>
      </w:pPr>
      <w:r w:rsidRPr="00CC5738">
        <w:rPr>
          <w:rStyle w:val="itali"/>
        </w:rPr>
        <w:t>Dangerous,</w:t>
      </w:r>
      <w:r>
        <w:t xml:space="preserve"> a part of her thought again.</w:t>
      </w:r>
      <w:r w:rsidR="0004281A">
        <w:t xml:space="preserve"> </w:t>
      </w:r>
      <w:r>
        <w:t>And incredible.</w:t>
      </w:r>
      <w:r w:rsidR="0004281A">
        <w:t xml:space="preserve"> </w:t>
      </w:r>
      <w:r>
        <w:t>Yes, most men would have denied the accusations.</w:t>
      </w:r>
      <w:r w:rsidR="0004281A">
        <w:t xml:space="preserve"> </w:t>
      </w:r>
      <w:r>
        <w:t>Taravangian had leaned into them, taken ownership of them.</w:t>
      </w:r>
    </w:p>
    <w:p w14:paraId="16962B4D" w14:textId="46CF08AF" w:rsidR="00D10B5B" w:rsidRDefault="0059432C" w:rsidP="00684D30">
      <w:pPr>
        <w:pStyle w:val="Body-TextTx"/>
      </w:pPr>
      <w:r>
        <w:t>If mankind was truly fighting for its very survival, could any of them turn away the aid of the man who had expertly seized the throne of a kingdom far more powerful than his lowly city-state?</w:t>
      </w:r>
      <w:r w:rsidR="0004281A">
        <w:t xml:space="preserve"> </w:t>
      </w:r>
      <w:r>
        <w:t>She doubted Dalinar would have thought twice about Taravangian</w:t>
      </w:r>
      <w:r w:rsidR="00483B1D">
        <w:t>—</w:t>
      </w:r>
      <w:r>
        <w:t>even with the assassinations exposed</w:t>
      </w:r>
      <w:r w:rsidR="00483B1D">
        <w:t>—</w:t>
      </w:r>
      <w:r>
        <w:t xml:space="preserve">if </w:t>
      </w:r>
      <w:r w:rsidR="008B7632">
        <w:t>not</w:t>
      </w:r>
      <w:r>
        <w:t xml:space="preserve"> for one difficult question.</w:t>
      </w:r>
    </w:p>
    <w:p w14:paraId="1A07F780" w14:textId="1FE2EF4C" w:rsidR="00D10B5B" w:rsidRDefault="0059432C" w:rsidP="00684D30">
      <w:pPr>
        <w:pStyle w:val="Body-TextTx"/>
      </w:pPr>
      <w:r>
        <w:t>Was Taravangian working for the enemy?</w:t>
      </w:r>
      <w:r w:rsidR="0004281A">
        <w:t xml:space="preserve"> </w:t>
      </w:r>
      <w:r>
        <w:t>They risked the future of the world itself on the answer.</w:t>
      </w:r>
    </w:p>
    <w:p w14:paraId="3EAEAAC3" w14:textId="7504A085" w:rsidR="00D10B5B" w:rsidRDefault="0059432C" w:rsidP="00684D30">
      <w:pPr>
        <w:pStyle w:val="Body-TextTx"/>
      </w:pPr>
      <w:r>
        <w:t>Navani found her seat as Noura</w:t>
      </w:r>
      <w:r w:rsidR="00483B1D">
        <w:t>—</w:t>
      </w:r>
      <w:r>
        <w:t>the head Azish vizier</w:t>
      </w:r>
      <w:r w:rsidR="00483B1D">
        <w:t>—</w:t>
      </w:r>
      <w:r>
        <w:t>called the meeting to order.</w:t>
      </w:r>
      <w:r w:rsidR="0004281A">
        <w:t xml:space="preserve"> </w:t>
      </w:r>
      <w:r>
        <w:t xml:space="preserve">She generally led the meetings these days; everyone responded well to her calm </w:t>
      </w:r>
      <w:r w:rsidR="00896217">
        <w:t>air</w:t>
      </w:r>
      <w:r>
        <w:t xml:space="preserve"> of wisdom.</w:t>
      </w:r>
      <w:r w:rsidR="0004281A">
        <w:t xml:space="preserve"> </w:t>
      </w:r>
      <w:r>
        <w:t>The primary order of business was to discuss Dalinar</w:t>
      </w:r>
      <w:r w:rsidR="00766B15">
        <w:t>’</w:t>
      </w:r>
      <w:r>
        <w:t>s proposal for making a large offensive into Emul, crushing the enemy troops there up against the god-priest of Tukar.</w:t>
      </w:r>
      <w:r w:rsidR="0004281A">
        <w:t xml:space="preserve"> </w:t>
      </w:r>
      <w:r>
        <w:t>Noura had him stand up to outline the proposal, though Jasnah</w:t>
      </w:r>
      <w:r w:rsidR="00766B15">
        <w:t>’</w:t>
      </w:r>
      <w:r>
        <w:t>s scribes had sent detailed explanations to everyone in advance.</w:t>
      </w:r>
    </w:p>
    <w:p w14:paraId="4DD9DCB2" w14:textId="05505EE5" w:rsidR="00D10B5B" w:rsidRDefault="0059432C" w:rsidP="00684D30">
      <w:pPr>
        <w:pStyle w:val="Body-TextTx"/>
      </w:pPr>
      <w:r>
        <w:t>Navani let her mind wander, her thoughts circling around the phantom spanreed author.</w:t>
      </w:r>
      <w:r w:rsidR="0004281A">
        <w:t xml:space="preserve"> </w:t>
      </w:r>
      <w:r w:rsidRPr="00CC5738">
        <w:rPr>
          <w:rStyle w:val="itali"/>
        </w:rPr>
        <w:t>You must stop making this new kind of fabrial</w:t>
      </w:r>
      <w:r w:rsidR="00766B15">
        <w:rPr>
          <w:rStyle w:val="itali"/>
        </w:rPr>
        <w:t>. . . .</w:t>
      </w:r>
      <w:r>
        <w:t xml:space="preserve"> Perhaps they meant the ones using aluminum?</w:t>
      </w:r>
    </w:p>
    <w:p w14:paraId="39F47B0C" w14:textId="377658BA" w:rsidR="00D10B5B" w:rsidRDefault="0059432C" w:rsidP="00684D30">
      <w:pPr>
        <w:pStyle w:val="Body-TextTx"/>
      </w:pPr>
      <w:r>
        <w:t>Soon enough Dalinar finished his proposal, opening the floor to discussion by the other monarchs.</w:t>
      </w:r>
      <w:r w:rsidR="0004281A">
        <w:t xml:space="preserve"> </w:t>
      </w:r>
      <w:r>
        <w:t xml:space="preserve">As expected, the young Azish </w:t>
      </w:r>
      <w:r w:rsidR="00A20D95">
        <w:t>P</w:t>
      </w:r>
      <w:r>
        <w:t xml:space="preserve">rime </w:t>
      </w:r>
      <w:r w:rsidR="00282320">
        <w:t xml:space="preserve">Aqasix </w:t>
      </w:r>
      <w:r>
        <w:t>was the first to respond.</w:t>
      </w:r>
      <w:r w:rsidR="0004281A">
        <w:t xml:space="preserve"> </w:t>
      </w:r>
      <w:r>
        <w:t xml:space="preserve">Yanagawn was </w:t>
      </w:r>
      <w:r>
        <w:lastRenderedPageBreak/>
        <w:t>looking more and more like an emperor each day, as the rest of his body was growing into the lanky height puberty had given him.</w:t>
      </w:r>
      <w:r w:rsidR="0004281A">
        <w:t xml:space="preserve"> </w:t>
      </w:r>
      <w:r>
        <w:t>He stood up, speaking for himself in the meeting</w:t>
      </w:r>
      <w:r w:rsidR="00483B1D">
        <w:t>—</w:t>
      </w:r>
      <w:r>
        <w:t>something he preferred to do, despite Azish custom.</w:t>
      </w:r>
    </w:p>
    <w:p w14:paraId="732141CA" w14:textId="0016E2FF" w:rsidR="00D10B5B" w:rsidRDefault="00766B15" w:rsidP="00684D30">
      <w:pPr>
        <w:pStyle w:val="Body-TextTx"/>
      </w:pPr>
      <w:r>
        <w:t>“</w:t>
      </w:r>
      <w:r w:rsidR="0059432C">
        <w:t>We were delighted to receive this proposal, Dalinar,</w:t>
      </w:r>
      <w:r>
        <w:t>”</w:t>
      </w:r>
      <w:r w:rsidR="0059432C">
        <w:t xml:space="preserve"> the </w:t>
      </w:r>
      <w:r w:rsidR="00A20D95">
        <w:t>P</w:t>
      </w:r>
      <w:r w:rsidR="0059432C">
        <w:t>rime said in excellent Alethi.</w:t>
      </w:r>
      <w:r w:rsidR="0004281A">
        <w:t xml:space="preserve"> </w:t>
      </w:r>
      <w:r w:rsidR="0059432C">
        <w:t>He</w:t>
      </w:r>
      <w:r>
        <w:t>’</w:t>
      </w:r>
      <w:r w:rsidR="0059432C">
        <w:t>d likely prepared this speech ahead of time, so he wouldn</w:t>
      </w:r>
      <w:r>
        <w:t>’</w:t>
      </w:r>
      <w:r w:rsidR="0059432C">
        <w:t>t make mistakes.</w:t>
      </w:r>
      <w:r w:rsidR="0004281A">
        <w:t xml:space="preserve"> </w:t>
      </w:r>
      <w:r>
        <w:t>“</w:t>
      </w:r>
      <w:r w:rsidR="0059432C">
        <w:t>And we thank Her Majesty Jasnah Kholin for her thorough written explanations of its merits.</w:t>
      </w:r>
      <w:r w:rsidR="0004281A">
        <w:t xml:space="preserve"> </w:t>
      </w:r>
      <w:r w:rsidR="0059432C">
        <w:t>As you can likely guess, we needed no persuasion to accept this plan.</w:t>
      </w:r>
      <w:r>
        <w:t>”</w:t>
      </w:r>
    </w:p>
    <w:p w14:paraId="5DE5D8B1" w14:textId="1385BB1C" w:rsidR="00D10B5B" w:rsidRDefault="0059432C" w:rsidP="00684D30">
      <w:pPr>
        <w:pStyle w:val="Body-TextTx"/>
      </w:pPr>
      <w:r>
        <w:t>He gestured toward the Emuli prime, a man living</w:t>
      </w:r>
      <w:r w:rsidR="00483B1D">
        <w:t>—</w:t>
      </w:r>
      <w:r>
        <w:t>as most of the Alethi did</w:t>
      </w:r>
      <w:r w:rsidR="00483B1D">
        <w:t>—</w:t>
      </w:r>
      <w:r>
        <w:t>in exile.</w:t>
      </w:r>
      <w:r w:rsidR="0004281A">
        <w:t xml:space="preserve"> </w:t>
      </w:r>
      <w:r>
        <w:t>The coalition had promised him a restored Emul in the past, but had so far been unable to deliver.</w:t>
      </w:r>
    </w:p>
    <w:p w14:paraId="55B6F74F" w14:textId="394B1E6E" w:rsidR="00D10B5B" w:rsidRDefault="00766B15" w:rsidP="00684D30">
      <w:pPr>
        <w:pStyle w:val="Body-TextTx"/>
      </w:pPr>
      <w:r>
        <w:t>“</w:t>
      </w:r>
      <w:r w:rsidR="0059432C">
        <w:t>The union of Makabaki states has discussed already, and we support this proposal wholeheartedly,</w:t>
      </w:r>
      <w:r>
        <w:t>”</w:t>
      </w:r>
      <w:r w:rsidR="0059432C">
        <w:t xml:space="preserve"> Yanagawn said.</w:t>
      </w:r>
      <w:r w:rsidR="0004281A">
        <w:t xml:space="preserve"> </w:t>
      </w:r>
      <w:r>
        <w:t>“</w:t>
      </w:r>
      <w:r w:rsidR="0059432C">
        <w:t>It is bold and decisive.</w:t>
      </w:r>
      <w:r w:rsidR="0004281A">
        <w:t xml:space="preserve"> </w:t>
      </w:r>
      <w:r w:rsidR="0059432C">
        <w:t>We will lend it our every resource.</w:t>
      </w:r>
      <w:r>
        <w:t>”</w:t>
      </w:r>
    </w:p>
    <w:p w14:paraId="673A78F3" w14:textId="208AD94C" w:rsidR="00D10B5B" w:rsidRDefault="0059432C" w:rsidP="00684D30">
      <w:pPr>
        <w:pStyle w:val="Body-TextTx"/>
      </w:pPr>
      <w:r w:rsidRPr="00CC5738">
        <w:rPr>
          <w:rStyle w:val="itali"/>
        </w:rPr>
        <w:t>No surprise there</w:t>
      </w:r>
      <w:r w:rsidRPr="00916B40">
        <w:rPr>
          <w:rStyle w:val="itali"/>
        </w:rPr>
        <w:t>,</w:t>
      </w:r>
      <w:r>
        <w:t xml:space="preserve"> Navani thought.</w:t>
      </w:r>
      <w:r w:rsidR="0004281A">
        <w:t xml:space="preserve"> </w:t>
      </w:r>
      <w:r w:rsidRPr="00CC5738">
        <w:rPr>
          <w:rStyle w:val="itali"/>
        </w:rPr>
        <w:t>But Taravangian will oppose it.</w:t>
      </w:r>
      <w:r w:rsidR="0004281A">
        <w:t xml:space="preserve"> </w:t>
      </w:r>
      <w:r>
        <w:t>The old schemer had always pushed them to invest more heavily into the fight on his borders.</w:t>
      </w:r>
      <w:r w:rsidR="0004281A">
        <w:t xml:space="preserve"> </w:t>
      </w:r>
      <w:r>
        <w:t>The Mink had been clear in his final report; he feared Taravangian</w:t>
      </w:r>
      <w:r w:rsidR="00766B15">
        <w:t>’</w:t>
      </w:r>
      <w:r>
        <w:t>s actions were a ploy to get Dalinar to overextend into Alethkar.</w:t>
      </w:r>
      <w:r w:rsidR="0004281A">
        <w:t xml:space="preserve"> </w:t>
      </w:r>
      <w:r>
        <w:t xml:space="preserve">Additionally, Taravangian had historically taken the role of the more cautious, conservative one in the </w:t>
      </w:r>
      <w:r w:rsidR="007716DF">
        <w:t>council</w:t>
      </w:r>
      <w:r>
        <w:t>, and as such, had good reason to oppose committing to Emul.</w:t>
      </w:r>
    </w:p>
    <w:p w14:paraId="493EE7A8" w14:textId="68D04DF6" w:rsidR="00D10B5B" w:rsidRDefault="0059432C" w:rsidP="00684D30">
      <w:pPr>
        <w:pStyle w:val="Body-TextTx"/>
      </w:pPr>
      <w:r>
        <w:t>The wildcard would be Queen Fen and the Thaylens.</w:t>
      </w:r>
      <w:r w:rsidR="0004281A">
        <w:t xml:space="preserve"> </w:t>
      </w:r>
      <w:r>
        <w:t xml:space="preserve">She wore a bright patterned skirt today, decidedly </w:t>
      </w:r>
      <w:r w:rsidRPr="00CC5738">
        <w:rPr>
          <w:rStyle w:val="itali"/>
        </w:rPr>
        <w:t>not</w:t>
      </w:r>
      <w:r>
        <w:t xml:space="preserve"> of Vorin fashion, and the white ringlets of her eyebrows bounced as she looked from Jasnah to Dalinar, thoughtful.</w:t>
      </w:r>
      <w:r w:rsidR="0004281A">
        <w:t xml:space="preserve"> </w:t>
      </w:r>
      <w:r>
        <w:t>Most of the room seemed to be able to read how this would play out.</w:t>
      </w:r>
      <w:r w:rsidR="0004281A">
        <w:t xml:space="preserve"> </w:t>
      </w:r>
      <w:r>
        <w:t>Taravangian disagreeing, Azir supporting.</w:t>
      </w:r>
      <w:r w:rsidR="0004281A">
        <w:t xml:space="preserve"> </w:t>
      </w:r>
      <w:r>
        <w:t>So how would Fen</w:t>
      </w:r>
      <w:r w:rsidR="00483B1D">
        <w:t>—</w:t>
      </w:r>
    </w:p>
    <w:p w14:paraId="0D49E8A8" w14:textId="25C09973" w:rsidR="00D10B5B" w:rsidRDefault="00766B15" w:rsidP="00684D30">
      <w:pPr>
        <w:pStyle w:val="Body-TextTx"/>
      </w:pPr>
      <w:r>
        <w:t>“</w:t>
      </w:r>
      <w:r w:rsidR="0059432C">
        <w:t>If I may speak,</w:t>
      </w:r>
      <w:r>
        <w:t>”</w:t>
      </w:r>
      <w:r w:rsidR="0059432C">
        <w:t xml:space="preserve"> Taravangian said, standing.</w:t>
      </w:r>
      <w:r w:rsidR="0004281A">
        <w:t xml:space="preserve"> </w:t>
      </w:r>
      <w:r>
        <w:t>“</w:t>
      </w:r>
      <w:r w:rsidR="0059432C">
        <w:t>I would like to applaud this bold and wonderful proposal.</w:t>
      </w:r>
      <w:r w:rsidR="0004281A">
        <w:t xml:space="preserve"> </w:t>
      </w:r>
      <w:r w:rsidR="0059432C">
        <w:t>Jah Keved and Kharbranth support it wholeheartedly.</w:t>
      </w:r>
      <w:r w:rsidR="0004281A">
        <w:t xml:space="preserve"> </w:t>
      </w:r>
      <w:r w:rsidR="0059432C">
        <w:t xml:space="preserve">I have asked my </w:t>
      </w:r>
      <w:r w:rsidR="0059432C">
        <w:lastRenderedPageBreak/>
        <w:t xml:space="preserve">generals how we might best </w:t>
      </w:r>
      <w:r w:rsidR="00FD5F56">
        <w:t>lend our aid</w:t>
      </w:r>
      <w:r w:rsidR="0059432C">
        <w:t>, and we can deliver twenty thousand troops to march immediately through the Oathgates for deployment into Emul.</w:t>
      </w:r>
      <w:r>
        <w:t>”</w:t>
      </w:r>
    </w:p>
    <w:p w14:paraId="676F3997" w14:textId="4964BAEB" w:rsidR="00D10B5B" w:rsidRDefault="0059432C" w:rsidP="00684D30">
      <w:pPr>
        <w:pStyle w:val="Body-TextTx"/>
      </w:pPr>
      <w:r w:rsidRPr="00CC5738">
        <w:rPr>
          <w:rStyle w:val="itali"/>
        </w:rPr>
        <w:t>What?</w:t>
      </w:r>
      <w:r>
        <w:t xml:space="preserve"> Navani thought.</w:t>
      </w:r>
      <w:r w:rsidR="0004281A">
        <w:t xml:space="preserve"> </w:t>
      </w:r>
      <w:r>
        <w:t xml:space="preserve">He </w:t>
      </w:r>
      <w:r w:rsidRPr="00CC5738">
        <w:rPr>
          <w:rStyle w:val="itali"/>
        </w:rPr>
        <w:t>supported</w:t>
      </w:r>
      <w:r>
        <w:t xml:space="preserve"> the proposal?</w:t>
      </w:r>
    </w:p>
    <w:p w14:paraId="3101376A" w14:textId="0CAE7CEF" w:rsidR="00D10B5B" w:rsidRDefault="0059432C" w:rsidP="00684D30">
      <w:pPr>
        <w:pStyle w:val="Body-TextTx"/>
      </w:pPr>
      <w:r>
        <w:t>Storms.</w:t>
      </w:r>
      <w:r w:rsidR="0004281A">
        <w:t xml:space="preserve"> </w:t>
      </w:r>
      <w:r>
        <w:t>What had they missed?</w:t>
      </w:r>
      <w:r w:rsidR="0004281A">
        <w:t xml:space="preserve"> </w:t>
      </w:r>
      <w:r>
        <w:t>Why would he be so willing to pull troops away from his border now, after a year of insisting he couldn</w:t>
      </w:r>
      <w:r w:rsidR="00766B15">
        <w:t>’</w:t>
      </w:r>
      <w:r>
        <w:t>t spare even a handful?</w:t>
      </w:r>
      <w:r w:rsidR="0004281A">
        <w:t xml:space="preserve"> </w:t>
      </w:r>
      <w:r>
        <w:t>He</w:t>
      </w:r>
      <w:r w:rsidR="00766B15">
        <w:t>’</w:t>
      </w:r>
      <w:r>
        <w:t>d always used the ubiquity of his medical support to cloud his miserly troop deployments.</w:t>
      </w:r>
    </w:p>
    <w:p w14:paraId="16B7A405" w14:textId="77F5E17F" w:rsidR="00D10B5B" w:rsidRDefault="0059432C" w:rsidP="00684D30">
      <w:pPr>
        <w:pStyle w:val="Body-TextTx"/>
      </w:pPr>
      <w:r>
        <w:t>Had he realized Dalinar wasn</w:t>
      </w:r>
      <w:r w:rsidR="00766B15">
        <w:t>’</w:t>
      </w:r>
      <w:r>
        <w:t>t going to give an opportunity for betrayal?</w:t>
      </w:r>
      <w:r w:rsidR="0004281A">
        <w:t xml:space="preserve"> </w:t>
      </w:r>
      <w:r>
        <w:t>Was this something else?</w:t>
      </w:r>
    </w:p>
    <w:p w14:paraId="1E1C045F" w14:textId="33A996FA" w:rsidR="00D10B5B" w:rsidRDefault="00766B15" w:rsidP="00684D30">
      <w:pPr>
        <w:pStyle w:val="Body-TextTx"/>
      </w:pPr>
      <w:r>
        <w:t>“</w:t>
      </w:r>
      <w:r w:rsidR="0059432C">
        <w:t>We are grateful for your support, Taravangian,</w:t>
      </w:r>
      <w:r>
        <w:t>”</w:t>
      </w:r>
      <w:r w:rsidR="0059432C">
        <w:t xml:space="preserve"> Yanagawn said.</w:t>
      </w:r>
      <w:r w:rsidR="0004281A">
        <w:t xml:space="preserve"> </w:t>
      </w:r>
      <w:r>
        <w:t>“</w:t>
      </w:r>
      <w:r w:rsidR="0059432C">
        <w:t>Dalinar, that is two for your proposal.</w:t>
      </w:r>
      <w:r w:rsidR="0004281A">
        <w:t xml:space="preserve"> </w:t>
      </w:r>
      <w:r w:rsidR="0059432C">
        <w:t>Three with you, and four, assuming your niece is already persuaded.</w:t>
      </w:r>
      <w:r w:rsidR="0004281A">
        <w:t xml:space="preserve"> </w:t>
      </w:r>
      <w:r w:rsidR="0059432C">
        <w:t>The only one we await is Her Majesty.</w:t>
      </w:r>
      <w:r>
        <w:t>”</w:t>
      </w:r>
      <w:r w:rsidR="0004281A">
        <w:t xml:space="preserve"> </w:t>
      </w:r>
      <w:r w:rsidR="0059432C">
        <w:t>He turned to Fen.</w:t>
      </w:r>
    </w:p>
    <w:p w14:paraId="33E07EF6" w14:textId="4DE942D6" w:rsidR="00D10B5B" w:rsidRDefault="00766B15" w:rsidP="00684D30">
      <w:pPr>
        <w:pStyle w:val="Body-TextTx"/>
      </w:pPr>
      <w:r>
        <w:t>“</w:t>
      </w:r>
      <w:r w:rsidR="0059432C">
        <w:t>Her Majesty,</w:t>
      </w:r>
      <w:r>
        <w:t>”</w:t>
      </w:r>
      <w:r w:rsidR="0059432C">
        <w:t xml:space="preserve"> Fen said, </w:t>
      </w:r>
      <w:r>
        <w:t>“</w:t>
      </w:r>
      <w:r w:rsidR="0059432C">
        <w:t>is storming baffled.</w:t>
      </w:r>
      <w:r w:rsidR="0004281A">
        <w:t xml:space="preserve"> </w:t>
      </w:r>
      <w:r w:rsidR="0059432C">
        <w:t>When</w:t>
      </w:r>
      <w:r>
        <w:t>’</w:t>
      </w:r>
      <w:r w:rsidR="0059432C">
        <w:t xml:space="preserve">s the last time the lot of us all </w:t>
      </w:r>
      <w:r w:rsidR="0059432C" w:rsidRPr="00CC5738">
        <w:rPr>
          <w:rStyle w:val="itali"/>
        </w:rPr>
        <w:t>agreed</w:t>
      </w:r>
      <w:r w:rsidR="0059432C">
        <w:t xml:space="preserve"> on something?</w:t>
      </w:r>
      <w:r>
        <w:t>”</w:t>
      </w:r>
    </w:p>
    <w:p w14:paraId="46738406" w14:textId="6EC514B3" w:rsidR="00D10B5B" w:rsidRDefault="00766B15" w:rsidP="00684D30">
      <w:pPr>
        <w:pStyle w:val="Body-TextTx"/>
      </w:pPr>
      <w:r>
        <w:t>“</w:t>
      </w:r>
      <w:r w:rsidR="0059432C">
        <w:t>We all vote favor for lunching break,</w:t>
      </w:r>
      <w:r>
        <w:t>”</w:t>
      </w:r>
      <w:r w:rsidR="0059432C">
        <w:t xml:space="preserve"> Yanagawn said, smiling and deviating from his script.</w:t>
      </w:r>
      <w:r w:rsidR="0004281A">
        <w:t xml:space="preserve"> </w:t>
      </w:r>
      <w:r>
        <w:t>“</w:t>
      </w:r>
      <w:r w:rsidR="0059432C">
        <w:t>Usually.</w:t>
      </w:r>
      <w:r>
        <w:t>”</w:t>
      </w:r>
    </w:p>
    <w:p w14:paraId="589CC028" w14:textId="4A419EB8" w:rsidR="00D10B5B" w:rsidRDefault="00766B15" w:rsidP="00684D30">
      <w:pPr>
        <w:pStyle w:val="Body-TextTx"/>
      </w:pPr>
      <w:r>
        <w:t>“</w:t>
      </w:r>
      <w:r w:rsidR="0059432C">
        <w:t xml:space="preserve">Well, </w:t>
      </w:r>
      <w:r w:rsidR="0059432C" w:rsidRPr="00CC5738">
        <w:rPr>
          <w:rStyle w:val="itali"/>
        </w:rPr>
        <w:t>that</w:t>
      </w:r>
      <w:r>
        <w:rPr>
          <w:rStyle w:val="itali"/>
        </w:rPr>
        <w:t>’</w:t>
      </w:r>
      <w:r w:rsidR="0059432C" w:rsidRPr="00CC5738">
        <w:rPr>
          <w:rStyle w:val="itali"/>
        </w:rPr>
        <w:t>s</w:t>
      </w:r>
      <w:r w:rsidR="0059432C">
        <w:t xml:space="preserve"> the truth.</w:t>
      </w:r>
      <w:r>
        <w:t>”</w:t>
      </w:r>
      <w:r w:rsidR="0059432C">
        <w:t xml:space="preserve"> Fen leaned back in her seat.</w:t>
      </w:r>
      <w:r w:rsidR="0004281A">
        <w:t xml:space="preserve"> </w:t>
      </w:r>
      <w:r>
        <w:t>“</w:t>
      </w:r>
      <w:r w:rsidR="0059432C">
        <w:t>You surprised me with this one, Dalinar.</w:t>
      </w:r>
      <w:r w:rsidR="0004281A">
        <w:t xml:space="preserve"> </w:t>
      </w:r>
      <w:r w:rsidR="0059432C">
        <w:t xml:space="preserve">I knew you were tacking toward some goal, but I thought for </w:t>
      </w:r>
      <w:r w:rsidR="0059432C" w:rsidRPr="00CC5738">
        <w:rPr>
          <w:rStyle w:val="itali"/>
        </w:rPr>
        <w:t>sure</w:t>
      </w:r>
      <w:r w:rsidR="0059432C">
        <w:t xml:space="preserve"> you would insist on trying to recapture your homeland.</w:t>
      </w:r>
      <w:r w:rsidR="0004281A">
        <w:t xml:space="preserve"> </w:t>
      </w:r>
      <w:r w:rsidR="0059432C">
        <w:t>This general you recovered, he changed your mind, didn</w:t>
      </w:r>
      <w:r>
        <w:t>’</w:t>
      </w:r>
      <w:r w:rsidR="0059432C">
        <w:t>t he?</w:t>
      </w:r>
      <w:r>
        <w:t>”</w:t>
      </w:r>
    </w:p>
    <w:p w14:paraId="1084A08A" w14:textId="0CA7A780" w:rsidR="00D10B5B" w:rsidRDefault="0059432C" w:rsidP="00684D30">
      <w:pPr>
        <w:pStyle w:val="Body-TextTx"/>
      </w:pPr>
      <w:r>
        <w:t>Dalinar nodded.</w:t>
      </w:r>
      <w:r w:rsidR="0004281A">
        <w:t xml:space="preserve"> </w:t>
      </w:r>
      <w:r w:rsidR="00766B15">
        <w:t>“</w:t>
      </w:r>
      <w:r>
        <w:t xml:space="preserve">He would like me to </w:t>
      </w:r>
      <w:r w:rsidR="00AF1E64">
        <w:t>move</w:t>
      </w:r>
      <w:r>
        <w:t xml:space="preserve"> that Herdaz be granted a seat on our </w:t>
      </w:r>
      <w:r w:rsidR="007716DF">
        <w:t>council</w:t>
      </w:r>
      <w:r>
        <w:t>.</w:t>
      </w:r>
      <w:r w:rsidR="00766B15">
        <w:t>”</w:t>
      </w:r>
    </w:p>
    <w:p w14:paraId="4B0F9816" w14:textId="5B18F710" w:rsidR="00D10B5B" w:rsidRDefault="00766B15" w:rsidP="00684D30">
      <w:pPr>
        <w:pStyle w:val="Body-TextTx"/>
      </w:pPr>
      <w:r>
        <w:t>“</w:t>
      </w:r>
      <w:r w:rsidR="0059432C">
        <w:t>Herdaz is no more,</w:t>
      </w:r>
      <w:r>
        <w:t>”</w:t>
      </w:r>
      <w:r w:rsidR="0059432C">
        <w:t xml:space="preserve"> Fen said.</w:t>
      </w:r>
      <w:r w:rsidR="0004281A">
        <w:t xml:space="preserve"> </w:t>
      </w:r>
      <w:r>
        <w:t>“</w:t>
      </w:r>
      <w:r w:rsidR="0059432C">
        <w:t>But I suppose the same could be said for Alethkar.</w:t>
      </w:r>
      <w:r w:rsidR="0004281A">
        <w:t xml:space="preserve"> </w:t>
      </w:r>
      <w:r w:rsidR="0059432C">
        <w:t>I suggest that if his help proves useful in Emul, we grant such a request.</w:t>
      </w:r>
      <w:r w:rsidR="0004281A">
        <w:t xml:space="preserve"> </w:t>
      </w:r>
      <w:r w:rsidR="0059432C">
        <w:t xml:space="preserve">For now, how do we </w:t>
      </w:r>
      <w:r w:rsidR="0059432C">
        <w:lastRenderedPageBreak/>
        <w:t>proceed?</w:t>
      </w:r>
      <w:r w:rsidR="0004281A">
        <w:t xml:space="preserve"> </w:t>
      </w:r>
      <w:r w:rsidR="0059432C">
        <w:t>I suspect an attack into Emul will provoke the enemy navy to finally come out and engage us, so I</w:t>
      </w:r>
      <w:r>
        <w:t>’</w:t>
      </w:r>
      <w:r w:rsidR="0059432C">
        <w:t>ll need to plan for a blockade.</w:t>
      </w:r>
      <w:r w:rsidR="0004281A">
        <w:t xml:space="preserve"> </w:t>
      </w:r>
      <w:r w:rsidR="0059432C">
        <w:t>Tukar has a long coast; that</w:t>
      </w:r>
      <w:r>
        <w:t>’</w:t>
      </w:r>
      <w:r w:rsidR="0059432C">
        <w:t>s going to be a challenge.</w:t>
      </w:r>
      <w:r w:rsidR="0004281A">
        <w:t xml:space="preserve"> </w:t>
      </w:r>
      <w:r w:rsidR="0059432C">
        <w:t>Stormblessed, I suppose we can count on Windrunner patrols to help warn us of</w:t>
      </w:r>
      <w:r>
        <w:t> . . .”</w:t>
      </w:r>
    </w:p>
    <w:p w14:paraId="304A688C" w14:textId="733210FD" w:rsidR="00D10B5B" w:rsidRDefault="0059432C" w:rsidP="00684D30">
      <w:pPr>
        <w:pStyle w:val="Body-TextTx"/>
      </w:pPr>
      <w:r>
        <w:t>Fen trailed off, twisting around toward the small group of Radiants at the side of the room.</w:t>
      </w:r>
      <w:r w:rsidR="0004281A">
        <w:t xml:space="preserve"> </w:t>
      </w:r>
      <w:r>
        <w:t>Each Radiant order usually sent at least one representative.</w:t>
      </w:r>
      <w:r w:rsidR="0004281A">
        <w:t xml:space="preserve"> </w:t>
      </w:r>
      <w:r>
        <w:t>Taravangian</w:t>
      </w:r>
      <w:r w:rsidR="00766B15">
        <w:t>’</w:t>
      </w:r>
      <w:r>
        <w:t>s Dustbringer was there as usual, and Lift was likely somewhere, judging from the state of the snack table</w:t>
      </w:r>
      <w:r w:rsidR="00483B1D">
        <w:t>—</w:t>
      </w:r>
      <w:r>
        <w:t>though a few other Edgedancers were sitting at the rear as well.</w:t>
      </w:r>
    </w:p>
    <w:p w14:paraId="3199938F" w14:textId="79D0343A" w:rsidR="00D10B5B" w:rsidRDefault="0059432C" w:rsidP="00684D30">
      <w:pPr>
        <w:pStyle w:val="Body-TextTx"/>
      </w:pPr>
      <w:r>
        <w:t>Normally Kaladin would be there, leaning against the wall, looming like a stormcloud.</w:t>
      </w:r>
      <w:r w:rsidR="0004281A">
        <w:t xml:space="preserve"> </w:t>
      </w:r>
      <w:r>
        <w:t>No longer.</w:t>
      </w:r>
      <w:r w:rsidR="0004281A">
        <w:t xml:space="preserve"> </w:t>
      </w:r>
      <w:r>
        <w:t>Instead Sigzil stepped forward, newly minted as companylord.</w:t>
      </w:r>
      <w:r w:rsidR="0004281A">
        <w:t xml:space="preserve"> </w:t>
      </w:r>
      <w:r>
        <w:t>It was an interesting move, elevating a foreigner</w:t>
      </w:r>
      <w:r w:rsidR="00483B1D">
        <w:t>—</w:t>
      </w:r>
      <w:r>
        <w:t>but it was a freedom Dalinar gained by no longer being directly tied to Alethkar.</w:t>
      </w:r>
      <w:r w:rsidR="0004281A">
        <w:t xml:space="preserve"> </w:t>
      </w:r>
      <w:r>
        <w:t>In this tower, ethnicity was secondary to Radiant bonds.</w:t>
      </w:r>
    </w:p>
    <w:p w14:paraId="6BBEA079" w14:textId="12146247" w:rsidR="00D10B5B" w:rsidRDefault="0059432C" w:rsidP="00684D30">
      <w:pPr>
        <w:pStyle w:val="Body-TextTx"/>
      </w:pPr>
      <w:r>
        <w:t>Sigzil didn</w:t>
      </w:r>
      <w:r w:rsidR="00766B15">
        <w:t>’</w:t>
      </w:r>
      <w:r>
        <w:t>t have the presence of his highmarshal; he always seemed too</w:t>
      </w:r>
      <w:r w:rsidR="00766B15">
        <w:t> . . .</w:t>
      </w:r>
      <w:r w:rsidR="00483B1D">
        <w:t xml:space="preserve"> </w:t>
      </w:r>
      <w:r>
        <w:t>fiddly to Navani.</w:t>
      </w:r>
      <w:r w:rsidR="0004281A">
        <w:t xml:space="preserve"> </w:t>
      </w:r>
      <w:r>
        <w:t>He cleared his throat, sounding uncomfortable in his new role.</w:t>
      </w:r>
      <w:r w:rsidR="0004281A">
        <w:t xml:space="preserve"> </w:t>
      </w:r>
      <w:r w:rsidR="00766B15">
        <w:t>“</w:t>
      </w:r>
      <w:r>
        <w:t>You will have Windrunner support, Your Majesty.</w:t>
      </w:r>
      <w:r w:rsidR="0004281A">
        <w:t xml:space="preserve"> </w:t>
      </w:r>
      <w:r>
        <w:t>The enemy air troops might not want to fly in from Iri or Alethkar, as both routes would require them to traverse our lands.</w:t>
      </w:r>
      <w:r w:rsidR="0004281A">
        <w:t xml:space="preserve"> </w:t>
      </w:r>
      <w:r>
        <w:t>The Heavenly Ones might try to loop around and come in from the ocean.</w:t>
      </w:r>
      <w:r w:rsidR="0004281A">
        <w:t xml:space="preserve"> </w:t>
      </w:r>
      <w:r>
        <w:t>Plus, they</w:t>
      </w:r>
      <w:r w:rsidR="00766B15">
        <w:t>’</w:t>
      </w:r>
      <w:r>
        <w:t>ve been employing Skybreakers frequently in the region</w:t>
      </w:r>
      <w:r w:rsidR="00483B1D">
        <w:t>—</w:t>
      </w:r>
      <w:r>
        <w:t>so we</w:t>
      </w:r>
      <w:r w:rsidR="00766B15">
        <w:t>’</w:t>
      </w:r>
      <w:r>
        <w:t>ll need to contend with them.</w:t>
      </w:r>
      <w:r w:rsidR="00766B15">
        <w:t>”</w:t>
      </w:r>
    </w:p>
    <w:p w14:paraId="0B1F45C2" w14:textId="45247DC2" w:rsidR="00D10B5B" w:rsidRDefault="00766B15" w:rsidP="00684D30">
      <w:pPr>
        <w:pStyle w:val="Body-TextTx"/>
      </w:pPr>
      <w:r>
        <w:t>“</w:t>
      </w:r>
      <w:r w:rsidR="0059432C">
        <w:t>Good,</w:t>
      </w:r>
      <w:r>
        <w:t>”</w:t>
      </w:r>
      <w:r w:rsidR="0059432C">
        <w:t xml:space="preserve"> Fen said.</w:t>
      </w:r>
      <w:r w:rsidR="0004281A">
        <w:t xml:space="preserve"> </w:t>
      </w:r>
      <w:r>
        <w:t>“</w:t>
      </w:r>
      <w:r w:rsidR="0059432C">
        <w:t>Where</w:t>
      </w:r>
      <w:r>
        <w:t>’</w:t>
      </w:r>
      <w:r w:rsidR="0059432C">
        <w:t>s Stormblessed?</w:t>
      </w:r>
      <w:r>
        <w:t>”</w:t>
      </w:r>
    </w:p>
    <w:p w14:paraId="49C3EA6F" w14:textId="1F55658D" w:rsidR="00D10B5B" w:rsidRDefault="00766B15" w:rsidP="00684D30">
      <w:pPr>
        <w:pStyle w:val="Body-TextTx"/>
      </w:pPr>
      <w:r>
        <w:t>“</w:t>
      </w:r>
      <w:r w:rsidR="0059432C">
        <w:t>Leave of absence, Your Majesty.</w:t>
      </w:r>
      <w:r w:rsidR="0004281A">
        <w:t xml:space="preserve"> </w:t>
      </w:r>
      <w:r w:rsidR="0059432C">
        <w:t>He was wounded recently.</w:t>
      </w:r>
      <w:r>
        <w:t>”</w:t>
      </w:r>
    </w:p>
    <w:p w14:paraId="7C057EAF" w14:textId="2D456D61" w:rsidR="00D10B5B" w:rsidRDefault="00766B15" w:rsidP="00684D30">
      <w:pPr>
        <w:pStyle w:val="Body-TextTx"/>
      </w:pPr>
      <w:r>
        <w:t>“</w:t>
      </w:r>
      <w:r w:rsidR="0059432C">
        <w:t>What kind of wound can bring down a Windrunner?</w:t>
      </w:r>
      <w:r>
        <w:t>”</w:t>
      </w:r>
      <w:r w:rsidR="0059432C">
        <w:t xml:space="preserve"> Fen snapped.</w:t>
      </w:r>
      <w:r w:rsidR="0004281A">
        <w:t xml:space="preserve"> </w:t>
      </w:r>
      <w:r>
        <w:t>“</w:t>
      </w:r>
      <w:r w:rsidR="0059432C">
        <w:t>Don</w:t>
      </w:r>
      <w:r>
        <w:t>’</w:t>
      </w:r>
      <w:r w:rsidR="0059432C">
        <w:t>t you regrow body parts?</w:t>
      </w:r>
      <w:r>
        <w:t>”</w:t>
      </w:r>
    </w:p>
    <w:p w14:paraId="79DA0205" w14:textId="0D9DE51D" w:rsidR="00D10B5B" w:rsidRDefault="00766B15" w:rsidP="00684D30">
      <w:pPr>
        <w:pStyle w:val="Body-TextTx"/>
      </w:pPr>
      <w:r>
        <w:t>“</w:t>
      </w:r>
      <w:r w:rsidR="0059432C">
        <w:t>Um, yes, Your Majesty.</w:t>
      </w:r>
      <w:r w:rsidR="0004281A">
        <w:t xml:space="preserve"> </w:t>
      </w:r>
      <w:r w:rsidR="0059432C">
        <w:t>The highmarshal is recovering from a different kind of wound.</w:t>
      </w:r>
      <w:r>
        <w:t>”</w:t>
      </w:r>
    </w:p>
    <w:p w14:paraId="3B8C8329" w14:textId="6BFE61D5" w:rsidR="00D10B5B" w:rsidRDefault="0059432C" w:rsidP="00684D30">
      <w:pPr>
        <w:pStyle w:val="Body-TextTx"/>
      </w:pPr>
      <w:r>
        <w:t>She grunted, looking over at Dalinar.</w:t>
      </w:r>
      <w:r w:rsidR="0004281A">
        <w:t xml:space="preserve"> </w:t>
      </w:r>
      <w:r w:rsidR="00766B15">
        <w:t>“</w:t>
      </w:r>
      <w:r>
        <w:t>Well, the guilds of Thaylenah agree to this plan.</w:t>
      </w:r>
      <w:r w:rsidR="0004281A">
        <w:t xml:space="preserve"> </w:t>
      </w:r>
      <w:r>
        <w:t xml:space="preserve">If </w:t>
      </w:r>
      <w:r>
        <w:lastRenderedPageBreak/>
        <w:t>we retake Emul and Tukar, it will give us absolute dominance of the Southern Depths.</w:t>
      </w:r>
      <w:r w:rsidR="0004281A">
        <w:t xml:space="preserve"> </w:t>
      </w:r>
      <w:r>
        <w:t>You couldn</w:t>
      </w:r>
      <w:r w:rsidR="00766B15">
        <w:t>’</w:t>
      </w:r>
      <w:r>
        <w:t>t ask for a better staging platform for eventually recovering Alethkar.</w:t>
      </w:r>
      <w:r w:rsidR="0004281A">
        <w:t xml:space="preserve"> </w:t>
      </w:r>
      <w:r>
        <w:t>You</w:t>
      </w:r>
      <w:r w:rsidR="00766B15">
        <w:t>’</w:t>
      </w:r>
      <w:r>
        <w:t>re wise, Blackthorn, to delay striking for your homeland in favor of the tactically sound move.</w:t>
      </w:r>
      <w:r w:rsidR="00766B15">
        <w:t>”</w:t>
      </w:r>
    </w:p>
    <w:p w14:paraId="189093CA" w14:textId="49C89480" w:rsidR="00D10B5B" w:rsidRDefault="00766B15" w:rsidP="00684D30">
      <w:pPr>
        <w:pStyle w:val="Body-TextTx"/>
      </w:pPr>
      <w:r>
        <w:t>“</w:t>
      </w:r>
      <w:r w:rsidR="0059432C">
        <w:t>It was a difficult decision, Fen,</w:t>
      </w:r>
      <w:r>
        <w:t>”</w:t>
      </w:r>
      <w:r w:rsidR="0059432C">
        <w:t xml:space="preserve"> Navani said.</w:t>
      </w:r>
      <w:r w:rsidR="0004281A">
        <w:t xml:space="preserve"> </w:t>
      </w:r>
      <w:r>
        <w:t>“</w:t>
      </w:r>
      <w:r w:rsidR="0059432C">
        <w:t>One we made only after exploring every other option.</w:t>
      </w:r>
      <w:r>
        <w:t>”</w:t>
      </w:r>
      <w:r w:rsidR="0004281A">
        <w:t xml:space="preserve"> </w:t>
      </w:r>
      <w:r w:rsidR="0059432C" w:rsidRPr="00CC5738">
        <w:rPr>
          <w:rStyle w:val="itali"/>
        </w:rPr>
        <w:t>And Taravangian agreeing to it has me worried.</w:t>
      </w:r>
    </w:p>
    <w:p w14:paraId="7D826254" w14:textId="71ACC551" w:rsidR="00D10B5B" w:rsidRDefault="00766B15" w:rsidP="00684D30">
      <w:pPr>
        <w:pStyle w:val="Body-TextTx"/>
      </w:pPr>
      <w:r>
        <w:t>“</w:t>
      </w:r>
      <w:r w:rsidR="0059432C">
        <w:t>It highlights another problem though,</w:t>
      </w:r>
      <w:r>
        <w:t>”</w:t>
      </w:r>
      <w:r w:rsidR="0059432C">
        <w:t xml:space="preserve"> Fen said.</w:t>
      </w:r>
      <w:r w:rsidR="0004281A">
        <w:t xml:space="preserve"> </w:t>
      </w:r>
      <w:r>
        <w:t>“</w:t>
      </w:r>
      <w:r w:rsidR="0059432C">
        <w:t>We need more Windrunners.</w:t>
      </w:r>
      <w:r w:rsidR="0004281A">
        <w:t xml:space="preserve"> </w:t>
      </w:r>
      <w:r w:rsidR="0059432C">
        <w:t>Kmakl has been raving about your flying fortress</w:t>
      </w:r>
      <w:r w:rsidR="00483B1D">
        <w:t>—</w:t>
      </w:r>
      <w:r w:rsidR="0059432C">
        <w:t>I</w:t>
      </w:r>
      <w:r>
        <w:t>’</w:t>
      </w:r>
      <w:r w:rsidR="0059432C">
        <w:t>ll have you know, I haven</w:t>
      </w:r>
      <w:r>
        <w:t>’</w:t>
      </w:r>
      <w:r w:rsidR="0059432C">
        <w:t>t seen him this smitten since our first days courting.</w:t>
      </w:r>
      <w:r w:rsidR="0004281A">
        <w:t xml:space="preserve"> </w:t>
      </w:r>
      <w:r w:rsidR="0059432C">
        <w:t>But the enemy has both Fused and Skybreakers, and you can</w:t>
      </w:r>
      <w:r>
        <w:t>’</w:t>
      </w:r>
      <w:r w:rsidR="0059432C">
        <w:t>t protect a ship like that without air support.</w:t>
      </w:r>
      <w:r w:rsidR="0004281A">
        <w:t xml:space="preserve"> </w:t>
      </w:r>
      <w:r w:rsidR="0059432C">
        <w:t>Stormfather help us if enemies in the air catch one of our ocean fleets unprotected.</w:t>
      </w:r>
      <w:r>
        <w:t>”</w:t>
      </w:r>
    </w:p>
    <w:p w14:paraId="0E032854" w14:textId="74BED69E" w:rsidR="00D10B5B" w:rsidRDefault="00766B15" w:rsidP="00684D30">
      <w:pPr>
        <w:pStyle w:val="Body-TextTx"/>
      </w:pPr>
      <w:r>
        <w:t>“</w:t>
      </w:r>
      <w:r w:rsidR="0059432C">
        <w:t>We</w:t>
      </w:r>
      <w:r>
        <w:t>’</w:t>
      </w:r>
      <w:r w:rsidR="0059432C">
        <w:t>ve been working on a solution,</w:t>
      </w:r>
      <w:r>
        <w:t>”</w:t>
      </w:r>
      <w:r w:rsidR="0059432C">
        <w:t xml:space="preserve"> Dalinar promised.</w:t>
      </w:r>
      <w:r w:rsidR="0004281A">
        <w:t xml:space="preserve"> </w:t>
      </w:r>
      <w:r>
        <w:t>“</w:t>
      </w:r>
      <w:r w:rsidR="0059432C">
        <w:t>It is a</w:t>
      </w:r>
      <w:r>
        <w:t> . . .</w:t>
      </w:r>
      <w:r w:rsidR="00483B1D">
        <w:t xml:space="preserve"> </w:t>
      </w:r>
      <w:r w:rsidR="0059432C">
        <w:t>difficult problem.</w:t>
      </w:r>
      <w:r w:rsidR="0004281A">
        <w:t xml:space="preserve"> </w:t>
      </w:r>
      <w:r w:rsidR="0059432C">
        <w:t>Spren can be even more stubborn than men.</w:t>
      </w:r>
      <w:r>
        <w:t>”</w:t>
      </w:r>
    </w:p>
    <w:p w14:paraId="2A2EE314" w14:textId="20B0E801" w:rsidR="00D10B5B" w:rsidRDefault="00766B15" w:rsidP="00684D30">
      <w:pPr>
        <w:pStyle w:val="Body-TextTx"/>
      </w:pPr>
      <w:r>
        <w:t>“</w:t>
      </w:r>
      <w:r w:rsidR="0059432C">
        <w:t>Makes sense,</w:t>
      </w:r>
      <w:r>
        <w:t>”</w:t>
      </w:r>
      <w:r w:rsidR="0059432C">
        <w:t xml:space="preserve"> Fen said.</w:t>
      </w:r>
      <w:r w:rsidR="0004281A">
        <w:t xml:space="preserve"> </w:t>
      </w:r>
      <w:r>
        <w:t>“</w:t>
      </w:r>
      <w:r w:rsidR="0059432C">
        <w:t>I</w:t>
      </w:r>
      <w:r>
        <w:t>’</w:t>
      </w:r>
      <w:r w:rsidR="0059432C">
        <w:t>ve never met a wind or current that would change course because I shouted at them.</w:t>
      </w:r>
      <w:r>
        <w:t>”</w:t>
      </w:r>
    </w:p>
    <w:p w14:paraId="63CA3175" w14:textId="3572A452" w:rsidR="00D10B5B" w:rsidRDefault="0059432C" w:rsidP="00684D30">
      <w:pPr>
        <w:pStyle w:val="Body-TextTx"/>
      </w:pPr>
      <w:r>
        <w:t xml:space="preserve">Someone cleared their throat, and Navani was surprised to </w:t>
      </w:r>
      <w:r w:rsidR="005C5CDE">
        <w:t>see</w:t>
      </w:r>
      <w:r>
        <w:t xml:space="preserve"> Sigzil st</w:t>
      </w:r>
      <w:r w:rsidR="008945A1">
        <w:t>epping forward</w:t>
      </w:r>
      <w:r>
        <w:t xml:space="preserve"> again.</w:t>
      </w:r>
      <w:r w:rsidR="0004281A">
        <w:t xml:space="preserve"> </w:t>
      </w:r>
      <w:r w:rsidR="00766B15">
        <w:t>“</w:t>
      </w:r>
      <w:r>
        <w:t>I</w:t>
      </w:r>
      <w:r w:rsidR="00766B15">
        <w:t>’</w:t>
      </w:r>
      <w:r>
        <w:t>ve been speaking with my spren, Your Majesty, and I might be able to offer a potential solution to this problem.</w:t>
      </w:r>
      <w:r w:rsidR="0004281A">
        <w:t xml:space="preserve"> </w:t>
      </w:r>
      <w:r>
        <w:t xml:space="preserve">I believe we should send an envoy to the </w:t>
      </w:r>
      <w:r w:rsidR="004267C5">
        <w:t>h</w:t>
      </w:r>
      <w:r>
        <w:t>onorspren.</w:t>
      </w:r>
      <w:r w:rsidR="00766B15">
        <w:t>”</w:t>
      </w:r>
    </w:p>
    <w:p w14:paraId="5ED84260" w14:textId="5869CCF1" w:rsidR="00D10B5B" w:rsidRDefault="0059432C" w:rsidP="00684D30">
      <w:pPr>
        <w:pStyle w:val="Body-TextTx"/>
      </w:pPr>
      <w:r>
        <w:t>Navani leaned forward in her seat.</w:t>
      </w:r>
      <w:r w:rsidR="0004281A">
        <w:t xml:space="preserve"> </w:t>
      </w:r>
      <w:r w:rsidR="00766B15">
        <w:t>“</w:t>
      </w:r>
      <w:r>
        <w:t>What kind of envoy?</w:t>
      </w:r>
      <w:r w:rsidR="00766B15">
        <w:t>”</w:t>
      </w:r>
    </w:p>
    <w:p w14:paraId="297733CB" w14:textId="4ADB98E0" w:rsidR="00D10B5B" w:rsidRDefault="00766B15" w:rsidP="00684D30">
      <w:pPr>
        <w:pStyle w:val="Body-TextTx"/>
      </w:pPr>
      <w:r>
        <w:t>“</w:t>
      </w:r>
      <w:r w:rsidR="0059432C">
        <w:t>The honorspren can be a</w:t>
      </w:r>
      <w:r>
        <w:t> . . .</w:t>
      </w:r>
      <w:r w:rsidR="00483B1D">
        <w:t xml:space="preserve"> </w:t>
      </w:r>
      <w:r w:rsidR="0059432C">
        <w:t>touchy group,</w:t>
      </w:r>
      <w:r>
        <w:t>”</w:t>
      </w:r>
      <w:r w:rsidR="0059432C">
        <w:t xml:space="preserve"> Sigzil explained.</w:t>
      </w:r>
      <w:r w:rsidR="0004281A">
        <w:t xml:space="preserve"> </w:t>
      </w:r>
      <w:r>
        <w:t>“</w:t>
      </w:r>
      <w:r w:rsidR="0059432C">
        <w:t>Many are not as carefree as our initial interactions with them led us to believe.</w:t>
      </w:r>
      <w:r w:rsidR="0004281A">
        <w:t xml:space="preserve"> </w:t>
      </w:r>
      <w:r w:rsidR="0059432C">
        <w:t>Among spren, they are some of the closest in spirit and intent to the god Honor.</w:t>
      </w:r>
      <w:r w:rsidR="0004281A">
        <w:t xml:space="preserve"> </w:t>
      </w:r>
      <w:r w:rsidR="0059432C">
        <w:t>While obviously individuals will vary in personality, there is a general feeling of discontent</w:t>
      </w:r>
      <w:r w:rsidR="00483B1D">
        <w:t>—</w:t>
      </w:r>
      <w:r w:rsidR="0059432C">
        <w:t>well, insult</w:t>
      </w:r>
      <w:r w:rsidR="00483B1D">
        <w:t>—</w:t>
      </w:r>
      <w:r w:rsidR="0059432C">
        <w:t>among them regarding humans.</w:t>
      </w:r>
      <w:r>
        <w:t>”</w:t>
      </w:r>
    </w:p>
    <w:p w14:paraId="5D0AC132" w14:textId="2441D0A7" w:rsidR="00D10B5B" w:rsidRDefault="0059432C" w:rsidP="00684D30">
      <w:pPr>
        <w:pStyle w:val="Body-TextTx"/>
      </w:pPr>
      <w:r>
        <w:t>Sigzil surveyed the crowd, and could plainly see that many of them weren</w:t>
      </w:r>
      <w:r w:rsidR="00766B15">
        <w:t>’</w:t>
      </w:r>
      <w:r>
        <w:t xml:space="preserve">t following </w:t>
      </w:r>
      <w:r>
        <w:lastRenderedPageBreak/>
        <w:t>him.</w:t>
      </w:r>
      <w:r w:rsidR="0004281A">
        <w:t xml:space="preserve"> </w:t>
      </w:r>
      <w:r>
        <w:t>He took a deep breath.</w:t>
      </w:r>
      <w:r w:rsidR="0004281A">
        <w:t xml:space="preserve"> </w:t>
      </w:r>
      <w:r w:rsidR="00766B15">
        <w:t>“</w:t>
      </w:r>
      <w:r>
        <w:t>Here, let me say it this way.</w:t>
      </w:r>
      <w:r w:rsidR="0004281A">
        <w:t xml:space="preserve"> </w:t>
      </w:r>
      <w:r>
        <w:t>Pretend there was a kingdom you wanted to be our ally in this war.</w:t>
      </w:r>
      <w:r w:rsidR="0004281A">
        <w:t xml:space="preserve"> </w:t>
      </w:r>
      <w:r>
        <w:t>Except we betrayed them a few generations ago in a similar alliance.</w:t>
      </w:r>
      <w:r w:rsidR="0004281A">
        <w:t xml:space="preserve"> </w:t>
      </w:r>
      <w:r>
        <w:t>Would we be surprised that they refused to help us now?</w:t>
      </w:r>
      <w:r w:rsidR="00766B15">
        <w:t>”</w:t>
      </w:r>
    </w:p>
    <w:p w14:paraId="00A27BD3" w14:textId="77777777" w:rsidR="00D10B5B" w:rsidRDefault="0059432C" w:rsidP="00684D30">
      <w:pPr>
        <w:pStyle w:val="Body-TextTx"/>
      </w:pPr>
      <w:r>
        <w:t>Navani found herself nodding.</w:t>
      </w:r>
    </w:p>
    <w:p w14:paraId="74750D43" w14:textId="54BB2445" w:rsidR="00D10B5B" w:rsidRDefault="00766B15" w:rsidP="00684D30">
      <w:pPr>
        <w:pStyle w:val="Body-TextTx"/>
      </w:pPr>
      <w:r>
        <w:t>“</w:t>
      </w:r>
      <w:r w:rsidR="0059432C">
        <w:t>So, you</w:t>
      </w:r>
      <w:r>
        <w:t>’</w:t>
      </w:r>
      <w:r w:rsidR="0059432C">
        <w:t>re saying we need to repair relations,</w:t>
      </w:r>
      <w:r>
        <w:t>”</w:t>
      </w:r>
      <w:r w:rsidR="0059432C">
        <w:t xml:space="preserve"> Fen said,</w:t>
      </w:r>
      <w:r w:rsidR="0004281A">
        <w:t xml:space="preserve"> </w:t>
      </w:r>
      <w:r>
        <w:t>“</w:t>
      </w:r>
      <w:r w:rsidR="0059432C">
        <w:t>for something that happened thousands of years ago?</w:t>
      </w:r>
      <w:r>
        <w:t>”</w:t>
      </w:r>
    </w:p>
    <w:p w14:paraId="498ACBB6" w14:textId="28BE7587" w:rsidR="00D10B5B" w:rsidRDefault="00766B15" w:rsidP="00684D30">
      <w:pPr>
        <w:pStyle w:val="Body-TextTx"/>
      </w:pPr>
      <w:r>
        <w:t>“</w:t>
      </w:r>
      <w:r w:rsidR="0059432C">
        <w:t>Your Majesty,</w:t>
      </w:r>
      <w:r>
        <w:t>”</w:t>
      </w:r>
      <w:r w:rsidR="0059432C">
        <w:t xml:space="preserve"> Sigzil said, </w:t>
      </w:r>
      <w:r>
        <w:t>“</w:t>
      </w:r>
      <w:r w:rsidR="0059432C">
        <w:t>with respect, the Recreance is ancient history to us</w:t>
      </w:r>
      <w:r w:rsidR="00483B1D">
        <w:t>—</w:t>
      </w:r>
      <w:r w:rsidR="0059432C">
        <w:t>but to the spren it was only a few generations ago.</w:t>
      </w:r>
      <w:r w:rsidR="0004281A">
        <w:t xml:space="preserve"> </w:t>
      </w:r>
      <w:r w:rsidR="0059432C">
        <w:t>The honorspren are upset; they feel their trust was betrayed.</w:t>
      </w:r>
      <w:r w:rsidR="0004281A">
        <w:t xml:space="preserve"> </w:t>
      </w:r>
      <w:r w:rsidR="0059432C">
        <w:t>In their eyes, we never addressed what we did to them.</w:t>
      </w:r>
      <w:r w:rsidR="0004281A">
        <w:t xml:space="preserve"> </w:t>
      </w:r>
      <w:r w:rsidR="0059432C">
        <w:t xml:space="preserve">For lack of a better term, their </w:t>
      </w:r>
      <w:r w:rsidR="0059432C" w:rsidRPr="00CC5738">
        <w:rPr>
          <w:rStyle w:val="itali"/>
        </w:rPr>
        <w:t>honor</w:t>
      </w:r>
      <w:r w:rsidR="0059432C">
        <w:t xml:space="preserve"> was offended.</w:t>
      </w:r>
      <w:r>
        <w:t>”</w:t>
      </w:r>
    </w:p>
    <w:p w14:paraId="6CB5DA9C" w14:textId="5F50AFD6" w:rsidR="00D10B5B" w:rsidRDefault="0059432C" w:rsidP="00684D30">
      <w:pPr>
        <w:pStyle w:val="Body-TextTx"/>
      </w:pPr>
      <w:r>
        <w:t>Dalinar leaned forward in his seat.</w:t>
      </w:r>
      <w:r w:rsidR="0004281A">
        <w:t xml:space="preserve"> </w:t>
      </w:r>
      <w:r w:rsidR="00766B15">
        <w:t>“</w:t>
      </w:r>
      <w:r>
        <w:t>Soldier, you</w:t>
      </w:r>
      <w:r w:rsidR="00766B15">
        <w:t>’</w:t>
      </w:r>
      <w:r>
        <w:t>re saying they want us to go to them begging?</w:t>
      </w:r>
      <w:r w:rsidR="0004281A">
        <w:t xml:space="preserve"> </w:t>
      </w:r>
      <w:r>
        <w:t>If Odium claims this land, they</w:t>
      </w:r>
      <w:r w:rsidR="00766B15">
        <w:t>’</w:t>
      </w:r>
      <w:r>
        <w:t>ll suffer as much as we will!</w:t>
      </w:r>
      <w:r w:rsidR="00766B15">
        <w:t>”</w:t>
      </w:r>
    </w:p>
    <w:p w14:paraId="1790762E" w14:textId="537AC15D" w:rsidR="00D10B5B" w:rsidRDefault="00766B15" w:rsidP="00684D30">
      <w:pPr>
        <w:pStyle w:val="Body-TextTx"/>
      </w:pPr>
      <w:r>
        <w:t>“</w:t>
      </w:r>
      <w:r w:rsidR="0059432C">
        <w:t>I know that, sir,</w:t>
      </w:r>
      <w:r>
        <w:t>”</w:t>
      </w:r>
      <w:r w:rsidR="0059432C">
        <w:t xml:space="preserve"> Sigzil said.</w:t>
      </w:r>
      <w:r w:rsidR="0004281A">
        <w:t xml:space="preserve"> </w:t>
      </w:r>
      <w:r>
        <w:t>“</w:t>
      </w:r>
      <w:r w:rsidR="0059432C">
        <w:t>You don</w:t>
      </w:r>
      <w:r>
        <w:t>’</w:t>
      </w:r>
      <w:r w:rsidR="0059432C">
        <w:t>t have to persuade me.</w:t>
      </w:r>
      <w:r w:rsidR="0004281A">
        <w:t xml:space="preserve"> </w:t>
      </w:r>
      <w:r w:rsidR="0059432C">
        <w:t>But again, think of a nation your ancestors offended, but whose resources you now need.</w:t>
      </w:r>
      <w:r w:rsidR="0004281A">
        <w:t xml:space="preserve"> </w:t>
      </w:r>
      <w:r w:rsidR="0059432C">
        <w:t>Wouldn</w:t>
      </w:r>
      <w:r>
        <w:t>’</w:t>
      </w:r>
      <w:r w:rsidR="0059432C">
        <w:t>t you at least send an envoy with an official apology?</w:t>
      </w:r>
      <w:r>
        <w:t>”</w:t>
      </w:r>
      <w:r w:rsidR="0004281A">
        <w:t xml:space="preserve"> </w:t>
      </w:r>
      <w:r w:rsidR="0059432C">
        <w:t>He shrugged.</w:t>
      </w:r>
      <w:r w:rsidR="0004281A">
        <w:t xml:space="preserve"> </w:t>
      </w:r>
      <w:r>
        <w:t>“</w:t>
      </w:r>
      <w:r w:rsidR="0059432C">
        <w:t>I can</w:t>
      </w:r>
      <w:r>
        <w:t>’</w:t>
      </w:r>
      <w:r w:rsidR="0059432C">
        <w:t>t promise it will work, but my advice is that we try.</w:t>
      </w:r>
      <w:r>
        <w:t>”</w:t>
      </w:r>
    </w:p>
    <w:p w14:paraId="1C127E95" w14:textId="1A29A791" w:rsidR="00D10B5B" w:rsidRDefault="0059432C" w:rsidP="00684D30">
      <w:pPr>
        <w:pStyle w:val="Body-TextTx"/>
      </w:pPr>
      <w:r>
        <w:t>Navani nodded again.</w:t>
      </w:r>
      <w:r w:rsidR="0004281A">
        <w:t xml:space="preserve"> </w:t>
      </w:r>
      <w:r>
        <w:t>She</w:t>
      </w:r>
      <w:r w:rsidR="00766B15">
        <w:t>’</w:t>
      </w:r>
      <w:r>
        <w:t xml:space="preserve">d </w:t>
      </w:r>
      <w:r w:rsidR="00832B9D">
        <w:t>usually</w:t>
      </w:r>
      <w:r>
        <w:t xml:space="preserve"> ignored this man because he acted so much like</w:t>
      </w:r>
      <w:r w:rsidR="00766B15">
        <w:t> . . .</w:t>
      </w:r>
      <w:r w:rsidR="00483B1D">
        <w:t xml:space="preserve"> </w:t>
      </w:r>
      <w:r>
        <w:t>well, a scribe.</w:t>
      </w:r>
      <w:r w:rsidR="0004281A">
        <w:t xml:space="preserve"> </w:t>
      </w:r>
      <w:r>
        <w:t>The kind of nitpicky person who often created more work for others.</w:t>
      </w:r>
      <w:r w:rsidR="0004281A">
        <w:t xml:space="preserve"> </w:t>
      </w:r>
      <w:r>
        <w:t>She now recognized that was unfair.</w:t>
      </w:r>
      <w:r w:rsidR="0004281A">
        <w:t xml:space="preserve"> </w:t>
      </w:r>
      <w:r>
        <w:t>She had found wisdom in the efforts of scholars others thought to be too focused on details.</w:t>
      </w:r>
    </w:p>
    <w:p w14:paraId="0C8ED2A1" w14:textId="6E658FD5" w:rsidR="00D10B5B" w:rsidRDefault="0059432C" w:rsidP="00684D30">
      <w:pPr>
        <w:pStyle w:val="Body-TextTx"/>
      </w:pPr>
      <w:r w:rsidRPr="00CC5738">
        <w:rPr>
          <w:rStyle w:val="itali"/>
        </w:rPr>
        <w:t>It</w:t>
      </w:r>
      <w:r w:rsidR="00766B15">
        <w:rPr>
          <w:rStyle w:val="itali"/>
        </w:rPr>
        <w:t>’</w:t>
      </w:r>
      <w:r w:rsidRPr="00CC5738">
        <w:rPr>
          <w:rStyle w:val="itali"/>
        </w:rPr>
        <w:t>s because he</w:t>
      </w:r>
      <w:r w:rsidR="00766B15">
        <w:rPr>
          <w:rStyle w:val="itali"/>
        </w:rPr>
        <w:t>’</w:t>
      </w:r>
      <w:r w:rsidRPr="00CC5738">
        <w:rPr>
          <w:rStyle w:val="itali"/>
        </w:rPr>
        <w:t>s a man,</w:t>
      </w:r>
      <w:r>
        <w:t xml:space="preserve"> she thought.</w:t>
      </w:r>
      <w:r w:rsidR="0004281A">
        <w:t xml:space="preserve"> </w:t>
      </w:r>
      <w:r w:rsidRPr="00CC5738">
        <w:rPr>
          <w:rStyle w:val="itali"/>
        </w:rPr>
        <w:t>And a soldier, not an ardent.</w:t>
      </w:r>
      <w:r w:rsidR="0004281A">
        <w:t xml:space="preserve"> </w:t>
      </w:r>
      <w:r>
        <w:t>He didn</w:t>
      </w:r>
      <w:r w:rsidR="00766B15">
        <w:t>’</w:t>
      </w:r>
      <w:r>
        <w:t>t act like the other Windrunners, so she</w:t>
      </w:r>
      <w:r w:rsidR="00766B15">
        <w:t>’</w:t>
      </w:r>
      <w:r>
        <w:t>d dismissed him.</w:t>
      </w:r>
      <w:r w:rsidR="0004281A">
        <w:t xml:space="preserve"> </w:t>
      </w:r>
      <w:r w:rsidRPr="00CC5738">
        <w:rPr>
          <w:rStyle w:val="itali"/>
        </w:rPr>
        <w:t>Not a good look, Navani,</w:t>
      </w:r>
      <w:r>
        <w:t xml:space="preserve"> she thought at herself.</w:t>
      </w:r>
      <w:r w:rsidR="0004281A">
        <w:t xml:space="preserve"> </w:t>
      </w:r>
      <w:r w:rsidRPr="00CC5738">
        <w:rPr>
          <w:rStyle w:val="itali"/>
        </w:rPr>
        <w:t>For one who claims to be a patron of the thoughtful.</w:t>
      </w:r>
    </w:p>
    <w:p w14:paraId="5E331C50" w14:textId="51BEF93E" w:rsidR="00D10B5B" w:rsidRDefault="00766B15" w:rsidP="00684D30">
      <w:pPr>
        <w:pStyle w:val="Body-TextTx"/>
      </w:pPr>
      <w:r>
        <w:lastRenderedPageBreak/>
        <w:t>“</w:t>
      </w:r>
      <w:r w:rsidR="0059432C">
        <w:t>This man speaks wisdom,</w:t>
      </w:r>
      <w:r>
        <w:t>”</w:t>
      </w:r>
      <w:r w:rsidR="0059432C">
        <w:t xml:space="preserve"> she said to the others.</w:t>
      </w:r>
      <w:r w:rsidR="0004281A">
        <w:t xml:space="preserve"> </w:t>
      </w:r>
      <w:r>
        <w:t>“</w:t>
      </w:r>
      <w:r w:rsidR="0059432C">
        <w:t xml:space="preserve">We </w:t>
      </w:r>
      <w:r w:rsidR="0059432C" w:rsidRPr="00CC5738">
        <w:rPr>
          <w:rStyle w:val="itali"/>
        </w:rPr>
        <w:t>have</w:t>
      </w:r>
      <w:r w:rsidR="0059432C">
        <w:t xml:space="preserve"> been presumptuous in regards to the spren.</w:t>
      </w:r>
      <w:r>
        <w:t>”</w:t>
      </w:r>
    </w:p>
    <w:p w14:paraId="69D2213F" w14:textId="4BF0196E" w:rsidR="00D10B5B" w:rsidRDefault="00766B15" w:rsidP="00684D30">
      <w:pPr>
        <w:pStyle w:val="Body-TextTx"/>
      </w:pPr>
      <w:r>
        <w:t>“</w:t>
      </w:r>
      <w:r w:rsidR="0059432C">
        <w:t>Can we send you, Radiant?</w:t>
      </w:r>
      <w:r>
        <w:t>”</w:t>
      </w:r>
      <w:r w:rsidR="0059432C">
        <w:t xml:space="preserve"> Fen asked Sigzil.</w:t>
      </w:r>
      <w:r w:rsidR="0004281A">
        <w:t xml:space="preserve"> </w:t>
      </w:r>
      <w:r>
        <w:t>“</w:t>
      </w:r>
      <w:r w:rsidR="0059432C">
        <w:t>You seem to understand their mindset.</w:t>
      </w:r>
      <w:r>
        <w:t>”</w:t>
      </w:r>
    </w:p>
    <w:p w14:paraId="3D525537" w14:textId="7982341F" w:rsidR="00D10B5B" w:rsidRDefault="0059432C" w:rsidP="00684D30">
      <w:pPr>
        <w:pStyle w:val="Body-TextTx"/>
      </w:pPr>
      <w:r>
        <w:t>Sigzil grimaced.</w:t>
      </w:r>
      <w:r w:rsidR="0004281A">
        <w:t xml:space="preserve"> </w:t>
      </w:r>
      <w:r w:rsidR="00766B15">
        <w:t>“</w:t>
      </w:r>
      <w:r>
        <w:t>That might be a bad idea.</w:t>
      </w:r>
      <w:r w:rsidR="0004281A">
        <w:t xml:space="preserve"> </w:t>
      </w:r>
      <w:r>
        <w:t>We Windrunners</w:t>
      </w:r>
      <w:r w:rsidR="00766B15">
        <w:t> . . .</w:t>
      </w:r>
      <w:r w:rsidR="00483B1D">
        <w:t xml:space="preserve"> </w:t>
      </w:r>
      <w:r>
        <w:t>we</w:t>
      </w:r>
      <w:r w:rsidR="00766B15">
        <w:t>’</w:t>
      </w:r>
      <w:r>
        <w:t>re acting in defiance of honorspren law.</w:t>
      </w:r>
      <w:r w:rsidR="0004281A">
        <w:t xml:space="preserve"> </w:t>
      </w:r>
      <w:r>
        <w:t>We</w:t>
      </w:r>
      <w:r w:rsidR="00766B15">
        <w:t>’</w:t>
      </w:r>
      <w:r>
        <w:t>d make the worst envoys, because of</w:t>
      </w:r>
      <w:r w:rsidR="00766B15">
        <w:t> . . .</w:t>
      </w:r>
      <w:r w:rsidR="00483B1D">
        <w:t xml:space="preserve"> </w:t>
      </w:r>
      <w:r>
        <w:t>well, they don</w:t>
      </w:r>
      <w:r w:rsidR="00766B15">
        <w:t>’</w:t>
      </w:r>
      <w:r>
        <w:t>t much like Kaladin, to be honest.</w:t>
      </w:r>
      <w:r w:rsidR="0004281A">
        <w:t xml:space="preserve"> </w:t>
      </w:r>
      <w:r>
        <w:t>If one of us showed up at their fortress, they might try to arrest us.</w:t>
      </w:r>
    </w:p>
    <w:p w14:paraId="1A9BE4F7" w14:textId="5FE14BCA" w:rsidR="00D10B5B" w:rsidRDefault="00766B15" w:rsidP="00684D30">
      <w:pPr>
        <w:pStyle w:val="Body-TextTx"/>
      </w:pPr>
      <w:r>
        <w:t>“</w:t>
      </w:r>
      <w:r w:rsidR="0059432C">
        <w:t>My advice is to send a small but important contingent of other Radiants.</w:t>
      </w:r>
      <w:r w:rsidR="0004281A">
        <w:t xml:space="preserve"> </w:t>
      </w:r>
      <w:r w:rsidR="0059432C">
        <w:t>Specifically, Radiants who have bonded spren whose relatives approve of what we</w:t>
      </w:r>
      <w:r>
        <w:t>’</w:t>
      </w:r>
      <w:r w:rsidR="0059432C">
        <w:t>re doing.</w:t>
      </w:r>
      <w:r w:rsidR="0004281A">
        <w:t xml:space="preserve"> </w:t>
      </w:r>
      <w:r w:rsidR="0059432C">
        <w:t>They can make arguments on our behalf.</w:t>
      </w:r>
      <w:r>
        <w:t>”</w:t>
      </w:r>
    </w:p>
    <w:p w14:paraId="69ABA43B" w14:textId="75093AEE" w:rsidR="00D10B5B" w:rsidRDefault="00766B15" w:rsidP="00684D30">
      <w:pPr>
        <w:pStyle w:val="Body-TextTx"/>
      </w:pPr>
      <w:r>
        <w:t>“</w:t>
      </w:r>
      <w:r w:rsidR="0059432C">
        <w:t>That rules me out,</w:t>
      </w:r>
      <w:r>
        <w:t>”</w:t>
      </w:r>
      <w:r w:rsidR="0059432C">
        <w:t xml:space="preserve"> Jasnah said.</w:t>
      </w:r>
      <w:r w:rsidR="0004281A">
        <w:t xml:space="preserve"> </w:t>
      </w:r>
      <w:r>
        <w:t>“</w:t>
      </w:r>
      <w:r w:rsidR="0059432C">
        <w:t>The other inkspren are generally opposed to what Ivory did in bonding with me.</w:t>
      </w:r>
      <w:r>
        <w:t>”</w:t>
      </w:r>
      <w:r w:rsidR="0004281A">
        <w:t xml:space="preserve"> </w:t>
      </w:r>
      <w:r w:rsidR="0059432C">
        <w:t>She glanced to Renarin, who sat at the rear of the room, behind his brother.</w:t>
      </w:r>
      <w:r w:rsidR="0004281A">
        <w:t xml:space="preserve"> </w:t>
      </w:r>
      <w:r w:rsidR="0059432C">
        <w:t>He glanced up in a panic, his puzzle box frozen in his hands.</w:t>
      </w:r>
      <w:r w:rsidR="0004281A">
        <w:t xml:space="preserve"> </w:t>
      </w:r>
      <w:r>
        <w:t>“</w:t>
      </w:r>
      <w:r w:rsidR="0059432C">
        <w:t>We probably,</w:t>
      </w:r>
      <w:r>
        <w:t>”</w:t>
      </w:r>
      <w:r w:rsidR="0059432C">
        <w:t xml:space="preserve"> Jasnah continued, </w:t>
      </w:r>
      <w:r>
        <w:t>“</w:t>
      </w:r>
      <w:r w:rsidR="0059432C">
        <w:t>don</w:t>
      </w:r>
      <w:r>
        <w:t>’</w:t>
      </w:r>
      <w:r w:rsidR="0059432C">
        <w:t>t want to send Renarin either.</w:t>
      </w:r>
      <w:r w:rsidR="0004281A">
        <w:t xml:space="preserve"> </w:t>
      </w:r>
      <w:r w:rsidR="0059432C">
        <w:t>Considering his</w:t>
      </w:r>
      <w:r>
        <w:t> . . .</w:t>
      </w:r>
      <w:r w:rsidR="00483B1D">
        <w:t xml:space="preserve"> </w:t>
      </w:r>
      <w:r w:rsidR="0059432C">
        <w:t>special circumstances.</w:t>
      </w:r>
      <w:r>
        <w:t>”</w:t>
      </w:r>
    </w:p>
    <w:p w14:paraId="78C856BA" w14:textId="21FBC0E4" w:rsidR="00D10B5B" w:rsidRDefault="00766B15" w:rsidP="00684D30">
      <w:pPr>
        <w:pStyle w:val="Body-TextTx"/>
      </w:pPr>
      <w:r>
        <w:t>“</w:t>
      </w:r>
      <w:r w:rsidR="0059432C">
        <w:t>An Edgedancer, then?</w:t>
      </w:r>
      <w:r>
        <w:t>”</w:t>
      </w:r>
      <w:r w:rsidR="0059432C">
        <w:t xml:space="preserve"> Dalinar said.</w:t>
      </w:r>
      <w:r w:rsidR="0004281A">
        <w:t xml:space="preserve"> </w:t>
      </w:r>
      <w:r>
        <w:t>“</w:t>
      </w:r>
      <w:r w:rsidR="0059432C">
        <w:t xml:space="preserve">The </w:t>
      </w:r>
      <w:r w:rsidR="00D61784">
        <w:t>c</w:t>
      </w:r>
      <w:r w:rsidR="0059432C">
        <w:t>ultivationspren have generally embraced our new order of Radiants.</w:t>
      </w:r>
      <w:r w:rsidR="0004281A">
        <w:t xml:space="preserve"> </w:t>
      </w:r>
      <w:r w:rsidR="0059432C">
        <w:t>I believe some of th</w:t>
      </w:r>
      <w:r w:rsidR="005C2312">
        <w:t>ose</w:t>
      </w:r>
      <w:r w:rsidR="0059432C">
        <w:t xml:space="preserve">e </w:t>
      </w:r>
      <w:r w:rsidR="005C2312">
        <w:t xml:space="preserve">who bonded </w:t>
      </w:r>
      <w:r w:rsidR="0059432C">
        <w:t>Radiants are regarded highly in Shadesmar.</w:t>
      </w:r>
      <w:r>
        <w:t>”</w:t>
      </w:r>
    </w:p>
    <w:p w14:paraId="38B421F8" w14:textId="306B28B5" w:rsidR="00D10B5B" w:rsidRDefault="0059432C" w:rsidP="00684D30">
      <w:pPr>
        <w:pStyle w:val="Body-TextTx"/>
      </w:pPr>
      <w:r>
        <w:t>True to Navani</w:t>
      </w:r>
      <w:r w:rsidR="00766B15">
        <w:t>’</w:t>
      </w:r>
      <w:r>
        <w:t>s earlier guess, Lift emerged from underneath the table</w:t>
      </w:r>
      <w:r w:rsidR="00483B1D">
        <w:t>—</w:t>
      </w:r>
      <w:r>
        <w:t>though she hit her head climbing out, then glared at the table.</w:t>
      </w:r>
      <w:r w:rsidR="0004281A">
        <w:t xml:space="preserve"> </w:t>
      </w:r>
      <w:r>
        <w:t>The Reshi girl</w:t>
      </w:r>
      <w:r w:rsidR="00483B1D">
        <w:t>—</w:t>
      </w:r>
      <w:r>
        <w:t>well, teen</w:t>
      </w:r>
      <w:r w:rsidR="00483B1D">
        <w:t>—</w:t>
      </w:r>
      <w:r>
        <w:t>barely fit in spaces like that any longer, and seemed able to hit her elbows on every piece of furniture she passed.</w:t>
      </w:r>
    </w:p>
    <w:p w14:paraId="7187FF6E" w14:textId="15CF8392" w:rsidR="00D10B5B" w:rsidRDefault="00766B15" w:rsidP="00684D30">
      <w:pPr>
        <w:pStyle w:val="Body-TextTx"/>
      </w:pPr>
      <w:r>
        <w:t>“</w:t>
      </w:r>
      <w:r w:rsidR="0059432C">
        <w:t>I</w:t>
      </w:r>
      <w:r>
        <w:t>’</w:t>
      </w:r>
      <w:r w:rsidR="0059432C">
        <w:t>ll go,</w:t>
      </w:r>
      <w:r>
        <w:t>”</w:t>
      </w:r>
      <w:r w:rsidR="0059432C">
        <w:t xml:space="preserve"> Lift said, then yawned.</w:t>
      </w:r>
      <w:r w:rsidR="0004281A">
        <w:t xml:space="preserve"> </w:t>
      </w:r>
      <w:r>
        <w:t>“</w:t>
      </w:r>
      <w:r w:rsidR="0059432C">
        <w:t>I</w:t>
      </w:r>
      <w:r>
        <w:t>’</w:t>
      </w:r>
      <w:r w:rsidR="0059432C">
        <w:t>m getting bored here.</w:t>
      </w:r>
      <w:r>
        <w:t>”</w:t>
      </w:r>
    </w:p>
    <w:p w14:paraId="095F2516" w14:textId="77B8B7D7" w:rsidR="00D10B5B" w:rsidRDefault="00766B15" w:rsidP="00684D30">
      <w:pPr>
        <w:pStyle w:val="Body-TextTx"/>
      </w:pPr>
      <w:r>
        <w:t>“</w:t>
      </w:r>
      <w:r w:rsidR="0059432C">
        <w:t>Perhaps</w:t>
      </w:r>
      <w:r>
        <w:t> . . .</w:t>
      </w:r>
      <w:r w:rsidR="00483B1D">
        <w:t xml:space="preserve"> </w:t>
      </w:r>
      <w:r w:rsidR="0059432C">
        <w:t>someone older,</w:t>
      </w:r>
      <w:r>
        <w:t>”</w:t>
      </w:r>
      <w:r w:rsidR="0059432C">
        <w:t xml:space="preserve"> Dalinar said.</w:t>
      </w:r>
    </w:p>
    <w:p w14:paraId="221E75DD" w14:textId="347FBE3D" w:rsidR="00D10B5B" w:rsidRDefault="00766B15" w:rsidP="00684D30">
      <w:pPr>
        <w:pStyle w:val="Body-TextTx"/>
      </w:pPr>
      <w:r>
        <w:t>“</w:t>
      </w:r>
      <w:r w:rsidR="0059432C">
        <w:t>Nah,</w:t>
      </w:r>
      <w:r>
        <w:t>”</w:t>
      </w:r>
      <w:r w:rsidR="0059432C">
        <w:t xml:space="preserve"> Lift said.</w:t>
      </w:r>
      <w:r w:rsidR="0004281A">
        <w:t xml:space="preserve"> </w:t>
      </w:r>
      <w:r>
        <w:t>“</w:t>
      </w:r>
      <w:r w:rsidR="0059432C">
        <w:t>You need them all.</w:t>
      </w:r>
      <w:r w:rsidR="0004281A">
        <w:t xml:space="preserve"> </w:t>
      </w:r>
      <w:r w:rsidR="0059432C">
        <w:t>They</w:t>
      </w:r>
      <w:r>
        <w:t>’</w:t>
      </w:r>
      <w:r w:rsidR="0059432C">
        <w:t xml:space="preserve">re all </w:t>
      </w:r>
      <w:r w:rsidR="0059432C" w:rsidRPr="00CC5738">
        <w:rPr>
          <w:rStyle w:val="itali"/>
        </w:rPr>
        <w:t>good</w:t>
      </w:r>
      <w:r w:rsidR="0059432C">
        <w:t xml:space="preserve"> at the Edgedancing part.</w:t>
      </w:r>
      <w:r w:rsidR="0004281A">
        <w:t xml:space="preserve"> </w:t>
      </w:r>
      <w:r>
        <w:t>’</w:t>
      </w:r>
      <w:r w:rsidR="0059432C">
        <w:t>Sides, Wyndle is famous on the other side on account of him figuring out how chairs work.</w:t>
      </w:r>
      <w:r w:rsidR="0004281A">
        <w:t xml:space="preserve"> </w:t>
      </w:r>
      <w:r w:rsidR="0059432C">
        <w:t>I didn</w:t>
      </w:r>
      <w:r>
        <w:t>’</w:t>
      </w:r>
      <w:r w:rsidR="0059432C">
        <w:t xml:space="preserve">t </w:t>
      </w:r>
      <w:r w:rsidR="0059432C">
        <w:lastRenderedPageBreak/>
        <w:t xml:space="preserve">believe it at first, </w:t>
      </w:r>
      <w:r>
        <w:t>’</w:t>
      </w:r>
      <w:r w:rsidR="0059432C">
        <w:t>cuz I never heard of him before he started bothering me.</w:t>
      </w:r>
      <w:r w:rsidR="0004281A">
        <w:t xml:space="preserve"> </w:t>
      </w:r>
      <w:r w:rsidR="0059432C">
        <w:t>It</w:t>
      </w:r>
      <w:r>
        <w:t>’</w:t>
      </w:r>
      <w:r w:rsidR="0059432C">
        <w:t>s true though.</w:t>
      </w:r>
      <w:r w:rsidR="0004281A">
        <w:t xml:space="preserve"> </w:t>
      </w:r>
      <w:r w:rsidR="0059432C">
        <w:t>Spren are weird, so they like weird things, like silly little vine people.</w:t>
      </w:r>
      <w:r>
        <w:t>”</w:t>
      </w:r>
    </w:p>
    <w:p w14:paraId="059C73F5" w14:textId="7D30FE1C" w:rsidR="00D10B5B" w:rsidRDefault="0059432C" w:rsidP="00684D30">
      <w:pPr>
        <w:pStyle w:val="Body-TextTx"/>
      </w:pPr>
      <w:r>
        <w:t>The room fell silent, and Navani suspected that everyone was thinking along the same lines.</w:t>
      </w:r>
      <w:r w:rsidR="0004281A">
        <w:t xml:space="preserve"> </w:t>
      </w:r>
      <w:r>
        <w:t>They couldn</w:t>
      </w:r>
      <w:r w:rsidR="00766B15">
        <w:t>’</w:t>
      </w:r>
      <w:r>
        <w:t xml:space="preserve">t send </w:t>
      </w:r>
      <w:r w:rsidRPr="00CC5738">
        <w:rPr>
          <w:rStyle w:val="itali"/>
        </w:rPr>
        <w:t>Lift</w:t>
      </w:r>
      <w:r>
        <w:t xml:space="preserve"> to lead an envoy representing them.</w:t>
      </w:r>
      <w:r w:rsidR="0004281A">
        <w:t xml:space="preserve"> </w:t>
      </w:r>
      <w:r>
        <w:t>She was enthusiastic, yes, but</w:t>
      </w:r>
      <w:r w:rsidR="00766B15">
        <w:t> . . .</w:t>
      </w:r>
      <w:r w:rsidR="00483B1D">
        <w:t xml:space="preserve"> </w:t>
      </w:r>
      <w:r>
        <w:t>she was also</w:t>
      </w:r>
      <w:r w:rsidR="00766B15">
        <w:t> . . .</w:t>
      </w:r>
      <w:r w:rsidR="00483B1D">
        <w:t xml:space="preserve"> </w:t>
      </w:r>
      <w:r>
        <w:t>well</w:t>
      </w:r>
      <w:r w:rsidR="00766B15">
        <w:t> . . .</w:t>
      </w:r>
      <w:r w:rsidR="00483B1D">
        <w:t xml:space="preserve"> </w:t>
      </w:r>
      <w:r>
        <w:t>Lift.</w:t>
      </w:r>
    </w:p>
    <w:p w14:paraId="5E193B38" w14:textId="206F2174" w:rsidR="00D10B5B" w:rsidRDefault="00766B15" w:rsidP="00684D30">
      <w:pPr>
        <w:pStyle w:val="Body-TextTx"/>
      </w:pPr>
      <w:r>
        <w:t>“</w:t>
      </w:r>
      <w:r w:rsidR="0059432C">
        <w:t>You are excellent with healing,</w:t>
      </w:r>
      <w:r>
        <w:t>”</w:t>
      </w:r>
      <w:r w:rsidR="0059432C">
        <w:t xml:space="preserve"> Dalinar said to her, </w:t>
      </w:r>
      <w:r>
        <w:t>“</w:t>
      </w:r>
      <w:r w:rsidR="0059432C">
        <w:t>among the best of your order.</w:t>
      </w:r>
      <w:r w:rsidR="0004281A">
        <w:t xml:space="preserve"> </w:t>
      </w:r>
      <w:r w:rsidR="0059432C">
        <w:t>We need you here, and besides, we should send someone with practice as a diplomat.</w:t>
      </w:r>
      <w:r>
        <w:t>”</w:t>
      </w:r>
    </w:p>
    <w:p w14:paraId="0901BC8C" w14:textId="3113A6FD" w:rsidR="00D10B5B" w:rsidRDefault="00766B15" w:rsidP="00684D30">
      <w:pPr>
        <w:pStyle w:val="Body-TextTx"/>
      </w:pPr>
      <w:r>
        <w:t>“</w:t>
      </w:r>
      <w:r w:rsidR="0059432C">
        <w:t>I could give it a try, sir,</w:t>
      </w:r>
      <w:r>
        <w:t>”</w:t>
      </w:r>
      <w:r w:rsidR="0059432C">
        <w:t xml:space="preserve"> said Godeke, a shorter Edgedancer who had once been an ardent.</w:t>
      </w:r>
      <w:r w:rsidR="0004281A">
        <w:t xml:space="preserve"> </w:t>
      </w:r>
      <w:r>
        <w:t>“</w:t>
      </w:r>
      <w:r w:rsidR="0059432C">
        <w:t>I have some experience with these matters.</w:t>
      </w:r>
      <w:r>
        <w:t>”</w:t>
      </w:r>
    </w:p>
    <w:p w14:paraId="22AAFB3D" w14:textId="3FB80005" w:rsidR="00D10B5B" w:rsidRDefault="00766B15" w:rsidP="00684D30">
      <w:pPr>
        <w:pStyle w:val="Body-TextTx"/>
      </w:pPr>
      <w:r>
        <w:t>“</w:t>
      </w:r>
      <w:r w:rsidR="0059432C">
        <w:t>Excellent,</w:t>
      </w:r>
      <w:r>
        <w:t>”</w:t>
      </w:r>
      <w:r w:rsidR="0059432C">
        <w:t xml:space="preserve"> Dalinar said.</w:t>
      </w:r>
    </w:p>
    <w:p w14:paraId="1475055D" w14:textId="689A43D6" w:rsidR="00D10B5B" w:rsidRDefault="00766B15" w:rsidP="00684D30">
      <w:pPr>
        <w:pStyle w:val="Body-TextTx"/>
      </w:pPr>
      <w:r>
        <w:t>“</w:t>
      </w:r>
      <w:r w:rsidR="0059432C">
        <w:t>Adolin and I should lead this envoy,</w:t>
      </w:r>
      <w:r>
        <w:t>”</w:t>
      </w:r>
      <w:r w:rsidR="0059432C">
        <w:t xml:space="preserve"> Shallan said.</w:t>
      </w:r>
      <w:r w:rsidR="0004281A">
        <w:t xml:space="preserve"> </w:t>
      </w:r>
      <w:r w:rsidR="0059432C">
        <w:t>She seemed reluctant as she stood up.</w:t>
      </w:r>
      <w:r w:rsidR="0004281A">
        <w:t xml:space="preserve"> </w:t>
      </w:r>
      <w:r>
        <w:t>“</w:t>
      </w:r>
      <w:r w:rsidR="0059432C">
        <w:t>Cryptics and honorspren don</w:t>
      </w:r>
      <w:r>
        <w:t>’</w:t>
      </w:r>
      <w:r w:rsidR="0059432C">
        <w:t>t get along fantastically, but I</w:t>
      </w:r>
      <w:r>
        <w:t>’</w:t>
      </w:r>
      <w:r w:rsidR="0059432C">
        <w:t xml:space="preserve">m </w:t>
      </w:r>
      <w:r w:rsidR="00EC7509">
        <w:t xml:space="preserve">a </w:t>
      </w:r>
      <w:r w:rsidR="0059432C">
        <w:t>good choice regardless.</w:t>
      </w:r>
      <w:r w:rsidR="0004281A">
        <w:t xml:space="preserve"> </w:t>
      </w:r>
      <w:r w:rsidR="0059432C">
        <w:t>Who better to represent us than a highprince and his Radiant wife?</w:t>
      </w:r>
      <w:r>
        <w:t>”</w:t>
      </w:r>
    </w:p>
    <w:p w14:paraId="685B8F15" w14:textId="4B715034" w:rsidR="00D10B5B" w:rsidRDefault="00766B15" w:rsidP="00684D30">
      <w:pPr>
        <w:pStyle w:val="Body-TextTx"/>
      </w:pPr>
      <w:r>
        <w:t>“</w:t>
      </w:r>
      <w:r w:rsidR="0059432C">
        <w:t>An excellent suggestion,</w:t>
      </w:r>
      <w:r>
        <w:t>”</w:t>
      </w:r>
      <w:r w:rsidR="0059432C">
        <w:t xml:space="preserve"> Dalinar said.</w:t>
      </w:r>
      <w:r w:rsidR="0004281A">
        <w:t xml:space="preserve"> </w:t>
      </w:r>
      <w:r>
        <w:t>“</w:t>
      </w:r>
      <w:r w:rsidR="0059432C">
        <w:t>We can send one of the Truthwatchers</w:t>
      </w:r>
      <w:r w:rsidR="00483B1D">
        <w:t>—</w:t>
      </w:r>
      <w:r w:rsidR="0059432C">
        <w:t>other than Renarin</w:t>
      </w:r>
      <w:r w:rsidR="00483B1D">
        <w:t>—</w:t>
      </w:r>
      <w:r w:rsidR="0059432C">
        <w:t>and one Stoneward.</w:t>
      </w:r>
      <w:r w:rsidR="0004281A">
        <w:t xml:space="preserve"> </w:t>
      </w:r>
      <w:r w:rsidR="0059432C">
        <w:t>With Godeke, that would give us four different Radiants and their spren, plus my own son.</w:t>
      </w:r>
      <w:r w:rsidR="0004281A">
        <w:t xml:space="preserve"> </w:t>
      </w:r>
      <w:r w:rsidR="0059432C">
        <w:t xml:space="preserve">Radiant Sigzil, would that satisfy the </w:t>
      </w:r>
      <w:r w:rsidR="004267C5">
        <w:t>h</w:t>
      </w:r>
      <w:r w:rsidR="0059432C">
        <w:t>onorspren?</w:t>
      </w:r>
      <w:r>
        <w:t>”</w:t>
      </w:r>
    </w:p>
    <w:p w14:paraId="1B8D11B7" w14:textId="11B25D45" w:rsidR="00D10B5B" w:rsidRDefault="0059432C" w:rsidP="00684D30">
      <w:pPr>
        <w:pStyle w:val="Body-TextTx"/>
      </w:pPr>
      <w:r>
        <w:t>He cocked his head, listening to something none of the rest of them could hear.</w:t>
      </w:r>
      <w:r w:rsidR="0004281A">
        <w:t xml:space="preserve"> </w:t>
      </w:r>
      <w:r w:rsidR="00766B15">
        <w:t>“</w:t>
      </w:r>
      <w:r>
        <w:t>She thinks so, sir.</w:t>
      </w:r>
      <w:r w:rsidR="0004281A">
        <w:t xml:space="preserve"> </w:t>
      </w:r>
      <w:r>
        <w:t>It</w:t>
      </w:r>
      <w:r w:rsidR="00766B15">
        <w:t>’</w:t>
      </w:r>
      <w:r>
        <w:t>s a good start, at least.</w:t>
      </w:r>
      <w:r w:rsidR="0004281A">
        <w:t xml:space="preserve"> </w:t>
      </w:r>
      <w:r>
        <w:t>She says to send gifts, and to ask for help.</w:t>
      </w:r>
      <w:r w:rsidR="0004281A">
        <w:t xml:space="preserve"> </w:t>
      </w:r>
      <w:r>
        <w:t>Honorspren have a difficult time turning away people in need.</w:t>
      </w:r>
      <w:r w:rsidR="0004281A">
        <w:t xml:space="preserve"> </w:t>
      </w:r>
      <w:r>
        <w:t>Apologize for the past, promise to do better, and explain how dire our situation is.</w:t>
      </w:r>
      <w:r w:rsidR="0004281A">
        <w:t xml:space="preserve"> </w:t>
      </w:r>
      <w:r>
        <w:t>That might work.</w:t>
      </w:r>
      <w:r w:rsidR="00766B15">
        <w:t>”</w:t>
      </w:r>
      <w:r w:rsidR="0004281A">
        <w:t xml:space="preserve"> </w:t>
      </w:r>
      <w:r>
        <w:t>He paused.</w:t>
      </w:r>
      <w:r w:rsidR="0004281A">
        <w:t xml:space="preserve"> </w:t>
      </w:r>
      <w:r w:rsidR="00766B15">
        <w:t>“</w:t>
      </w:r>
      <w:r>
        <w:t>It also wouldn</w:t>
      </w:r>
      <w:r w:rsidR="00766B15">
        <w:t>’</w:t>
      </w:r>
      <w:r>
        <w:t>t hurt if the Stormfather were to speak on our behalf, sir.</w:t>
      </w:r>
      <w:r w:rsidR="00766B15">
        <w:t>”</w:t>
      </w:r>
    </w:p>
    <w:p w14:paraId="0DED6157" w14:textId="5476CFC1" w:rsidR="00D10B5B" w:rsidRDefault="00766B15" w:rsidP="00684D30">
      <w:pPr>
        <w:pStyle w:val="Body-TextTx"/>
      </w:pPr>
      <w:r>
        <w:t>“</w:t>
      </w:r>
      <w:r w:rsidR="0059432C">
        <w:t>I</w:t>
      </w:r>
      <w:r>
        <w:t>’</w:t>
      </w:r>
      <w:r w:rsidR="0059432C">
        <w:t>ll see if that can be arranged,</w:t>
      </w:r>
      <w:r>
        <w:t>”</w:t>
      </w:r>
      <w:r w:rsidR="0059432C">
        <w:t xml:space="preserve"> Dalinar said.</w:t>
      </w:r>
      <w:r w:rsidR="0004281A">
        <w:t xml:space="preserve"> </w:t>
      </w:r>
      <w:r>
        <w:t>“</w:t>
      </w:r>
      <w:r w:rsidR="0059432C">
        <w:t>He can be difficult.</w:t>
      </w:r>
      <w:r>
        <w:t>”</w:t>
      </w:r>
      <w:r w:rsidR="0004281A">
        <w:t xml:space="preserve"> </w:t>
      </w:r>
      <w:r w:rsidR="0059432C">
        <w:t>He turned to Shallan and Adolin.</w:t>
      </w:r>
      <w:r w:rsidR="0004281A">
        <w:t xml:space="preserve"> </w:t>
      </w:r>
      <w:r>
        <w:t>“</w:t>
      </w:r>
      <w:r w:rsidR="0059432C">
        <w:t>You are both willing to lead this expedition?</w:t>
      </w:r>
      <w:r w:rsidR="0004281A">
        <w:t xml:space="preserve"> </w:t>
      </w:r>
      <w:r w:rsidR="0059432C">
        <w:t>Shadesmar is dangerous.</w:t>
      </w:r>
      <w:r>
        <w:t>”</w:t>
      </w:r>
    </w:p>
    <w:p w14:paraId="66BC017F" w14:textId="605A82DD" w:rsidR="00D10B5B" w:rsidRDefault="00766B15" w:rsidP="00684D30">
      <w:pPr>
        <w:pStyle w:val="Body-TextTx"/>
      </w:pPr>
      <w:r>
        <w:lastRenderedPageBreak/>
        <w:t>“</w:t>
      </w:r>
      <w:r w:rsidR="0059432C">
        <w:t>It</w:t>
      </w:r>
      <w:r>
        <w:t>’</w:t>
      </w:r>
      <w:r w:rsidR="0059432C">
        <w:t>s really not that bad,</w:t>
      </w:r>
      <w:r>
        <w:t>”</w:t>
      </w:r>
      <w:r w:rsidR="0059432C">
        <w:t xml:space="preserve"> Adolin said.</w:t>
      </w:r>
      <w:r w:rsidR="0004281A">
        <w:t xml:space="preserve"> </w:t>
      </w:r>
      <w:r>
        <w:t>“</w:t>
      </w:r>
      <w:r w:rsidR="0059432C">
        <w:t>Assuming we</w:t>
      </w:r>
      <w:r>
        <w:t>’</w:t>
      </w:r>
      <w:r w:rsidR="0059432C">
        <w:t>re not being chased the entire time, I think it might be fun.</w:t>
      </w:r>
      <w:r>
        <w:t>”</w:t>
      </w:r>
    </w:p>
    <w:p w14:paraId="55925C7F" w14:textId="2F51EDF4" w:rsidR="00D10B5B" w:rsidRDefault="0059432C" w:rsidP="00684D30">
      <w:pPr>
        <w:pStyle w:val="Body-TextTx"/>
      </w:pPr>
      <w:r w:rsidRPr="00CC5738">
        <w:rPr>
          <w:rStyle w:val="itali"/>
        </w:rPr>
        <w:t>There</w:t>
      </w:r>
      <w:r w:rsidR="00766B15">
        <w:rPr>
          <w:rStyle w:val="itali"/>
        </w:rPr>
        <w:t>’</w:t>
      </w:r>
      <w:r w:rsidRPr="00CC5738">
        <w:rPr>
          <w:rStyle w:val="itali"/>
        </w:rPr>
        <w:t>s something there,</w:t>
      </w:r>
      <w:r>
        <w:t xml:space="preserve"> Navani thought, reading the boy</w:t>
      </w:r>
      <w:r w:rsidR="00766B15">
        <w:t>’</w:t>
      </w:r>
      <w:r>
        <w:t>s excitement.</w:t>
      </w:r>
      <w:r w:rsidR="0004281A">
        <w:t xml:space="preserve"> </w:t>
      </w:r>
      <w:r w:rsidRPr="00CC5738">
        <w:rPr>
          <w:rStyle w:val="itali"/>
        </w:rPr>
        <w:t>He</w:t>
      </w:r>
      <w:r w:rsidR="00766B15">
        <w:rPr>
          <w:rStyle w:val="itali"/>
        </w:rPr>
        <w:t>’</w:t>
      </w:r>
      <w:r w:rsidRPr="00CC5738">
        <w:rPr>
          <w:rStyle w:val="itali"/>
        </w:rPr>
        <w:t>s wanted to get back into Shadesmar for months now.</w:t>
      </w:r>
      <w:r w:rsidR="0004281A">
        <w:t xml:space="preserve"> </w:t>
      </w:r>
      <w:r>
        <w:t>But what of Shallan?</w:t>
      </w:r>
      <w:r w:rsidR="0004281A">
        <w:t xml:space="preserve"> </w:t>
      </w:r>
      <w:r>
        <w:t>She settled down in her seat, and while she nodded to Dalinar at his question, she seemed</w:t>
      </w:r>
      <w:r w:rsidR="00766B15">
        <w:t> . . .</w:t>
      </w:r>
      <w:r w:rsidR="00483B1D">
        <w:t xml:space="preserve"> </w:t>
      </w:r>
      <w:r>
        <w:t>reserved.</w:t>
      </w:r>
      <w:r w:rsidR="0004281A">
        <w:t xml:space="preserve"> </w:t>
      </w:r>
      <w:r>
        <w:t>Navani would have expected her to be excited as well; Shallan loved going new and strange places.</w:t>
      </w:r>
    </w:p>
    <w:p w14:paraId="6AF35B89" w14:textId="43B37604" w:rsidR="00D10B5B" w:rsidRDefault="0059432C" w:rsidP="00684D30">
      <w:pPr>
        <w:pStyle w:val="Body-TextTx"/>
      </w:pPr>
      <w:r>
        <w:t>Dalinar took their agreement, and the general lack of objections from the monarchs, as enough.</w:t>
      </w:r>
      <w:r w:rsidR="0004281A">
        <w:t xml:space="preserve"> </w:t>
      </w:r>
      <w:r>
        <w:t>It was set.</w:t>
      </w:r>
      <w:r w:rsidR="0004281A">
        <w:t xml:space="preserve"> </w:t>
      </w:r>
      <w:r>
        <w:t>An expedition into Shadesmar and a large military push into Emul</w:t>
      </w:r>
      <w:r w:rsidR="00483B1D">
        <w:t>—</w:t>
      </w:r>
      <w:r>
        <w:t>both plans unanimously agreed upon.</w:t>
      </w:r>
    </w:p>
    <w:p w14:paraId="150B8A16" w14:textId="45F2F030" w:rsidR="001E2135" w:rsidRDefault="0059432C" w:rsidP="00684D30">
      <w:pPr>
        <w:pStyle w:val="Body-TextTx"/>
      </w:pPr>
      <w:r>
        <w:t>Navani wasn</w:t>
      </w:r>
      <w:r w:rsidR="00766B15">
        <w:t>’</w:t>
      </w:r>
      <w:r>
        <w:t>t certain what to think about how easily it had happened.</w:t>
      </w:r>
      <w:r w:rsidR="0004281A">
        <w:t xml:space="preserve"> </w:t>
      </w:r>
      <w:r>
        <w:t>It was nice to make headway; yet in her experience, a fair breeze one day was the herald of a tempest to come.</w:t>
      </w:r>
    </w:p>
    <w:p w14:paraId="76BD3672" w14:textId="77777777" w:rsidR="00D10B5B" w:rsidRDefault="00292095" w:rsidP="00292095">
      <w:pPr>
        <w:pStyle w:val="Ornamental-Space-BreakOsbrk"/>
      </w:pPr>
      <w:r w:rsidRPr="00292095">
        <w:t>***</w:t>
      </w:r>
    </w:p>
    <w:p w14:paraId="53DEA60E" w14:textId="3FBC7DD0" w:rsidR="00D10B5B" w:rsidRDefault="0059432C" w:rsidP="00684D30">
      <w:pPr>
        <w:pStyle w:val="Body-TextTx"/>
      </w:pPr>
      <w:r>
        <w:t>She didn</w:t>
      </w:r>
      <w:r w:rsidR="00766B15">
        <w:t>’</w:t>
      </w:r>
      <w:r>
        <w:t>t get a chance to voice her concerns until much later in the night, when she managed to pull away from dinner with Fen and Kmakl.</w:t>
      </w:r>
      <w:r w:rsidR="0004281A">
        <w:t xml:space="preserve"> </w:t>
      </w:r>
      <w:r>
        <w:t>She tried to make time for the monarchs individually when she could</w:t>
      </w:r>
      <w:r w:rsidR="004B0E36">
        <w:t>,</w:t>
      </w:r>
      <w:r>
        <w:t xml:space="preserve"> as Dalinar was so often off inspecting troops on one front line or the other.</w:t>
      </w:r>
    </w:p>
    <w:p w14:paraId="1F953DA1" w14:textId="6AB3CF88" w:rsidR="00D10B5B" w:rsidRDefault="0059432C" w:rsidP="00684D30">
      <w:pPr>
        <w:pStyle w:val="Body-TextTx"/>
      </w:pPr>
      <w:r>
        <w:t>He didn</w:t>
      </w:r>
      <w:r w:rsidR="00766B15">
        <w:t>’</w:t>
      </w:r>
      <w:r>
        <w:t xml:space="preserve">t intentionally ignore social responsibilities </w:t>
      </w:r>
      <w:r w:rsidR="00CD6FE3">
        <w:t>as</w:t>
      </w:r>
      <w:r>
        <w:t xml:space="preserve"> Gavilar had done at the end</w:t>
      </w:r>
      <w:r w:rsidR="00483B1D">
        <w:t>—</w:t>
      </w:r>
      <w:r>
        <w:t>in Dalinar</w:t>
      </w:r>
      <w:r w:rsidR="00766B15">
        <w:t>’</w:t>
      </w:r>
      <w:r>
        <w:t>s case, he simply didn</w:t>
      </w:r>
      <w:r w:rsidR="00766B15">
        <w:t>’</w:t>
      </w:r>
      <w:r>
        <w:t xml:space="preserve">t </w:t>
      </w:r>
      <w:r w:rsidRPr="00CC5738">
        <w:rPr>
          <w:rStyle w:val="itali"/>
        </w:rPr>
        <w:t>notice</w:t>
      </w:r>
      <w:r w:rsidRPr="00916B40">
        <w:rPr>
          <w:rStyle w:val="itali"/>
        </w:rPr>
        <w:t>.</w:t>
      </w:r>
      <w:r w:rsidR="0004281A">
        <w:t xml:space="preserve"> </w:t>
      </w:r>
      <w:r>
        <w:t>And with him, that was generally fine.</w:t>
      </w:r>
      <w:r w:rsidR="0004281A">
        <w:t xml:space="preserve"> </w:t>
      </w:r>
      <w:r>
        <w:t>People liked seeing him think like a soldier, and spoke with fondness</w:t>
      </w:r>
      <w:r w:rsidR="00483B1D">
        <w:t>—</w:t>
      </w:r>
      <w:r>
        <w:t>rather than insult</w:t>
      </w:r>
      <w:r w:rsidR="00483B1D">
        <w:t>—</w:t>
      </w:r>
      <w:r>
        <w:t>about his occasional social missteps.</w:t>
      </w:r>
      <w:r w:rsidR="0004281A">
        <w:t xml:space="preserve"> </w:t>
      </w:r>
      <w:r>
        <w:t>He was, despite having grown calmer over the years, still the Blackthorn.</w:t>
      </w:r>
      <w:r w:rsidR="0004281A">
        <w:t xml:space="preserve"> </w:t>
      </w:r>
      <w:r>
        <w:t>It would be wrong if he didn</w:t>
      </w:r>
      <w:r w:rsidR="00766B15">
        <w:t>’</w:t>
      </w:r>
      <w:r>
        <w:t xml:space="preserve">t </w:t>
      </w:r>
      <w:r w:rsidR="001059F6">
        <w:t>sometimes</w:t>
      </w:r>
      <w:r>
        <w:t xml:space="preserve"> eat his dessert with his fingers or unthinkingly call someone </w:t>
      </w:r>
      <w:r w:rsidR="00766B15">
        <w:t>“</w:t>
      </w:r>
      <w:r>
        <w:t>soldier</w:t>
      </w:r>
      <w:r w:rsidR="00766B15">
        <w:t>”</w:t>
      </w:r>
      <w:r>
        <w:t xml:space="preserve"> instead of using their royal title.</w:t>
      </w:r>
    </w:p>
    <w:p w14:paraId="3B6A1B76" w14:textId="62E473C1" w:rsidR="00D10B5B" w:rsidRDefault="0059432C" w:rsidP="00684D30">
      <w:pPr>
        <w:pStyle w:val="Body-TextTx"/>
      </w:pPr>
      <w:r>
        <w:t>Regardless, Navani took care to make certain everyone knew that they were appreciated.</w:t>
      </w:r>
      <w:r w:rsidR="0004281A">
        <w:t xml:space="preserve"> </w:t>
      </w:r>
      <w:r>
        <w:lastRenderedPageBreak/>
        <w:t xml:space="preserve">It was left mostly unsaid, but no one </w:t>
      </w:r>
      <w:r w:rsidRPr="00CC5738">
        <w:rPr>
          <w:rStyle w:val="itali"/>
        </w:rPr>
        <w:t>truly</w:t>
      </w:r>
      <w:r>
        <w:t xml:space="preserve"> knew what Dalinar</w:t>
      </w:r>
      <w:r w:rsidR="00766B15">
        <w:t>’</w:t>
      </w:r>
      <w:r>
        <w:t>s relationship was with the coalition.</w:t>
      </w:r>
      <w:r w:rsidR="0004281A">
        <w:t xml:space="preserve"> </w:t>
      </w:r>
      <w:r>
        <w:t>Merely another monarch, or something more?</w:t>
      </w:r>
      <w:r w:rsidR="0004281A">
        <w:t xml:space="preserve"> </w:t>
      </w:r>
      <w:r>
        <w:t>He controlled the Oathgates, and almost all the Radiants looked to him as their superior officer.</w:t>
      </w:r>
    </w:p>
    <w:p w14:paraId="70AC4CC4" w14:textId="4CB546B4" w:rsidR="00D10B5B" w:rsidRDefault="0059432C" w:rsidP="00684D30">
      <w:pPr>
        <w:pStyle w:val="Body-TextTx"/>
      </w:pPr>
      <w:r>
        <w:t>Beyond that, many who had broken off from mainstream Vorinism were treating his autobiography as a religious text.</w:t>
      </w:r>
      <w:r w:rsidR="0004281A">
        <w:t xml:space="preserve"> </w:t>
      </w:r>
      <w:r>
        <w:t>Dalinar wasn</w:t>
      </w:r>
      <w:r w:rsidR="00766B15">
        <w:t>’</w:t>
      </w:r>
      <w:r>
        <w:t>t highking in name, just monarch of Urithiru, but the other monarchs stepped delicately</w:t>
      </w:r>
      <w:r w:rsidR="00483B1D">
        <w:t>—</w:t>
      </w:r>
      <w:r>
        <w:t>still wondering if this coalition would eventually become an empire beneath the Blackthorn.</w:t>
      </w:r>
    </w:p>
    <w:p w14:paraId="1D09DF4F" w14:textId="609D89C3" w:rsidR="00D10B5B" w:rsidRDefault="0059432C" w:rsidP="00684D30">
      <w:pPr>
        <w:pStyle w:val="Body-TextTx"/>
      </w:pPr>
      <w:r>
        <w:t xml:space="preserve">Navani soothed worries, made oblique promises, and generally tried to keep everyone pointed </w:t>
      </w:r>
      <w:r w:rsidR="00E62967">
        <w:t xml:space="preserve">in </w:t>
      </w:r>
      <w:r>
        <w:t>the right direction.</w:t>
      </w:r>
      <w:r w:rsidR="0004281A">
        <w:t xml:space="preserve"> </w:t>
      </w:r>
      <w:r>
        <w:t>It was exhausting work, so when she finally trailed into their rooms, she was glad to see that Dalinar had their heating fabrial warming the place with a toasty red light.</w:t>
      </w:r>
      <w:r w:rsidR="0004281A">
        <w:t xml:space="preserve"> </w:t>
      </w:r>
      <w:r>
        <w:t>He had unalon tea for her on the heating plate</w:t>
      </w:r>
      <w:r w:rsidR="00483B1D">
        <w:t>—</w:t>
      </w:r>
      <w:r>
        <w:t>very thoughtful, as he never brewed it for himself, finding it too sweet.</w:t>
      </w:r>
    </w:p>
    <w:p w14:paraId="1EC8A6F4" w14:textId="77967C3D" w:rsidR="00D10B5B" w:rsidRDefault="0059432C" w:rsidP="00684D30">
      <w:pPr>
        <w:pStyle w:val="Body-TextTx"/>
      </w:pPr>
      <w:r>
        <w:t>She fetched a cup, then found him on the couch nearest the fabrial, staring at its light.</w:t>
      </w:r>
      <w:r w:rsidR="0004281A">
        <w:t xml:space="preserve"> </w:t>
      </w:r>
      <w:r>
        <w:t>His jacket was off, draped across a nearby chair, and he</w:t>
      </w:r>
      <w:r w:rsidR="00766B15">
        <w:t>’</w:t>
      </w:r>
      <w:r>
        <w:t>d dismissed the servants</w:t>
      </w:r>
      <w:r w:rsidR="00483B1D">
        <w:t>—</w:t>
      </w:r>
      <w:r>
        <w:t>as he usually did, and often too frequently.</w:t>
      </w:r>
      <w:r w:rsidR="0004281A">
        <w:t xml:space="preserve"> </w:t>
      </w:r>
      <w:r>
        <w:t>She</w:t>
      </w:r>
      <w:r w:rsidR="00766B15">
        <w:t>’</w:t>
      </w:r>
      <w:r>
        <w:t>d need to let them know</w:t>
      </w:r>
      <w:r w:rsidR="00483B1D">
        <w:t>—</w:t>
      </w:r>
      <w:r>
        <w:t>again</w:t>
      </w:r>
      <w:r w:rsidR="00483B1D">
        <w:t>—</w:t>
      </w:r>
      <w:r>
        <w:t>that he wasn</w:t>
      </w:r>
      <w:r w:rsidR="00766B15">
        <w:t>’</w:t>
      </w:r>
      <w:r>
        <w:t>t offended by something they</w:t>
      </w:r>
      <w:r w:rsidR="00766B15">
        <w:t>’</w:t>
      </w:r>
      <w:r>
        <w:t>d done.</w:t>
      </w:r>
      <w:r w:rsidR="0004281A">
        <w:t xml:space="preserve"> </w:t>
      </w:r>
      <w:r>
        <w:t>He merely liked to be alone.</w:t>
      </w:r>
    </w:p>
    <w:p w14:paraId="12B99C89" w14:textId="1331F57E" w:rsidR="00D10B5B" w:rsidRDefault="0059432C" w:rsidP="00684D30">
      <w:pPr>
        <w:pStyle w:val="Body-TextTx"/>
      </w:pPr>
      <w:r>
        <w:t>Fortunately, he</w:t>
      </w:r>
      <w:r w:rsidR="00766B15">
        <w:t>’</w:t>
      </w:r>
      <w:r>
        <w:t>d made it clear that being alone didn</w:t>
      </w:r>
      <w:r w:rsidR="00766B15">
        <w:t>’</w:t>
      </w:r>
      <w:r>
        <w:t>t include being away from her.</w:t>
      </w:r>
      <w:r w:rsidR="0004281A">
        <w:t xml:space="preserve"> </w:t>
      </w:r>
      <w:r>
        <w:t>He had a strange definition of the word sometimes.</w:t>
      </w:r>
      <w:r w:rsidR="0004281A">
        <w:t xml:space="preserve"> </w:t>
      </w:r>
      <w:r>
        <w:t>Indeed, he immediately made space for her as she sat down, letting her melt into the crook of his arm before the warm hearth.</w:t>
      </w:r>
      <w:r w:rsidR="0004281A">
        <w:t xml:space="preserve"> </w:t>
      </w:r>
      <w:r>
        <w:t>She undid the button on her safehand sleeve and gripped the warm cup in both hands.</w:t>
      </w:r>
      <w:r w:rsidR="0004281A">
        <w:t xml:space="preserve"> </w:t>
      </w:r>
      <w:r>
        <w:t>She</w:t>
      </w:r>
      <w:r w:rsidR="00766B15">
        <w:t>’</w:t>
      </w:r>
      <w:r>
        <w:t>d grown comfortable with a glove these last few years, and found it increasingly annoying to have to wear something more formal to meetings.</w:t>
      </w:r>
    </w:p>
    <w:p w14:paraId="75B6E897" w14:textId="30F169A3" w:rsidR="00D10B5B" w:rsidRDefault="0059432C" w:rsidP="00684D30">
      <w:pPr>
        <w:pStyle w:val="Body-TextTx"/>
      </w:pPr>
      <w:r>
        <w:t>For a time, she simply enjoyed the warmth.</w:t>
      </w:r>
      <w:r w:rsidR="0004281A">
        <w:t xml:space="preserve"> </w:t>
      </w:r>
      <w:r>
        <w:t>Three sources of it.</w:t>
      </w:r>
      <w:r w:rsidR="0004281A">
        <w:t xml:space="preserve"> </w:t>
      </w:r>
      <w:r>
        <w:t xml:space="preserve">The first the warmth of </w:t>
      </w:r>
      <w:r>
        <w:lastRenderedPageBreak/>
        <w:t>the fabrial, the second the warmth of the tea, and the third the warmth of him against her back.</w:t>
      </w:r>
      <w:r w:rsidR="0004281A">
        <w:t xml:space="preserve"> </w:t>
      </w:r>
      <w:r>
        <w:t>The most welcome of them all.</w:t>
      </w:r>
      <w:r w:rsidR="0004281A">
        <w:t xml:space="preserve"> </w:t>
      </w:r>
      <w:r>
        <w:t>He rested his hand along her upper arm and would occasionally rub with one finger</w:t>
      </w:r>
      <w:r w:rsidR="00483B1D">
        <w:t>—</w:t>
      </w:r>
      <w:r>
        <w:t>as if wanting to constantly remind himself that she was there with him.</w:t>
      </w:r>
    </w:p>
    <w:p w14:paraId="0505EB3C" w14:textId="277D9D65" w:rsidR="00D10B5B" w:rsidRDefault="00766B15" w:rsidP="00684D30">
      <w:pPr>
        <w:pStyle w:val="Body-TextTx"/>
      </w:pPr>
      <w:r>
        <w:t>“</w:t>
      </w:r>
      <w:r w:rsidR="0059432C">
        <w:t>I used to think these fabrials were terrible,</w:t>
      </w:r>
      <w:r>
        <w:t>”</w:t>
      </w:r>
      <w:r w:rsidR="0059432C">
        <w:t xml:space="preserve"> he eventually said, </w:t>
      </w:r>
      <w:r>
        <w:t>“</w:t>
      </w:r>
      <w:r w:rsidR="00C36BFF">
        <w:t>r</w:t>
      </w:r>
      <w:r w:rsidR="0059432C">
        <w:t>eplacing the life of a fire with something so</w:t>
      </w:r>
      <w:r>
        <w:t> . . .</w:t>
      </w:r>
      <w:r w:rsidR="00483B1D">
        <w:t xml:space="preserve"> </w:t>
      </w:r>
      <w:r w:rsidR="0059432C">
        <w:t>cold.</w:t>
      </w:r>
      <w:r w:rsidR="0004281A">
        <w:t xml:space="preserve"> </w:t>
      </w:r>
      <w:r w:rsidR="0059432C">
        <w:t xml:space="preserve">Warm, yes, but </w:t>
      </w:r>
      <w:r w:rsidR="0059432C" w:rsidRPr="00CC5738">
        <w:rPr>
          <w:rStyle w:val="itali"/>
        </w:rPr>
        <w:t>cold</w:t>
      </w:r>
      <w:r w:rsidR="0059432C" w:rsidRPr="00916B40">
        <w:rPr>
          <w:rStyle w:val="itali"/>
        </w:rPr>
        <w:t>.</w:t>
      </w:r>
      <w:r w:rsidR="0004281A">
        <w:t xml:space="preserve"> </w:t>
      </w:r>
      <w:r w:rsidR="0059432C">
        <w:t>Strange, how quickly I</w:t>
      </w:r>
      <w:r>
        <w:t>’</w:t>
      </w:r>
      <w:r w:rsidR="0059432C">
        <w:t>ve come to enjoy them.</w:t>
      </w:r>
      <w:r w:rsidR="0004281A">
        <w:t xml:space="preserve"> </w:t>
      </w:r>
      <w:r w:rsidR="0059432C">
        <w:t>No need to keep piling on logs.</w:t>
      </w:r>
      <w:r w:rsidR="0004281A">
        <w:t xml:space="preserve"> </w:t>
      </w:r>
      <w:r w:rsidR="0059432C">
        <w:t>No worry about the flue clogging and smoke boiling out.</w:t>
      </w:r>
      <w:r w:rsidR="0004281A">
        <w:t xml:space="preserve"> </w:t>
      </w:r>
      <w:r w:rsidR="0059432C">
        <w:t>It</w:t>
      </w:r>
      <w:r>
        <w:t>’</w:t>
      </w:r>
      <w:r w:rsidR="0059432C">
        <w:t>s amazing how much removing a few background worries can free the mind.</w:t>
      </w:r>
      <w:r>
        <w:t>”</w:t>
      </w:r>
    </w:p>
    <w:p w14:paraId="4F1E125F" w14:textId="0CB286BE" w:rsidR="00D10B5B" w:rsidRDefault="00766B15" w:rsidP="00684D30">
      <w:pPr>
        <w:pStyle w:val="Body-TextTx"/>
      </w:pPr>
      <w:r>
        <w:t>“</w:t>
      </w:r>
      <w:r w:rsidR="0059432C">
        <w:t>To think about Taravangian?</w:t>
      </w:r>
      <w:r>
        <w:t>”</w:t>
      </w:r>
      <w:r w:rsidR="0059432C">
        <w:t xml:space="preserve"> she guessed.</w:t>
      </w:r>
      <w:r w:rsidR="0004281A">
        <w:t xml:space="preserve"> </w:t>
      </w:r>
      <w:r>
        <w:t>“</w:t>
      </w:r>
      <w:r w:rsidR="0059432C">
        <w:t>And how he supported the war proposal instead of objecting?</w:t>
      </w:r>
      <w:r>
        <w:t>”</w:t>
      </w:r>
    </w:p>
    <w:p w14:paraId="4FB39B7B" w14:textId="3F73B0C4" w:rsidR="00D10B5B" w:rsidRDefault="00766B15" w:rsidP="00684D30">
      <w:pPr>
        <w:pStyle w:val="Body-TextTx"/>
      </w:pPr>
      <w:r>
        <w:t>“</w:t>
      </w:r>
      <w:r w:rsidR="0059432C">
        <w:t>You know me too well.</w:t>
      </w:r>
      <w:r>
        <w:t>”</w:t>
      </w:r>
    </w:p>
    <w:p w14:paraId="386096C6" w14:textId="371C5E09" w:rsidR="00D10B5B" w:rsidRDefault="00766B15" w:rsidP="00684D30">
      <w:pPr>
        <w:pStyle w:val="Body-TextTx"/>
      </w:pPr>
      <w:r>
        <w:t>“</w:t>
      </w:r>
      <w:r w:rsidR="0059432C">
        <w:t>I</w:t>
      </w:r>
      <w:r>
        <w:t>’</w:t>
      </w:r>
      <w:r w:rsidR="0059432C">
        <w:t>m worried too,</w:t>
      </w:r>
      <w:r>
        <w:t>”</w:t>
      </w:r>
      <w:r w:rsidR="0059432C">
        <w:t xml:space="preserve"> she said, sipping her tea.</w:t>
      </w:r>
      <w:r w:rsidR="0004281A">
        <w:t xml:space="preserve"> </w:t>
      </w:r>
      <w:r>
        <w:t>“</w:t>
      </w:r>
      <w:r w:rsidR="0059432C">
        <w:t>He was far too quick to offer troops.</w:t>
      </w:r>
      <w:r w:rsidR="0004281A">
        <w:t xml:space="preserve"> </w:t>
      </w:r>
      <w:r w:rsidR="0059432C">
        <w:t>We</w:t>
      </w:r>
      <w:r>
        <w:t>’</w:t>
      </w:r>
      <w:r w:rsidR="0059432C">
        <w:t>ll have to take them, you know.</w:t>
      </w:r>
      <w:r w:rsidR="0004281A">
        <w:t xml:space="preserve"> </w:t>
      </w:r>
      <w:r w:rsidR="0059432C">
        <w:t>After spending months complaining he was withholding his armies, we can</w:t>
      </w:r>
      <w:r>
        <w:t>’</w:t>
      </w:r>
      <w:r w:rsidR="0059432C">
        <w:t>t turn them away now.</w:t>
      </w:r>
      <w:r>
        <w:t>”</w:t>
      </w:r>
    </w:p>
    <w:p w14:paraId="6C8502A4" w14:textId="770B29E2" w:rsidR="00D10B5B" w:rsidRDefault="00766B15" w:rsidP="00684D30">
      <w:pPr>
        <w:pStyle w:val="Body-TextTx"/>
      </w:pPr>
      <w:r>
        <w:t>“</w:t>
      </w:r>
      <w:r w:rsidR="0059432C">
        <w:t>What is he planning?</w:t>
      </w:r>
      <w:r>
        <w:t>”</w:t>
      </w:r>
      <w:r w:rsidR="0059432C">
        <w:t xml:space="preserve"> Dalinar asked.</w:t>
      </w:r>
      <w:r w:rsidR="0004281A">
        <w:t xml:space="preserve"> </w:t>
      </w:r>
      <w:r>
        <w:t>“</w:t>
      </w:r>
      <w:r w:rsidR="0059432C">
        <w:t>This is where I</w:t>
      </w:r>
      <w:r>
        <w:t>’</w:t>
      </w:r>
      <w:r w:rsidR="0059432C">
        <w:t>m most likely to fail everyone, Navani.</w:t>
      </w:r>
      <w:r w:rsidR="0004281A">
        <w:t xml:space="preserve"> </w:t>
      </w:r>
      <w:r w:rsidR="0059432C">
        <w:t>Sadeas outmaneuvered me, and I fear Taravangian is more crafty in every respect.</w:t>
      </w:r>
      <w:r w:rsidR="0004281A">
        <w:t xml:space="preserve"> </w:t>
      </w:r>
      <w:r w:rsidR="0059432C">
        <w:t>When I tried to make initial moves to cut him out of the coalition, he</w:t>
      </w:r>
      <w:r>
        <w:t>’</w:t>
      </w:r>
      <w:r w:rsidR="0059432C">
        <w:t>d already worked on the others to undermine any such attempt.</w:t>
      </w:r>
      <w:r w:rsidR="0004281A">
        <w:t xml:space="preserve"> </w:t>
      </w:r>
      <w:r w:rsidR="0059432C">
        <w:t>He</w:t>
      </w:r>
      <w:r>
        <w:t>’</w:t>
      </w:r>
      <w:r w:rsidR="0059432C">
        <w:t>s playing me, and doing it deftly, right beneath my nose.</w:t>
      </w:r>
      <w:r>
        <w:t>”</w:t>
      </w:r>
    </w:p>
    <w:p w14:paraId="45C3502E" w14:textId="00F53928" w:rsidR="00D10B5B" w:rsidRDefault="00766B15" w:rsidP="00684D30">
      <w:pPr>
        <w:pStyle w:val="Body-TextTx"/>
      </w:pPr>
      <w:r>
        <w:t>“</w:t>
      </w:r>
      <w:r w:rsidR="0059432C">
        <w:t>You don</w:t>
      </w:r>
      <w:r>
        <w:t>’</w:t>
      </w:r>
      <w:r w:rsidR="0059432C">
        <w:t>t have to face him alone,</w:t>
      </w:r>
      <w:r>
        <w:t>”</w:t>
      </w:r>
      <w:r w:rsidR="0059432C">
        <w:t xml:space="preserve"> Navani said.</w:t>
      </w:r>
      <w:r w:rsidR="0004281A">
        <w:t xml:space="preserve"> </w:t>
      </w:r>
      <w:r>
        <w:t>“</w:t>
      </w:r>
      <w:r w:rsidR="0059432C">
        <w:t>This isn</w:t>
      </w:r>
      <w:r>
        <w:t>’</w:t>
      </w:r>
      <w:r w:rsidR="0059432C">
        <w:t>t only upon you.</w:t>
      </w:r>
      <w:r>
        <w:t>”</w:t>
      </w:r>
    </w:p>
    <w:p w14:paraId="70E7BF43" w14:textId="451C09CB" w:rsidR="00D10B5B" w:rsidRDefault="00766B15" w:rsidP="00684D30">
      <w:pPr>
        <w:pStyle w:val="Body-TextTx"/>
      </w:pPr>
      <w:r>
        <w:t>“</w:t>
      </w:r>
      <w:r w:rsidR="0059432C">
        <w:t>I know,</w:t>
      </w:r>
      <w:r>
        <w:t>”</w:t>
      </w:r>
      <w:r w:rsidR="0059432C">
        <w:t xml:space="preserve"> Dalinar said, his eyes seeming to glow as he stared at the bright ruby in the hearth.</w:t>
      </w:r>
      <w:r w:rsidR="0004281A">
        <w:t xml:space="preserve"> </w:t>
      </w:r>
      <w:r>
        <w:t>“</w:t>
      </w:r>
      <w:r w:rsidR="0059432C">
        <w:t>I won</w:t>
      </w:r>
      <w:r>
        <w:t>’</w:t>
      </w:r>
      <w:r w:rsidR="0059432C">
        <w:t>t ever suffer that feeling again, Navani.</w:t>
      </w:r>
      <w:r w:rsidR="0004281A">
        <w:t xml:space="preserve"> </w:t>
      </w:r>
      <w:r w:rsidR="0059432C">
        <w:t>That moment of standing on the Shattered Plains watching Sadeas retreat.</w:t>
      </w:r>
      <w:r w:rsidR="0004281A">
        <w:t xml:space="preserve"> </w:t>
      </w:r>
      <w:r w:rsidR="0059432C">
        <w:t>Of knowing that my faith in someone</w:t>
      </w:r>
      <w:r w:rsidR="00483B1D">
        <w:t>—</w:t>
      </w:r>
      <w:r w:rsidR="0059432C">
        <w:t>my stupid naivet</w:t>
      </w:r>
      <w:r w:rsidR="005B573E">
        <w:t>y</w:t>
      </w:r>
      <w:r w:rsidR="00483B1D">
        <w:t>—</w:t>
      </w:r>
      <w:r w:rsidR="0059432C">
        <w:t>had doomed the lives of thousands of men.</w:t>
      </w:r>
      <w:r w:rsidR="0004281A">
        <w:t xml:space="preserve"> </w:t>
      </w:r>
      <w:r w:rsidR="0059432C">
        <w:t xml:space="preserve">I </w:t>
      </w:r>
      <w:r w:rsidR="0059432C" w:rsidRPr="00CC5738">
        <w:rPr>
          <w:rStyle w:val="itali"/>
        </w:rPr>
        <w:t>won</w:t>
      </w:r>
      <w:r>
        <w:rPr>
          <w:rStyle w:val="itali"/>
        </w:rPr>
        <w:t>’</w:t>
      </w:r>
      <w:r w:rsidR="0059432C" w:rsidRPr="00CC5738">
        <w:rPr>
          <w:rStyle w:val="itali"/>
        </w:rPr>
        <w:t>t</w:t>
      </w:r>
      <w:r w:rsidR="0059432C">
        <w:t xml:space="preserve"> be Taravangian</w:t>
      </w:r>
      <w:r>
        <w:t>’</w:t>
      </w:r>
      <w:r w:rsidR="0059432C">
        <w:t>s pawn.</w:t>
      </w:r>
      <w:r>
        <w:t>”</w:t>
      </w:r>
    </w:p>
    <w:p w14:paraId="05A16348" w14:textId="4DE5BE1A" w:rsidR="00D10B5B" w:rsidRDefault="0059432C" w:rsidP="00684D30">
      <w:pPr>
        <w:pStyle w:val="Body-TextTx"/>
      </w:pPr>
      <w:r>
        <w:t>She reached up and cupped his chin in her hand.</w:t>
      </w:r>
      <w:r w:rsidR="0004281A">
        <w:t xml:space="preserve"> </w:t>
      </w:r>
      <w:r w:rsidR="00766B15">
        <w:t>“</w:t>
      </w:r>
      <w:r>
        <w:t xml:space="preserve">You suffered betrayal by Sadeas </w:t>
      </w:r>
      <w:r>
        <w:lastRenderedPageBreak/>
        <w:t xml:space="preserve">because you saw the man as he </w:t>
      </w:r>
      <w:r w:rsidRPr="00CC5738">
        <w:rPr>
          <w:rStyle w:val="itali"/>
        </w:rPr>
        <w:t>should</w:t>
      </w:r>
      <w:r>
        <w:t xml:space="preserve"> have been, if he</w:t>
      </w:r>
      <w:r w:rsidR="00766B15">
        <w:t>’</w:t>
      </w:r>
      <w:r>
        <w:t>d risen above his own pettiness.</w:t>
      </w:r>
      <w:r w:rsidR="0004281A">
        <w:t xml:space="preserve"> </w:t>
      </w:r>
      <w:r>
        <w:t>Don</w:t>
      </w:r>
      <w:r w:rsidR="00766B15">
        <w:t>’</w:t>
      </w:r>
      <w:r>
        <w:t>t lose that faith, Dalinar.</w:t>
      </w:r>
      <w:r w:rsidR="0004281A">
        <w:t xml:space="preserve"> </w:t>
      </w:r>
      <w:r>
        <w:t>It</w:t>
      </w:r>
      <w:r w:rsidR="00766B15">
        <w:t>’</w:t>
      </w:r>
      <w:r>
        <w:t>s part of what makes you the man you have become.</w:t>
      </w:r>
      <w:r w:rsidR="00766B15">
        <w:t>”</w:t>
      </w:r>
    </w:p>
    <w:p w14:paraId="1B6A710A" w14:textId="2956E33E" w:rsidR="00D10B5B" w:rsidRDefault="00766B15" w:rsidP="00684D30">
      <w:pPr>
        <w:pStyle w:val="Body-TextTx"/>
      </w:pPr>
      <w:r>
        <w:t>“</w:t>
      </w:r>
      <w:r w:rsidR="0059432C">
        <w:t>Taravangian is confident, Navani.</w:t>
      </w:r>
      <w:r w:rsidR="0004281A">
        <w:t xml:space="preserve"> </w:t>
      </w:r>
      <w:r w:rsidR="0059432C">
        <w:t>If he</w:t>
      </w:r>
      <w:r>
        <w:t>’</w:t>
      </w:r>
      <w:r w:rsidR="0059432C">
        <w:t>s working with the enemy, there</w:t>
      </w:r>
      <w:r>
        <w:t>’</w:t>
      </w:r>
      <w:r w:rsidR="0059432C">
        <w:t>s a reason for it.</w:t>
      </w:r>
      <w:r w:rsidR="0004281A">
        <w:t xml:space="preserve"> </w:t>
      </w:r>
      <w:r w:rsidR="0059432C">
        <w:t>He always has a reason.</w:t>
      </w:r>
      <w:r>
        <w:t>”</w:t>
      </w:r>
    </w:p>
    <w:p w14:paraId="5D7F42BB" w14:textId="2088CA29" w:rsidR="00D10B5B" w:rsidRDefault="00766B15" w:rsidP="00684D30">
      <w:pPr>
        <w:pStyle w:val="Body-TextTx"/>
      </w:pPr>
      <w:r>
        <w:t>“</w:t>
      </w:r>
      <w:r w:rsidR="0059432C">
        <w:t>Wealth, renown.</w:t>
      </w:r>
      <w:r w:rsidR="0004281A">
        <w:t xml:space="preserve"> </w:t>
      </w:r>
      <w:r w:rsidR="0059432C">
        <w:t>Vengeance maybe.</w:t>
      </w:r>
      <w:r>
        <w:t>”</w:t>
      </w:r>
    </w:p>
    <w:p w14:paraId="762FDF50" w14:textId="78ED32E2" w:rsidR="00D10B5B" w:rsidRDefault="00766B15" w:rsidP="00684D30">
      <w:pPr>
        <w:pStyle w:val="Body-TextTx"/>
      </w:pPr>
      <w:r>
        <w:t>“</w:t>
      </w:r>
      <w:r w:rsidR="0059432C">
        <w:t>No,</w:t>
      </w:r>
      <w:r>
        <w:t>”</w:t>
      </w:r>
      <w:r w:rsidR="0059432C">
        <w:t xml:space="preserve"> Dalinar said.</w:t>
      </w:r>
      <w:r w:rsidR="0004281A">
        <w:t xml:space="preserve"> </w:t>
      </w:r>
      <w:r>
        <w:t>“</w:t>
      </w:r>
      <w:r w:rsidR="0059432C">
        <w:t>No, not him.</w:t>
      </w:r>
      <w:r>
        <w:t>”</w:t>
      </w:r>
      <w:r w:rsidR="0004281A">
        <w:t xml:space="preserve"> </w:t>
      </w:r>
      <w:r w:rsidR="0059432C">
        <w:t>He closed his eyes.</w:t>
      </w:r>
      <w:r w:rsidR="0004281A">
        <w:t xml:space="preserve"> </w:t>
      </w:r>
      <w:r>
        <w:t>“</w:t>
      </w:r>
      <w:r w:rsidR="0059432C">
        <w:t>When I</w:t>
      </w:r>
      <w:r>
        <w:t> . . .</w:t>
      </w:r>
      <w:r w:rsidR="00483B1D">
        <w:t xml:space="preserve"> </w:t>
      </w:r>
      <w:r w:rsidR="0059432C">
        <w:t>when I burned the Rift, I did it in anger.</w:t>
      </w:r>
      <w:r w:rsidR="0004281A">
        <w:t xml:space="preserve"> </w:t>
      </w:r>
      <w:r w:rsidR="0059432C">
        <w:t>Children and innocents died because of my fury.</w:t>
      </w:r>
      <w:r w:rsidR="0004281A">
        <w:t xml:space="preserve"> </w:t>
      </w:r>
      <w:r w:rsidR="0059432C">
        <w:t>I know that feeling; I could spot it.</w:t>
      </w:r>
      <w:r w:rsidR="0004281A">
        <w:t xml:space="preserve"> </w:t>
      </w:r>
      <w:r w:rsidR="0059432C">
        <w:t>If Taravangian killed a child, he</w:t>
      </w:r>
      <w:r>
        <w:t>’</w:t>
      </w:r>
      <w:r w:rsidR="0059432C">
        <w:t>d do it not for vengeance.</w:t>
      </w:r>
      <w:r w:rsidR="0004281A">
        <w:t xml:space="preserve"> </w:t>
      </w:r>
      <w:r w:rsidR="0059432C">
        <w:t>Not for fury.</w:t>
      </w:r>
      <w:r w:rsidR="0004281A">
        <w:t xml:space="preserve"> </w:t>
      </w:r>
      <w:r w:rsidR="0059432C">
        <w:t>Not for wealth or renown.</w:t>
      </w:r>
      <w:r w:rsidR="0004281A">
        <w:t xml:space="preserve"> </w:t>
      </w:r>
      <w:r w:rsidR="0059432C">
        <w:t xml:space="preserve">But because he </w:t>
      </w:r>
      <w:r w:rsidR="0059432C" w:rsidRPr="00CC5738">
        <w:rPr>
          <w:rStyle w:val="itali"/>
        </w:rPr>
        <w:t>sincerely</w:t>
      </w:r>
      <w:r w:rsidR="0059432C">
        <w:t xml:space="preserve"> thought the child</w:t>
      </w:r>
      <w:r>
        <w:t>’</w:t>
      </w:r>
      <w:r w:rsidR="0059432C">
        <w:t>s death was necessary.</w:t>
      </w:r>
      <w:r>
        <w:t>”</w:t>
      </w:r>
    </w:p>
    <w:p w14:paraId="25970909" w14:textId="57C55565" w:rsidR="00D10B5B" w:rsidRDefault="00766B15" w:rsidP="00684D30">
      <w:pPr>
        <w:pStyle w:val="Body-TextTx"/>
      </w:pPr>
      <w:r>
        <w:t>“</w:t>
      </w:r>
      <w:r w:rsidR="0059432C">
        <w:t>He would call it good, then?</w:t>
      </w:r>
      <w:r>
        <w:t>”</w:t>
      </w:r>
    </w:p>
    <w:p w14:paraId="2E42533F" w14:textId="4DEEAD72" w:rsidR="00D10B5B" w:rsidRDefault="00766B15" w:rsidP="00684D30">
      <w:pPr>
        <w:pStyle w:val="Body-TextTx"/>
      </w:pPr>
      <w:r>
        <w:t>“</w:t>
      </w:r>
      <w:r w:rsidR="0059432C">
        <w:t>No.</w:t>
      </w:r>
      <w:r w:rsidR="0004281A">
        <w:t xml:space="preserve"> </w:t>
      </w:r>
      <w:r w:rsidR="0059432C">
        <w:t>He would acknowledge it as evil, would say it stains his soul.</w:t>
      </w:r>
      <w:r w:rsidR="0004281A">
        <w:t xml:space="preserve"> </w:t>
      </w:r>
      <w:r w:rsidR="0059432C">
        <w:t>He says</w:t>
      </w:r>
      <w:r>
        <w:t> . . .</w:t>
      </w:r>
      <w:r w:rsidR="00483B1D">
        <w:t xml:space="preserve"> </w:t>
      </w:r>
      <w:r w:rsidR="0059432C">
        <w:t>that</w:t>
      </w:r>
      <w:r>
        <w:t>’</w:t>
      </w:r>
      <w:r w:rsidR="0059432C">
        <w:t>s the point of having a monarch.</w:t>
      </w:r>
      <w:r w:rsidR="0004281A">
        <w:t xml:space="preserve"> </w:t>
      </w:r>
      <w:r w:rsidR="0059432C">
        <w:t xml:space="preserve">A man to wallow in blood, to be stained by it and </w:t>
      </w:r>
      <w:r w:rsidR="0059432C" w:rsidRPr="00CC5738">
        <w:rPr>
          <w:rStyle w:val="itali"/>
        </w:rPr>
        <w:t>destroyed</w:t>
      </w:r>
      <w:r w:rsidR="0059432C">
        <w:t xml:space="preserve"> by it, so that others might not suffer.</w:t>
      </w:r>
      <w:r>
        <w:t>”</w:t>
      </w:r>
    </w:p>
    <w:p w14:paraId="41805B79" w14:textId="080CF905" w:rsidR="00D10B5B" w:rsidRDefault="0059432C" w:rsidP="00684D30">
      <w:pPr>
        <w:pStyle w:val="Body-TextTx"/>
      </w:pPr>
      <w:r>
        <w:t>He opened his eyes and raised his hand to hold hers.</w:t>
      </w:r>
      <w:r w:rsidR="0004281A">
        <w:t xml:space="preserve"> </w:t>
      </w:r>
      <w:r w:rsidR="00766B15">
        <w:t>“</w:t>
      </w:r>
      <w:r>
        <w:t>It</w:t>
      </w:r>
      <w:r w:rsidR="00766B15">
        <w:t>’</w:t>
      </w:r>
      <w:r>
        <w:t>s similar, in a way, to how the ancient Radiants saw themselves.</w:t>
      </w:r>
      <w:r w:rsidR="0004281A">
        <w:t xml:space="preserve"> </w:t>
      </w:r>
      <w:r>
        <w:t>In the visions they said</w:t>
      </w:r>
      <w:r w:rsidR="00766B15">
        <w:t> . . .</w:t>
      </w:r>
      <w:r w:rsidR="00483B1D">
        <w:t xml:space="preserve"> </w:t>
      </w:r>
      <w:r>
        <w:t>they were the watchers at the rim.</w:t>
      </w:r>
      <w:r w:rsidR="0004281A">
        <w:t xml:space="preserve"> </w:t>
      </w:r>
      <w:r>
        <w:t>They trained in deadly arts to protect others from needing to do so.</w:t>
      </w:r>
      <w:r w:rsidR="0004281A">
        <w:t xml:space="preserve"> </w:t>
      </w:r>
      <w:r>
        <w:t>The same philosophy, less tarnished.</w:t>
      </w:r>
      <w:r w:rsidR="0004281A">
        <w:t xml:space="preserve"> </w:t>
      </w:r>
      <w:r>
        <w:t>He</w:t>
      </w:r>
      <w:r w:rsidR="00766B15">
        <w:t>’</w:t>
      </w:r>
      <w:r>
        <w:t>s so close to being right, Navani.</w:t>
      </w:r>
      <w:r w:rsidR="0004281A">
        <w:t xml:space="preserve"> </w:t>
      </w:r>
      <w:r>
        <w:t>If I could only get through to him</w:t>
      </w:r>
      <w:r w:rsidR="00766B15">
        <w:t> . . .”</w:t>
      </w:r>
    </w:p>
    <w:p w14:paraId="744204A6" w14:textId="51A5B412" w:rsidR="00D10B5B" w:rsidRDefault="00766B15" w:rsidP="00684D30">
      <w:pPr>
        <w:pStyle w:val="Body-TextTx"/>
      </w:pPr>
      <w:r>
        <w:t>“</w:t>
      </w:r>
      <w:r w:rsidR="0059432C">
        <w:t>I worry that instead he</w:t>
      </w:r>
      <w:r>
        <w:t>’</w:t>
      </w:r>
      <w:r w:rsidR="0059432C">
        <w:t xml:space="preserve">ll change </w:t>
      </w:r>
      <w:r w:rsidR="0059432C" w:rsidRPr="00CC5738">
        <w:rPr>
          <w:rStyle w:val="itali"/>
        </w:rPr>
        <w:t>you</w:t>
      </w:r>
      <w:r w:rsidR="0059432C" w:rsidRPr="00916B40">
        <w:rPr>
          <w:rStyle w:val="itali"/>
        </w:rPr>
        <w:t>,</w:t>
      </w:r>
      <w:r w:rsidR="0059432C">
        <w:t xml:space="preserve"> Dalinar,</w:t>
      </w:r>
      <w:r>
        <w:t>”</w:t>
      </w:r>
      <w:r w:rsidR="0059432C">
        <w:t xml:space="preserve"> she said.</w:t>
      </w:r>
      <w:r w:rsidR="0004281A">
        <w:t xml:space="preserve"> </w:t>
      </w:r>
      <w:r>
        <w:t>“</w:t>
      </w:r>
      <w:r w:rsidR="0059432C">
        <w:t>Don</w:t>
      </w:r>
      <w:r>
        <w:t>’</w:t>
      </w:r>
      <w:r w:rsidR="0059432C">
        <w:t>t listen too closely to what he says.</w:t>
      </w:r>
      <w:r>
        <w:t>”</w:t>
      </w:r>
    </w:p>
    <w:p w14:paraId="23B95063" w14:textId="0045F505" w:rsidR="00D10B5B" w:rsidRDefault="0059432C" w:rsidP="00684D30">
      <w:pPr>
        <w:pStyle w:val="Body-TextTx"/>
      </w:pPr>
      <w:r>
        <w:t>He nodded, and seemed to take that to heart.</w:t>
      </w:r>
      <w:r w:rsidR="0004281A">
        <w:t xml:space="preserve"> </w:t>
      </w:r>
      <w:r>
        <w:t>She rested her head against his chest, listening to his heartbeat.</w:t>
      </w:r>
    </w:p>
    <w:p w14:paraId="174DB804" w14:textId="539701B3" w:rsidR="00D10B5B" w:rsidRDefault="00766B15" w:rsidP="00684D30">
      <w:pPr>
        <w:pStyle w:val="Body-TextTx"/>
      </w:pPr>
      <w:r>
        <w:t>“</w:t>
      </w:r>
      <w:r w:rsidR="0059432C">
        <w:t>I want you to stay here,</w:t>
      </w:r>
      <w:r>
        <w:t>”</w:t>
      </w:r>
      <w:r w:rsidR="0059432C">
        <w:t xml:space="preserve"> he said, </w:t>
      </w:r>
      <w:r>
        <w:t>“</w:t>
      </w:r>
      <w:r w:rsidR="0059432C">
        <w:t>in the tower.</w:t>
      </w:r>
      <w:r w:rsidR="0004281A">
        <w:t xml:space="preserve"> </w:t>
      </w:r>
      <w:r w:rsidR="0059432C">
        <w:t>Jasnah wants to deploy with us into Emul; she</w:t>
      </w:r>
      <w:r>
        <w:t>’</w:t>
      </w:r>
      <w:r w:rsidR="0059432C">
        <w:t>s eager to prove she can lead in battle.</w:t>
      </w:r>
      <w:r w:rsidR="0004281A">
        <w:t xml:space="preserve"> </w:t>
      </w:r>
      <w:r w:rsidR="0059432C">
        <w:t>With an offensive so large, I</w:t>
      </w:r>
      <w:r>
        <w:t>’</w:t>
      </w:r>
      <w:r w:rsidR="0059432C">
        <w:t xml:space="preserve">ll be needed in </w:t>
      </w:r>
      <w:r w:rsidR="0059432C">
        <w:lastRenderedPageBreak/>
        <w:t>person as well.</w:t>
      </w:r>
      <w:r w:rsidR="0004281A">
        <w:t xml:space="preserve"> </w:t>
      </w:r>
      <w:r w:rsidR="0059432C">
        <w:t>Taravangian knows that; he must be planning a trap for us.</w:t>
      </w:r>
      <w:r w:rsidR="0004281A">
        <w:t xml:space="preserve"> </w:t>
      </w:r>
      <w:r w:rsidR="0059432C">
        <w:t>Someone needs to be here in the tower, safe</w:t>
      </w:r>
      <w:r w:rsidR="00483B1D">
        <w:t>—</w:t>
      </w:r>
      <w:r w:rsidR="0059432C">
        <w:t>to pull the rest of us out if something goes wrong.</w:t>
      </w:r>
      <w:r>
        <w:t>”</w:t>
      </w:r>
    </w:p>
    <w:p w14:paraId="1B9920F6" w14:textId="375587DE" w:rsidR="00D10B5B" w:rsidRDefault="0059432C" w:rsidP="00684D30">
      <w:pPr>
        <w:pStyle w:val="Body-TextTx"/>
      </w:pPr>
      <w:r w:rsidRPr="00CC5738">
        <w:rPr>
          <w:rStyle w:val="itali"/>
        </w:rPr>
        <w:t>Someone to lead the Alethi, in case Jasnah and I are killed in Taravangian</w:t>
      </w:r>
      <w:r w:rsidR="00766B15">
        <w:rPr>
          <w:rStyle w:val="itali"/>
        </w:rPr>
        <w:t>’</w:t>
      </w:r>
      <w:r w:rsidRPr="00CC5738">
        <w:rPr>
          <w:rStyle w:val="itali"/>
        </w:rPr>
        <w:t>s trap</w:t>
      </w:r>
      <w:r w:rsidRPr="00916B40">
        <w:rPr>
          <w:rStyle w:val="itali"/>
        </w:rPr>
        <w:t>,</w:t>
      </w:r>
      <w:r>
        <w:t xml:space="preserve"> he left unsaid.</w:t>
      </w:r>
    </w:p>
    <w:p w14:paraId="5C9236FC" w14:textId="1FBF7945" w:rsidR="00D10B5B" w:rsidRDefault="0059432C" w:rsidP="00684D30">
      <w:pPr>
        <w:pStyle w:val="Body-TextTx"/>
      </w:pPr>
      <w:r>
        <w:t>She didn</w:t>
      </w:r>
      <w:r w:rsidR="00766B15">
        <w:t>’</w:t>
      </w:r>
      <w:r>
        <w:t>t object.</w:t>
      </w:r>
      <w:r w:rsidR="0004281A">
        <w:t xml:space="preserve"> </w:t>
      </w:r>
      <w:r>
        <w:t>Yes, an Alethi woman would normally go to war to scribe for her husband.</w:t>
      </w:r>
      <w:r w:rsidR="0004281A">
        <w:t xml:space="preserve"> </w:t>
      </w:r>
      <w:r>
        <w:t>Yes, he was defying this in part because he wanted her safe.</w:t>
      </w:r>
      <w:r w:rsidR="0004281A">
        <w:t xml:space="preserve"> </w:t>
      </w:r>
      <w:r>
        <w:t>He was a little overprotective.</w:t>
      </w:r>
    </w:p>
    <w:p w14:paraId="70545589" w14:textId="43DF9B7F" w:rsidR="00D10B5B" w:rsidRDefault="0059432C" w:rsidP="00684D30">
      <w:pPr>
        <w:pStyle w:val="Body-TextTx"/>
      </w:pPr>
      <w:r>
        <w:t>She forgave him this.</w:t>
      </w:r>
      <w:r w:rsidR="0004281A">
        <w:t xml:space="preserve"> </w:t>
      </w:r>
      <w:r>
        <w:t xml:space="preserve">They </w:t>
      </w:r>
      <w:r w:rsidRPr="00CC5738">
        <w:rPr>
          <w:rStyle w:val="itali"/>
        </w:rPr>
        <w:t>would</w:t>
      </w:r>
      <w:r>
        <w:t xml:space="preserve"> need a member of the royal family to stay in reserve, and besides, she was increasingly certain that the best thing </w:t>
      </w:r>
      <w:r w:rsidRPr="00CC5738">
        <w:rPr>
          <w:rStyle w:val="itali"/>
        </w:rPr>
        <w:t>she</w:t>
      </w:r>
      <w:r>
        <w:t xml:space="preserve"> could do to help would involve unraveling the mysteries of this tower.</w:t>
      </w:r>
    </w:p>
    <w:p w14:paraId="6E624980" w14:textId="3268F914" w:rsidR="00D10B5B" w:rsidRDefault="00766B15" w:rsidP="00684D30">
      <w:pPr>
        <w:pStyle w:val="Body-TextTx"/>
      </w:pPr>
      <w:r>
        <w:t>“</w:t>
      </w:r>
      <w:r w:rsidR="0059432C">
        <w:t>If you</w:t>
      </w:r>
      <w:r>
        <w:t>’</w:t>
      </w:r>
      <w:r w:rsidR="0059432C">
        <w:t>re going to leave me,</w:t>
      </w:r>
      <w:r>
        <w:t>”</w:t>
      </w:r>
      <w:r w:rsidR="0059432C">
        <w:t xml:space="preserve"> she said, </w:t>
      </w:r>
      <w:r>
        <w:t>“</w:t>
      </w:r>
      <w:r w:rsidR="0059432C">
        <w:t>then you</w:t>
      </w:r>
      <w:r>
        <w:t>’</w:t>
      </w:r>
      <w:r w:rsidR="0059432C">
        <w:t>d best treat me well in the days leading up to your departure.</w:t>
      </w:r>
      <w:r w:rsidR="0004281A">
        <w:t xml:space="preserve"> </w:t>
      </w:r>
      <w:r w:rsidR="0059432C">
        <w:t>So I remember you fondly and know that you love me.</w:t>
      </w:r>
      <w:r>
        <w:t>”</w:t>
      </w:r>
    </w:p>
    <w:p w14:paraId="4BAAA085" w14:textId="1E77E071" w:rsidR="00D10B5B" w:rsidRDefault="00766B15" w:rsidP="00684D30">
      <w:pPr>
        <w:pStyle w:val="Body-TextTx"/>
      </w:pPr>
      <w:r>
        <w:t>“</w:t>
      </w:r>
      <w:r w:rsidR="0059432C">
        <w:t>Is there ever a question of that?</w:t>
      </w:r>
      <w:r>
        <w:t>”</w:t>
      </w:r>
    </w:p>
    <w:p w14:paraId="6BDCF33E" w14:textId="3BC11BB4" w:rsidR="00D10B5B" w:rsidRDefault="0059432C" w:rsidP="00684D30">
      <w:pPr>
        <w:pStyle w:val="Body-TextTx"/>
      </w:pPr>
      <w:r>
        <w:t>She pulled back, then lightly ran her finger along his jaw.</w:t>
      </w:r>
      <w:r w:rsidR="0004281A">
        <w:t xml:space="preserve"> </w:t>
      </w:r>
      <w:r w:rsidR="00766B15">
        <w:t>“</w:t>
      </w:r>
      <w:r>
        <w:t>A woman needs constant reminders.</w:t>
      </w:r>
      <w:r w:rsidR="0004281A">
        <w:t xml:space="preserve"> </w:t>
      </w:r>
      <w:r>
        <w:t>She needs to know that she has his heart, even when she cannot have his company.</w:t>
      </w:r>
      <w:r w:rsidR="00766B15">
        <w:t>”</w:t>
      </w:r>
    </w:p>
    <w:p w14:paraId="166C8511" w14:textId="6BD6C9D9" w:rsidR="00D10B5B" w:rsidRDefault="00766B15" w:rsidP="00684D30">
      <w:pPr>
        <w:pStyle w:val="Body-TextTx"/>
      </w:pPr>
      <w:r>
        <w:t>“</w:t>
      </w:r>
      <w:r w:rsidR="0059432C">
        <w:t>You have my heart always.</w:t>
      </w:r>
      <w:r>
        <w:t>”</w:t>
      </w:r>
    </w:p>
    <w:p w14:paraId="5C39943F" w14:textId="45DC3927" w:rsidR="00D10B5B" w:rsidRDefault="00766B15" w:rsidP="00684D30">
      <w:pPr>
        <w:pStyle w:val="Body-TextTx"/>
      </w:pPr>
      <w:r>
        <w:t>“</w:t>
      </w:r>
      <w:r w:rsidR="0059432C">
        <w:t>And tonight specifically?</w:t>
      </w:r>
      <w:r>
        <w:t>”</w:t>
      </w:r>
    </w:p>
    <w:p w14:paraId="27F92222" w14:textId="1C603A77" w:rsidR="00483B1D" w:rsidRDefault="00766B15" w:rsidP="00684D30">
      <w:pPr>
        <w:pStyle w:val="Body-TextTx"/>
      </w:pPr>
      <w:r>
        <w:t>“</w:t>
      </w:r>
      <w:r w:rsidR="0059432C">
        <w:t>And tonight,</w:t>
      </w:r>
      <w:r>
        <w:t>”</w:t>
      </w:r>
      <w:r w:rsidR="0059432C">
        <w:t xml:space="preserve"> he said, </w:t>
      </w:r>
      <w:r>
        <w:t>“</w:t>
      </w:r>
      <w:r w:rsidR="0059432C">
        <w:t>specifically.</w:t>
      </w:r>
      <w:r>
        <w:t>”</w:t>
      </w:r>
      <w:r w:rsidR="0004281A">
        <w:t xml:space="preserve"> </w:t>
      </w:r>
      <w:r w:rsidR="0059432C">
        <w:t>He leaned forward to kiss her, pulling her tight with those formidable arms of his.</w:t>
      </w:r>
      <w:r w:rsidR="0004281A">
        <w:t xml:space="preserve"> </w:t>
      </w:r>
      <w:r w:rsidR="0059432C">
        <w:t>In this she encountered a fourth warmth to the night, more powerful than all the rest.</w:t>
      </w:r>
    </w:p>
    <w:p w14:paraId="15525E98" w14:textId="52FD9713" w:rsidR="00B71A18" w:rsidRDefault="00761898" w:rsidP="00761898">
      <w:pPr>
        <w:pStyle w:val="Custom1Cust1"/>
      </w:pPr>
      <w:r>
        <w:t>The End of Part One</w:t>
      </w:r>
    </w:p>
    <w:p w14:paraId="42087BC5" w14:textId="63C08435" w:rsidR="007200C5" w:rsidRPr="00FA24C7" w:rsidRDefault="00427EC2" w:rsidP="007200C5">
      <w:pPr>
        <w:pStyle w:val="Section-PartSPT"/>
      </w:pPr>
      <w:r>
        <w:lastRenderedPageBreak/>
        <w:t>Part Interlude</w:t>
      </w:r>
    </w:p>
    <w:p w14:paraId="5A810D5B" w14:textId="6D9CC65B" w:rsidR="007200C5" w:rsidRDefault="00427EC2" w:rsidP="007200C5">
      <w:pPr>
        <w:pStyle w:val="NumberNum"/>
      </w:pPr>
      <w:r>
        <w:t>Interludes</w:t>
      </w:r>
    </w:p>
    <w:p w14:paraId="23EA3F44" w14:textId="43CEADFE" w:rsidR="007200C5" w:rsidRPr="00EF006C" w:rsidRDefault="00427EC2" w:rsidP="007200C5">
      <w:pPr>
        <w:pStyle w:val="TitleTtl"/>
      </w:pPr>
      <w:r>
        <w:t>Sylphrena</w:t>
      </w:r>
      <w:r w:rsidR="007200C5">
        <w:t xml:space="preserve"> </w:t>
      </w:r>
      <w:r w:rsidR="00766B15">
        <w:t>* Sja-Anat * Taravangian</w:t>
      </w:r>
    </w:p>
    <w:p w14:paraId="6C89DA0F" w14:textId="77777777" w:rsidR="007200C5" w:rsidRPr="008537E3" w:rsidRDefault="007200C5" w:rsidP="007200C5">
      <w:pPr>
        <w:pStyle w:val="Section-InterludeSIN"/>
      </w:pPr>
      <w:r>
        <w:lastRenderedPageBreak/>
        <w:t>Interlude One: Sylphrena</w:t>
      </w:r>
    </w:p>
    <w:p w14:paraId="7F7F60CA" w14:textId="4AE7BD35" w:rsidR="007200C5" w:rsidRDefault="007200C5" w:rsidP="007200C5">
      <w:pPr>
        <w:pStyle w:val="TitleTtl"/>
      </w:pPr>
      <w:r>
        <w:t xml:space="preserve">Interlude </w:t>
      </w:r>
      <w:r w:rsidR="00766B15">
        <w:t>One: Sylphrena</w:t>
      </w:r>
    </w:p>
    <w:p w14:paraId="54B12296" w14:textId="77777777" w:rsidR="007200C5" w:rsidRDefault="007200C5" w:rsidP="007200C5">
      <w:pPr>
        <w:pStyle w:val="Body-TextTx"/>
      </w:pPr>
      <w:r>
        <w:t>Sylphrena felt the energy of the approaching highstorm like one might hear the sound of a distant musician walking ever closer.</w:t>
      </w:r>
      <w:r w:rsidRPr="008D6A50">
        <w:t xml:space="preserve"> </w:t>
      </w:r>
      <w:r>
        <w:t>Calling out with friendly music.</w:t>
      </w:r>
    </w:p>
    <w:p w14:paraId="2A88C26A" w14:textId="21C57BF6" w:rsidR="007200C5" w:rsidRDefault="007200C5" w:rsidP="007200C5">
      <w:pPr>
        <w:pStyle w:val="Body-TextTx"/>
      </w:pPr>
      <w:r>
        <w:t>She zipped through the halls of Urithiru.</w:t>
      </w:r>
      <w:r w:rsidRPr="008D6A50">
        <w:t xml:space="preserve"> </w:t>
      </w:r>
      <w:r>
        <w:t>She was invisible to almost everyone but those she chose—and today she chose the children.</w:t>
      </w:r>
      <w:r w:rsidRPr="008D6A50">
        <w:t xml:space="preserve"> </w:t>
      </w:r>
      <w:r>
        <w:t>They never seemed suspicious of her.</w:t>
      </w:r>
      <w:r w:rsidRPr="008D6A50">
        <w:t xml:space="preserve"> </w:t>
      </w:r>
      <w:r>
        <w:t>They always smiled when they saw her.</w:t>
      </w:r>
      <w:r w:rsidRPr="008D6A50">
        <w:t xml:space="preserve"> </w:t>
      </w:r>
      <w:r>
        <w:t>They also rarely acted too respectful.</w:t>
      </w:r>
      <w:r w:rsidRPr="008D6A50">
        <w:t xml:space="preserve"> </w:t>
      </w:r>
      <w:r>
        <w:t>Despite what she told Kaladin, she didn</w:t>
      </w:r>
      <w:r w:rsidR="00766B15">
        <w:t>’</w:t>
      </w:r>
      <w:r>
        <w:t xml:space="preserve">t </w:t>
      </w:r>
      <w:r w:rsidRPr="00B94FAD">
        <w:rPr>
          <w:rStyle w:val="itali"/>
        </w:rPr>
        <w:t>always</w:t>
      </w:r>
      <w:r>
        <w:t xml:space="preserve"> want people to treat her like a little deity.</w:t>
      </w:r>
    </w:p>
    <w:p w14:paraId="5B9721E4" w14:textId="6FEED90C" w:rsidR="007200C5" w:rsidRDefault="007200C5" w:rsidP="007200C5">
      <w:pPr>
        <w:pStyle w:val="Body-TextTx"/>
      </w:pPr>
      <w:r>
        <w:t>Unfortunately, this early, there weren</w:t>
      </w:r>
      <w:r w:rsidR="00766B15">
        <w:t>’</w:t>
      </w:r>
      <w:r>
        <w:t>t a lot of people—children or not—out in the tower.</w:t>
      </w:r>
      <w:r w:rsidRPr="008D6A50">
        <w:t xml:space="preserve"> </w:t>
      </w:r>
      <w:r>
        <w:t>Kaladin was still asleep, but she liked that he slept a little better now.</w:t>
      </w:r>
    </w:p>
    <w:p w14:paraId="4FFC094F" w14:textId="27AA4B74" w:rsidR="007200C5" w:rsidRDefault="007200C5" w:rsidP="007200C5">
      <w:pPr>
        <w:pStyle w:val="Body-TextTx"/>
      </w:pPr>
      <w:r>
        <w:t>She heard noises from a particular doorway, so she went that direction, darting into the room to find Rock</w:t>
      </w:r>
      <w:r w:rsidR="00766B15">
        <w:t>’</w:t>
      </w:r>
      <w:r>
        <w:t>s daughter cooking.</w:t>
      </w:r>
      <w:r w:rsidRPr="008D6A50">
        <w:t xml:space="preserve"> </w:t>
      </w:r>
      <w:r>
        <w:t>The others called her Cord, but her real name—Hualinam</w:t>
      </w:r>
      <w:r w:rsidR="00766B15">
        <w:t>’</w:t>
      </w:r>
      <w:r>
        <w:t>lunanaki</w:t>
      </w:r>
      <w:r w:rsidR="00766B15">
        <w:t>’</w:t>
      </w:r>
      <w:r>
        <w:t>akilu—was much prettier.</w:t>
      </w:r>
      <w:r w:rsidRPr="008D6A50">
        <w:t xml:space="preserve"> </w:t>
      </w:r>
      <w:r>
        <w:t>It was a poem about a wedding band.</w:t>
      </w:r>
    </w:p>
    <w:p w14:paraId="12FE019B" w14:textId="0B0301AB" w:rsidR="007200C5" w:rsidRDefault="007200C5" w:rsidP="007200C5">
      <w:pPr>
        <w:pStyle w:val="Body-TextTx"/>
      </w:pPr>
      <w:r>
        <w:t>Cord deserved such a pretty name.</w:t>
      </w:r>
      <w:r w:rsidRPr="008D6A50">
        <w:t xml:space="preserve"> </w:t>
      </w:r>
      <w:r>
        <w:t xml:space="preserve">She looked so </w:t>
      </w:r>
      <w:r w:rsidRPr="00B94FAD">
        <w:rPr>
          <w:rStyle w:val="itali"/>
        </w:rPr>
        <w:t>different</w:t>
      </w:r>
      <w:r>
        <w:t xml:space="preserve"> from the Alethi.</w:t>
      </w:r>
      <w:r w:rsidRPr="008D6A50">
        <w:t xml:space="preserve"> </w:t>
      </w:r>
      <w:r>
        <w:t>More solid, a person who wouldn</w:t>
      </w:r>
      <w:r w:rsidR="00766B15">
        <w:t>’</w:t>
      </w:r>
      <w:r>
        <w:t>t be blown over by a storm, as if she were made of bronze—a shade subtly reflected by her skin tone.</w:t>
      </w:r>
      <w:r w:rsidRPr="008D6A50">
        <w:t xml:space="preserve"> </w:t>
      </w:r>
      <w:r>
        <w:t>And that beautiful red hair was different from Shallan</w:t>
      </w:r>
      <w:r w:rsidR="00766B15">
        <w:t>’</w:t>
      </w:r>
      <w:r>
        <w:t>s.</w:t>
      </w:r>
      <w:r w:rsidRPr="008D6A50">
        <w:t xml:space="preserve"> </w:t>
      </w:r>
      <w:r>
        <w:t>Cord</w:t>
      </w:r>
      <w:r w:rsidR="00766B15">
        <w:t>’</w:t>
      </w:r>
      <w:r>
        <w:t>s was more rusty, darker and deeper; she wore it in a tail, tied with a ribbon.</w:t>
      </w:r>
    </w:p>
    <w:p w14:paraId="35904BFC" w14:textId="13B4E09B" w:rsidR="007200C5" w:rsidRDefault="007200C5" w:rsidP="007200C5">
      <w:pPr>
        <w:pStyle w:val="Body-TextTx"/>
      </w:pPr>
      <w:r>
        <w:t>She saw Syl, of course; she had inherited her father</w:t>
      </w:r>
      <w:r w:rsidR="00766B15">
        <w:t>’</w:t>
      </w:r>
      <w:r>
        <w:t>s blessing of being able to see all spren.</w:t>
      </w:r>
      <w:r w:rsidRPr="008D6A50">
        <w:t xml:space="preserve"> </w:t>
      </w:r>
      <w:r>
        <w:t>She paused, head bowed, and touched one shoulder, then the other, then her forehead.</w:t>
      </w:r>
      <w:r w:rsidRPr="008D6A50">
        <w:t xml:space="preserve"> </w:t>
      </w:r>
      <w:r>
        <w:t>She separated out the next slices of tuber she cut and set them in a neat pile on the counter: an offering for Syl.</w:t>
      </w:r>
      <w:r w:rsidRPr="008D6A50">
        <w:t xml:space="preserve"> </w:t>
      </w:r>
      <w:r>
        <w:t>That was silly, since Syl didn</w:t>
      </w:r>
      <w:r w:rsidR="00766B15">
        <w:t>’</w:t>
      </w:r>
      <w:r>
        <w:t>t eat.</w:t>
      </w:r>
      <w:r w:rsidRPr="008D6A50">
        <w:t xml:space="preserve"> </w:t>
      </w:r>
      <w:r>
        <w:t>She turned into a tuber anyway and rolled around on the counter to say thanks.</w:t>
      </w:r>
    </w:p>
    <w:p w14:paraId="7BBFD09E" w14:textId="77777777" w:rsidR="007200C5" w:rsidRDefault="007200C5" w:rsidP="007200C5">
      <w:pPr>
        <w:pStyle w:val="Body-TextTx"/>
      </w:pPr>
      <w:r>
        <w:lastRenderedPageBreak/>
        <w:t>That music though.</w:t>
      </w:r>
      <w:r w:rsidRPr="008D6A50">
        <w:t xml:space="preserve"> </w:t>
      </w:r>
      <w:r>
        <w:t xml:space="preserve">The </w:t>
      </w:r>
      <w:r w:rsidRPr="00B94FAD">
        <w:rPr>
          <w:rStyle w:val="itali"/>
        </w:rPr>
        <w:t>storm</w:t>
      </w:r>
      <w:r w:rsidRPr="002E04E3">
        <w:rPr>
          <w:rStyle w:val="itali"/>
        </w:rPr>
        <w:t>.</w:t>
      </w:r>
      <w:r w:rsidRPr="008D6A50">
        <w:t xml:space="preserve"> </w:t>
      </w:r>
      <w:r>
        <w:t>She could hardly contain herself.</w:t>
      </w:r>
      <w:r w:rsidRPr="008D6A50">
        <w:t xml:space="preserve"> </w:t>
      </w:r>
      <w:r>
        <w:t>It was coming!</w:t>
      </w:r>
    </w:p>
    <w:p w14:paraId="08B347F2" w14:textId="71144F4E" w:rsidR="007200C5" w:rsidRDefault="007200C5" w:rsidP="007200C5">
      <w:pPr>
        <w:pStyle w:val="Body-TextTx"/>
      </w:pPr>
      <w:r>
        <w:t>She rolled off the counter and zipped over to examine Cord</w:t>
      </w:r>
      <w:r w:rsidR="00766B15">
        <w:t>’</w:t>
      </w:r>
      <w:r>
        <w:t>s Shardplate stacked neatly in the corner.</w:t>
      </w:r>
      <w:r w:rsidRPr="008D6A50">
        <w:t xml:space="preserve"> </w:t>
      </w:r>
      <w:r>
        <w:t>The young Horneater woman was never without it.</w:t>
      </w:r>
      <w:r w:rsidRPr="008D6A50">
        <w:t xml:space="preserve"> </w:t>
      </w:r>
      <w:r>
        <w:t>She was the first of her people in</w:t>
      </w:r>
      <w:r w:rsidR="00766B15">
        <w:t> . . .</w:t>
      </w:r>
      <w:r>
        <w:t xml:space="preserve"> well, a very, very long time to have a Shard.</w:t>
      </w:r>
    </w:p>
    <w:p w14:paraId="60DBBCD8" w14:textId="55EBB1F7" w:rsidR="007200C5" w:rsidRDefault="007200C5" w:rsidP="007200C5">
      <w:pPr>
        <w:pStyle w:val="Body-TextTx"/>
      </w:pPr>
      <w:r>
        <w:t>It was pretty.</w:t>
      </w:r>
      <w:r w:rsidRPr="008D6A50">
        <w:t xml:space="preserve"> </w:t>
      </w:r>
      <w:r>
        <w:t>Maybe Syl should have hated it, as she did Shardblades, but she didn</w:t>
      </w:r>
      <w:r w:rsidR="00766B15">
        <w:t>’</w:t>
      </w:r>
      <w:r>
        <w:t>t.</w:t>
      </w:r>
      <w:r w:rsidRPr="008D6A50">
        <w:t xml:space="preserve"> </w:t>
      </w:r>
      <w:r>
        <w:t>It was kind of a corpse—well, lots of corpses—but not as offensive.</w:t>
      </w:r>
      <w:r w:rsidRPr="008D6A50">
        <w:t xml:space="preserve"> </w:t>
      </w:r>
      <w:r>
        <w:t>The difference, she supposed, was attitude.</w:t>
      </w:r>
      <w:r w:rsidRPr="008D6A50">
        <w:t xml:space="preserve"> </w:t>
      </w:r>
      <w:r>
        <w:t>She could sense contentment, not pain, from the Plate.</w:t>
      </w:r>
    </w:p>
    <w:p w14:paraId="68E89191" w14:textId="77777777" w:rsidR="007200C5" w:rsidRDefault="007200C5" w:rsidP="007200C5">
      <w:pPr>
        <w:pStyle w:val="Body-TextTx"/>
      </w:pPr>
      <w:r>
        <w:t>Cord began making noise with her pot, and Syl found herself darting that direction to watch what was being dumped into the water.</w:t>
      </w:r>
      <w:r w:rsidRPr="008D6A50">
        <w:t xml:space="preserve"> </w:t>
      </w:r>
      <w:r>
        <w:t>Sometimes Syl felt like she had two brains.</w:t>
      </w:r>
      <w:r w:rsidRPr="008D6A50">
        <w:t xml:space="preserve"> </w:t>
      </w:r>
      <w:r>
        <w:t>One was the responsible brain; it had driven her to defy the other honorspren and her father in seeking out Kaladin and forming a Radiant bond.</w:t>
      </w:r>
      <w:r w:rsidRPr="008D6A50">
        <w:t xml:space="preserve"> </w:t>
      </w:r>
      <w:r>
        <w:t xml:space="preserve">This was the brain that she </w:t>
      </w:r>
      <w:r w:rsidRPr="00B94FAD">
        <w:rPr>
          <w:rStyle w:val="itali"/>
        </w:rPr>
        <w:t>wanted</w:t>
      </w:r>
      <w:r>
        <w:t xml:space="preserve"> to control her.</w:t>
      </w:r>
      <w:r w:rsidRPr="008D6A50">
        <w:t xml:space="preserve"> </w:t>
      </w:r>
      <w:r>
        <w:t>It cared about important things: people, the fate of the world, figuring out what it truly meant to be of Honor.</w:t>
      </w:r>
    </w:p>
    <w:p w14:paraId="3D25657B" w14:textId="77777777" w:rsidR="007200C5" w:rsidRDefault="007200C5" w:rsidP="007200C5">
      <w:pPr>
        <w:pStyle w:val="Body-TextTx"/>
      </w:pPr>
      <w:r>
        <w:t>She had a different brain too.</w:t>
      </w:r>
      <w:r w:rsidRPr="008D6A50">
        <w:t xml:space="preserve"> </w:t>
      </w:r>
      <w:r>
        <w:t>The brain that was fascinated by the world—the brain that acted like it belonged to a small child.</w:t>
      </w:r>
      <w:r w:rsidRPr="008D6A50">
        <w:t xml:space="preserve"> </w:t>
      </w:r>
      <w:r>
        <w:t>A loud noise?</w:t>
      </w:r>
      <w:r w:rsidRPr="008D6A50">
        <w:t xml:space="preserve"> </w:t>
      </w:r>
      <w:r>
        <w:t>Better go see what caused it!</w:t>
      </w:r>
      <w:r w:rsidRPr="008D6A50">
        <w:t xml:space="preserve"> </w:t>
      </w:r>
      <w:r>
        <w:t>Music on the horizon?</w:t>
      </w:r>
      <w:r w:rsidRPr="008D6A50">
        <w:t xml:space="preserve"> </w:t>
      </w:r>
      <w:r>
        <w:t>Dart back and forth, eager with anticipation!</w:t>
      </w:r>
      <w:r w:rsidRPr="008D6A50">
        <w:t xml:space="preserve"> </w:t>
      </w:r>
      <w:r>
        <w:t>A strange cremling on the wall?</w:t>
      </w:r>
      <w:r w:rsidRPr="008D6A50">
        <w:t xml:space="preserve"> </w:t>
      </w:r>
      <w:r>
        <w:t>Mimic its shape and crawl along to see what it feels like!</w:t>
      </w:r>
    </w:p>
    <w:p w14:paraId="5EB2F88C" w14:textId="6A4A4EE4" w:rsidR="007200C5" w:rsidRDefault="007200C5" w:rsidP="007200C5">
      <w:pPr>
        <w:pStyle w:val="Body-TextTx"/>
      </w:pPr>
      <w:r>
        <w:t>Thoughts bombarded her.</w:t>
      </w:r>
      <w:r w:rsidRPr="008D6A50">
        <w:t xml:space="preserve"> </w:t>
      </w:r>
      <w:r>
        <w:t>What did it feel like to be a tuber being cut?</w:t>
      </w:r>
      <w:r w:rsidRPr="008D6A50">
        <w:t xml:space="preserve"> </w:t>
      </w:r>
      <w:r>
        <w:t>How long had it taken Rock and Song to come up with Cord</w:t>
      </w:r>
      <w:r w:rsidR="00766B15">
        <w:t>’</w:t>
      </w:r>
      <w:r>
        <w:t>s name?</w:t>
      </w:r>
      <w:r w:rsidRPr="008D6A50">
        <w:t xml:space="preserve"> </w:t>
      </w:r>
      <w:r>
        <w:t>Should Syl have a name that was a poem?</w:t>
      </w:r>
      <w:r w:rsidRPr="008D6A50">
        <w:t xml:space="preserve"> </w:t>
      </w:r>
      <w:r>
        <w:t>Maybe they had a name for her among the Horneaters.</w:t>
      </w:r>
      <w:r w:rsidRPr="008D6A50">
        <w:t xml:space="preserve"> </w:t>
      </w:r>
      <w:r>
        <w:t>Did they have names for every spren, or just important ones?</w:t>
      </w:r>
    </w:p>
    <w:p w14:paraId="12F5FD09" w14:textId="674758F5" w:rsidR="007200C5" w:rsidRDefault="007200C5" w:rsidP="007200C5">
      <w:pPr>
        <w:pStyle w:val="Body-TextTx"/>
      </w:pPr>
      <w:r>
        <w:t>On and on and on.</w:t>
      </w:r>
      <w:r w:rsidRPr="008D6A50">
        <w:t xml:space="preserve"> </w:t>
      </w:r>
      <w:r>
        <w:t>She could deal with it.</w:t>
      </w:r>
      <w:r w:rsidRPr="008D6A50">
        <w:t xml:space="preserve"> </w:t>
      </w:r>
      <w:r>
        <w:t>She always had.</w:t>
      </w:r>
      <w:r w:rsidRPr="008D6A50">
        <w:t xml:space="preserve"> </w:t>
      </w:r>
      <w:r>
        <w:t>It wasn</w:t>
      </w:r>
      <w:r w:rsidR="00766B15">
        <w:t>’</w:t>
      </w:r>
      <w:r>
        <w:t>t an honorspren thing though.</w:t>
      </w:r>
      <w:r w:rsidRPr="008D6A50">
        <w:t xml:space="preserve"> </w:t>
      </w:r>
      <w:r>
        <w:t>The others weren</w:t>
      </w:r>
      <w:r w:rsidR="00766B15">
        <w:t>’</w:t>
      </w:r>
      <w:r>
        <w:t>t like her, except maybe Rua.</w:t>
      </w:r>
    </w:p>
    <w:p w14:paraId="01F90483" w14:textId="221DBF5C" w:rsidR="007200C5" w:rsidRDefault="007200C5" w:rsidP="007200C5">
      <w:pPr>
        <w:pStyle w:val="Body-TextTx"/>
      </w:pPr>
      <w:r>
        <w:lastRenderedPageBreak/>
        <w:t>Puffs of steam rose from the cook pot, and Syl became the same shape: a puff of steam rising toward the ceiling.</w:t>
      </w:r>
      <w:r w:rsidRPr="008D6A50">
        <w:t xml:space="preserve"> </w:t>
      </w:r>
      <w:r>
        <w:t>When that got boring—it took only a few seconds—she soared up into the air to listen to the music.</w:t>
      </w:r>
      <w:r w:rsidRPr="008D6A50">
        <w:t xml:space="preserve"> </w:t>
      </w:r>
      <w:r>
        <w:t>The storm wasn</w:t>
      </w:r>
      <w:r w:rsidR="00766B15">
        <w:t>’</w:t>
      </w:r>
      <w:r>
        <w:t>t near enough yet.</w:t>
      </w:r>
      <w:r w:rsidRPr="008D6A50">
        <w:t xml:space="preserve"> </w:t>
      </w:r>
      <w:r>
        <w:t>She wouldn</w:t>
      </w:r>
      <w:r w:rsidR="00766B15">
        <w:t>’</w:t>
      </w:r>
      <w:r>
        <w:t>t be able to see it.</w:t>
      </w:r>
    </w:p>
    <w:p w14:paraId="492EB895" w14:textId="26CA3BBB" w:rsidR="007200C5" w:rsidRDefault="007200C5" w:rsidP="007200C5">
      <w:pPr>
        <w:pStyle w:val="Body-TextTx"/>
      </w:pPr>
      <w:r>
        <w:t>Still, she zipped out onto the balcony and flitted along the outside of the tower, searching for Kaladin</w:t>
      </w:r>
      <w:r w:rsidR="00766B15">
        <w:t>’</w:t>
      </w:r>
      <w:r>
        <w:t>s room.</w:t>
      </w:r>
    </w:p>
    <w:p w14:paraId="206BFF4E" w14:textId="7BD226D9" w:rsidR="007200C5" w:rsidRDefault="007200C5" w:rsidP="007200C5">
      <w:pPr>
        <w:pStyle w:val="Body-TextTx"/>
      </w:pPr>
      <w:r>
        <w:t>The tower was dead.</w:t>
      </w:r>
      <w:r w:rsidRPr="008D6A50">
        <w:t xml:space="preserve"> </w:t>
      </w:r>
      <w:r>
        <w:t>She barely remembered the place from before, when she</w:t>
      </w:r>
      <w:r w:rsidR="00766B15">
        <w:t>’</w:t>
      </w:r>
      <w:r>
        <w:t>d bonded her old wonderful knight.</w:t>
      </w:r>
      <w:r w:rsidRPr="008D6A50">
        <w:t xml:space="preserve"> </w:t>
      </w:r>
      <w:r>
        <w:t>He</w:t>
      </w:r>
      <w:r w:rsidR="00766B15">
        <w:t>’</w:t>
      </w:r>
      <w:r>
        <w:t>d spent most of his life traveling to little villages, using her as a Shardblade to cut cisterns or aqueducts for the people.</w:t>
      </w:r>
      <w:r w:rsidRPr="008D6A50">
        <w:t xml:space="preserve"> </w:t>
      </w:r>
      <w:r>
        <w:t>She remembered coming to Urithiru with him once</w:t>
      </w:r>
      <w:r w:rsidR="00766B15">
        <w:t> . . .</w:t>
      </w:r>
      <w:r>
        <w:t xml:space="preserve"> and the tower had been bright with lights</w:t>
      </w:r>
      <w:r w:rsidR="00766B15">
        <w:t> . . .</w:t>
      </w:r>
      <w:r>
        <w:t xml:space="preserve"> A strange kind of light</w:t>
      </w:r>
      <w:r w:rsidR="00766B15">
        <w:t> . . .</w:t>
      </w:r>
    </w:p>
    <w:p w14:paraId="6A2E0F47" w14:textId="4D4AB9CA" w:rsidR="007200C5" w:rsidRDefault="007200C5" w:rsidP="007200C5">
      <w:pPr>
        <w:pStyle w:val="Body-TextTx"/>
      </w:pPr>
      <w:r>
        <w:t>She stopped in the air, realizing she</w:t>
      </w:r>
      <w:r w:rsidR="00766B15">
        <w:t>’</w:t>
      </w:r>
      <w:r>
        <w:t>d flown up seventeen stories.</w:t>
      </w:r>
      <w:r w:rsidRPr="008D6A50">
        <w:t xml:space="preserve"> </w:t>
      </w:r>
      <w:r w:rsidRPr="00B94FAD">
        <w:rPr>
          <w:rStyle w:val="itali"/>
        </w:rPr>
        <w:t>Silly spren. Don</w:t>
      </w:r>
      <w:r w:rsidR="00766B15">
        <w:rPr>
          <w:rStyle w:val="itali"/>
        </w:rPr>
        <w:t>’</w:t>
      </w:r>
      <w:r w:rsidRPr="00B94FAD">
        <w:rPr>
          <w:rStyle w:val="itali"/>
        </w:rPr>
        <w:t>t let the child be in charge.</w:t>
      </w:r>
      <w:r w:rsidRPr="008D6A50">
        <w:t xml:space="preserve"> </w:t>
      </w:r>
      <w:r>
        <w:t>She darted down and found Kaladin</w:t>
      </w:r>
      <w:r w:rsidR="00766B15">
        <w:t>’</w:t>
      </w:r>
      <w:r>
        <w:t>s window, then squeezed through the shutters, which had just enough space between them for her to enter.</w:t>
      </w:r>
    </w:p>
    <w:p w14:paraId="040CFCA0" w14:textId="11BA40E2" w:rsidR="007200C5" w:rsidRDefault="007200C5" w:rsidP="007200C5">
      <w:pPr>
        <w:pStyle w:val="Body-TextTx"/>
      </w:pPr>
      <w:r>
        <w:t>In the dark room beyond, he</w:t>
      </w:r>
      <w:r w:rsidRPr="008D6A50">
        <w:t xml:space="preserve"> </w:t>
      </w:r>
      <w:r>
        <w:t>slept.</w:t>
      </w:r>
      <w:r w:rsidRPr="008D6A50">
        <w:t xml:space="preserve"> </w:t>
      </w:r>
      <w:r>
        <w:t>She didn</w:t>
      </w:r>
      <w:r w:rsidR="00766B15">
        <w:t>’</w:t>
      </w:r>
      <w:r>
        <w:t>t need to come look to know that.</w:t>
      </w:r>
      <w:r w:rsidRPr="008D6A50">
        <w:t xml:space="preserve"> </w:t>
      </w:r>
      <w:r>
        <w:t>She</w:t>
      </w:r>
      <w:r w:rsidR="00766B15">
        <w:t>’</w:t>
      </w:r>
      <w:r>
        <w:t>d have felt if he</w:t>
      </w:r>
      <w:r w:rsidR="00766B15">
        <w:t>’</w:t>
      </w:r>
      <w:r>
        <w:t>d woken.</w:t>
      </w:r>
      <w:r w:rsidRPr="008D6A50">
        <w:t xml:space="preserve"> </w:t>
      </w:r>
      <w:r>
        <w:t>But</w:t>
      </w:r>
      <w:r w:rsidR="00766B15">
        <w:t> . . .</w:t>
      </w:r>
    </w:p>
    <w:p w14:paraId="014433D6" w14:textId="128E3B3D" w:rsidR="007200C5" w:rsidRDefault="007200C5" w:rsidP="007200C5">
      <w:pPr>
        <w:pStyle w:val="Body-TextTx"/>
      </w:pPr>
      <w:r w:rsidRPr="00B94FAD">
        <w:rPr>
          <w:rStyle w:val="itali"/>
        </w:rPr>
        <w:t>He has two brains too,</w:t>
      </w:r>
      <w:r>
        <w:t xml:space="preserve"> she thought.</w:t>
      </w:r>
      <w:r w:rsidRPr="008D6A50">
        <w:t xml:space="preserve"> </w:t>
      </w:r>
      <w:r w:rsidRPr="00B94FAD">
        <w:rPr>
          <w:rStyle w:val="itali"/>
        </w:rPr>
        <w:t>A light brain and a dark brain.</w:t>
      </w:r>
      <w:r w:rsidRPr="008D6A50">
        <w:t xml:space="preserve"> </w:t>
      </w:r>
      <w:r>
        <w:t>She wished she could understand him.</w:t>
      </w:r>
      <w:r w:rsidRPr="008D6A50">
        <w:t xml:space="preserve"> </w:t>
      </w:r>
      <w:r>
        <w:t>He needed help.</w:t>
      </w:r>
      <w:r w:rsidRPr="008D6A50">
        <w:t xml:space="preserve"> </w:t>
      </w:r>
      <w:r>
        <w:t>Maybe this new duty would be all he needed.</w:t>
      </w:r>
      <w:r w:rsidRPr="008D6A50">
        <w:t xml:space="preserve"> </w:t>
      </w:r>
      <w:r>
        <w:t>She so profoundly hoped that it would.</w:t>
      </w:r>
      <w:r w:rsidRPr="008D6A50">
        <w:t xml:space="preserve"> </w:t>
      </w:r>
      <w:r>
        <w:t>But she worried it wouldn</w:t>
      </w:r>
      <w:r w:rsidR="00766B15">
        <w:t>’</w:t>
      </w:r>
      <w:r>
        <w:t>t be enough.</w:t>
      </w:r>
    </w:p>
    <w:p w14:paraId="30854494" w14:textId="2D4D4D73" w:rsidR="007200C5" w:rsidRDefault="007200C5" w:rsidP="007200C5">
      <w:pPr>
        <w:pStyle w:val="Body-TextTx"/>
      </w:pPr>
      <w:r>
        <w:t xml:space="preserve">He needed </w:t>
      </w:r>
      <w:r w:rsidRPr="00B94FAD">
        <w:rPr>
          <w:rStyle w:val="itali"/>
        </w:rPr>
        <w:t>her</w:t>
      </w:r>
      <w:r>
        <w:t xml:space="preserve"> help, and she couldn</w:t>
      </w:r>
      <w:r w:rsidR="00766B15">
        <w:t>’</w:t>
      </w:r>
      <w:r>
        <w:t>t give it.</w:t>
      </w:r>
      <w:r w:rsidRPr="008D6A50">
        <w:t xml:space="preserve"> </w:t>
      </w:r>
      <w:r>
        <w:t>She couldn</w:t>
      </w:r>
      <w:r w:rsidR="00766B15">
        <w:t>’</w:t>
      </w:r>
      <w:r>
        <w:t>t understand.</w:t>
      </w:r>
    </w:p>
    <w:p w14:paraId="03A49F36" w14:textId="77777777" w:rsidR="007200C5" w:rsidRDefault="007200C5" w:rsidP="007200C5">
      <w:pPr>
        <w:pStyle w:val="Body-TextTx"/>
      </w:pPr>
      <w:r>
        <w:t>The storm!</w:t>
      </w:r>
      <w:r w:rsidRPr="008D6A50">
        <w:t xml:space="preserve"> </w:t>
      </w:r>
      <w:r>
        <w:t>The storm was here.</w:t>
      </w:r>
    </w:p>
    <w:p w14:paraId="5D7C977F" w14:textId="78630813" w:rsidR="007200C5" w:rsidRDefault="007200C5" w:rsidP="007200C5">
      <w:pPr>
        <w:pStyle w:val="Body-TextTx"/>
      </w:pPr>
      <w:r>
        <w:t>She slipped back outside, though the responsible brain managed to keep her attention.</w:t>
      </w:r>
      <w:r w:rsidRPr="008D6A50">
        <w:t xml:space="preserve"> </w:t>
      </w:r>
      <w:r>
        <w:t>Kaladin.</w:t>
      </w:r>
      <w:r w:rsidRPr="008D6A50">
        <w:t xml:space="preserve"> </w:t>
      </w:r>
      <w:r>
        <w:t xml:space="preserve">She needed to help </w:t>
      </w:r>
      <w:r w:rsidRPr="00B94FAD">
        <w:rPr>
          <w:rStyle w:val="itali"/>
        </w:rPr>
        <w:t>Kaladin</w:t>
      </w:r>
      <w:r w:rsidRPr="002E04E3">
        <w:rPr>
          <w:rStyle w:val="itali"/>
        </w:rPr>
        <w:t>.</w:t>
      </w:r>
      <w:r w:rsidRPr="008D6A50">
        <w:t xml:space="preserve"> </w:t>
      </w:r>
      <w:r>
        <w:t>Perhaps he would be satisfied as a surgeon, and it would be good for him to not have to kill anymore.</w:t>
      </w:r>
      <w:r w:rsidRPr="008D6A50">
        <w:t xml:space="preserve"> </w:t>
      </w:r>
      <w:r>
        <w:t>However, there was a reason he</w:t>
      </w:r>
      <w:r w:rsidR="00766B15">
        <w:t>’</w:t>
      </w:r>
      <w:r>
        <w:t>d had difficulties as a surgeon in the past.</w:t>
      </w:r>
      <w:r w:rsidRPr="008D6A50">
        <w:t xml:space="preserve"> </w:t>
      </w:r>
      <w:r>
        <w:t>He would continue to have the dark brain.</w:t>
      </w:r>
      <w:r w:rsidRPr="008D6A50">
        <w:t xml:space="preserve"> </w:t>
      </w:r>
      <w:r>
        <w:t>This wasn</w:t>
      </w:r>
      <w:r w:rsidR="00766B15">
        <w:t>’</w:t>
      </w:r>
      <w:r>
        <w:t>t a solution.</w:t>
      </w:r>
      <w:r w:rsidRPr="008D6A50">
        <w:t xml:space="preserve"> </w:t>
      </w:r>
      <w:r>
        <w:t xml:space="preserve">She </w:t>
      </w:r>
      <w:r>
        <w:lastRenderedPageBreak/>
        <w:t xml:space="preserve">needed a </w:t>
      </w:r>
      <w:r w:rsidRPr="00B94FAD">
        <w:rPr>
          <w:rStyle w:val="itali"/>
        </w:rPr>
        <w:t>solution</w:t>
      </w:r>
      <w:r w:rsidRPr="002E04E3">
        <w:rPr>
          <w:rStyle w:val="itali"/>
        </w:rPr>
        <w:t>.</w:t>
      </w:r>
    </w:p>
    <w:p w14:paraId="0FCCC02A" w14:textId="77777777" w:rsidR="007200C5" w:rsidRDefault="007200C5" w:rsidP="007200C5">
      <w:pPr>
        <w:pStyle w:val="Body-TextTx"/>
      </w:pPr>
      <w:r>
        <w:t>She kept hold of that idea, not letting it evaporate like steam above a cauldron.</w:t>
      </w:r>
      <w:r w:rsidRPr="008D6A50">
        <w:t xml:space="preserve"> </w:t>
      </w:r>
      <w:r>
        <w:t>She held to it even as the stormwall hit, washing around the base of the tower from the east.</w:t>
      </w:r>
      <w:r w:rsidRPr="008D6A50">
        <w:t xml:space="preserve"> </w:t>
      </w:r>
      <w:r>
        <w:t>Hundreds of windspren flew before it in a multitude of shapes.</w:t>
      </w:r>
      <w:r w:rsidRPr="008D6A50">
        <w:t xml:space="preserve"> </w:t>
      </w:r>
      <w:r>
        <w:t>She joined them, laughing and becoming like them.</w:t>
      </w:r>
      <w:r w:rsidRPr="008D6A50">
        <w:t xml:space="preserve"> </w:t>
      </w:r>
      <w:r>
        <w:t>She loved her little cousins for their joy, their simple excitement.</w:t>
      </w:r>
    </w:p>
    <w:p w14:paraId="3CF4BEF5" w14:textId="1E94D750" w:rsidR="007200C5" w:rsidRDefault="007200C5" w:rsidP="007200C5">
      <w:pPr>
        <w:pStyle w:val="Body-TextTx"/>
      </w:pPr>
      <w:r>
        <w:t>As always, small thoughts bombarded her as she flew between them, waving, smiling, changing shapes repeatedly from one moment to the next.</w:t>
      </w:r>
      <w:r w:rsidRPr="008D6A50">
        <w:t xml:space="preserve"> </w:t>
      </w:r>
      <w:r>
        <w:t>Honorspren—all of the intelligent spren—were something new to Roshar.</w:t>
      </w:r>
      <w:r w:rsidRPr="008D6A50">
        <w:t xml:space="preserve"> </w:t>
      </w:r>
      <w:r>
        <w:t>Well, new as in ten-thousand-years-old new.</w:t>
      </w:r>
      <w:r w:rsidRPr="008D6A50">
        <w:t xml:space="preserve"> </w:t>
      </w:r>
      <w:r>
        <w:t>So</w:t>
      </w:r>
      <w:r w:rsidR="00766B15">
        <w:t> . . .</w:t>
      </w:r>
      <w:r>
        <w:t xml:space="preserve"> new</w:t>
      </w:r>
      <w:r w:rsidRPr="00B94FAD">
        <w:rPr>
          <w:rStyle w:val="itali"/>
        </w:rPr>
        <w:t>er</w:t>
      </w:r>
      <w:r w:rsidRPr="002E04E3">
        <w:rPr>
          <w:rStyle w:val="itali"/>
        </w:rPr>
        <w:t>.</w:t>
      </w:r>
    </w:p>
    <w:p w14:paraId="144EA395" w14:textId="77777777" w:rsidR="007200C5" w:rsidRDefault="007200C5" w:rsidP="007200C5">
      <w:pPr>
        <w:pStyle w:val="Body-TextTx"/>
      </w:pPr>
      <w:r>
        <w:t>How had the first honorspren—or cultivationspren, or inkspren, or peakspren, or any of the other intelligent ones—been created?</w:t>
      </w:r>
      <w:r w:rsidRPr="008D6A50">
        <w:t xml:space="preserve"> </w:t>
      </w:r>
      <w:r>
        <w:t>Had they been shaped from raw Investiture by Honor himself?</w:t>
      </w:r>
      <w:r w:rsidRPr="008D6A50">
        <w:t xml:space="preserve"> </w:t>
      </w:r>
      <w:r>
        <w:t>Had they grown out of these, their cousins?</w:t>
      </w:r>
      <w:r w:rsidRPr="008D6A50">
        <w:t xml:space="preserve"> </w:t>
      </w:r>
      <w:r>
        <w:t>She felt so much kinship with them, though they were clearly different.</w:t>
      </w:r>
      <w:r w:rsidRPr="008D6A50">
        <w:t xml:space="preserve"> </w:t>
      </w:r>
      <w:r>
        <w:t>Not as smart.</w:t>
      </w:r>
      <w:r w:rsidRPr="008D6A50">
        <w:t xml:space="preserve"> </w:t>
      </w:r>
      <w:r>
        <w:t>Could she help them become smart?</w:t>
      </w:r>
    </w:p>
    <w:p w14:paraId="27E65828" w14:textId="70016E90" w:rsidR="007200C5" w:rsidRDefault="007200C5" w:rsidP="007200C5">
      <w:pPr>
        <w:pStyle w:val="Body-TextTx"/>
      </w:pPr>
      <w:r>
        <w:t>These were heavy thoughts when she just wanted to soar.</w:t>
      </w:r>
      <w:r w:rsidRPr="008D6A50">
        <w:t xml:space="preserve"> </w:t>
      </w:r>
      <w:r>
        <w:t>The music, the cataclysm of the storm was</w:t>
      </w:r>
      <w:r w:rsidR="00766B15">
        <w:t> . . .</w:t>
      </w:r>
      <w:r>
        <w:t xml:space="preserve"> strangely peaceful.</w:t>
      </w:r>
      <w:r w:rsidRPr="008D6A50">
        <w:t xml:space="preserve"> </w:t>
      </w:r>
      <w:r>
        <w:t>She often had trouble in a room full of talking people, whether they were humans or spren.</w:t>
      </w:r>
      <w:r w:rsidRPr="008D6A50">
        <w:t xml:space="preserve"> </w:t>
      </w:r>
      <w:r>
        <w:t>She would be intrigued by every conversation, her attention diverted constantly.</w:t>
      </w:r>
    </w:p>
    <w:p w14:paraId="4AD0C5E1" w14:textId="65DC6316" w:rsidR="007200C5" w:rsidRDefault="007200C5" w:rsidP="007200C5">
      <w:pPr>
        <w:pStyle w:val="Body-TextTx"/>
      </w:pPr>
      <w:r>
        <w:t>One might have thought the storm would be the same way, but it wasn</w:t>
      </w:r>
      <w:r w:rsidR="00766B15">
        <w:t>’</w:t>
      </w:r>
      <w:r>
        <w:t xml:space="preserve">t loudness that bothered her—it was a </w:t>
      </w:r>
      <w:r w:rsidRPr="00B94FAD">
        <w:rPr>
          <w:rStyle w:val="itali"/>
        </w:rPr>
        <w:t>diversity</w:t>
      </w:r>
      <w:r>
        <w:t xml:space="preserve"> of loudness</w:t>
      </w:r>
      <w:r w:rsidRPr="00B94FAD">
        <w:rPr>
          <w:rStyle w:val="itali"/>
        </w:rPr>
        <w:t>es</w:t>
      </w:r>
      <w:r w:rsidRPr="002E04E3">
        <w:rPr>
          <w:rStyle w:val="itali"/>
        </w:rPr>
        <w:t>.</w:t>
      </w:r>
      <w:r w:rsidRPr="008D6A50">
        <w:t xml:space="preserve"> </w:t>
      </w:r>
      <w:r>
        <w:t>The storm was a single voice.</w:t>
      </w:r>
      <w:r w:rsidRPr="008D6A50">
        <w:t xml:space="preserve"> </w:t>
      </w:r>
      <w:r>
        <w:t>A majestic, powerful voice singing a song with its own harmonies.</w:t>
      </w:r>
      <w:r w:rsidRPr="008D6A50">
        <w:t xml:space="preserve"> </w:t>
      </w:r>
      <w:r>
        <w:t>In here she could simply enjoy the song and relax, renewed.</w:t>
      </w:r>
    </w:p>
    <w:p w14:paraId="4644304A" w14:textId="77777777" w:rsidR="007200C5" w:rsidRDefault="007200C5" w:rsidP="007200C5">
      <w:pPr>
        <w:pStyle w:val="Body-TextTx"/>
      </w:pPr>
      <w:r>
        <w:t>She sang with the thunder.</w:t>
      </w:r>
      <w:r w:rsidRPr="008D6A50">
        <w:t xml:space="preserve"> </w:t>
      </w:r>
      <w:r>
        <w:t>She danced with the lightning.</w:t>
      </w:r>
      <w:r w:rsidRPr="008D6A50">
        <w:t xml:space="preserve"> </w:t>
      </w:r>
      <w:r>
        <w:t>She became debris and let herself be pushed along.</w:t>
      </w:r>
      <w:r w:rsidRPr="008D6A50">
        <w:t xml:space="preserve"> </w:t>
      </w:r>
      <w:r>
        <w:t xml:space="preserve">She zipped into the inmost, darkest part of the storm, and she became its </w:t>
      </w:r>
      <w:r>
        <w:lastRenderedPageBreak/>
        <w:t>heartbeat.</w:t>
      </w:r>
      <w:r w:rsidRPr="008D6A50">
        <w:t xml:space="preserve"> </w:t>
      </w:r>
      <w:r>
        <w:t>Light-thunder.</w:t>
      </w:r>
      <w:r w:rsidRPr="008D6A50">
        <w:t xml:space="preserve"> </w:t>
      </w:r>
      <w:r>
        <w:t>Light-thunder.</w:t>
      </w:r>
      <w:r w:rsidRPr="008D6A50">
        <w:t xml:space="preserve"> </w:t>
      </w:r>
      <w:r>
        <w:t>Light-thunder.</w:t>
      </w:r>
    </w:p>
    <w:p w14:paraId="40FD61C5" w14:textId="77777777" w:rsidR="007200C5" w:rsidRDefault="007200C5" w:rsidP="007200C5">
      <w:pPr>
        <w:pStyle w:val="Body-TextTx"/>
      </w:pPr>
      <w:r>
        <w:t>Then blackness took her.</w:t>
      </w:r>
      <w:r w:rsidRPr="008D6A50">
        <w:t xml:space="preserve"> </w:t>
      </w:r>
      <w:r>
        <w:t>A fuller blackness than the absence of light.</w:t>
      </w:r>
      <w:r w:rsidRPr="008D6A50">
        <w:t xml:space="preserve"> </w:t>
      </w:r>
      <w:r>
        <w:t>It was the split moment that her father could create.</w:t>
      </w:r>
      <w:r w:rsidRPr="008D6A50">
        <w:t xml:space="preserve"> </w:t>
      </w:r>
      <w:r>
        <w:t>Time was a funny thing.</w:t>
      </w:r>
      <w:r w:rsidRPr="008D6A50">
        <w:t xml:space="preserve"> </w:t>
      </w:r>
      <w:r>
        <w:t>It was always flowing along in the background like a river, but bring too much power to bear, and it warped.</w:t>
      </w:r>
      <w:r w:rsidRPr="008D6A50">
        <w:t xml:space="preserve"> </w:t>
      </w:r>
      <w:r>
        <w:t>It slowed; it wanted to pause and take a look.</w:t>
      </w:r>
      <w:r w:rsidRPr="008D6A50">
        <w:t xml:space="preserve"> </w:t>
      </w:r>
      <w:r>
        <w:t xml:space="preserve">Anytime too much power—too much Investiture, too much </w:t>
      </w:r>
      <w:r w:rsidRPr="00B94FAD">
        <w:rPr>
          <w:rStyle w:val="itali"/>
        </w:rPr>
        <w:t>self</w:t>
      </w:r>
      <w:r>
        <w:t>—congregated, realms became porous and time behaved oddly.</w:t>
      </w:r>
    </w:p>
    <w:p w14:paraId="539CA911" w14:textId="18DBEEF4" w:rsidR="007200C5" w:rsidRDefault="007200C5" w:rsidP="007200C5">
      <w:pPr>
        <w:pStyle w:val="Body-TextTx"/>
      </w:pPr>
      <w:r>
        <w:t>He didn</w:t>
      </w:r>
      <w:r w:rsidR="00766B15">
        <w:t>’</w:t>
      </w:r>
      <w:r>
        <w:t>t need to make a face in the sky for her as he did for mortals.</w:t>
      </w:r>
      <w:r w:rsidRPr="008D6A50">
        <w:t xml:space="preserve"> </w:t>
      </w:r>
      <w:r>
        <w:t>She could feel his attention like the sun</w:t>
      </w:r>
      <w:r w:rsidR="00766B15">
        <w:t>’</w:t>
      </w:r>
      <w:r>
        <w:t>s own heat.</w:t>
      </w:r>
    </w:p>
    <w:p w14:paraId="3C0EDD99" w14:textId="77777777" w:rsidR="007200C5" w:rsidRDefault="007200C5" w:rsidP="007200C5">
      <w:pPr>
        <w:pStyle w:val="Body-TextTx"/>
      </w:pPr>
      <w:r w:rsidRPr="002E04E3">
        <w:rPr>
          <w:rStyle w:val="smallcapssc"/>
        </w:rPr>
        <w:t>Child. Rebellious child. You have come to me wishing</w:t>
      </w:r>
      <w:r w:rsidRPr="00B94FAD">
        <w:rPr>
          <w:rStyle w:val="itali"/>
        </w:rPr>
        <w:t>.</w:t>
      </w:r>
    </w:p>
    <w:p w14:paraId="21580A0E" w14:textId="41E8BD45" w:rsidR="007200C5" w:rsidRDefault="00766B15" w:rsidP="007200C5">
      <w:pPr>
        <w:pStyle w:val="Body-TextTx"/>
      </w:pPr>
      <w:r>
        <w:t>“</w:t>
      </w:r>
      <w:r w:rsidR="007200C5">
        <w:t>I want to understand him,</w:t>
      </w:r>
      <w:r>
        <w:t>”</w:t>
      </w:r>
      <w:r w:rsidR="007200C5">
        <w:t xml:space="preserve"> Syl said, revealing the thought she</w:t>
      </w:r>
      <w:r>
        <w:t>’</w:t>
      </w:r>
      <w:r w:rsidR="007200C5">
        <w:t>d been holding—protecting—and sheltering.</w:t>
      </w:r>
      <w:r w:rsidR="007200C5" w:rsidRPr="008D6A50">
        <w:t xml:space="preserve"> </w:t>
      </w:r>
      <w:r>
        <w:t>“</w:t>
      </w:r>
      <w:r w:rsidR="007200C5">
        <w:t>Will you make me feel the darkness he does, so I can understand it?</w:t>
      </w:r>
      <w:r w:rsidR="007200C5" w:rsidRPr="008D6A50">
        <w:t xml:space="preserve"> </w:t>
      </w:r>
      <w:r w:rsidR="007200C5">
        <w:t xml:space="preserve">I can </w:t>
      </w:r>
      <w:r w:rsidR="007200C5" w:rsidRPr="00B94FAD">
        <w:rPr>
          <w:rStyle w:val="itali"/>
        </w:rPr>
        <w:t>help</w:t>
      </w:r>
      <w:r w:rsidR="007200C5">
        <w:t xml:space="preserve"> him better if I </w:t>
      </w:r>
      <w:r w:rsidR="007200C5" w:rsidRPr="00B94FAD">
        <w:rPr>
          <w:rStyle w:val="itali"/>
        </w:rPr>
        <w:t>know</w:t>
      </w:r>
      <w:r w:rsidR="007200C5">
        <w:t xml:space="preserve"> him better.</w:t>
      </w:r>
      <w:r>
        <w:t>”</w:t>
      </w:r>
    </w:p>
    <w:p w14:paraId="49867BE6" w14:textId="77777777" w:rsidR="007200C5" w:rsidRDefault="007200C5" w:rsidP="007200C5">
      <w:pPr>
        <w:pStyle w:val="Body-TextTx"/>
      </w:pPr>
      <w:r w:rsidRPr="002E04E3">
        <w:rPr>
          <w:rStyle w:val="smallcapssc"/>
        </w:rPr>
        <w:t>You give too much of yourself to that human</w:t>
      </w:r>
      <w:r w:rsidRPr="00B94FAD">
        <w:rPr>
          <w:rStyle w:val="itali"/>
        </w:rPr>
        <w:t>.</w:t>
      </w:r>
    </w:p>
    <w:p w14:paraId="474C04F7" w14:textId="779D267F" w:rsidR="007200C5" w:rsidRDefault="00766B15" w:rsidP="007200C5">
      <w:pPr>
        <w:pStyle w:val="Body-TextTx"/>
      </w:pPr>
      <w:r>
        <w:t>“</w:t>
      </w:r>
      <w:r w:rsidR="007200C5">
        <w:t>Isn</w:t>
      </w:r>
      <w:r>
        <w:t>’</w:t>
      </w:r>
      <w:r w:rsidR="007200C5">
        <w:t>t that why we exist?</w:t>
      </w:r>
      <w:r>
        <w:t>”</w:t>
      </w:r>
    </w:p>
    <w:p w14:paraId="4A674C79" w14:textId="77777777" w:rsidR="007200C5" w:rsidRDefault="007200C5" w:rsidP="007200C5">
      <w:pPr>
        <w:pStyle w:val="Body-TextTx"/>
      </w:pPr>
      <w:r w:rsidRPr="002E04E3">
        <w:rPr>
          <w:rStyle w:val="smallcapssc"/>
        </w:rPr>
        <w:t>NO. You have always misunderstood this. You do not exist for them. You exist for you. You exist to choose</w:t>
      </w:r>
      <w:r w:rsidRPr="00B94FAD">
        <w:rPr>
          <w:rStyle w:val="itali"/>
        </w:rPr>
        <w:t>.</w:t>
      </w:r>
    </w:p>
    <w:p w14:paraId="77EDA881" w14:textId="5548308B" w:rsidR="007200C5" w:rsidRDefault="00766B15" w:rsidP="007200C5">
      <w:pPr>
        <w:pStyle w:val="Body-TextTx"/>
      </w:pPr>
      <w:r>
        <w:t>“</w:t>
      </w:r>
      <w:r w:rsidR="007200C5">
        <w:t xml:space="preserve">And do </w:t>
      </w:r>
      <w:r w:rsidR="007200C5" w:rsidRPr="00B94FAD">
        <w:rPr>
          <w:rStyle w:val="itali"/>
        </w:rPr>
        <w:t>you</w:t>
      </w:r>
      <w:r w:rsidR="007200C5">
        <w:t xml:space="preserve"> exist for </w:t>
      </w:r>
      <w:r w:rsidR="007200C5" w:rsidRPr="00B94FAD">
        <w:rPr>
          <w:rStyle w:val="itali"/>
        </w:rPr>
        <w:t>you</w:t>
      </w:r>
      <w:r w:rsidR="007200C5" w:rsidRPr="002E04E3">
        <w:rPr>
          <w:rStyle w:val="itali"/>
        </w:rPr>
        <w:t>,</w:t>
      </w:r>
      <w:r w:rsidR="007200C5">
        <w:t xml:space="preserve"> Father?</w:t>
      </w:r>
      <w:r>
        <w:t>”</w:t>
      </w:r>
      <w:r w:rsidR="007200C5">
        <w:t xml:space="preserve"> she demanded, standing in blackness—insisting on holding her human form.</w:t>
      </w:r>
      <w:r w:rsidR="007200C5" w:rsidRPr="008D6A50">
        <w:t xml:space="preserve"> </w:t>
      </w:r>
      <w:r w:rsidR="007200C5">
        <w:t>She stared up at the deep eternity.</w:t>
      </w:r>
      <w:r w:rsidR="007200C5" w:rsidRPr="008D6A50">
        <w:t xml:space="preserve"> </w:t>
      </w:r>
      <w:r>
        <w:t>“</w:t>
      </w:r>
      <w:r w:rsidR="007200C5">
        <w:t>You never make choices.</w:t>
      </w:r>
      <w:r w:rsidR="007200C5" w:rsidRPr="008D6A50">
        <w:t xml:space="preserve"> </w:t>
      </w:r>
      <w:r w:rsidR="007200C5">
        <w:t>You merely blow as you always do.</w:t>
      </w:r>
      <w:r>
        <w:t>”</w:t>
      </w:r>
    </w:p>
    <w:p w14:paraId="736641F0" w14:textId="77777777" w:rsidR="007200C5" w:rsidRDefault="007200C5" w:rsidP="007200C5">
      <w:pPr>
        <w:pStyle w:val="Body-TextTx"/>
      </w:pPr>
      <w:r w:rsidRPr="002E04E3">
        <w:rPr>
          <w:rStyle w:val="smallcapssc"/>
        </w:rPr>
        <w:t>I am but the storm. You are more</w:t>
      </w:r>
      <w:r w:rsidRPr="00B94FAD">
        <w:rPr>
          <w:rStyle w:val="itali"/>
        </w:rPr>
        <w:t>.</w:t>
      </w:r>
    </w:p>
    <w:p w14:paraId="34FC95BD" w14:textId="7F9D01F0" w:rsidR="007200C5" w:rsidRDefault="00766B15" w:rsidP="007200C5">
      <w:pPr>
        <w:pStyle w:val="Body-TextTx"/>
      </w:pPr>
      <w:r>
        <w:t>“</w:t>
      </w:r>
      <w:r w:rsidR="007200C5">
        <w:t>You avoid responsibility,</w:t>
      </w:r>
      <w:r>
        <w:t>”</w:t>
      </w:r>
      <w:r w:rsidR="007200C5">
        <w:t xml:space="preserve"> she said.</w:t>
      </w:r>
      <w:r w:rsidR="007200C5" w:rsidRPr="008D6A50">
        <w:t xml:space="preserve"> </w:t>
      </w:r>
      <w:r>
        <w:t>“</w:t>
      </w:r>
      <w:r w:rsidR="007200C5">
        <w:t>You claim you do only what a storm must, but then act like I</w:t>
      </w:r>
      <w:r>
        <w:t>’</w:t>
      </w:r>
      <w:r w:rsidR="007200C5">
        <w:t>m somehow wrong for doing what I feel I must!</w:t>
      </w:r>
      <w:r w:rsidR="007200C5" w:rsidRPr="008D6A50">
        <w:t xml:space="preserve"> </w:t>
      </w:r>
      <w:r w:rsidR="007200C5">
        <w:t>You tell me I can make choices, then berate me when I make ones you do not like.</w:t>
      </w:r>
      <w:r>
        <w:t>”</w:t>
      </w:r>
    </w:p>
    <w:p w14:paraId="59094FBF" w14:textId="77777777" w:rsidR="007200C5" w:rsidRPr="00016474" w:rsidRDefault="007200C5" w:rsidP="007200C5">
      <w:pPr>
        <w:pStyle w:val="Body-TextTx"/>
      </w:pPr>
      <w:r w:rsidRPr="002E04E3">
        <w:rPr>
          <w:rStyle w:val="smallcapssc"/>
        </w:rPr>
        <w:lastRenderedPageBreak/>
        <w:t>You refuse to admit that you are more than an appendage to a human. Spren once let themselves become consumed by the needs of the Radiants, and that killed them. Now, many of my children have followed your foolish path, and are in great danger.</w:t>
      </w:r>
    </w:p>
    <w:p w14:paraId="5545354B" w14:textId="77777777" w:rsidR="007200C5" w:rsidRDefault="007200C5" w:rsidP="007200C5">
      <w:pPr>
        <w:pStyle w:val="Body-TextTx"/>
      </w:pPr>
      <w:r w:rsidRPr="002E04E3">
        <w:rPr>
          <w:rStyle w:val="smallcapssc"/>
        </w:rPr>
        <w:t>This is our world. It belongs to the spren</w:t>
      </w:r>
      <w:r w:rsidRPr="00B94FAD">
        <w:rPr>
          <w:rStyle w:val="itali"/>
        </w:rPr>
        <w:t>.</w:t>
      </w:r>
    </w:p>
    <w:p w14:paraId="5B1A4F18" w14:textId="7DCF8556" w:rsidR="007200C5" w:rsidRDefault="00766B15" w:rsidP="007200C5">
      <w:pPr>
        <w:pStyle w:val="Body-TextTx"/>
      </w:pPr>
      <w:r>
        <w:t>“</w:t>
      </w:r>
      <w:r w:rsidR="007200C5">
        <w:t>It belongs to everyone,</w:t>
      </w:r>
      <w:r>
        <w:t>”</w:t>
      </w:r>
      <w:r w:rsidR="007200C5">
        <w:t xml:space="preserve"> Syl said.</w:t>
      </w:r>
      <w:r w:rsidR="007200C5" w:rsidRPr="008D6A50">
        <w:t xml:space="preserve"> </w:t>
      </w:r>
      <w:r>
        <w:t>“</w:t>
      </w:r>
      <w:r w:rsidR="007200C5">
        <w:t>Spren, humans, even the singers.</w:t>
      </w:r>
      <w:r w:rsidR="007200C5" w:rsidRPr="008D6A50">
        <w:t xml:space="preserve"> </w:t>
      </w:r>
      <w:r w:rsidR="007200C5">
        <w:t>So we need to figure out how to live together.</w:t>
      </w:r>
      <w:r>
        <w:t>”</w:t>
      </w:r>
    </w:p>
    <w:p w14:paraId="1B592530" w14:textId="77777777" w:rsidR="007200C5" w:rsidRDefault="007200C5" w:rsidP="007200C5">
      <w:pPr>
        <w:pStyle w:val="Body-TextTx"/>
      </w:pPr>
      <w:r w:rsidRPr="002E04E3">
        <w:rPr>
          <w:rStyle w:val="smallcapssc"/>
        </w:rPr>
        <w:t>The enemy will not allow it</w:t>
      </w:r>
      <w:r w:rsidRPr="00B94FAD">
        <w:rPr>
          <w:rStyle w:val="itali"/>
        </w:rPr>
        <w:t>.</w:t>
      </w:r>
    </w:p>
    <w:p w14:paraId="45F45145" w14:textId="737DA2F4" w:rsidR="007200C5" w:rsidRDefault="00766B15" w:rsidP="007200C5">
      <w:pPr>
        <w:pStyle w:val="Body-TextTx"/>
      </w:pPr>
      <w:r>
        <w:t>“</w:t>
      </w:r>
      <w:r w:rsidR="007200C5">
        <w:t>The enemy is going to be defeated by Dalinar Kholin,</w:t>
      </w:r>
      <w:r>
        <w:t>”</w:t>
      </w:r>
      <w:r w:rsidR="007200C5">
        <w:t xml:space="preserve"> Syl said.</w:t>
      </w:r>
      <w:r w:rsidR="007200C5" w:rsidRPr="008D6A50">
        <w:t xml:space="preserve"> </w:t>
      </w:r>
      <w:r>
        <w:t>“</w:t>
      </w:r>
      <w:r w:rsidR="007200C5">
        <w:t>And so we need to have his champion ready.</w:t>
      </w:r>
      <w:r>
        <w:t>”</w:t>
      </w:r>
    </w:p>
    <w:p w14:paraId="48DE8BB3" w14:textId="77777777" w:rsidR="007200C5" w:rsidRDefault="007200C5" w:rsidP="007200C5">
      <w:pPr>
        <w:pStyle w:val="Body-TextTx"/>
      </w:pPr>
      <w:r w:rsidRPr="002E04E3">
        <w:rPr>
          <w:rStyle w:val="smallcapssc"/>
        </w:rPr>
        <w:t>You are so certain that your human is the champion</w:t>
      </w:r>
      <w:r w:rsidRPr="00B94FAD">
        <w:rPr>
          <w:rStyle w:val="itali"/>
        </w:rPr>
        <w:t>,</w:t>
      </w:r>
      <w:r>
        <w:t xml:space="preserve"> the Stormfather said.</w:t>
      </w:r>
      <w:r w:rsidRPr="008D6A50">
        <w:t xml:space="preserve"> </w:t>
      </w:r>
      <w:r w:rsidRPr="002E04E3">
        <w:rPr>
          <w:rStyle w:val="smallcapssc"/>
        </w:rPr>
        <w:t>I do not think the world will bend to your wishes</w:t>
      </w:r>
      <w:r w:rsidRPr="00B94FAD">
        <w:rPr>
          <w:rStyle w:val="itali"/>
        </w:rPr>
        <w:t>.</w:t>
      </w:r>
    </w:p>
    <w:p w14:paraId="1CA21E62" w14:textId="1CA365DE" w:rsidR="007200C5" w:rsidRDefault="00766B15" w:rsidP="007200C5">
      <w:pPr>
        <w:pStyle w:val="Body-TextTx"/>
      </w:pPr>
      <w:r>
        <w:t>“</w:t>
      </w:r>
      <w:r w:rsidR="007200C5">
        <w:t>Regardless, I need to understand him so I can help him,</w:t>
      </w:r>
      <w:r>
        <w:t>”</w:t>
      </w:r>
      <w:r w:rsidR="007200C5">
        <w:t xml:space="preserve"> Syl said.</w:t>
      </w:r>
      <w:r w:rsidR="007200C5" w:rsidRPr="008D6A50">
        <w:t xml:space="preserve"> </w:t>
      </w:r>
      <w:r>
        <w:t>“</w:t>
      </w:r>
      <w:r w:rsidR="007200C5">
        <w:t>Not because I</w:t>
      </w:r>
      <w:r>
        <w:t>’</w:t>
      </w:r>
      <w:r w:rsidR="007200C5">
        <w:t xml:space="preserve">m going to be consumed by his desires, but because this is what I </w:t>
      </w:r>
      <w:r w:rsidR="007200C5" w:rsidRPr="00B94FAD">
        <w:rPr>
          <w:rStyle w:val="itali"/>
        </w:rPr>
        <w:t>want</w:t>
      </w:r>
      <w:r w:rsidR="007200C5">
        <w:t xml:space="preserve"> to do.</w:t>
      </w:r>
      <w:r w:rsidR="007200C5" w:rsidRPr="008D6A50">
        <w:t xml:space="preserve"> </w:t>
      </w:r>
      <w:r w:rsidR="007200C5">
        <w:t>So I ask again.</w:t>
      </w:r>
      <w:r w:rsidR="007200C5" w:rsidRPr="008D6A50">
        <w:t xml:space="preserve"> </w:t>
      </w:r>
      <w:r w:rsidR="007200C5">
        <w:t>Will you make me capable of feeling what he does?</w:t>
      </w:r>
      <w:r>
        <w:t>”</w:t>
      </w:r>
    </w:p>
    <w:p w14:paraId="12744C9A" w14:textId="77777777" w:rsidR="007200C5" w:rsidRDefault="007200C5" w:rsidP="007200C5">
      <w:pPr>
        <w:pStyle w:val="Body-TextTx"/>
      </w:pPr>
      <w:r w:rsidRPr="002E04E3">
        <w:rPr>
          <w:rStyle w:val="smallcapssc"/>
        </w:rPr>
        <w:t>I cannot do this thing</w:t>
      </w:r>
      <w:r w:rsidRPr="00B94FAD">
        <w:rPr>
          <w:rStyle w:val="itali"/>
        </w:rPr>
        <w:t>,</w:t>
      </w:r>
      <w:r>
        <w:t xml:space="preserve"> the Stormfather said.</w:t>
      </w:r>
      <w:r w:rsidRPr="008D6A50">
        <w:t xml:space="preserve"> </w:t>
      </w:r>
      <w:r w:rsidRPr="002E04E3">
        <w:rPr>
          <w:rStyle w:val="smallcapssc"/>
        </w:rPr>
        <w:t>Your wishes are not evil, Sylphrena, but they are dangerous.</w:t>
      </w:r>
    </w:p>
    <w:p w14:paraId="12AB6FDD" w14:textId="32594E40" w:rsidR="007200C5" w:rsidRDefault="00766B15" w:rsidP="007200C5">
      <w:pPr>
        <w:pStyle w:val="Body-TextTx"/>
      </w:pPr>
      <w:r>
        <w:t>“</w:t>
      </w:r>
      <w:r w:rsidR="007200C5">
        <w:t>You cannot?</w:t>
      </w:r>
      <w:r w:rsidR="007200C5" w:rsidRPr="008D6A50">
        <w:t xml:space="preserve"> </w:t>
      </w:r>
      <w:r w:rsidR="007200C5">
        <w:t>Or you will not?</w:t>
      </w:r>
      <w:r>
        <w:t>”</w:t>
      </w:r>
    </w:p>
    <w:p w14:paraId="55EF2270" w14:textId="77777777" w:rsidR="007200C5" w:rsidRDefault="007200C5" w:rsidP="007200C5">
      <w:pPr>
        <w:pStyle w:val="Body-TextTx"/>
      </w:pPr>
      <w:r w:rsidRPr="002E04E3">
        <w:rPr>
          <w:rStyle w:val="smallcapssc"/>
        </w:rPr>
        <w:t>I have the power, but not the ability</w:t>
      </w:r>
      <w:r w:rsidRPr="00B94FAD">
        <w:rPr>
          <w:rStyle w:val="itali"/>
        </w:rPr>
        <w:t>.</w:t>
      </w:r>
    </w:p>
    <w:p w14:paraId="52090285" w14:textId="7D239F3B" w:rsidR="007200C5" w:rsidRDefault="007200C5" w:rsidP="007200C5">
      <w:pPr>
        <w:pStyle w:val="Body-TextTx"/>
      </w:pPr>
      <w:r>
        <w:t>The time between ended abruptly, dumping her back into the storm.</w:t>
      </w:r>
      <w:r w:rsidRPr="008D6A50">
        <w:t xml:space="preserve"> </w:t>
      </w:r>
      <w:r>
        <w:t xml:space="preserve">Windspren spiraled around her, laughing and calling, mimicking the words, </w:t>
      </w:r>
      <w:r w:rsidR="00766B15">
        <w:t>“</w:t>
      </w:r>
      <w:r>
        <w:t>You cannot, you cannot, you cannot!</w:t>
      </w:r>
      <w:r w:rsidR="00766B15">
        <w:t>”</w:t>
      </w:r>
      <w:r w:rsidRPr="008D6A50">
        <w:t xml:space="preserve"> </w:t>
      </w:r>
      <w:r>
        <w:t>Insufferable things.</w:t>
      </w:r>
      <w:r w:rsidRPr="008D6A50">
        <w:t xml:space="preserve"> </w:t>
      </w:r>
      <w:r>
        <w:t>As bad as she was sometimes.</w:t>
      </w:r>
    </w:p>
    <w:p w14:paraId="3EB28E5F" w14:textId="47479899" w:rsidR="007200C5" w:rsidRDefault="007200C5" w:rsidP="007200C5">
      <w:pPr>
        <w:pStyle w:val="Body-TextTx"/>
      </w:pPr>
      <w:r>
        <w:t>Syl kept hold of the idea, cradling it, then let herself be otherwise distracted by the storm.</w:t>
      </w:r>
      <w:r w:rsidRPr="008D6A50">
        <w:t xml:space="preserve"> </w:t>
      </w:r>
      <w:r>
        <w:lastRenderedPageBreak/>
        <w:t>She danced for its entire passing, though she couldn</w:t>
      </w:r>
      <w:r w:rsidR="00766B15">
        <w:t>’</w:t>
      </w:r>
      <w:r>
        <w:t>t leave with it.</w:t>
      </w:r>
      <w:r w:rsidRPr="008D6A50">
        <w:t xml:space="preserve"> </w:t>
      </w:r>
      <w:r>
        <w:t>She needed to stay within a few miles of Kaladin, or her Connection to the Physical Realm would start to fade and her mind would weaken.</w:t>
      </w:r>
    </w:p>
    <w:p w14:paraId="630C951F" w14:textId="00B00870" w:rsidR="007200C5" w:rsidRDefault="007200C5" w:rsidP="007200C5">
      <w:pPr>
        <w:pStyle w:val="Body-TextTx"/>
      </w:pPr>
      <w:r>
        <w:t>She enjoyed this time, an hour passing in moments.</w:t>
      </w:r>
      <w:r w:rsidRPr="008D6A50">
        <w:t xml:space="preserve"> </w:t>
      </w:r>
      <w:r>
        <w:t>When the riddens finally approached, she stopped in eager anticipation, overjoyed.</w:t>
      </w:r>
      <w:r w:rsidRPr="008D6A50">
        <w:t xml:space="preserve"> </w:t>
      </w:r>
      <w:r>
        <w:t xml:space="preserve">Up here in the mountains, the end of the storm made </w:t>
      </w:r>
      <w:r w:rsidRPr="00B94FAD">
        <w:rPr>
          <w:rStyle w:val="itali"/>
        </w:rPr>
        <w:t>snow</w:t>
      </w:r>
      <w:r w:rsidRPr="002E04E3">
        <w:rPr>
          <w:rStyle w:val="itali"/>
        </w:rPr>
        <w:t>.</w:t>
      </w:r>
      <w:r w:rsidRPr="008D6A50">
        <w:t xml:space="preserve"> </w:t>
      </w:r>
      <w:r>
        <w:t>By now, the storm had dropped all its crem-laced water, so the snow was white and pure.</w:t>
      </w:r>
      <w:r w:rsidRPr="008D6A50">
        <w:t xml:space="preserve"> </w:t>
      </w:r>
      <w:r>
        <w:t>Each snowflake was so magnificent! She wished she could talk to objects like Shallan did, and hear each one</w:t>
      </w:r>
      <w:r w:rsidR="00766B15">
        <w:t>’</w:t>
      </w:r>
      <w:r>
        <w:t>s story.</w:t>
      </w:r>
    </w:p>
    <w:p w14:paraId="74C1B275" w14:textId="70C06075" w:rsidR="007200C5" w:rsidRDefault="007200C5" w:rsidP="007200C5">
      <w:pPr>
        <w:pStyle w:val="Body-TextTx"/>
      </w:pPr>
      <w:r>
        <w:t>She fell with the flakes, imitating them—and creating patterns unique to her.</w:t>
      </w:r>
      <w:r w:rsidRPr="008D6A50">
        <w:t xml:space="preserve"> </w:t>
      </w:r>
      <w:r>
        <w:t xml:space="preserve">She </w:t>
      </w:r>
      <w:r w:rsidRPr="00B94FAD">
        <w:rPr>
          <w:rStyle w:val="itali"/>
        </w:rPr>
        <w:t>could</w:t>
      </w:r>
      <w:r>
        <w:t xml:space="preserve"> be herself, not only live for some human.</w:t>
      </w:r>
      <w:r w:rsidRPr="008D6A50">
        <w:t xml:space="preserve"> </w:t>
      </w:r>
      <w:r>
        <w:t>The thing was, Kaladin wasn</w:t>
      </w:r>
      <w:r w:rsidR="00766B15">
        <w:t>’</w:t>
      </w:r>
      <w:r>
        <w:t xml:space="preserve">t just </w:t>
      </w:r>
      <w:r w:rsidRPr="00B94FAD">
        <w:rPr>
          <w:rStyle w:val="itali"/>
        </w:rPr>
        <w:t>some</w:t>
      </w:r>
      <w:r>
        <w:t xml:space="preserve"> human.</w:t>
      </w:r>
      <w:r w:rsidRPr="008D6A50">
        <w:t xml:space="preserve"> </w:t>
      </w:r>
      <w:r>
        <w:t>She</w:t>
      </w:r>
      <w:r w:rsidR="00766B15">
        <w:t>’</w:t>
      </w:r>
      <w:r>
        <w:t>d picked him deliberately out of millions and millions.</w:t>
      </w:r>
      <w:r w:rsidRPr="008D6A50">
        <w:t xml:space="preserve"> </w:t>
      </w:r>
      <w:r>
        <w:t>Her job was to help him.</w:t>
      </w:r>
      <w:r w:rsidRPr="008D6A50">
        <w:t xml:space="preserve"> </w:t>
      </w:r>
      <w:r>
        <w:t>As powerful a duty as the Stormfather</w:t>
      </w:r>
      <w:r w:rsidR="00766B15">
        <w:t>’</w:t>
      </w:r>
      <w:r>
        <w:t>s duty to drop water and crem to give life to Roshar.</w:t>
      </w:r>
    </w:p>
    <w:p w14:paraId="45E8176F" w14:textId="77777777" w:rsidR="007200C5" w:rsidRDefault="007200C5" w:rsidP="007200C5">
      <w:pPr>
        <w:pStyle w:val="Body-TextTx"/>
      </w:pPr>
      <w:r>
        <w:t>She soared back toward Urithiru, weaving between snowbanks, then shooting upward.</w:t>
      </w:r>
      <w:r w:rsidRPr="008D6A50">
        <w:t xml:space="preserve"> </w:t>
      </w:r>
      <w:r>
        <w:t>This section to the west of the tower included deep valleys and frosted peaks.</w:t>
      </w:r>
      <w:r w:rsidRPr="008D6A50">
        <w:t xml:space="preserve"> </w:t>
      </w:r>
      <w:r>
        <w:t>She dove through the former and crested the latter before looping around in circles outside the magnificent tower.</w:t>
      </w:r>
    </w:p>
    <w:p w14:paraId="73D7CA93" w14:textId="35456866" w:rsidR="007200C5" w:rsidRDefault="007200C5" w:rsidP="007200C5">
      <w:pPr>
        <w:pStyle w:val="Body-TextTx"/>
      </w:pPr>
      <w:r>
        <w:t>She eventually reached the Bondsmith</w:t>
      </w:r>
      <w:r w:rsidR="00766B15">
        <w:t>’</w:t>
      </w:r>
      <w:r>
        <w:t>s balcony.</w:t>
      </w:r>
      <w:r w:rsidRPr="008D6A50">
        <w:t xml:space="preserve"> </w:t>
      </w:r>
      <w:r>
        <w:t>Dalinar was always awake for highstorms, regardless of the hour.</w:t>
      </w:r>
      <w:r w:rsidRPr="008D6A50">
        <w:t xml:space="preserve"> </w:t>
      </w:r>
      <w:r>
        <w:t>She landed on his balcony, where he stood in the cold.</w:t>
      </w:r>
      <w:r w:rsidRPr="008D6A50">
        <w:t xml:space="preserve"> </w:t>
      </w:r>
      <w:r>
        <w:t>The rock at his feet was slick with water; today the highstorm had been high enough to cover the lower stories of the tower.</w:t>
      </w:r>
      <w:r w:rsidRPr="008D6A50">
        <w:t xml:space="preserve"> </w:t>
      </w:r>
      <w:r>
        <w:t>She</w:t>
      </w:r>
      <w:r w:rsidR="00766B15">
        <w:t>’</w:t>
      </w:r>
      <w:r>
        <w:t>d never seen it get to the top, but she hoped it would someday.</w:t>
      </w:r>
      <w:r w:rsidRPr="008D6A50">
        <w:t xml:space="preserve"> </w:t>
      </w:r>
      <w:r>
        <w:t>That would be different!</w:t>
      </w:r>
    </w:p>
    <w:p w14:paraId="38834DA8" w14:textId="001C96C8" w:rsidR="007200C5" w:rsidRDefault="007200C5" w:rsidP="007200C5">
      <w:pPr>
        <w:pStyle w:val="Body-TextTx"/>
      </w:pPr>
      <w:r>
        <w:t>She made herself visible to Dalinar, but he didn</w:t>
      </w:r>
      <w:r w:rsidR="00766B15">
        <w:t>’</w:t>
      </w:r>
      <w:r>
        <w:t>t jump as humans sometimes did when she appeared.</w:t>
      </w:r>
      <w:r w:rsidRPr="008D6A50">
        <w:t xml:space="preserve"> </w:t>
      </w:r>
      <w:r>
        <w:t>She didn</w:t>
      </w:r>
      <w:r w:rsidR="00766B15">
        <w:t>’</w:t>
      </w:r>
      <w:r>
        <w:t>t understand why they did that—weren</w:t>
      </w:r>
      <w:r w:rsidR="00766B15">
        <w:t>’</w:t>
      </w:r>
      <w:r>
        <w:t>t they used to spren fading in and out all the time around them?</w:t>
      </w:r>
      <w:r w:rsidRPr="008D6A50">
        <w:t xml:space="preserve"> </w:t>
      </w:r>
      <w:r>
        <w:t>Humans were like storms, magnets for all kinds of spren.</w:t>
      </w:r>
    </w:p>
    <w:p w14:paraId="2047015F" w14:textId="674D8E6C" w:rsidR="007200C5" w:rsidRDefault="007200C5" w:rsidP="007200C5">
      <w:pPr>
        <w:pStyle w:val="Body-TextTx"/>
      </w:pPr>
      <w:r>
        <w:lastRenderedPageBreak/>
        <w:t>They seemed to find her more disturbing than a gloryspren.</w:t>
      </w:r>
      <w:r w:rsidRPr="008D6A50">
        <w:t xml:space="preserve"> </w:t>
      </w:r>
      <w:r>
        <w:t>She supposed she</w:t>
      </w:r>
      <w:r w:rsidR="00766B15">
        <w:t>’</w:t>
      </w:r>
      <w:r>
        <w:t>d take that as a compliment.</w:t>
      </w:r>
    </w:p>
    <w:p w14:paraId="5F0C5D18" w14:textId="1D3B7797" w:rsidR="007200C5" w:rsidRDefault="00766B15" w:rsidP="007200C5">
      <w:pPr>
        <w:pStyle w:val="Body-TextTx"/>
      </w:pPr>
      <w:r>
        <w:t>“</w:t>
      </w:r>
      <w:r w:rsidR="007200C5">
        <w:t>Did you enjoy your storm, Ancient Daughter?</w:t>
      </w:r>
      <w:r>
        <w:t>”</w:t>
      </w:r>
      <w:r w:rsidR="007200C5">
        <w:t xml:space="preserve"> Dalinar asked.</w:t>
      </w:r>
    </w:p>
    <w:p w14:paraId="785C5BC6" w14:textId="6D058638" w:rsidR="007200C5" w:rsidRDefault="00766B15" w:rsidP="007200C5">
      <w:pPr>
        <w:pStyle w:val="Body-TextTx"/>
      </w:pPr>
      <w:r>
        <w:t>“</w:t>
      </w:r>
      <w:r w:rsidR="007200C5">
        <w:t xml:space="preserve">I enjoyed </w:t>
      </w:r>
      <w:r w:rsidR="007200C5" w:rsidRPr="00B94FAD">
        <w:rPr>
          <w:rStyle w:val="itali"/>
        </w:rPr>
        <w:t>our</w:t>
      </w:r>
      <w:r w:rsidR="007200C5">
        <w:t xml:space="preserve"> storm,</w:t>
      </w:r>
      <w:r>
        <w:t>”</w:t>
      </w:r>
      <w:r w:rsidR="007200C5">
        <w:t xml:space="preserve"> she said.</w:t>
      </w:r>
      <w:r w:rsidR="007200C5" w:rsidRPr="008D6A50">
        <w:t xml:space="preserve"> </w:t>
      </w:r>
      <w:r>
        <w:t>“</w:t>
      </w:r>
      <w:r w:rsidR="007200C5">
        <w:t>Though Kaladin slept through the entire thing, the big lug.</w:t>
      </w:r>
      <w:r>
        <w:t>”</w:t>
      </w:r>
    </w:p>
    <w:p w14:paraId="0A39B704" w14:textId="79C4145C" w:rsidR="007200C5" w:rsidRDefault="00766B15" w:rsidP="007200C5">
      <w:pPr>
        <w:pStyle w:val="Body-TextTx"/>
      </w:pPr>
      <w:r>
        <w:t>“</w:t>
      </w:r>
      <w:r w:rsidR="007200C5">
        <w:t>Good.</w:t>
      </w:r>
      <w:r w:rsidR="007200C5" w:rsidRPr="008D6A50">
        <w:t xml:space="preserve"> </w:t>
      </w:r>
      <w:r w:rsidR="007200C5">
        <w:t>He needs more rest.</w:t>
      </w:r>
      <w:r>
        <w:t>”</w:t>
      </w:r>
    </w:p>
    <w:p w14:paraId="632EC022" w14:textId="11D62472" w:rsidR="007200C5" w:rsidRDefault="007200C5" w:rsidP="007200C5">
      <w:pPr>
        <w:pStyle w:val="Body-TextTx"/>
      </w:pPr>
      <w:r>
        <w:t>She took a step toward Dalinar.</w:t>
      </w:r>
      <w:r w:rsidRPr="008D6A50">
        <w:t xml:space="preserve"> </w:t>
      </w:r>
      <w:r w:rsidR="00766B15">
        <w:t>“</w:t>
      </w:r>
      <w:r>
        <w:t>Thank you for what you did.</w:t>
      </w:r>
      <w:r w:rsidRPr="008D6A50">
        <w:t xml:space="preserve"> </w:t>
      </w:r>
      <w:r>
        <w:t>In forcing him to change.</w:t>
      </w:r>
      <w:r w:rsidRPr="008D6A50">
        <w:t xml:space="preserve"> </w:t>
      </w:r>
      <w:r>
        <w:t>He was stuck, doing what he felt he had to, but getting darker all the time.</w:t>
      </w:r>
      <w:r w:rsidR="00766B15">
        <w:t>”</w:t>
      </w:r>
    </w:p>
    <w:p w14:paraId="138DD496" w14:textId="19102F80" w:rsidR="007200C5" w:rsidRDefault="00766B15" w:rsidP="007200C5">
      <w:pPr>
        <w:pStyle w:val="Body-TextTx"/>
      </w:pPr>
      <w:r>
        <w:t>“</w:t>
      </w:r>
      <w:r w:rsidR="007200C5">
        <w:t>Every soldier reaches a point where he has to set down the sword.</w:t>
      </w:r>
      <w:r w:rsidR="007200C5" w:rsidRPr="008D6A50">
        <w:t xml:space="preserve"> </w:t>
      </w:r>
      <w:r w:rsidR="007200C5">
        <w:t>Part of a commander</w:t>
      </w:r>
      <w:r>
        <w:t>’</w:t>
      </w:r>
      <w:r w:rsidR="007200C5">
        <w:t>s job is to watch for the signs.</w:t>
      </w:r>
      <w:r>
        <w:t>”</w:t>
      </w:r>
    </w:p>
    <w:p w14:paraId="4321381D" w14:textId="6781A0AF" w:rsidR="007200C5" w:rsidRDefault="00766B15" w:rsidP="007200C5">
      <w:pPr>
        <w:pStyle w:val="Body-TextTx"/>
      </w:pPr>
      <w:r>
        <w:t>“</w:t>
      </w:r>
      <w:r w:rsidR="007200C5">
        <w:t>He</w:t>
      </w:r>
      <w:r>
        <w:t>’</w:t>
      </w:r>
      <w:r w:rsidR="007200C5">
        <w:t>s different, isn</w:t>
      </w:r>
      <w:r>
        <w:t>’</w:t>
      </w:r>
      <w:r w:rsidR="007200C5">
        <w:t>t he?</w:t>
      </w:r>
      <w:r>
        <w:t>”</w:t>
      </w:r>
      <w:r w:rsidR="007200C5">
        <w:t xml:space="preserve"> Syl said.</w:t>
      </w:r>
      <w:r w:rsidR="007200C5" w:rsidRPr="008D6A50">
        <w:t xml:space="preserve"> </w:t>
      </w:r>
      <w:r>
        <w:t>“</w:t>
      </w:r>
      <w:r w:rsidR="007200C5">
        <w:t>Worse, because his own mind fights against him.</w:t>
      </w:r>
      <w:r>
        <w:t>”</w:t>
      </w:r>
    </w:p>
    <w:p w14:paraId="6C727E29" w14:textId="209F11CC" w:rsidR="007200C5" w:rsidRDefault="00766B15" w:rsidP="007200C5">
      <w:pPr>
        <w:pStyle w:val="Body-TextTx"/>
      </w:pPr>
      <w:r>
        <w:t>“</w:t>
      </w:r>
      <w:r w:rsidR="007200C5">
        <w:t>Different, yes,</w:t>
      </w:r>
      <w:r>
        <w:t>”</w:t>
      </w:r>
      <w:r w:rsidR="007200C5">
        <w:t xml:space="preserve"> Dalinar said, leaning on the railing next to her.</w:t>
      </w:r>
      <w:r w:rsidR="007200C5" w:rsidRPr="008D6A50">
        <w:t xml:space="preserve"> </w:t>
      </w:r>
      <w:r>
        <w:t>“</w:t>
      </w:r>
      <w:r w:rsidR="007200C5">
        <w:t>But who is to say what is worse or better?</w:t>
      </w:r>
      <w:r w:rsidR="007200C5" w:rsidRPr="008D6A50">
        <w:t xml:space="preserve"> </w:t>
      </w:r>
      <w:r w:rsidR="007200C5">
        <w:t>We each have our own Voidbringers to slay, Brightness Sylphrena.</w:t>
      </w:r>
      <w:r w:rsidR="007200C5" w:rsidRPr="008D6A50">
        <w:t xml:space="preserve"> </w:t>
      </w:r>
      <w:r w:rsidR="007200C5">
        <w:t>No man can judge another man</w:t>
      </w:r>
      <w:r>
        <w:t>’</w:t>
      </w:r>
      <w:r w:rsidR="007200C5">
        <w:t>s heart or trials, for no man can truly know them.</w:t>
      </w:r>
      <w:r>
        <w:t>”</w:t>
      </w:r>
    </w:p>
    <w:p w14:paraId="7F5ECBA0" w14:textId="62EBA89A" w:rsidR="007200C5" w:rsidRDefault="00766B15" w:rsidP="007200C5">
      <w:pPr>
        <w:pStyle w:val="Body-TextTx"/>
      </w:pPr>
      <w:r>
        <w:t>“</w:t>
      </w:r>
      <w:r w:rsidR="007200C5">
        <w:t>I want to try,</w:t>
      </w:r>
      <w:r>
        <w:t>”</w:t>
      </w:r>
      <w:r w:rsidR="007200C5">
        <w:t xml:space="preserve"> she said.</w:t>
      </w:r>
      <w:r w:rsidR="007200C5" w:rsidRPr="008D6A50">
        <w:t xml:space="preserve"> </w:t>
      </w:r>
      <w:r>
        <w:t>“</w:t>
      </w:r>
      <w:r w:rsidR="007200C5">
        <w:t>The Stormfather implied there was a way.</w:t>
      </w:r>
      <w:r w:rsidR="007200C5" w:rsidRPr="008D6A50">
        <w:t xml:space="preserve"> </w:t>
      </w:r>
      <w:r w:rsidR="007200C5">
        <w:t>Can you make me understand Kaladin</w:t>
      </w:r>
      <w:r>
        <w:t>’</w:t>
      </w:r>
      <w:r w:rsidR="007200C5">
        <w:t>s emotions?</w:t>
      </w:r>
      <w:r w:rsidR="007200C5" w:rsidRPr="008D6A50">
        <w:t xml:space="preserve"> </w:t>
      </w:r>
      <w:r w:rsidR="007200C5">
        <w:t xml:space="preserve">Can you make me </w:t>
      </w:r>
      <w:r w:rsidR="007200C5" w:rsidRPr="00B94FAD">
        <w:rPr>
          <w:rStyle w:val="itali"/>
        </w:rPr>
        <w:t>feel</w:t>
      </w:r>
      <w:r w:rsidR="007200C5">
        <w:t xml:space="preserve"> what he</w:t>
      </w:r>
      <w:r>
        <w:t>’</w:t>
      </w:r>
      <w:r w:rsidR="007200C5">
        <w:t>s going through?</w:t>
      </w:r>
      <w:r>
        <w:t>”</w:t>
      </w:r>
    </w:p>
    <w:p w14:paraId="72B6A625" w14:textId="6EC0A0C6" w:rsidR="007200C5" w:rsidRDefault="00766B15" w:rsidP="007200C5">
      <w:pPr>
        <w:pStyle w:val="Body-TextTx"/>
      </w:pPr>
      <w:r>
        <w:t>“</w:t>
      </w:r>
      <w:r w:rsidR="007200C5">
        <w:t>I have no idea how to accomplish something like that,</w:t>
      </w:r>
      <w:r>
        <w:t>”</w:t>
      </w:r>
      <w:r w:rsidR="007200C5">
        <w:t xml:space="preserve"> Dalinar said.</w:t>
      </w:r>
    </w:p>
    <w:p w14:paraId="6410BE5E" w14:textId="2CABD4A4" w:rsidR="007200C5" w:rsidRDefault="00766B15" w:rsidP="007200C5">
      <w:pPr>
        <w:pStyle w:val="Body-TextTx"/>
      </w:pPr>
      <w:r>
        <w:t>“</w:t>
      </w:r>
      <w:r w:rsidR="007200C5">
        <w:t>He and I have a bond,</w:t>
      </w:r>
      <w:r>
        <w:t>”</w:t>
      </w:r>
      <w:r w:rsidR="007200C5">
        <w:t xml:space="preserve"> she said.</w:t>
      </w:r>
      <w:r w:rsidR="007200C5" w:rsidRPr="008D6A50">
        <w:t xml:space="preserve"> </w:t>
      </w:r>
      <w:r>
        <w:t>“</w:t>
      </w:r>
      <w:r w:rsidR="007200C5">
        <w:t>You should be able to use your powers to enhance that bond, strengthen it.</w:t>
      </w:r>
      <w:r>
        <w:t>”</w:t>
      </w:r>
    </w:p>
    <w:p w14:paraId="71640FC3" w14:textId="3F80BC6B" w:rsidR="007200C5" w:rsidRDefault="007200C5" w:rsidP="007200C5">
      <w:pPr>
        <w:pStyle w:val="Body-TextTx"/>
      </w:pPr>
      <w:r>
        <w:t>Dalinar clasped his hands on the stonework before him.</w:t>
      </w:r>
      <w:r w:rsidRPr="008D6A50">
        <w:t xml:space="preserve"> </w:t>
      </w:r>
      <w:r>
        <w:t>He didn</w:t>
      </w:r>
      <w:r w:rsidR="00766B15">
        <w:t>’</w:t>
      </w:r>
      <w:r>
        <w:t>t object to her request—he wasn</w:t>
      </w:r>
      <w:r w:rsidR="00766B15">
        <w:t>’</w:t>
      </w:r>
      <w:r>
        <w:t>t the type to reject any idea out of hand.</w:t>
      </w:r>
    </w:p>
    <w:p w14:paraId="26BD9019" w14:textId="62906A48" w:rsidR="007200C5" w:rsidRDefault="00766B15" w:rsidP="007200C5">
      <w:pPr>
        <w:pStyle w:val="Body-TextTx"/>
      </w:pPr>
      <w:r>
        <w:t>“</w:t>
      </w:r>
      <w:r w:rsidR="007200C5">
        <w:t>What do you know of my powers?</w:t>
      </w:r>
      <w:r>
        <w:t>”</w:t>
      </w:r>
      <w:r w:rsidR="007200C5">
        <w:t xml:space="preserve"> Dalinar asked her.</w:t>
      </w:r>
    </w:p>
    <w:p w14:paraId="514DC40E" w14:textId="0AF6B008" w:rsidR="007200C5" w:rsidRDefault="00766B15" w:rsidP="007200C5">
      <w:pPr>
        <w:pStyle w:val="Body-TextTx"/>
      </w:pPr>
      <w:r>
        <w:t>“</w:t>
      </w:r>
      <w:r w:rsidR="007200C5">
        <w:t>Your abilities are what made the original Oathpact,</w:t>
      </w:r>
      <w:r>
        <w:t>”</w:t>
      </w:r>
      <w:r w:rsidR="007200C5">
        <w:t xml:space="preserve"> she said.</w:t>
      </w:r>
      <w:r w:rsidR="007200C5" w:rsidRPr="008D6A50">
        <w:t xml:space="preserve"> </w:t>
      </w:r>
      <w:r>
        <w:t>“</w:t>
      </w:r>
      <w:r w:rsidR="007200C5">
        <w:t xml:space="preserve">And they existed—and </w:t>
      </w:r>
      <w:r w:rsidR="007200C5">
        <w:lastRenderedPageBreak/>
        <w:t>were named—long before the Knights Radiant were founded.</w:t>
      </w:r>
      <w:r w:rsidR="007200C5" w:rsidRPr="008D6A50">
        <w:t xml:space="preserve"> </w:t>
      </w:r>
      <w:r w:rsidR="007200C5">
        <w:t>A Bondsmith Connected the Heralds to Braize, made them immortal, and locked our enemies away.</w:t>
      </w:r>
      <w:r w:rsidR="007200C5" w:rsidRPr="008D6A50">
        <w:t xml:space="preserve"> </w:t>
      </w:r>
      <w:r w:rsidR="007200C5">
        <w:t>A Bondsmith bound other Surges and brought humans to Roshar, fleeing their dying world.</w:t>
      </w:r>
      <w:r w:rsidR="007200C5" w:rsidRPr="008D6A50">
        <w:t xml:space="preserve"> </w:t>
      </w:r>
      <w:r w:rsidR="007200C5">
        <w:t>A Bondsmith created—or at least discovered—the Nahel bond: the ability of spren and humans to join together into something better.</w:t>
      </w:r>
      <w:r w:rsidR="007200C5" w:rsidRPr="008D6A50">
        <w:t xml:space="preserve"> </w:t>
      </w:r>
      <w:r w:rsidR="007200C5">
        <w:t>You Connect things, Dalinar.</w:t>
      </w:r>
      <w:r w:rsidR="007200C5" w:rsidRPr="008D6A50">
        <w:t xml:space="preserve"> </w:t>
      </w:r>
      <w:r w:rsidR="007200C5">
        <w:t>Realms.</w:t>
      </w:r>
      <w:r w:rsidR="007200C5" w:rsidRPr="008D6A50">
        <w:t xml:space="preserve"> </w:t>
      </w:r>
      <w:r w:rsidR="007200C5">
        <w:t>Ideas.</w:t>
      </w:r>
      <w:r w:rsidR="007200C5" w:rsidRPr="008D6A50">
        <w:t xml:space="preserve"> </w:t>
      </w:r>
      <w:r w:rsidR="007200C5">
        <w:t>People.</w:t>
      </w:r>
      <w:r>
        <w:t>”</w:t>
      </w:r>
    </w:p>
    <w:p w14:paraId="2F673709" w14:textId="77777777" w:rsidR="007200C5" w:rsidRDefault="007200C5" w:rsidP="007200C5">
      <w:pPr>
        <w:pStyle w:val="Body-TextTx"/>
      </w:pPr>
      <w:r>
        <w:t>He surveyed the frosted landscape, freshly painted with snow.</w:t>
      </w:r>
      <w:r w:rsidRPr="008D6A50">
        <w:t xml:space="preserve"> </w:t>
      </w:r>
      <w:r>
        <w:t>She thought she knew his answer already, from the way he took a breath and set his jaw before speaking.</w:t>
      </w:r>
    </w:p>
    <w:p w14:paraId="25B727F7" w14:textId="464753B1" w:rsidR="007200C5" w:rsidRDefault="00766B15" w:rsidP="007200C5">
      <w:pPr>
        <w:pStyle w:val="Body-TextTx"/>
      </w:pPr>
      <w:r>
        <w:t>“</w:t>
      </w:r>
      <w:r w:rsidR="007200C5">
        <w:t>Even if I could do this,</w:t>
      </w:r>
      <w:r>
        <w:t>”</w:t>
      </w:r>
      <w:r w:rsidR="007200C5">
        <w:t xml:space="preserve"> he said, </w:t>
      </w:r>
      <w:r>
        <w:t>“</w:t>
      </w:r>
      <w:r w:rsidR="007200C5">
        <w:t>it would not be right.</w:t>
      </w:r>
      <w:r>
        <w:t>”</w:t>
      </w:r>
    </w:p>
    <w:p w14:paraId="7E850472" w14:textId="69D544FE" w:rsidR="007200C5" w:rsidRDefault="007200C5" w:rsidP="007200C5">
      <w:pPr>
        <w:pStyle w:val="Body-TextTx"/>
      </w:pPr>
      <w:r>
        <w:t>She became a small pile of leaves, disintegrating and stirring in the wind.</w:t>
      </w:r>
      <w:r w:rsidRPr="008D6A50">
        <w:t xml:space="preserve"> </w:t>
      </w:r>
      <w:r w:rsidR="00766B15">
        <w:t>“</w:t>
      </w:r>
      <w:r>
        <w:t>Then I</w:t>
      </w:r>
      <w:r w:rsidR="00766B15">
        <w:t>’</w:t>
      </w:r>
      <w:r>
        <w:t>ll never be able to help him.</w:t>
      </w:r>
      <w:r w:rsidR="00766B15">
        <w:t>”</w:t>
      </w:r>
    </w:p>
    <w:p w14:paraId="500881D3" w14:textId="56E0A2F1" w:rsidR="007200C5" w:rsidRDefault="00766B15" w:rsidP="007200C5">
      <w:pPr>
        <w:pStyle w:val="Body-TextTx"/>
      </w:pPr>
      <w:r>
        <w:t>“</w:t>
      </w:r>
      <w:r w:rsidR="007200C5">
        <w:t>You can help without knowing exactly what he</w:t>
      </w:r>
      <w:r>
        <w:t>’</w:t>
      </w:r>
      <w:r w:rsidR="007200C5">
        <w:t>s feeling.</w:t>
      </w:r>
      <w:r w:rsidR="007200C5" w:rsidRPr="008D6A50">
        <w:t xml:space="preserve"> </w:t>
      </w:r>
      <w:r w:rsidR="007200C5">
        <w:t>You can be available for him to lean on.</w:t>
      </w:r>
      <w:r>
        <w:t>”</w:t>
      </w:r>
    </w:p>
    <w:p w14:paraId="71695198" w14:textId="2EC7A123" w:rsidR="007200C5" w:rsidRDefault="00766B15" w:rsidP="007200C5">
      <w:pPr>
        <w:pStyle w:val="Body-TextTx"/>
      </w:pPr>
      <w:r>
        <w:t>“</w:t>
      </w:r>
      <w:r w:rsidR="007200C5">
        <w:t>I try.</w:t>
      </w:r>
      <w:r w:rsidR="007200C5" w:rsidRPr="008D6A50">
        <w:t xml:space="preserve"> </w:t>
      </w:r>
      <w:r w:rsidR="007200C5">
        <w:t>Sometimes he doesn</w:t>
      </w:r>
      <w:r>
        <w:t>’</w:t>
      </w:r>
      <w:r w:rsidR="007200C5">
        <w:t>t seem to want even me.</w:t>
      </w:r>
      <w:r>
        <w:t>”</w:t>
      </w:r>
    </w:p>
    <w:p w14:paraId="706C1B2B" w14:textId="7C639582" w:rsidR="007200C5" w:rsidRDefault="00766B15" w:rsidP="007200C5">
      <w:pPr>
        <w:pStyle w:val="Body-TextTx"/>
      </w:pPr>
      <w:r>
        <w:t>“</w:t>
      </w:r>
      <w:r w:rsidR="007200C5">
        <w:t>That</w:t>
      </w:r>
      <w:r>
        <w:t>’</w:t>
      </w:r>
      <w:r w:rsidR="007200C5">
        <w:t>s likely when he needs you most.</w:t>
      </w:r>
      <w:r w:rsidR="007200C5" w:rsidRPr="008D6A50">
        <w:t xml:space="preserve"> </w:t>
      </w:r>
      <w:r w:rsidR="007200C5">
        <w:t>We can never know another man</w:t>
      </w:r>
      <w:r>
        <w:t>’</w:t>
      </w:r>
      <w:r w:rsidR="007200C5">
        <w:t>s heart, Brightness Sylphrena, but we all know what it is to live and have pain.</w:t>
      </w:r>
      <w:r w:rsidR="007200C5" w:rsidRPr="008D6A50">
        <w:t xml:space="preserve"> </w:t>
      </w:r>
      <w:r w:rsidR="007200C5">
        <w:t>That is the advice I</w:t>
      </w:r>
      <w:r>
        <w:t>’</w:t>
      </w:r>
      <w:r w:rsidR="007200C5">
        <w:t>d have given to another.</w:t>
      </w:r>
      <w:r w:rsidR="007200C5" w:rsidRPr="008D6A50">
        <w:t xml:space="preserve"> </w:t>
      </w:r>
      <w:r w:rsidR="007200C5">
        <w:t>I do not know if it applies to you.</w:t>
      </w:r>
      <w:r>
        <w:t>”</w:t>
      </w:r>
    </w:p>
    <w:p w14:paraId="7E5B30A3" w14:textId="0B0BB71C" w:rsidR="007200C5" w:rsidRDefault="007200C5" w:rsidP="007200C5">
      <w:pPr>
        <w:pStyle w:val="Body-TextTx"/>
      </w:pPr>
      <w:r>
        <w:t>Syl looked upward, along the tower</w:t>
      </w:r>
      <w:r w:rsidR="00766B15">
        <w:t>’</w:t>
      </w:r>
      <w:r>
        <w:t>s pointing finger, raised toward the sky.</w:t>
      </w:r>
      <w:r w:rsidRPr="008D6A50">
        <w:t xml:space="preserve"> </w:t>
      </w:r>
      <w:r w:rsidR="00766B15">
        <w:t>“</w:t>
      </w:r>
      <w:r>
        <w:t>I</w:t>
      </w:r>
      <w:r w:rsidR="00766B15">
        <w:t> . . .</w:t>
      </w:r>
      <w:r>
        <w:t xml:space="preserve"> had another knight once.</w:t>
      </w:r>
      <w:r w:rsidRPr="008D6A50">
        <w:t xml:space="preserve"> </w:t>
      </w:r>
      <w:r>
        <w:t xml:space="preserve">We came here to the tower, when </w:t>
      </w:r>
      <w:r w:rsidRPr="00B94FAD">
        <w:rPr>
          <w:rStyle w:val="itali"/>
        </w:rPr>
        <w:t>it</w:t>
      </w:r>
      <w:r>
        <w:t xml:space="preserve"> was alive—though I don</w:t>
      </w:r>
      <w:r w:rsidR="00766B15">
        <w:t>’</w:t>
      </w:r>
      <w:r>
        <w:t>t fully remember what that meant.</w:t>
      </w:r>
      <w:r w:rsidRPr="008D6A50">
        <w:t xml:space="preserve"> </w:t>
      </w:r>
      <w:r>
        <w:t>I lost memories during the</w:t>
      </w:r>
      <w:r w:rsidR="00766B15">
        <w:t> . . .</w:t>
      </w:r>
      <w:r>
        <w:t xml:space="preserve"> pain.</w:t>
      </w:r>
      <w:r w:rsidR="00766B15">
        <w:t>”</w:t>
      </w:r>
    </w:p>
    <w:p w14:paraId="0B65CC56" w14:textId="30D7414B" w:rsidR="007200C5" w:rsidRDefault="00766B15" w:rsidP="007200C5">
      <w:pPr>
        <w:pStyle w:val="Body-TextTx"/>
      </w:pPr>
      <w:r>
        <w:t>“</w:t>
      </w:r>
      <w:r w:rsidR="007200C5">
        <w:t>What pain?</w:t>
      </w:r>
      <w:r>
        <w:t>”</w:t>
      </w:r>
      <w:r w:rsidR="007200C5">
        <w:t xml:space="preserve"> Dalinar asked.</w:t>
      </w:r>
      <w:r w:rsidR="007200C5" w:rsidRPr="008D6A50">
        <w:t xml:space="preserve"> </w:t>
      </w:r>
      <w:r>
        <w:t>“</w:t>
      </w:r>
      <w:r w:rsidR="007200C5">
        <w:t>What pain does a spren feel?</w:t>
      </w:r>
      <w:r>
        <w:t>”</w:t>
      </w:r>
    </w:p>
    <w:p w14:paraId="5B5CC11A" w14:textId="4C9A7D3A" w:rsidR="007200C5" w:rsidRDefault="00766B15" w:rsidP="007200C5">
      <w:pPr>
        <w:pStyle w:val="Body-TextTx"/>
      </w:pPr>
      <w:r>
        <w:t>“</w:t>
      </w:r>
      <w:r w:rsidR="007200C5">
        <w:t>He died.</w:t>
      </w:r>
      <w:r w:rsidR="007200C5" w:rsidRPr="008D6A50">
        <w:t xml:space="preserve"> </w:t>
      </w:r>
      <w:r w:rsidR="007200C5">
        <w:t>My knight, Relador.</w:t>
      </w:r>
      <w:r w:rsidR="007200C5" w:rsidRPr="008D6A50">
        <w:t xml:space="preserve"> </w:t>
      </w:r>
      <w:r w:rsidR="007200C5">
        <w:t>He went to fight, despite his age.</w:t>
      </w:r>
      <w:r w:rsidR="007200C5" w:rsidRPr="008D6A50">
        <w:t xml:space="preserve"> </w:t>
      </w:r>
      <w:r w:rsidR="007200C5">
        <w:t>He shouldn</w:t>
      </w:r>
      <w:r>
        <w:t>’</w:t>
      </w:r>
      <w:r w:rsidR="007200C5">
        <w:t>t have, and when he was killed, it hurt.</w:t>
      </w:r>
      <w:r w:rsidR="007200C5" w:rsidRPr="008D6A50">
        <w:t xml:space="preserve"> </w:t>
      </w:r>
      <w:r w:rsidR="007200C5">
        <w:t>I felt alone.</w:t>
      </w:r>
      <w:r w:rsidR="007200C5" w:rsidRPr="008D6A50">
        <w:t xml:space="preserve"> </w:t>
      </w:r>
      <w:r w:rsidR="007200C5">
        <w:t>So alone that I started to drift</w:t>
      </w:r>
      <w:r>
        <w:t> . . .”</w:t>
      </w:r>
    </w:p>
    <w:p w14:paraId="1068F5B0" w14:textId="228E99D3" w:rsidR="007200C5" w:rsidRDefault="007200C5" w:rsidP="007200C5">
      <w:pPr>
        <w:pStyle w:val="Body-TextTx"/>
      </w:pPr>
      <w:r>
        <w:t>Dalinar nodded.</w:t>
      </w:r>
      <w:r w:rsidRPr="008D6A50">
        <w:t xml:space="preserve"> </w:t>
      </w:r>
      <w:r w:rsidR="00766B15">
        <w:t>“</w:t>
      </w:r>
      <w:r>
        <w:t>I suspect that Kaladin feels something similar, though from what I</w:t>
      </w:r>
      <w:r w:rsidR="00766B15">
        <w:t>’</w:t>
      </w:r>
      <w:r>
        <w:t xml:space="preserve">ve </w:t>
      </w:r>
      <w:r>
        <w:lastRenderedPageBreak/>
        <w:t>been told about his ailment, it doesn</w:t>
      </w:r>
      <w:r w:rsidR="00766B15">
        <w:t>’</w:t>
      </w:r>
      <w:r>
        <w:t>t have a specific cause.</w:t>
      </w:r>
      <w:r w:rsidRPr="008D6A50">
        <w:t xml:space="preserve"> </w:t>
      </w:r>
      <w:r>
        <w:t>He will sometimes start to</w:t>
      </w:r>
      <w:r w:rsidR="00766B15">
        <w:t> . . .</w:t>
      </w:r>
      <w:r>
        <w:t xml:space="preserve"> drift, as you put it.</w:t>
      </w:r>
      <w:r w:rsidR="00766B15">
        <w:t>”</w:t>
      </w:r>
    </w:p>
    <w:p w14:paraId="25A6225A" w14:textId="1A8192DD" w:rsidR="007200C5" w:rsidRDefault="00766B15" w:rsidP="007200C5">
      <w:pPr>
        <w:pStyle w:val="Body-TextTx"/>
      </w:pPr>
      <w:r>
        <w:t>“</w:t>
      </w:r>
      <w:r w:rsidR="007200C5">
        <w:t>The dark brain,</w:t>
      </w:r>
      <w:r>
        <w:t>”</w:t>
      </w:r>
      <w:r w:rsidR="007200C5">
        <w:t xml:space="preserve"> she said.</w:t>
      </w:r>
    </w:p>
    <w:p w14:paraId="7180A01F" w14:textId="1E0FCC9B" w:rsidR="007200C5" w:rsidRDefault="00766B15" w:rsidP="007200C5">
      <w:pPr>
        <w:pStyle w:val="Body-TextTx"/>
      </w:pPr>
      <w:r>
        <w:t>“</w:t>
      </w:r>
      <w:r w:rsidR="007200C5">
        <w:t>An apt designation.</w:t>
      </w:r>
      <w:r>
        <w:t>”</w:t>
      </w:r>
    </w:p>
    <w:p w14:paraId="6E8BC5C3" w14:textId="77777777" w:rsidR="007200C5" w:rsidRDefault="007200C5" w:rsidP="007200C5">
      <w:pPr>
        <w:pStyle w:val="Body-TextTx"/>
      </w:pPr>
      <w:r w:rsidRPr="00B94FAD">
        <w:rPr>
          <w:rStyle w:val="itali"/>
        </w:rPr>
        <w:t>Maybe I can</w:t>
      </w:r>
      <w:r>
        <w:t xml:space="preserve"> already </w:t>
      </w:r>
      <w:r w:rsidRPr="00B94FAD">
        <w:rPr>
          <w:rStyle w:val="itali"/>
        </w:rPr>
        <w:t>understand Kaladin,</w:t>
      </w:r>
      <w:r>
        <w:t xml:space="preserve"> she thought.</w:t>
      </w:r>
      <w:r w:rsidRPr="008D6A50">
        <w:t xml:space="preserve"> </w:t>
      </w:r>
      <w:r w:rsidRPr="00B94FAD">
        <w:rPr>
          <w:rStyle w:val="itali"/>
        </w:rPr>
        <w:t>I had a dark brain of my own, for a while.</w:t>
      </w:r>
    </w:p>
    <w:p w14:paraId="032EB777" w14:textId="1D2B985F" w:rsidR="007200C5" w:rsidRDefault="007200C5" w:rsidP="007200C5">
      <w:pPr>
        <w:pStyle w:val="Body-TextTx"/>
      </w:pPr>
      <w:r>
        <w:t xml:space="preserve">She had to remember what that had been like. She realized that her responsible brain </w:t>
      </w:r>
      <w:r w:rsidRPr="00B94FAD">
        <w:rPr>
          <w:rStyle w:val="itali"/>
        </w:rPr>
        <w:t>and</w:t>
      </w:r>
      <w:r>
        <w:t xml:space="preserve"> her child</w:t>
      </w:r>
      <w:r w:rsidR="00766B15">
        <w:t>’</w:t>
      </w:r>
      <w:r>
        <w:t>s brain aligned in trying hard to forget that part of her life.</w:t>
      </w:r>
      <w:r w:rsidRPr="008D6A50">
        <w:t xml:space="preserve"> </w:t>
      </w:r>
      <w:r>
        <w:t>But Syl was in control, not either of those brains.</w:t>
      </w:r>
      <w:r w:rsidRPr="008D6A50">
        <w:t xml:space="preserve"> </w:t>
      </w:r>
      <w:r>
        <w:t>And maybe, if she remembered how she</w:t>
      </w:r>
      <w:r w:rsidR="00766B15">
        <w:t>’</w:t>
      </w:r>
      <w:r>
        <w:t>d felt during those old dark days, she could help Kaladin with his current dark days.</w:t>
      </w:r>
    </w:p>
    <w:p w14:paraId="3240F9D1" w14:textId="75B65ABD" w:rsidR="007200C5" w:rsidRDefault="00766B15" w:rsidP="007200C5">
      <w:pPr>
        <w:pStyle w:val="Body-TextTx"/>
      </w:pPr>
      <w:r>
        <w:t>“</w:t>
      </w:r>
      <w:r w:rsidR="007200C5">
        <w:t>Thank you,</w:t>
      </w:r>
      <w:r>
        <w:t>”</w:t>
      </w:r>
      <w:r w:rsidR="007200C5">
        <w:t xml:space="preserve"> she said to Dalinar as a group of windspren passed.</w:t>
      </w:r>
      <w:r w:rsidR="007200C5" w:rsidRPr="008D6A50">
        <w:t xml:space="preserve"> </w:t>
      </w:r>
      <w:r w:rsidR="007200C5">
        <w:t>She regarded them, and for once didn</w:t>
      </w:r>
      <w:r>
        <w:t>’</w:t>
      </w:r>
      <w:r w:rsidR="007200C5">
        <w:t>t particularly feel like giving chase.</w:t>
      </w:r>
      <w:r w:rsidR="007200C5" w:rsidRPr="008D6A50">
        <w:t xml:space="preserve"> </w:t>
      </w:r>
      <w:r>
        <w:t>“</w:t>
      </w:r>
      <w:r w:rsidR="007200C5">
        <w:t>I think you have helped.</w:t>
      </w:r>
      <w:r>
        <w:t>”</w:t>
      </w:r>
    </w:p>
    <w:p w14:paraId="01BC9981" w14:textId="77777777" w:rsidR="007200C5" w:rsidRPr="006F32A9" w:rsidRDefault="007200C5" w:rsidP="007200C5">
      <w:pPr>
        <w:pStyle w:val="Section-InterludeSIN"/>
      </w:pPr>
      <w:r>
        <w:lastRenderedPageBreak/>
        <w:t>Interlude Two: Sja-anat</w:t>
      </w:r>
    </w:p>
    <w:p w14:paraId="3B59946C" w14:textId="342131FC" w:rsidR="007200C5" w:rsidRPr="00AC2F4C" w:rsidRDefault="007200C5" w:rsidP="007200C5">
      <w:pPr>
        <w:pStyle w:val="TitleTtl"/>
      </w:pPr>
      <w:r w:rsidRPr="00AC2F4C">
        <w:t xml:space="preserve">Interlude </w:t>
      </w:r>
      <w:r w:rsidR="00766B15" w:rsidRPr="00AC2F4C">
        <w:t>Two: Sja-Anat</w:t>
      </w:r>
    </w:p>
    <w:p w14:paraId="769FD3AB" w14:textId="4B85E047" w:rsidR="007200C5" w:rsidRDefault="007200C5" w:rsidP="007200C5">
      <w:pPr>
        <w:pStyle w:val="Body-TextTx"/>
      </w:pPr>
      <w:r>
        <w:t>Sja-anat had been named Taker of Secrets long ago by a scholar no one remembered.</w:t>
      </w:r>
      <w:r w:rsidRPr="008D6A50">
        <w:t xml:space="preserve"> </w:t>
      </w:r>
      <w:r>
        <w:t>She liked the name.</w:t>
      </w:r>
      <w:r w:rsidRPr="008D6A50">
        <w:t xml:space="preserve"> </w:t>
      </w:r>
      <w:r>
        <w:t>It implied action.</w:t>
      </w:r>
      <w:r w:rsidRPr="008D6A50">
        <w:t xml:space="preserve"> </w:t>
      </w:r>
      <w:r>
        <w:t>She didn</w:t>
      </w:r>
      <w:r w:rsidR="00766B15">
        <w:t>’</w:t>
      </w:r>
      <w:r>
        <w:t>t simply hear secrets; she took them.</w:t>
      </w:r>
      <w:r w:rsidRPr="008D6A50">
        <w:t xml:space="preserve"> </w:t>
      </w:r>
      <w:r>
        <w:t>She made them hers.</w:t>
      </w:r>
    </w:p>
    <w:p w14:paraId="6C882F32" w14:textId="77777777" w:rsidR="007200C5" w:rsidRDefault="007200C5" w:rsidP="007200C5">
      <w:pPr>
        <w:pStyle w:val="Body-TextTx"/>
      </w:pPr>
      <w:r>
        <w:t>And she kept them.</w:t>
      </w:r>
    </w:p>
    <w:p w14:paraId="3F87768B" w14:textId="77777777" w:rsidR="007200C5" w:rsidRDefault="007200C5" w:rsidP="007200C5">
      <w:pPr>
        <w:pStyle w:val="Body-TextTx"/>
      </w:pPr>
      <w:r>
        <w:t>From the other Unmade.</w:t>
      </w:r>
    </w:p>
    <w:p w14:paraId="4ADB8332" w14:textId="77777777" w:rsidR="007200C5" w:rsidRDefault="007200C5" w:rsidP="007200C5">
      <w:pPr>
        <w:pStyle w:val="Body-TextTx"/>
      </w:pPr>
      <w:r>
        <w:t>From the Fused.</w:t>
      </w:r>
    </w:p>
    <w:p w14:paraId="6244E0B1" w14:textId="77777777" w:rsidR="007200C5" w:rsidRDefault="007200C5" w:rsidP="007200C5">
      <w:pPr>
        <w:pStyle w:val="Body-TextTx"/>
      </w:pPr>
      <w:r>
        <w:t>From Odium himself.</w:t>
      </w:r>
    </w:p>
    <w:p w14:paraId="076CC3BD" w14:textId="77777777" w:rsidR="007200C5" w:rsidRDefault="007200C5" w:rsidP="007200C5">
      <w:pPr>
        <w:pStyle w:val="Body-TextTx"/>
      </w:pPr>
      <w:r>
        <w:t>She flowed through the Kholinar palace, existing between the Physical and Cognitive Realms.</w:t>
      </w:r>
      <w:r w:rsidRPr="008D6A50">
        <w:t xml:space="preserve"> </w:t>
      </w:r>
      <w:r>
        <w:t>Like many of the Unmade, she belonged to neither one fully.</w:t>
      </w:r>
      <w:r w:rsidRPr="008D6A50">
        <w:t xml:space="preserve"> </w:t>
      </w:r>
      <w:r>
        <w:t>Odium trapped them in a halfway existence.</w:t>
      </w:r>
      <w:r w:rsidRPr="008D6A50">
        <w:t xml:space="preserve"> </w:t>
      </w:r>
      <w:r>
        <w:t>Some would manifest in various forms if they resided too long in one place, or if they were pulled through by strong emotions.</w:t>
      </w:r>
    </w:p>
    <w:p w14:paraId="729DF08A" w14:textId="77777777" w:rsidR="007200C5" w:rsidRDefault="007200C5" w:rsidP="007200C5">
      <w:pPr>
        <w:pStyle w:val="Body-TextTx"/>
      </w:pPr>
      <w:r>
        <w:t>Not her.</w:t>
      </w:r>
    </w:p>
    <w:p w14:paraId="3021D7E5" w14:textId="486DD54B" w:rsidR="007200C5" w:rsidRDefault="007200C5" w:rsidP="007200C5">
      <w:pPr>
        <w:pStyle w:val="Body-TextTx"/>
      </w:pPr>
      <w:r>
        <w:t>Sometimes Fused, or even common singers, would notice her.</w:t>
      </w:r>
      <w:r w:rsidRPr="008D6A50">
        <w:t xml:space="preserve"> </w:t>
      </w:r>
      <w:r>
        <w:t>They</w:t>
      </w:r>
      <w:r w:rsidR="00766B15">
        <w:t>’</w:t>
      </w:r>
      <w:r>
        <w:t>d grow stiff, look over their shoulders.</w:t>
      </w:r>
      <w:r w:rsidRPr="008D6A50">
        <w:t xml:space="preserve"> </w:t>
      </w:r>
      <w:r>
        <w:t>They</w:t>
      </w:r>
      <w:r w:rsidR="00766B15">
        <w:t>’</w:t>
      </w:r>
      <w:r>
        <w:t>d glimpse a shadow, a brief darkness, quickly missed.</w:t>
      </w:r>
      <w:r w:rsidRPr="008D6A50">
        <w:t xml:space="preserve"> </w:t>
      </w:r>
      <w:r>
        <w:t xml:space="preserve">Actually </w:t>
      </w:r>
      <w:r w:rsidRPr="00B94FAD">
        <w:rPr>
          <w:rStyle w:val="itali"/>
        </w:rPr>
        <w:t>seeing</w:t>
      </w:r>
      <w:r>
        <w:t xml:space="preserve"> her required reflected light.</w:t>
      </w:r>
    </w:p>
    <w:p w14:paraId="1D64261D" w14:textId="77777777" w:rsidR="007200C5" w:rsidRDefault="007200C5" w:rsidP="007200C5">
      <w:pPr>
        <w:pStyle w:val="Body-TextTx"/>
      </w:pPr>
      <w:r>
        <w:t>It was similar in Shadesmar.</w:t>
      </w:r>
      <w:r w:rsidRPr="008D6A50">
        <w:t xml:space="preserve"> </w:t>
      </w:r>
      <w:r>
        <w:t>She experienced that realm at the same time as she experienced the Physical Realm, though both were shadowy to her.</w:t>
      </w:r>
      <w:r w:rsidRPr="008D6A50">
        <w:t xml:space="preserve"> </w:t>
      </w:r>
      <w:r>
        <w:t>She dreamed that somewhere a place existed that was completely right for her and her children.</w:t>
      </w:r>
    </w:p>
    <w:p w14:paraId="2616E9AC" w14:textId="77777777" w:rsidR="007200C5" w:rsidRDefault="007200C5" w:rsidP="007200C5">
      <w:pPr>
        <w:pStyle w:val="Body-TextTx"/>
      </w:pPr>
      <w:r>
        <w:t>For now, she would live here.</w:t>
      </w:r>
    </w:p>
    <w:p w14:paraId="580F3BBB" w14:textId="68021B48" w:rsidR="007200C5" w:rsidRDefault="007200C5" w:rsidP="007200C5">
      <w:pPr>
        <w:pStyle w:val="Body-TextTx"/>
      </w:pPr>
      <w:r>
        <w:t>She flowed up steps in one realm, but barely moved in the other.</w:t>
      </w:r>
      <w:r w:rsidRPr="008D6A50">
        <w:t xml:space="preserve"> </w:t>
      </w:r>
      <w:r>
        <w:t xml:space="preserve">Space was not entirely </w:t>
      </w:r>
      <w:r>
        <w:lastRenderedPageBreak/>
        <w:t>equal between the realms—it wasn</w:t>
      </w:r>
      <w:r w:rsidR="00766B15">
        <w:t>’</w:t>
      </w:r>
      <w:r>
        <w:t>t that she had a foot in each realm; more, she was like two entities that shared a mind.</w:t>
      </w:r>
      <w:r w:rsidRPr="008D6A50">
        <w:t xml:space="preserve"> </w:t>
      </w:r>
      <w:r>
        <w:t>In Shadesmar, she floated above the ocean of beads, her essence rippling.</w:t>
      </w:r>
      <w:r w:rsidRPr="008D6A50">
        <w:t xml:space="preserve"> </w:t>
      </w:r>
      <w:r>
        <w:t>In the Physical Realm, she passed among singers who worked in the palace.</w:t>
      </w:r>
    </w:p>
    <w:p w14:paraId="5B736360" w14:textId="77777777" w:rsidR="007200C5" w:rsidRDefault="007200C5" w:rsidP="007200C5">
      <w:pPr>
        <w:pStyle w:val="Body-TextTx"/>
      </w:pPr>
      <w:r>
        <w:t>Sja-anat did not consider herself the most clever of the Unmade.</w:t>
      </w:r>
      <w:r w:rsidRPr="008D6A50">
        <w:t xml:space="preserve"> </w:t>
      </w:r>
      <w:r>
        <w:t>Certainly she was one of the more intelligent, but that was not the same.</w:t>
      </w:r>
      <w:r w:rsidRPr="008D6A50">
        <w:t xml:space="preserve"> </w:t>
      </w:r>
      <w:r>
        <w:t>Some of the Unmade—such as Nergaoul, sometimes called the Thrill—were practically mindless, more like emotion spren.</w:t>
      </w:r>
      <w:r w:rsidRPr="008D6A50">
        <w:t xml:space="preserve"> </w:t>
      </w:r>
      <w:r>
        <w:t>Others—such as Ba-Ado-Mishram, who had granted forms to the singers during the False Desolation—were crafty and conniving.</w:t>
      </w:r>
    </w:p>
    <w:p w14:paraId="74B85009" w14:textId="51FEAD65" w:rsidR="007200C5" w:rsidRDefault="007200C5" w:rsidP="007200C5">
      <w:pPr>
        <w:pStyle w:val="Body-TextTx"/>
      </w:pPr>
      <w:r>
        <w:t>Sja-anat was a little like both.</w:t>
      </w:r>
      <w:r w:rsidRPr="008D6A50">
        <w:t xml:space="preserve"> </w:t>
      </w:r>
      <w:r>
        <w:t>During the long millennia before this Return, she</w:t>
      </w:r>
      <w:r w:rsidR="00766B15">
        <w:t>’</w:t>
      </w:r>
      <w:r>
        <w:t>d mostly slumbered.</w:t>
      </w:r>
      <w:r w:rsidRPr="008D6A50">
        <w:t xml:space="preserve"> </w:t>
      </w:r>
      <w:r>
        <w:t>Without her bond to Odium she had trouble thinking.</w:t>
      </w:r>
      <w:r w:rsidRPr="008D6A50">
        <w:t xml:space="preserve"> </w:t>
      </w:r>
      <w:r>
        <w:t>The Everstorm appearing in Shadesmar—long before it had emerged into the Physical Realm—had revitalized her.</w:t>
      </w:r>
      <w:r w:rsidRPr="008D6A50">
        <w:t xml:space="preserve"> </w:t>
      </w:r>
      <w:r>
        <w:t>Had let her begin planning again.</w:t>
      </w:r>
      <w:r w:rsidRPr="008D6A50">
        <w:t xml:space="preserve"> </w:t>
      </w:r>
      <w:r>
        <w:t xml:space="preserve">But she </w:t>
      </w:r>
      <w:r w:rsidRPr="00B94FAD">
        <w:rPr>
          <w:rStyle w:val="itali"/>
        </w:rPr>
        <w:t>knew</w:t>
      </w:r>
      <w:r>
        <w:t xml:space="preserve"> she was not as smart as Odium was.</w:t>
      </w:r>
      <w:r w:rsidRPr="008D6A50">
        <w:t xml:space="preserve"> </w:t>
      </w:r>
      <w:r>
        <w:t>She could keep only a few secrets from him, and she had to choose carefully, clouding them behind other secrets that she gave away.</w:t>
      </w:r>
    </w:p>
    <w:p w14:paraId="5DE35444" w14:textId="14D89A4A" w:rsidR="007200C5" w:rsidRDefault="007200C5" w:rsidP="007200C5">
      <w:pPr>
        <w:pStyle w:val="Body-TextTx"/>
      </w:pPr>
      <w:r>
        <w:t>You sacrificed some of your children so others could live.</w:t>
      </w:r>
      <w:r w:rsidRPr="008D6A50">
        <w:t xml:space="preserve"> </w:t>
      </w:r>
      <w:r>
        <w:t>It was a law of nature.</w:t>
      </w:r>
      <w:r w:rsidRPr="008D6A50">
        <w:t xml:space="preserve"> </w:t>
      </w:r>
      <w:r>
        <w:t>Humans didn</w:t>
      </w:r>
      <w:r w:rsidR="00766B15">
        <w:t>’</w:t>
      </w:r>
      <w:r>
        <w:t>t understand it.</w:t>
      </w:r>
      <w:r w:rsidRPr="008D6A50">
        <w:t xml:space="preserve"> </w:t>
      </w:r>
      <w:r>
        <w:t>But she did.</w:t>
      </w:r>
      <w:r w:rsidRPr="008D6A50">
        <w:t xml:space="preserve"> </w:t>
      </w:r>
      <w:r>
        <w:t>She</w:t>
      </w:r>
      <w:r w:rsidR="00766B15">
        <w:t> . . .</w:t>
      </w:r>
    </w:p>
    <w:p w14:paraId="75249D3A" w14:textId="77777777" w:rsidR="007200C5" w:rsidRDefault="007200C5" w:rsidP="007200C5">
      <w:pPr>
        <w:pStyle w:val="Body-TextTx"/>
      </w:pPr>
      <w:r>
        <w:t>He was coming.</w:t>
      </w:r>
    </w:p>
    <w:p w14:paraId="18B0A2D3" w14:textId="77777777" w:rsidR="007200C5" w:rsidRDefault="007200C5" w:rsidP="007200C5">
      <w:pPr>
        <w:pStyle w:val="Body-TextTx"/>
      </w:pPr>
      <w:r>
        <w:t>God of passion.</w:t>
      </w:r>
    </w:p>
    <w:p w14:paraId="4B6329BB" w14:textId="77777777" w:rsidR="007200C5" w:rsidRDefault="007200C5" w:rsidP="007200C5">
      <w:pPr>
        <w:pStyle w:val="Body-TextTx"/>
      </w:pPr>
      <w:r>
        <w:t>God of hatred.</w:t>
      </w:r>
    </w:p>
    <w:p w14:paraId="3644C3CD" w14:textId="77777777" w:rsidR="007200C5" w:rsidRDefault="007200C5" w:rsidP="007200C5">
      <w:pPr>
        <w:pStyle w:val="Body-TextTx"/>
      </w:pPr>
      <w:r>
        <w:t>God of all adopted spren.</w:t>
      </w:r>
    </w:p>
    <w:p w14:paraId="07185349" w14:textId="014D2DED" w:rsidR="007200C5" w:rsidRDefault="007200C5" w:rsidP="007200C5">
      <w:pPr>
        <w:pStyle w:val="Body-TextTx"/>
      </w:pPr>
      <w:r>
        <w:t>Sja-anat flowed into the hallway of the palace and met with two of her children, touched windspren.</w:t>
      </w:r>
      <w:r w:rsidRPr="008D6A50">
        <w:t xml:space="preserve"> </w:t>
      </w:r>
      <w:r>
        <w:t xml:space="preserve">Humans called them </w:t>
      </w:r>
      <w:r w:rsidR="00766B15">
        <w:t>“</w:t>
      </w:r>
      <w:r>
        <w:t>corrupted,</w:t>
      </w:r>
      <w:r w:rsidR="00766B15">
        <w:t>”</w:t>
      </w:r>
      <w:r>
        <w:t xml:space="preserve"> but she hated this term.</w:t>
      </w:r>
      <w:r w:rsidRPr="008D6A50">
        <w:t xml:space="preserve"> </w:t>
      </w:r>
      <w:r>
        <w:t>She did not corrupt.</w:t>
      </w:r>
      <w:r w:rsidRPr="008D6A50">
        <w:t xml:space="preserve"> </w:t>
      </w:r>
      <w:r>
        <w:t>She Enlightened them, showing them that a different path was possible.</w:t>
      </w:r>
      <w:r w:rsidRPr="008D6A50">
        <w:t xml:space="preserve"> </w:t>
      </w:r>
      <w:r>
        <w:t xml:space="preserve">Did not the humans revere </w:t>
      </w:r>
      <w:r>
        <w:lastRenderedPageBreak/>
        <w:t>Transformation—the ability of all beings to become someone new, someone better—as a core ideal of their religion?</w:t>
      </w:r>
      <w:r w:rsidRPr="008D6A50">
        <w:t xml:space="preserve"> </w:t>
      </w:r>
      <w:r>
        <w:t>Yet they grew angry when she let spren change?</w:t>
      </w:r>
    </w:p>
    <w:p w14:paraId="4B3FD9C1" w14:textId="77777777" w:rsidR="007200C5" w:rsidRDefault="007200C5" w:rsidP="007200C5">
      <w:pPr>
        <w:pStyle w:val="Body-TextTx"/>
      </w:pPr>
      <w:r>
        <w:t>Her children darted away to do her bidding, then one of her greater children manifested.</w:t>
      </w:r>
      <w:r w:rsidRPr="008D6A50">
        <w:t xml:space="preserve"> </w:t>
      </w:r>
      <w:r>
        <w:t>A glowing and shimmering light, constantly changing.</w:t>
      </w:r>
      <w:r w:rsidRPr="008D6A50">
        <w:t xml:space="preserve"> </w:t>
      </w:r>
      <w:r>
        <w:t>One of her most precious creations.</w:t>
      </w:r>
    </w:p>
    <w:p w14:paraId="6B91B0D4" w14:textId="77777777" w:rsidR="007200C5" w:rsidRDefault="007200C5" w:rsidP="007200C5">
      <w:pPr>
        <w:pStyle w:val="Body-TextTx"/>
      </w:pPr>
      <w:r w:rsidRPr="00B94FAD">
        <w:rPr>
          <w:rStyle w:val="itali"/>
        </w:rPr>
        <w:t>I will go, Mother,</w:t>
      </w:r>
      <w:r>
        <w:t xml:space="preserve"> he said.</w:t>
      </w:r>
      <w:r w:rsidRPr="008D6A50">
        <w:t xml:space="preserve"> </w:t>
      </w:r>
      <w:r w:rsidRPr="00B94FAD">
        <w:rPr>
          <w:rStyle w:val="itali"/>
        </w:rPr>
        <w:t>To the tower, to this man Mraize, as you have promised.</w:t>
      </w:r>
    </w:p>
    <w:p w14:paraId="4F39AE8C" w14:textId="77777777" w:rsidR="007200C5" w:rsidRDefault="007200C5" w:rsidP="007200C5">
      <w:pPr>
        <w:pStyle w:val="Body-TextTx"/>
      </w:pPr>
      <w:r w:rsidRPr="00B94FAD">
        <w:rPr>
          <w:rStyle w:val="itali"/>
        </w:rPr>
        <w:t>Odium will see you,</w:t>
      </w:r>
      <w:r>
        <w:t xml:space="preserve"> she replied.</w:t>
      </w:r>
      <w:r w:rsidRPr="008D6A50">
        <w:t xml:space="preserve"> </w:t>
      </w:r>
      <w:r w:rsidRPr="00B94FAD">
        <w:rPr>
          <w:rStyle w:val="itali"/>
        </w:rPr>
        <w:t>Odium will try to unmake you.</w:t>
      </w:r>
    </w:p>
    <w:p w14:paraId="72EA22AC" w14:textId="77777777" w:rsidR="007200C5" w:rsidRPr="00B94FAD" w:rsidRDefault="007200C5" w:rsidP="007200C5">
      <w:pPr>
        <w:pStyle w:val="Body-TextTx"/>
      </w:pPr>
      <w:r w:rsidRPr="00B94FAD">
        <w:rPr>
          <w:rStyle w:val="itali"/>
        </w:rPr>
        <w:t xml:space="preserve">I know. But Odium must be distracted from you, as we discussed. I must find my own way, my own </w:t>
      </w:r>
      <w:r>
        <w:rPr>
          <w:rStyle w:val="itali"/>
        </w:rPr>
        <w:t>b</w:t>
      </w:r>
      <w:r w:rsidRPr="00B94FAD">
        <w:rPr>
          <w:rStyle w:val="itali"/>
        </w:rPr>
        <w:t>ond.</w:t>
      </w:r>
    </w:p>
    <w:p w14:paraId="1B411D51" w14:textId="77777777" w:rsidR="007200C5" w:rsidRDefault="007200C5" w:rsidP="007200C5">
      <w:pPr>
        <w:pStyle w:val="Body-TextTx"/>
      </w:pPr>
      <w:r w:rsidRPr="00B94FAD">
        <w:rPr>
          <w:rStyle w:val="itali"/>
        </w:rPr>
        <w:t>Go then,</w:t>
      </w:r>
      <w:r>
        <w:t xml:space="preserve"> she said.</w:t>
      </w:r>
      <w:r w:rsidRPr="008D6A50">
        <w:t xml:space="preserve"> </w:t>
      </w:r>
      <w:r w:rsidRPr="00B94FAD">
        <w:rPr>
          <w:rStyle w:val="itali"/>
        </w:rPr>
        <w:t xml:space="preserve">But do not </w:t>
      </w:r>
      <w:r>
        <w:rPr>
          <w:rStyle w:val="itali"/>
        </w:rPr>
        <w:t>b</w:t>
      </w:r>
      <w:r w:rsidRPr="00B94FAD">
        <w:rPr>
          <w:rStyle w:val="itali"/>
        </w:rPr>
        <w:t>ond this human because of what I said. I merely promised to send a child to investigate options. There are other possibilities the</w:t>
      </w:r>
      <w:r>
        <w:rPr>
          <w:rStyle w:val="itali"/>
        </w:rPr>
        <w:t>r</w:t>
      </w:r>
      <w:r w:rsidRPr="00B94FAD">
        <w:rPr>
          <w:rStyle w:val="itali"/>
        </w:rPr>
        <w:t>e. Choose for yourself, not because I desire it.</w:t>
      </w:r>
    </w:p>
    <w:p w14:paraId="2C0E7795" w14:textId="77777777" w:rsidR="007200C5" w:rsidRPr="00B94FAD" w:rsidRDefault="007200C5" w:rsidP="007200C5">
      <w:pPr>
        <w:pStyle w:val="Body-TextTx"/>
      </w:pPr>
      <w:r w:rsidRPr="00B94FAD">
        <w:rPr>
          <w:rStyle w:val="itali"/>
        </w:rPr>
        <w:t>Thank you, Mother,</w:t>
      </w:r>
      <w:r>
        <w:t xml:space="preserve"> he said.</w:t>
      </w:r>
      <w:r w:rsidRPr="008D6A50">
        <w:t xml:space="preserve"> </w:t>
      </w:r>
      <w:r w:rsidRPr="00B94FAD">
        <w:rPr>
          <w:rStyle w:val="itali"/>
        </w:rPr>
        <w:t>Thank you for my eyes.</w:t>
      </w:r>
    </w:p>
    <w:p w14:paraId="420E49B9" w14:textId="77777777" w:rsidR="007200C5" w:rsidRDefault="007200C5" w:rsidP="007200C5">
      <w:pPr>
        <w:pStyle w:val="Body-TextTx"/>
      </w:pPr>
      <w:r>
        <w:t>He left, following the others.</w:t>
      </w:r>
      <w:r w:rsidRPr="008D6A50">
        <w:t xml:space="preserve"> </w:t>
      </w:r>
      <w:r>
        <w:t>Sja-anat regretted that the smaller two—the Enlightened windspren—were essentially distractions.</w:t>
      </w:r>
      <w:r w:rsidRPr="008D6A50">
        <w:t xml:space="preserve"> </w:t>
      </w:r>
      <w:r>
        <w:t>Odium would see them for certain.</w:t>
      </w:r>
    </w:p>
    <w:p w14:paraId="392F19B2" w14:textId="77777777" w:rsidR="007200C5" w:rsidRDefault="007200C5" w:rsidP="007200C5">
      <w:pPr>
        <w:pStyle w:val="Body-TextTx"/>
      </w:pPr>
      <w:r>
        <w:t>Protect some children.</w:t>
      </w:r>
    </w:p>
    <w:p w14:paraId="5EF9932F" w14:textId="77777777" w:rsidR="007200C5" w:rsidRDefault="007200C5" w:rsidP="007200C5">
      <w:pPr>
        <w:pStyle w:val="Body-TextTx"/>
      </w:pPr>
      <w:r>
        <w:t>Sacrifice others.</w:t>
      </w:r>
    </w:p>
    <w:p w14:paraId="279063E4" w14:textId="77777777" w:rsidR="007200C5" w:rsidRDefault="007200C5" w:rsidP="007200C5">
      <w:pPr>
        <w:pStyle w:val="Body-TextTx"/>
      </w:pPr>
      <w:r>
        <w:t>A choice only a god could make.</w:t>
      </w:r>
    </w:p>
    <w:p w14:paraId="6954F84B" w14:textId="77777777" w:rsidR="007200C5" w:rsidRDefault="007200C5" w:rsidP="007200C5">
      <w:pPr>
        <w:pStyle w:val="Body-TextTx"/>
      </w:pPr>
      <w:r>
        <w:t>A god like Sja-anat.</w:t>
      </w:r>
    </w:p>
    <w:p w14:paraId="7BC6469C" w14:textId="29529D86" w:rsidR="007200C5" w:rsidRDefault="007200C5" w:rsidP="007200C5">
      <w:pPr>
        <w:pStyle w:val="Body-TextTx"/>
      </w:pPr>
      <w:r>
        <w:t>She rose up, taking the form of a woman of streaming black smoke with pure white eyes.</w:t>
      </w:r>
      <w:r w:rsidRPr="008D6A50">
        <w:t xml:space="preserve"> </w:t>
      </w:r>
      <w:r>
        <w:t>Shadows and mist, Odium</w:t>
      </w:r>
      <w:r w:rsidR="00766B15">
        <w:t>’</w:t>
      </w:r>
      <w:r>
        <w:t>s pure essence.</w:t>
      </w:r>
      <w:r w:rsidRPr="008D6A50">
        <w:t xml:space="preserve"> </w:t>
      </w:r>
      <w:r>
        <w:t>If he were to know the deepest secret parts of her soul, he would not be surprised.</w:t>
      </w:r>
      <w:r w:rsidRPr="008D6A50">
        <w:t xml:space="preserve"> </w:t>
      </w:r>
      <w:r>
        <w:t xml:space="preserve">For she </w:t>
      </w:r>
      <w:r w:rsidRPr="00B94FAD">
        <w:rPr>
          <w:rStyle w:val="itali"/>
        </w:rPr>
        <w:t>had</w:t>
      </w:r>
      <w:r>
        <w:t xml:space="preserve"> come from him.</w:t>
      </w:r>
      <w:r w:rsidRPr="008D6A50">
        <w:t xml:space="preserve"> </w:t>
      </w:r>
      <w:r>
        <w:t>Unmade by his hand.</w:t>
      </w:r>
    </w:p>
    <w:p w14:paraId="008FC80F" w14:textId="77777777" w:rsidR="007200C5" w:rsidRDefault="007200C5" w:rsidP="007200C5">
      <w:pPr>
        <w:pStyle w:val="Body-TextTx"/>
      </w:pPr>
      <w:r>
        <w:t>But as with all children, she had become more.</w:t>
      </w:r>
    </w:p>
    <w:p w14:paraId="26FAA4D1" w14:textId="475C3D54" w:rsidR="007200C5" w:rsidRDefault="007200C5" w:rsidP="007200C5">
      <w:pPr>
        <w:pStyle w:val="Body-TextTx"/>
      </w:pPr>
      <w:r>
        <w:t>His presence came upon her like the sun piercing the clouds.</w:t>
      </w:r>
      <w:r w:rsidRPr="008D6A50">
        <w:t xml:space="preserve"> </w:t>
      </w:r>
      <w:r>
        <w:t xml:space="preserve">Powerful, vibrant, </w:t>
      </w:r>
      <w:r>
        <w:lastRenderedPageBreak/>
        <w:t>smothering.</w:t>
      </w:r>
      <w:r w:rsidRPr="008D6A50">
        <w:t xml:space="preserve"> </w:t>
      </w:r>
      <w:r>
        <w:t>Some Fused in the hallway noticed it and looked around, though the common singers weren</w:t>
      </w:r>
      <w:r w:rsidR="00766B15">
        <w:t>’</w:t>
      </w:r>
      <w:r>
        <w:t>t attuned enough to hear Odium</w:t>
      </w:r>
      <w:r w:rsidR="00766B15">
        <w:t>’</w:t>
      </w:r>
      <w:r>
        <w:t>s song—like a rhythm but more resonant.</w:t>
      </w:r>
      <w:r w:rsidRPr="008D6A50">
        <w:t xml:space="preserve"> </w:t>
      </w:r>
      <w:r>
        <w:t>One of the three pure tones of Roshar.</w:t>
      </w:r>
    </w:p>
    <w:p w14:paraId="7891B6B2" w14:textId="7705E025" w:rsidR="007200C5" w:rsidRDefault="007200C5" w:rsidP="007200C5">
      <w:pPr>
        <w:pStyle w:val="Body-TextTx"/>
      </w:pPr>
      <w:r>
        <w:t>She didn</w:t>
      </w:r>
      <w:r w:rsidR="00766B15">
        <w:t>’</w:t>
      </w:r>
      <w:r>
        <w:t>t fully understand the laws that bound him.</w:t>
      </w:r>
      <w:r w:rsidRPr="008D6A50">
        <w:t xml:space="preserve"> </w:t>
      </w:r>
      <w:r>
        <w:t>They were ancient, and related to compacts between the Shards, the high gods of the cosmere.</w:t>
      </w:r>
      <w:r w:rsidRPr="008D6A50">
        <w:t xml:space="preserve"> </w:t>
      </w:r>
      <w:r>
        <w:t>Odium wasn</w:t>
      </w:r>
      <w:r w:rsidR="00766B15">
        <w:t>’</w:t>
      </w:r>
      <w:r>
        <w:t>t simply the mind that controlled the power: the vessel.</w:t>
      </w:r>
      <w:r w:rsidRPr="008D6A50">
        <w:t xml:space="preserve"> </w:t>
      </w:r>
      <w:r>
        <w:t>Nor was he merely that power alone: the Shard.</w:t>
      </w:r>
      <w:r w:rsidRPr="008D6A50">
        <w:t xml:space="preserve"> </w:t>
      </w:r>
      <w:r>
        <w:t>He was both, and at times it seemed the power had desires that were counter to the purposes of the vessel.</w:t>
      </w:r>
    </w:p>
    <w:p w14:paraId="091ACF07" w14:textId="77777777" w:rsidR="007200C5" w:rsidRDefault="007200C5" w:rsidP="007200C5">
      <w:pPr>
        <w:pStyle w:val="Body-TextTx"/>
      </w:pPr>
      <w:r w:rsidRPr="00B94FAD">
        <w:rPr>
          <w:rStyle w:val="itali"/>
        </w:rPr>
        <w:t>Sja-anat,</w:t>
      </w:r>
      <w:r>
        <w:t xml:space="preserve"> a voice—infused with the tone of Odium—said to her.</w:t>
      </w:r>
      <w:r w:rsidRPr="008D6A50">
        <w:t xml:space="preserve"> </w:t>
      </w:r>
      <w:r w:rsidRPr="00B94FAD">
        <w:rPr>
          <w:rStyle w:val="itali"/>
        </w:rPr>
        <w:t>What are these spren you have sent away?</w:t>
      </w:r>
    </w:p>
    <w:p w14:paraId="64850141" w14:textId="739F90EB" w:rsidR="007200C5" w:rsidRDefault="00766B15" w:rsidP="007200C5">
      <w:pPr>
        <w:pStyle w:val="Body-TextTx"/>
      </w:pPr>
      <w:r>
        <w:t>“</w:t>
      </w:r>
      <w:r w:rsidR="007200C5">
        <w:t>Those that do your bidding,</w:t>
      </w:r>
      <w:r>
        <w:t>”</w:t>
      </w:r>
      <w:r w:rsidR="007200C5">
        <w:t xml:space="preserve"> she whispered, prostrating herself by pooling down onto the floor.</w:t>
      </w:r>
      <w:r w:rsidR="007200C5" w:rsidRPr="008D6A50">
        <w:t xml:space="preserve"> </w:t>
      </w:r>
      <w:r>
        <w:t>“</w:t>
      </w:r>
      <w:r w:rsidR="007200C5">
        <w:t>Those that watch.</w:t>
      </w:r>
      <w:r w:rsidR="007200C5" w:rsidRPr="008D6A50">
        <w:t xml:space="preserve"> </w:t>
      </w:r>
      <w:r w:rsidR="007200C5">
        <w:t>Those that hear.</w:t>
      </w:r>
      <w:r>
        <w:t>”</w:t>
      </w:r>
    </w:p>
    <w:p w14:paraId="5D8DFFEA" w14:textId="37D5CE42" w:rsidR="007200C5" w:rsidRPr="00B94FAD" w:rsidRDefault="007200C5" w:rsidP="007200C5">
      <w:pPr>
        <w:pStyle w:val="Body-TextTx"/>
      </w:pPr>
      <w:r w:rsidRPr="00B94FAD">
        <w:rPr>
          <w:rStyle w:val="itali"/>
        </w:rPr>
        <w:t>Have you been speaking to the humans again? To</w:t>
      </w:r>
      <w:r w:rsidR="00766B15">
        <w:rPr>
          <w:rStyle w:val="itali"/>
        </w:rPr>
        <w:t> . . .</w:t>
      </w:r>
      <w:r w:rsidRPr="00B94FAD">
        <w:rPr>
          <w:rStyle w:val="itali"/>
        </w:rPr>
        <w:t xml:space="preserve"> corrupt them with lies?</w:t>
      </w:r>
    </w:p>
    <w:p w14:paraId="2B9FA407" w14:textId="1975C23A" w:rsidR="007200C5" w:rsidRDefault="007200C5" w:rsidP="007200C5">
      <w:pPr>
        <w:pStyle w:val="Body-TextTx"/>
      </w:pPr>
      <w:r>
        <w:t>That was the fabrication she and Odium played at currently.</w:t>
      </w:r>
      <w:r w:rsidRPr="008D6A50">
        <w:t xml:space="preserve"> </w:t>
      </w:r>
      <w:r>
        <w:t>She pretended that she had contacted the Radiant Shallan, and a few others, working on his behalf—anticipating his desires.</w:t>
      </w:r>
      <w:r w:rsidRPr="008D6A50">
        <w:t xml:space="preserve"> </w:t>
      </w:r>
      <w:r>
        <w:t>He pretended he didn</w:t>
      </w:r>
      <w:r w:rsidR="00766B15">
        <w:t>’</w:t>
      </w:r>
      <w:r>
        <w:t xml:space="preserve">t know she had done it </w:t>
      </w:r>
      <w:r w:rsidRPr="00B94FAD">
        <w:rPr>
          <w:rStyle w:val="itali"/>
        </w:rPr>
        <w:t>against</w:t>
      </w:r>
      <w:r>
        <w:t xml:space="preserve"> his will.</w:t>
      </w:r>
    </w:p>
    <w:p w14:paraId="2664693A" w14:textId="58B21CF6" w:rsidR="007200C5" w:rsidRDefault="007200C5" w:rsidP="007200C5">
      <w:pPr>
        <w:pStyle w:val="Body-TextTx"/>
      </w:pPr>
      <w:r>
        <w:t>Both knew she wanted more freedom than he would allow.</w:t>
      </w:r>
      <w:r w:rsidRPr="008D6A50">
        <w:t xml:space="preserve"> </w:t>
      </w:r>
      <w:r>
        <w:t>Both knew that she wanted to be a god unto herself.</w:t>
      </w:r>
      <w:r w:rsidRPr="008D6A50">
        <w:t xml:space="preserve"> </w:t>
      </w:r>
      <w:r>
        <w:t>But he didn</w:t>
      </w:r>
      <w:r w:rsidR="00766B15">
        <w:t>’</w:t>
      </w:r>
      <w:r>
        <w:t>t know for certain she was taking actions to undermine him, like when she</w:t>
      </w:r>
      <w:r w:rsidR="00766B15">
        <w:t>’</w:t>
      </w:r>
      <w:r>
        <w:t>d saved Shallan and her companions from death in Kholinar a year ago.</w:t>
      </w:r>
      <w:r w:rsidRPr="008D6A50">
        <w:t xml:space="preserve"> </w:t>
      </w:r>
      <w:r>
        <w:t>She had played that off as accidental, and he couldn</w:t>
      </w:r>
      <w:r w:rsidR="00766B15">
        <w:t>’</w:t>
      </w:r>
      <w:r>
        <w:t>t prove otherwise.</w:t>
      </w:r>
    </w:p>
    <w:p w14:paraId="752590E3" w14:textId="77777777" w:rsidR="007200C5" w:rsidRDefault="007200C5" w:rsidP="007200C5">
      <w:pPr>
        <w:pStyle w:val="Body-TextTx"/>
      </w:pPr>
      <w:r>
        <w:t>If Odium caught her in a verifiable lie, he would unmake her again.</w:t>
      </w:r>
      <w:r w:rsidRPr="008D6A50">
        <w:t xml:space="preserve"> </w:t>
      </w:r>
      <w:r>
        <w:t>Steal her memory.</w:t>
      </w:r>
      <w:r w:rsidRPr="008D6A50">
        <w:t xml:space="preserve"> </w:t>
      </w:r>
      <w:r>
        <w:t>Rip her to pieces.</w:t>
      </w:r>
      <w:r w:rsidRPr="008D6A50">
        <w:t xml:space="preserve"> </w:t>
      </w:r>
      <w:r>
        <w:t>But in so doing, he would lose a useful tool.</w:t>
      </w:r>
    </w:p>
    <w:p w14:paraId="3D3444DC" w14:textId="77777777" w:rsidR="007200C5" w:rsidRDefault="007200C5" w:rsidP="007200C5">
      <w:pPr>
        <w:pStyle w:val="Body-TextTx"/>
      </w:pPr>
      <w:r>
        <w:t>Hence the game.</w:t>
      </w:r>
    </w:p>
    <w:p w14:paraId="19427115" w14:textId="77777777" w:rsidR="007200C5" w:rsidRDefault="007200C5" w:rsidP="007200C5">
      <w:pPr>
        <w:pStyle w:val="Body-TextTx"/>
      </w:pPr>
      <w:r w:rsidRPr="00B94FAD">
        <w:rPr>
          <w:rStyle w:val="itali"/>
        </w:rPr>
        <w:t>Where have you sent them?</w:t>
      </w:r>
      <w:r>
        <w:t xml:space="preserve"> he asked.</w:t>
      </w:r>
    </w:p>
    <w:p w14:paraId="24F8FF35" w14:textId="62F21D5E" w:rsidR="007200C5" w:rsidRDefault="00766B15" w:rsidP="007200C5">
      <w:pPr>
        <w:pStyle w:val="Body-TextTx"/>
      </w:pPr>
      <w:r>
        <w:lastRenderedPageBreak/>
        <w:t>“</w:t>
      </w:r>
      <w:r w:rsidR="007200C5">
        <w:t>To the tower, Lord.</w:t>
      </w:r>
      <w:r w:rsidR="007200C5" w:rsidRPr="008D6A50">
        <w:t xml:space="preserve"> </w:t>
      </w:r>
      <w:r w:rsidR="007200C5">
        <w:t>To watch the humans, as we</w:t>
      </w:r>
      <w:r>
        <w:t>’</w:t>
      </w:r>
      <w:r w:rsidR="007200C5">
        <w:t>ve discussed.</w:t>
      </w:r>
      <w:r w:rsidR="007200C5" w:rsidRPr="008D6A50">
        <w:t xml:space="preserve"> </w:t>
      </w:r>
      <w:r w:rsidR="007200C5">
        <w:t>We must prepare for the Bondsmith</w:t>
      </w:r>
      <w:r>
        <w:t>’</w:t>
      </w:r>
      <w:r w:rsidR="007200C5">
        <w:t>s next move.</w:t>
      </w:r>
      <w:r>
        <w:t>”</w:t>
      </w:r>
    </w:p>
    <w:p w14:paraId="7F636027" w14:textId="77777777" w:rsidR="007200C5" w:rsidRDefault="007200C5" w:rsidP="007200C5">
      <w:pPr>
        <w:pStyle w:val="Body-TextTx"/>
      </w:pPr>
      <w:r w:rsidRPr="00B94FAD">
        <w:rPr>
          <w:rStyle w:val="itali"/>
        </w:rPr>
        <w:t>I will prepare,</w:t>
      </w:r>
      <w:r>
        <w:t xml:space="preserve"> he said.</w:t>
      </w:r>
      <w:r w:rsidRPr="008D6A50">
        <w:t xml:space="preserve"> </w:t>
      </w:r>
      <w:r w:rsidRPr="00B94FAD">
        <w:rPr>
          <w:rStyle w:val="itali"/>
        </w:rPr>
        <w:t xml:space="preserve">You focus too much on the </w:t>
      </w:r>
      <w:r>
        <w:rPr>
          <w:rStyle w:val="itali"/>
        </w:rPr>
        <w:t>t</w:t>
      </w:r>
      <w:r w:rsidRPr="00B94FAD">
        <w:rPr>
          <w:rStyle w:val="itali"/>
        </w:rPr>
        <w:t>ower.</w:t>
      </w:r>
    </w:p>
    <w:p w14:paraId="226CB873" w14:textId="561D7F14" w:rsidR="007200C5" w:rsidRDefault="00766B15" w:rsidP="007200C5">
      <w:pPr>
        <w:pStyle w:val="Body-TextTx"/>
      </w:pPr>
      <w:r>
        <w:t>“</w:t>
      </w:r>
      <w:r w:rsidR="007200C5">
        <w:t>I am eager for the invasion,</w:t>
      </w:r>
      <w:r>
        <w:t>”</w:t>
      </w:r>
      <w:r w:rsidR="007200C5">
        <w:t xml:space="preserve"> she said.</w:t>
      </w:r>
      <w:r w:rsidR="007200C5" w:rsidRPr="008D6A50">
        <w:t xml:space="preserve"> </w:t>
      </w:r>
      <w:r>
        <w:t>“</w:t>
      </w:r>
      <w:r w:rsidR="007200C5">
        <w:t>I will very much like to see my cousin again.</w:t>
      </w:r>
      <w:r w:rsidR="007200C5" w:rsidRPr="008D6A50">
        <w:t xml:space="preserve"> </w:t>
      </w:r>
      <w:r w:rsidR="007200C5">
        <w:t>Perhaps they can be awakened?</w:t>
      </w:r>
      <w:r w:rsidR="007200C5" w:rsidRPr="008D6A50">
        <w:t xml:space="preserve"> </w:t>
      </w:r>
      <w:r w:rsidR="007200C5">
        <w:t>Persuaded?</w:t>
      </w:r>
      <w:r>
        <w:t>”</w:t>
      </w:r>
    </w:p>
    <w:p w14:paraId="3FECC60E" w14:textId="337775DA" w:rsidR="007200C5" w:rsidRDefault="007200C5" w:rsidP="007200C5">
      <w:pPr>
        <w:pStyle w:val="Body-TextTx"/>
      </w:pPr>
      <w:r>
        <w:t>Odium had likely planned to send her on this mission, but her eagerness now gave him pause.</w:t>
      </w:r>
      <w:r w:rsidRPr="008D6A50">
        <w:t xml:space="preserve"> </w:t>
      </w:r>
      <w:r>
        <w:t>He would follow her children and see that they were indeed going to the tower; that would reinforce his decision.</w:t>
      </w:r>
      <w:r w:rsidRPr="008D6A50">
        <w:t xml:space="preserve"> </w:t>
      </w:r>
      <w:r>
        <w:t>The one she hoped he would make right now</w:t>
      </w:r>
      <w:r w:rsidR="00766B15">
        <w:t> . . .</w:t>
      </w:r>
    </w:p>
    <w:p w14:paraId="7976DC5A" w14:textId="77777777" w:rsidR="007200C5" w:rsidRDefault="007200C5" w:rsidP="007200C5">
      <w:pPr>
        <w:pStyle w:val="Body-TextTx"/>
      </w:pPr>
      <w:r w:rsidRPr="00B94FAD">
        <w:rPr>
          <w:rStyle w:val="itali"/>
        </w:rPr>
        <w:t>You will not go to the tower,</w:t>
      </w:r>
      <w:r>
        <w:t xml:space="preserve"> Odium said.</w:t>
      </w:r>
      <w:r w:rsidRPr="008D6A50">
        <w:t xml:space="preserve"> </w:t>
      </w:r>
      <w:r>
        <w:t>He hated how she referred to the Sibling—the slumbering child of Honor and Cultivation—as her cousin.</w:t>
      </w:r>
      <w:r w:rsidRPr="008D6A50">
        <w:t xml:space="preserve"> </w:t>
      </w:r>
      <w:r w:rsidRPr="00B94FAD">
        <w:rPr>
          <w:rStyle w:val="itali"/>
        </w:rPr>
        <w:t>But we are about to make a ploy with the betrayal of the man Taravangian. You will watch him.</w:t>
      </w:r>
    </w:p>
    <w:p w14:paraId="5FF05DA8" w14:textId="243D7FCC" w:rsidR="007200C5" w:rsidRDefault="00766B15" w:rsidP="007200C5">
      <w:pPr>
        <w:pStyle w:val="Body-TextTx"/>
      </w:pPr>
      <w:r>
        <w:t>“</w:t>
      </w:r>
      <w:r w:rsidR="007200C5">
        <w:t>I would be of much more use in the tower,</w:t>
      </w:r>
      <w:r>
        <w:t>”</w:t>
      </w:r>
      <w:r w:rsidR="007200C5">
        <w:t xml:space="preserve"> she said.</w:t>
      </w:r>
      <w:r w:rsidR="007200C5" w:rsidRPr="008D6A50">
        <w:t xml:space="preserve"> </w:t>
      </w:r>
      <w:r>
        <w:t>“</w:t>
      </w:r>
      <w:r w:rsidR="007200C5">
        <w:t>Better that I—</w:t>
      </w:r>
      <w:r>
        <w:t>”</w:t>
      </w:r>
    </w:p>
    <w:p w14:paraId="2345E4B4" w14:textId="77777777" w:rsidR="007200C5" w:rsidRPr="00B94FAD" w:rsidRDefault="007200C5" w:rsidP="007200C5">
      <w:pPr>
        <w:pStyle w:val="Body-TextTx"/>
      </w:pPr>
      <w:r w:rsidRPr="00B94FAD">
        <w:rPr>
          <w:rStyle w:val="itali"/>
        </w:rPr>
        <w:t>You question? Do not question.</w:t>
      </w:r>
    </w:p>
    <w:p w14:paraId="4B638BBB" w14:textId="2DC67B82" w:rsidR="007200C5" w:rsidRDefault="00766B15" w:rsidP="007200C5">
      <w:pPr>
        <w:pStyle w:val="Body-TextTx"/>
      </w:pPr>
      <w:r>
        <w:t>“</w:t>
      </w:r>
      <w:r w:rsidR="007200C5">
        <w:t>I will not question.</w:t>
      </w:r>
      <w:r>
        <w:t>”</w:t>
      </w:r>
      <w:r w:rsidR="007200C5" w:rsidRPr="008D6A50">
        <w:t xml:space="preserve"> </w:t>
      </w:r>
      <w:r w:rsidR="007200C5">
        <w:t>However, she felt a surging to the power that moved within him.</w:t>
      </w:r>
      <w:r w:rsidR="007200C5" w:rsidRPr="008D6A50">
        <w:t xml:space="preserve"> </w:t>
      </w:r>
      <w:r w:rsidR="007200C5">
        <w:t>The mind did not like being questioned, but the power</w:t>
      </w:r>
      <w:r>
        <w:t> . . .</w:t>
      </w:r>
      <w:r w:rsidR="007200C5">
        <w:t xml:space="preserve"> It </w:t>
      </w:r>
      <w:r w:rsidR="007200C5" w:rsidRPr="00B94FAD">
        <w:rPr>
          <w:rStyle w:val="itali"/>
        </w:rPr>
        <w:t>liked</w:t>
      </w:r>
      <w:r w:rsidR="007200C5">
        <w:t xml:space="preserve"> questions.</w:t>
      </w:r>
      <w:r w:rsidR="007200C5" w:rsidRPr="008D6A50">
        <w:t xml:space="preserve"> </w:t>
      </w:r>
      <w:r w:rsidR="007200C5">
        <w:t xml:space="preserve">It </w:t>
      </w:r>
      <w:r w:rsidR="007200C5" w:rsidRPr="00B94FAD">
        <w:rPr>
          <w:rStyle w:val="itali"/>
        </w:rPr>
        <w:t>liked</w:t>
      </w:r>
      <w:r w:rsidR="007200C5">
        <w:t xml:space="preserve"> arguments.</w:t>
      </w:r>
      <w:r w:rsidR="007200C5" w:rsidRPr="008D6A50">
        <w:t xml:space="preserve"> </w:t>
      </w:r>
      <w:r w:rsidR="007200C5">
        <w:t xml:space="preserve">It </w:t>
      </w:r>
      <w:r w:rsidR="007200C5" w:rsidRPr="00B94FAD">
        <w:rPr>
          <w:rStyle w:val="itali"/>
        </w:rPr>
        <w:t>was</w:t>
      </w:r>
      <w:r w:rsidR="007200C5">
        <w:t xml:space="preserve"> passion.</w:t>
      </w:r>
    </w:p>
    <w:p w14:paraId="44F46391" w14:textId="77777777" w:rsidR="007200C5" w:rsidRDefault="007200C5" w:rsidP="007200C5">
      <w:pPr>
        <w:pStyle w:val="Body-TextTx"/>
      </w:pPr>
      <w:r>
        <w:t>There was a weakness here.</w:t>
      </w:r>
      <w:r w:rsidRPr="008D6A50">
        <w:t xml:space="preserve"> </w:t>
      </w:r>
      <w:r>
        <w:t>In the division between the vessel and the Shard.</w:t>
      </w:r>
    </w:p>
    <w:p w14:paraId="6E9C9B52" w14:textId="3DA27A28" w:rsidR="007200C5" w:rsidRDefault="00766B15" w:rsidP="007200C5">
      <w:pPr>
        <w:pStyle w:val="Body-TextTx"/>
      </w:pPr>
      <w:r>
        <w:t>“</w:t>
      </w:r>
      <w:r w:rsidR="007200C5">
        <w:t>I will go wherever you demand,</w:t>
      </w:r>
      <w:r>
        <w:t>”</w:t>
      </w:r>
      <w:r w:rsidR="007200C5">
        <w:t xml:space="preserve"> she said, </w:t>
      </w:r>
      <w:r>
        <w:t>“</w:t>
      </w:r>
      <w:r w:rsidR="007200C5">
        <w:t>my god.</w:t>
      </w:r>
      <w:r>
        <w:t>”</w:t>
      </w:r>
    </w:p>
    <w:p w14:paraId="08FF9D57" w14:textId="0744C496" w:rsidR="007200C5" w:rsidRDefault="007200C5" w:rsidP="007200C5">
      <w:pPr>
        <w:pStyle w:val="Body-TextTx"/>
      </w:pPr>
      <w:r w:rsidRPr="00B94FAD">
        <w:rPr>
          <w:rStyle w:val="itali"/>
        </w:rPr>
        <w:t>Very well.</w:t>
      </w:r>
      <w:r w:rsidRPr="008D6A50">
        <w:t xml:space="preserve"> </w:t>
      </w:r>
      <w:r>
        <w:t>He moved on to speak with the Nine.</w:t>
      </w:r>
      <w:r w:rsidRPr="008D6A50">
        <w:t xml:space="preserve"> </w:t>
      </w:r>
      <w:r>
        <w:t>And Sja-anat planned her next steps.</w:t>
      </w:r>
      <w:r w:rsidRPr="008D6A50">
        <w:t xml:space="preserve"> </w:t>
      </w:r>
      <w:r>
        <w:t>She had to pretend to sulk.</w:t>
      </w:r>
      <w:r w:rsidRPr="008D6A50">
        <w:t xml:space="preserve"> </w:t>
      </w:r>
      <w:r>
        <w:t>Had to try to find a way out of going to Emul.</w:t>
      </w:r>
      <w:r w:rsidRPr="008D6A50">
        <w:t xml:space="preserve"> </w:t>
      </w:r>
      <w:r>
        <w:t>She had to hope that she wasn</w:t>
      </w:r>
      <w:r w:rsidR="00766B15">
        <w:t>’</w:t>
      </w:r>
      <w:r>
        <w:t>t successful.</w:t>
      </w:r>
    </w:p>
    <w:p w14:paraId="5143D285" w14:textId="55000EF3" w:rsidR="007200C5" w:rsidRDefault="007200C5" w:rsidP="007200C5">
      <w:pPr>
        <w:pStyle w:val="Body-TextTx"/>
      </w:pPr>
      <w:r>
        <w:t>Odium suspected that she</w:t>
      </w:r>
      <w:r w:rsidR="00766B15">
        <w:t>’</w:t>
      </w:r>
      <w:r>
        <w:t>d helped the Radiant Shallan.</w:t>
      </w:r>
      <w:r w:rsidRPr="008D6A50">
        <w:t xml:space="preserve"> </w:t>
      </w:r>
      <w:r>
        <w:t>He was watching to see that she didn</w:t>
      </w:r>
      <w:r w:rsidR="00766B15">
        <w:t>’</w:t>
      </w:r>
      <w:r>
        <w:t>t contact other Radiants.</w:t>
      </w:r>
      <w:r w:rsidRPr="008D6A50">
        <w:t xml:space="preserve"> </w:t>
      </w:r>
      <w:r>
        <w:t>So she wouldn</w:t>
      </w:r>
      <w:r w:rsidR="00766B15">
        <w:t>’</w:t>
      </w:r>
      <w:r>
        <w:t>t.</w:t>
      </w:r>
      <w:r w:rsidRPr="008D6A50">
        <w:t xml:space="preserve"> </w:t>
      </w:r>
      <w:r>
        <w:t>Once he</w:t>
      </w:r>
      <w:r w:rsidR="00766B15">
        <w:t>’</w:t>
      </w:r>
      <w:r>
        <w:t xml:space="preserve">d found her windspren, and unmade </w:t>
      </w:r>
      <w:r>
        <w:lastRenderedPageBreak/>
        <w:t>them to lose their minds and memories, he would hopefully be content—and not see the other child she</w:t>
      </w:r>
      <w:r w:rsidR="00766B15">
        <w:t>’</w:t>
      </w:r>
      <w:r>
        <w:t>d sent.</w:t>
      </w:r>
    </w:p>
    <w:p w14:paraId="31F00FD5" w14:textId="77777777" w:rsidR="007200C5" w:rsidRDefault="007200C5" w:rsidP="007200C5">
      <w:pPr>
        <w:pStyle w:val="Body-TextTx"/>
      </w:pPr>
      <w:r>
        <w:t>And Sja-anat herself?</w:t>
      </w:r>
      <w:r w:rsidRPr="008D6A50">
        <w:t xml:space="preserve"> </w:t>
      </w:r>
      <w:r>
        <w:t xml:space="preserve">She </w:t>
      </w:r>
      <w:r w:rsidRPr="00B94FAD">
        <w:rPr>
          <w:rStyle w:val="itali"/>
        </w:rPr>
        <w:t>would</w:t>
      </w:r>
      <w:r>
        <w:t xml:space="preserve"> go with Taravangian and watch him as asked.</w:t>
      </w:r>
      <w:r w:rsidRPr="008D6A50">
        <w:t xml:space="preserve"> </w:t>
      </w:r>
      <w:r>
        <w:t>And she would stay close.</w:t>
      </w:r>
    </w:p>
    <w:p w14:paraId="619C3E36" w14:textId="77777777" w:rsidR="007200C5" w:rsidRDefault="007200C5" w:rsidP="007200C5">
      <w:pPr>
        <w:pStyle w:val="Body-TextTx"/>
      </w:pPr>
      <w:r>
        <w:t>For Taravangian was a weapon.</w:t>
      </w:r>
    </w:p>
    <w:p w14:paraId="420B83AB" w14:textId="77777777" w:rsidR="007200C5" w:rsidRPr="00D44938" w:rsidRDefault="007200C5" w:rsidP="007200C5">
      <w:pPr>
        <w:pStyle w:val="Section-InterludeSIN"/>
      </w:pPr>
      <w:r>
        <w:lastRenderedPageBreak/>
        <w:t>Interlude Three: Taravangian One</w:t>
      </w:r>
    </w:p>
    <w:p w14:paraId="4EC72018" w14:textId="55CCDB07" w:rsidR="007200C5" w:rsidRPr="00E97CB5" w:rsidRDefault="007200C5" w:rsidP="007200C5">
      <w:pPr>
        <w:pStyle w:val="TitleTtl"/>
      </w:pPr>
      <w:r w:rsidRPr="00E97CB5">
        <w:t xml:space="preserve">Interlude </w:t>
      </w:r>
      <w:r w:rsidR="00766B15" w:rsidRPr="00E97CB5">
        <w:t xml:space="preserve">Three: </w:t>
      </w:r>
      <w:r w:rsidR="00766B15">
        <w:t>into the Fire</w:t>
      </w:r>
    </w:p>
    <w:p w14:paraId="482724EA" w14:textId="4AAB68D7" w:rsidR="007200C5" w:rsidRDefault="007200C5" w:rsidP="007200C5">
      <w:pPr>
        <w:pStyle w:val="Body-TextTx"/>
      </w:pPr>
      <w:r>
        <w:t>Taravangian had long suspected he would not get a funeral.</w:t>
      </w:r>
      <w:r w:rsidRPr="008D6A50">
        <w:t xml:space="preserve"> </w:t>
      </w:r>
      <w:r>
        <w:t>The Diagram hadn</w:t>
      </w:r>
      <w:r w:rsidR="00766B15">
        <w:t>’</w:t>
      </w:r>
      <w:r>
        <w:t>t indicated this specifically—but it hadn</w:t>
      </w:r>
      <w:r w:rsidR="00766B15">
        <w:t>’</w:t>
      </w:r>
      <w:r>
        <w:t>t said otherwise.</w:t>
      </w:r>
      <w:r w:rsidRPr="008D6A50">
        <w:t xml:space="preserve"> </w:t>
      </w:r>
      <w:r>
        <w:t>Besides, the farther they progressed, the less accurate the Diagram became.</w:t>
      </w:r>
    </w:p>
    <w:p w14:paraId="20C009F0" w14:textId="77777777" w:rsidR="007200C5" w:rsidRDefault="007200C5" w:rsidP="007200C5">
      <w:pPr>
        <w:pStyle w:val="Body-TextTx"/>
      </w:pPr>
      <w:r>
        <w:t>He had chosen this path, however, and knew it was not the sort that led to a peaceful death surrounded by family.</w:t>
      </w:r>
      <w:r w:rsidRPr="008D6A50">
        <w:t xml:space="preserve"> </w:t>
      </w:r>
      <w:r>
        <w:t>This was the sort of path that led into the dark forest, full of perils.</w:t>
      </w:r>
      <w:r w:rsidRPr="008D6A50">
        <w:t xml:space="preserve"> </w:t>
      </w:r>
      <w:r>
        <w:t>His goal had never been to emerge from the other side unscathed; it had always been to simply accomplish his goal before he was killed.</w:t>
      </w:r>
    </w:p>
    <w:p w14:paraId="024A095E" w14:textId="77777777" w:rsidR="007200C5" w:rsidRDefault="007200C5" w:rsidP="007200C5">
      <w:pPr>
        <w:pStyle w:val="Body-TextTx"/>
      </w:pPr>
      <w:r>
        <w:t>And he had.</w:t>
      </w:r>
      <w:r w:rsidRPr="008D6A50">
        <w:t xml:space="preserve"> </w:t>
      </w:r>
      <w:r>
        <w:t>His city, his family, his people—they would be safe.</w:t>
      </w:r>
      <w:r w:rsidRPr="008D6A50">
        <w:t xml:space="preserve"> </w:t>
      </w:r>
      <w:r>
        <w:t>He had made a deal with the enemy that ensured Kharbranth would survive the coming destruction.</w:t>
      </w:r>
      <w:r w:rsidRPr="008D6A50">
        <w:t xml:space="preserve"> </w:t>
      </w:r>
      <w:r>
        <w:t>That had always been his end.</w:t>
      </w:r>
      <w:r w:rsidRPr="008D6A50">
        <w:t xml:space="preserve"> </w:t>
      </w:r>
      <w:r>
        <w:t xml:space="preserve">That </w:t>
      </w:r>
      <w:r w:rsidRPr="00B94FAD">
        <w:rPr>
          <w:rStyle w:val="itali"/>
        </w:rPr>
        <w:t>alone</w:t>
      </w:r>
      <w:r w:rsidRPr="00122BEE">
        <w:rPr>
          <w:rStyle w:val="itali"/>
        </w:rPr>
        <w:t>.</w:t>
      </w:r>
    </w:p>
    <w:p w14:paraId="6D561212" w14:textId="77777777" w:rsidR="007200C5" w:rsidRDefault="007200C5" w:rsidP="007200C5">
      <w:pPr>
        <w:pStyle w:val="Body-TextTx"/>
      </w:pPr>
      <w:r>
        <w:t>To tell himself otherwise was both foolish and dangerous.</w:t>
      </w:r>
    </w:p>
    <w:p w14:paraId="1A001BDA" w14:textId="7058E03D" w:rsidR="007200C5" w:rsidRDefault="007200C5" w:rsidP="007200C5">
      <w:pPr>
        <w:pStyle w:val="Body-TextTx"/>
      </w:pPr>
      <w:r>
        <w:t>So it was that he arrived at this day: the day he sent his friends away.</w:t>
      </w:r>
      <w:r w:rsidRPr="008D6A50">
        <w:t xml:space="preserve"> </w:t>
      </w:r>
      <w:r>
        <w:t>He</w:t>
      </w:r>
      <w:r w:rsidR="00766B15">
        <w:t>’</w:t>
      </w:r>
      <w:r>
        <w:t>d had a fire built in his hearth, here in his rooms at Urithiru.</w:t>
      </w:r>
      <w:r w:rsidRPr="008D6A50">
        <w:t xml:space="preserve"> </w:t>
      </w:r>
      <w:r>
        <w:t>A real hearth, with real wood, dancing with flamespren.</w:t>
      </w:r>
      <w:r w:rsidRPr="008D6A50">
        <w:t xml:space="preserve"> </w:t>
      </w:r>
      <w:r>
        <w:t>His pyre.</w:t>
      </w:r>
    </w:p>
    <w:p w14:paraId="1139468D" w14:textId="6937C473" w:rsidR="007200C5" w:rsidRDefault="007200C5" w:rsidP="007200C5">
      <w:pPr>
        <w:pStyle w:val="Body-TextTx"/>
      </w:pPr>
      <w:r>
        <w:t>His friends gathered for the farewell.</w:t>
      </w:r>
      <w:r w:rsidRPr="008D6A50">
        <w:t xml:space="preserve"> </w:t>
      </w:r>
      <w:r>
        <w:t>Recently they</w:t>
      </w:r>
      <w:r w:rsidR="00766B15">
        <w:t>’</w:t>
      </w:r>
      <w:r>
        <w:t>d been spending more and more time away at Kharbranth, in order to make their eventual departure less suspicious.</w:t>
      </w:r>
      <w:r w:rsidRPr="008D6A50">
        <w:t xml:space="preserve"> </w:t>
      </w:r>
      <w:r>
        <w:t>He</w:t>
      </w:r>
      <w:r w:rsidR="00766B15">
        <w:t>’</w:t>
      </w:r>
      <w:r>
        <w:t>d made it seem as if they were needed to help rule that city now that Taravangian was focused on Jah Keved.</w:t>
      </w:r>
    </w:p>
    <w:p w14:paraId="5D544638" w14:textId="713F9D79" w:rsidR="007200C5" w:rsidRDefault="007200C5" w:rsidP="007200C5">
      <w:pPr>
        <w:pStyle w:val="Body-TextTx"/>
      </w:pPr>
      <w:r>
        <w:t>But today</w:t>
      </w:r>
      <w:r w:rsidR="00766B15">
        <w:t> . . .</w:t>
      </w:r>
      <w:r>
        <w:t xml:space="preserve"> today they were all here.</w:t>
      </w:r>
      <w:r w:rsidRPr="008D6A50">
        <w:t xml:space="preserve"> </w:t>
      </w:r>
      <w:r>
        <w:t>One last time.</w:t>
      </w:r>
      <w:r w:rsidRPr="008D6A50">
        <w:t xml:space="preserve"> </w:t>
      </w:r>
      <w:r>
        <w:t>Adrotagia, of course, kept her composure as he hugged her.</w:t>
      </w:r>
      <w:r w:rsidRPr="008D6A50">
        <w:t xml:space="preserve"> </w:t>
      </w:r>
      <w:r>
        <w:t>She</w:t>
      </w:r>
      <w:r w:rsidR="00766B15">
        <w:t>’</w:t>
      </w:r>
      <w:r>
        <w:t>d always been the stronger one.</w:t>
      </w:r>
      <w:r w:rsidRPr="008D6A50">
        <w:t xml:space="preserve"> </w:t>
      </w:r>
      <w:r>
        <w:t>Though Taravangian was moderately intelligent today, he was still overcome with emotion as they pulled apart.</w:t>
      </w:r>
    </w:p>
    <w:p w14:paraId="0516B8A0" w14:textId="49601B79" w:rsidR="007200C5" w:rsidRDefault="00766B15" w:rsidP="007200C5">
      <w:pPr>
        <w:pStyle w:val="Body-TextTx"/>
      </w:pPr>
      <w:r>
        <w:lastRenderedPageBreak/>
        <w:t>“</w:t>
      </w:r>
      <w:r w:rsidR="007200C5">
        <w:t>Give my best to Savrahalidem and my grandchildren,</w:t>
      </w:r>
      <w:r>
        <w:t>”</w:t>
      </w:r>
      <w:r w:rsidR="007200C5">
        <w:t xml:space="preserve"> Taravangian said.</w:t>
      </w:r>
      <w:r w:rsidR="007200C5" w:rsidRPr="008D6A50">
        <w:t xml:space="preserve"> </w:t>
      </w:r>
      <w:r>
        <w:t>“</w:t>
      </w:r>
      <w:r w:rsidR="007200C5">
        <w:t>If they ask, tell them that I lost myself at the end and became insensate.</w:t>
      </w:r>
      <w:r>
        <w:t>”</w:t>
      </w:r>
    </w:p>
    <w:p w14:paraId="53B58347" w14:textId="16781608" w:rsidR="007200C5" w:rsidRDefault="00766B15" w:rsidP="007200C5">
      <w:pPr>
        <w:pStyle w:val="Body-TextTx"/>
      </w:pPr>
      <w:r>
        <w:t>“</w:t>
      </w:r>
      <w:r w:rsidR="007200C5">
        <w:t>Won</w:t>
      </w:r>
      <w:r>
        <w:t>’</w:t>
      </w:r>
      <w:r w:rsidR="007200C5">
        <w:t>t that hurt Savri more?</w:t>
      </w:r>
      <w:r>
        <w:t>”</w:t>
      </w:r>
      <w:r w:rsidR="007200C5">
        <w:t xml:space="preserve"> Adrotagia asked.</w:t>
      </w:r>
      <w:r w:rsidR="007200C5" w:rsidRPr="008D6A50">
        <w:t xml:space="preserve"> </w:t>
      </w:r>
      <w:r>
        <w:t>“</w:t>
      </w:r>
      <w:r w:rsidR="007200C5">
        <w:t>To know that her father is trapped among enemies, senile and confused?</w:t>
      </w:r>
      <w:r>
        <w:t>”</w:t>
      </w:r>
    </w:p>
    <w:p w14:paraId="757A1AA0" w14:textId="4AA56C72" w:rsidR="007200C5" w:rsidRDefault="00766B15" w:rsidP="007200C5">
      <w:pPr>
        <w:pStyle w:val="Body-TextTx"/>
      </w:pPr>
      <w:r>
        <w:t>“</w:t>
      </w:r>
      <w:r w:rsidR="007200C5">
        <w:t>No, that is not my girl,</w:t>
      </w:r>
      <w:r>
        <w:t>”</w:t>
      </w:r>
      <w:r w:rsidR="007200C5">
        <w:t xml:space="preserve"> he said.</w:t>
      </w:r>
      <w:r w:rsidR="007200C5" w:rsidRPr="008D6A50">
        <w:t xml:space="preserve"> </w:t>
      </w:r>
      <w:r>
        <w:t>“</w:t>
      </w:r>
      <w:r w:rsidR="007200C5">
        <w:t>You don</w:t>
      </w:r>
      <w:r>
        <w:t>’</w:t>
      </w:r>
      <w:r w:rsidR="007200C5">
        <w:t>t know her as I do.</w:t>
      </w:r>
      <w:r w:rsidR="007200C5" w:rsidRPr="008D6A50">
        <w:t xml:space="preserve"> </w:t>
      </w:r>
      <w:r w:rsidR="007200C5">
        <w:t>Tell her I was singing when you last saw me.</w:t>
      </w:r>
      <w:r w:rsidR="007200C5" w:rsidRPr="008D6A50">
        <w:t xml:space="preserve"> </w:t>
      </w:r>
      <w:r w:rsidR="007200C5">
        <w:t>That will comfort her.</w:t>
      </w:r>
      <w:r>
        <w:t>”</w:t>
      </w:r>
      <w:r w:rsidR="007200C5" w:rsidRPr="008D6A50">
        <w:t xml:space="preserve"> </w:t>
      </w:r>
      <w:r w:rsidR="007200C5">
        <w:t>He squeezed Adrotagia</w:t>
      </w:r>
      <w:r>
        <w:t>’</w:t>
      </w:r>
      <w:r w:rsidR="007200C5">
        <w:t>s wrists as she held to his.</w:t>
      </w:r>
      <w:r w:rsidR="007200C5" w:rsidRPr="008D6A50">
        <w:t xml:space="preserve"> </w:t>
      </w:r>
      <w:r w:rsidR="007200C5">
        <w:t>How lucky was he, to have had a friend for</w:t>
      </w:r>
      <w:r>
        <w:t> . . .</w:t>
      </w:r>
      <w:r w:rsidR="007200C5">
        <w:t xml:space="preserve"> storms, </w:t>
      </w:r>
      <w:r w:rsidR="007200C5" w:rsidRPr="00B94FAD">
        <w:rPr>
          <w:rStyle w:val="itali"/>
        </w:rPr>
        <w:t>seventy-three years</w:t>
      </w:r>
      <w:r w:rsidR="007200C5">
        <w:t>?</w:t>
      </w:r>
    </w:p>
    <w:p w14:paraId="685C522D" w14:textId="36F18344" w:rsidR="007200C5" w:rsidRDefault="00766B15" w:rsidP="007200C5">
      <w:pPr>
        <w:pStyle w:val="Body-TextTx"/>
      </w:pPr>
      <w:r>
        <w:t>“</w:t>
      </w:r>
      <w:r w:rsidR="007200C5">
        <w:t>It shall be done, Vargo,</w:t>
      </w:r>
      <w:r>
        <w:t>”</w:t>
      </w:r>
      <w:r w:rsidR="007200C5">
        <w:t xml:space="preserve"> she said.</w:t>
      </w:r>
      <w:r w:rsidR="007200C5" w:rsidRPr="008D6A50">
        <w:t xml:space="preserve"> </w:t>
      </w:r>
      <w:r>
        <w:t>“</w:t>
      </w:r>
      <w:r w:rsidR="007200C5">
        <w:t>And the Diagram?</w:t>
      </w:r>
      <w:r>
        <w:t>”</w:t>
      </w:r>
    </w:p>
    <w:p w14:paraId="38C97179" w14:textId="36A3D312" w:rsidR="007200C5" w:rsidRDefault="007200C5" w:rsidP="007200C5">
      <w:pPr>
        <w:pStyle w:val="Body-TextTx"/>
      </w:pPr>
      <w:r>
        <w:t>He</w:t>
      </w:r>
      <w:r w:rsidR="00766B15">
        <w:t>’</w:t>
      </w:r>
      <w:r>
        <w:t>d promised her a final confirmation.</w:t>
      </w:r>
      <w:r w:rsidRPr="008D6A50">
        <w:t xml:space="preserve"> </w:t>
      </w:r>
      <w:r>
        <w:t>Taravangian released her wrists, then walked to the window, passing Mrall—the enormous bodyguard was crying, bless him.</w:t>
      </w:r>
    </w:p>
    <w:p w14:paraId="231302BB" w14:textId="6A1410A4" w:rsidR="007200C5" w:rsidRDefault="007200C5" w:rsidP="007200C5">
      <w:pPr>
        <w:pStyle w:val="Body-TextTx"/>
      </w:pPr>
      <w:r>
        <w:t>Later today, Taravangian would leave for Azir with Dalinar and Jasnah.</w:t>
      </w:r>
      <w:r w:rsidRPr="008D6A50">
        <w:t xml:space="preserve"> </w:t>
      </w:r>
      <w:r>
        <w:t>Soon afterward, Taravangian</w:t>
      </w:r>
      <w:r w:rsidR="00766B15">
        <w:t>’</w:t>
      </w:r>
      <w:r>
        <w:t>s armies—acting on Odium</w:t>
      </w:r>
      <w:r w:rsidR="00766B15">
        <w:t>’</w:t>
      </w:r>
      <w:r>
        <w:t>s orders—would betray their allies and switch sides. It was a death sentence for Taravangian, who would be left surrounded by his enemies.</w:t>
      </w:r>
      <w:r w:rsidRPr="008D6A50">
        <w:t xml:space="preserve"> </w:t>
      </w:r>
      <w:r>
        <w:t>He was bringing an army just the right size to put Dalinar and the other monarchs at ease: large enough to convince them Taravangian was committed, but small enough to leave them certain they could capture him in the event of a betrayal.</w:t>
      </w:r>
    </w:p>
    <w:p w14:paraId="2B5C7642" w14:textId="11A1AA75" w:rsidR="007200C5" w:rsidRDefault="007200C5" w:rsidP="007200C5">
      <w:pPr>
        <w:pStyle w:val="Body-TextTx"/>
      </w:pPr>
      <w:r>
        <w:t>It was a calculated move on Odium</w:t>
      </w:r>
      <w:r w:rsidR="00766B15">
        <w:t>’</w:t>
      </w:r>
      <w:r>
        <w:t>s part.</w:t>
      </w:r>
      <w:r w:rsidRPr="008D6A50">
        <w:t xml:space="preserve"> </w:t>
      </w:r>
      <w:r>
        <w:t>What powerful monarch would leave himself so vulnerable?</w:t>
      </w:r>
    </w:p>
    <w:p w14:paraId="15318FE8" w14:textId="7B3ACE06" w:rsidR="007200C5" w:rsidRDefault="007200C5" w:rsidP="007200C5">
      <w:pPr>
        <w:pStyle w:val="Body-TextTx"/>
      </w:pPr>
      <w:r>
        <w:t>Feeling tired, Taravangian rested his weathered hands upon the stone windowsill of his tower room.</w:t>
      </w:r>
      <w:r w:rsidRPr="008D6A50">
        <w:t xml:space="preserve"> </w:t>
      </w:r>
      <w:r>
        <w:t>He</w:t>
      </w:r>
      <w:r w:rsidR="00766B15">
        <w:t>’</w:t>
      </w:r>
      <w:r>
        <w:t>d asked for a room where he could look southward, to where this had all begun with a request to the Nightwatcher.</w:t>
      </w:r>
      <w:r w:rsidRPr="008D6A50">
        <w:t xml:space="preserve"> </w:t>
      </w:r>
      <w:r>
        <w:t>He now suspected that his boon had been chosen by someone more grand than that ancient spren.</w:t>
      </w:r>
    </w:p>
    <w:p w14:paraId="296A672A" w14:textId="4384DC71" w:rsidR="007200C5" w:rsidRDefault="00766B15" w:rsidP="007200C5">
      <w:pPr>
        <w:pStyle w:val="Body-TextTx"/>
      </w:pPr>
      <w:r>
        <w:t>“</w:t>
      </w:r>
      <w:r w:rsidR="007200C5">
        <w:t>The Diagram,</w:t>
      </w:r>
      <w:r>
        <w:t>”</w:t>
      </w:r>
      <w:r w:rsidR="007200C5">
        <w:t xml:space="preserve"> Taravangian said, </w:t>
      </w:r>
      <w:r>
        <w:t>“</w:t>
      </w:r>
      <w:r w:rsidR="007200C5">
        <w:t>has served its purpose.</w:t>
      </w:r>
      <w:r w:rsidR="007200C5" w:rsidRPr="008D6A50">
        <w:t xml:space="preserve"> </w:t>
      </w:r>
      <w:r w:rsidR="007200C5">
        <w:t xml:space="preserve">We have protected </w:t>
      </w:r>
      <w:r w:rsidR="007200C5">
        <w:lastRenderedPageBreak/>
        <w:t>Kharbranth.</w:t>
      </w:r>
      <w:r w:rsidR="007200C5" w:rsidRPr="008D6A50">
        <w:t xml:space="preserve"> </w:t>
      </w:r>
      <w:r w:rsidR="007200C5">
        <w:t>We have fulfilled the Diagram.</w:t>
      </w:r>
    </w:p>
    <w:p w14:paraId="72046C5A" w14:textId="4DB643B3" w:rsidR="007200C5" w:rsidRDefault="00766B15" w:rsidP="007200C5">
      <w:pPr>
        <w:pStyle w:val="Body-TextTx"/>
      </w:pPr>
      <w:r>
        <w:t>“</w:t>
      </w:r>
      <w:r w:rsidR="007200C5">
        <w:t xml:space="preserve">Both the book </w:t>
      </w:r>
      <w:r w:rsidR="007200C5" w:rsidRPr="00B94FAD">
        <w:rPr>
          <w:rStyle w:val="itali"/>
        </w:rPr>
        <w:t>and</w:t>
      </w:r>
      <w:r w:rsidR="007200C5">
        <w:t xml:space="preserve"> the organization we named after it were merely tools.</w:t>
      </w:r>
      <w:r w:rsidR="007200C5" w:rsidRPr="008D6A50">
        <w:t xml:space="preserve"> </w:t>
      </w:r>
      <w:r w:rsidR="007200C5">
        <w:t>It is time to disband.</w:t>
      </w:r>
      <w:r w:rsidR="007200C5" w:rsidRPr="008D6A50">
        <w:t xml:space="preserve"> </w:t>
      </w:r>
      <w:r w:rsidR="007200C5">
        <w:t>Dismantle our secret hospitals; release our soldiers to the city guard.</w:t>
      </w:r>
      <w:r w:rsidR="007200C5" w:rsidRPr="008D6A50">
        <w:t xml:space="preserve"> </w:t>
      </w:r>
      <w:r w:rsidR="007200C5">
        <w:t xml:space="preserve">If there are any middling members you think know too much, give them a time-consuming </w:t>
      </w:r>
      <w:r>
        <w:t>‘</w:t>
      </w:r>
      <w:r w:rsidR="007200C5">
        <w:t>secret</w:t>
      </w:r>
      <w:r>
        <w:t>’</w:t>
      </w:r>
      <w:r w:rsidR="007200C5">
        <w:t xml:space="preserve"> quest far from civilization.</w:t>
      </w:r>
      <w:r w:rsidR="007200C5" w:rsidRPr="008D6A50">
        <w:t xml:space="preserve"> </w:t>
      </w:r>
      <w:r w:rsidR="007200C5">
        <w:t>Danlan should be among the first of this group.</w:t>
      </w:r>
    </w:p>
    <w:p w14:paraId="2EBDBE72" w14:textId="6C13146E" w:rsidR="007200C5" w:rsidRDefault="00766B15" w:rsidP="007200C5">
      <w:pPr>
        <w:pStyle w:val="Body-TextTx"/>
      </w:pPr>
      <w:r>
        <w:t>“</w:t>
      </w:r>
      <w:r w:rsidR="007200C5">
        <w:t>As for Delgo, Malata, and the others too useful to waste, I think they will accept the truth.</w:t>
      </w:r>
      <w:r w:rsidR="007200C5" w:rsidRPr="008D6A50">
        <w:t xml:space="preserve"> </w:t>
      </w:r>
      <w:r w:rsidR="007200C5">
        <w:t>We have achieved our goal.</w:t>
      </w:r>
      <w:r w:rsidR="007200C5" w:rsidRPr="008D6A50">
        <w:t xml:space="preserve"> </w:t>
      </w:r>
      <w:r w:rsidR="007200C5">
        <w:t>Kharbranth will be safe.</w:t>
      </w:r>
      <w:r>
        <w:t>”</w:t>
      </w:r>
      <w:r w:rsidR="007200C5" w:rsidRPr="008D6A50">
        <w:t xml:space="preserve"> </w:t>
      </w:r>
      <w:r w:rsidR="007200C5">
        <w:t>He peered down at his aged hands.</w:t>
      </w:r>
      <w:r w:rsidR="007200C5" w:rsidRPr="008D6A50">
        <w:t xml:space="preserve"> </w:t>
      </w:r>
      <w:r w:rsidR="007200C5">
        <w:t>Wrinkles like scars for each life he</w:t>
      </w:r>
      <w:r>
        <w:t>’</w:t>
      </w:r>
      <w:r w:rsidR="007200C5">
        <w:t>d taken.</w:t>
      </w:r>
      <w:r w:rsidR="007200C5" w:rsidRPr="008D6A50">
        <w:t xml:space="preserve"> </w:t>
      </w:r>
      <w:r>
        <w:t>“</w:t>
      </w:r>
      <w:r w:rsidR="007200C5">
        <w:t>Tell them</w:t>
      </w:r>
      <w:r>
        <w:t> . . .</w:t>
      </w:r>
      <w:r w:rsidR="007200C5">
        <w:t xml:space="preserve"> there is nothing more pitiful than a tool that has outlived its usefulness.</w:t>
      </w:r>
      <w:r w:rsidR="007200C5" w:rsidRPr="008D6A50">
        <w:t xml:space="preserve"> </w:t>
      </w:r>
      <w:r w:rsidR="007200C5">
        <w:t>We will not simply invent something new for our organization to do.</w:t>
      </w:r>
      <w:r w:rsidR="007200C5" w:rsidRPr="008D6A50">
        <w:t xml:space="preserve"> </w:t>
      </w:r>
      <w:r w:rsidR="007200C5">
        <w:t>We must allow that which has served its purpose to die.</w:t>
      </w:r>
      <w:r>
        <w:t>”</w:t>
      </w:r>
    </w:p>
    <w:p w14:paraId="403FD7BB" w14:textId="4BBF0574" w:rsidR="007200C5" w:rsidRDefault="00766B15" w:rsidP="007200C5">
      <w:pPr>
        <w:pStyle w:val="Body-TextTx"/>
      </w:pPr>
      <w:r>
        <w:t>“</w:t>
      </w:r>
      <w:r w:rsidR="007200C5">
        <w:t>That is all fine,</w:t>
      </w:r>
      <w:r>
        <w:t>”</w:t>
      </w:r>
      <w:r w:rsidR="007200C5">
        <w:t xml:space="preserve"> Mrall said, stepping forward, folding his arms and acting as if he hadn</w:t>
      </w:r>
      <w:r>
        <w:t>’</w:t>
      </w:r>
      <w:r w:rsidR="007200C5">
        <w:t>t been crying a moment before.</w:t>
      </w:r>
      <w:r w:rsidR="007200C5" w:rsidRPr="008D6A50">
        <w:t xml:space="preserve"> </w:t>
      </w:r>
      <w:r>
        <w:t>“</w:t>
      </w:r>
      <w:r w:rsidR="007200C5">
        <w:t>But you are still our king.</w:t>
      </w:r>
      <w:r w:rsidR="007200C5" w:rsidRPr="008D6A50">
        <w:t xml:space="preserve"> </w:t>
      </w:r>
      <w:r w:rsidR="007200C5">
        <w:t>We won</w:t>
      </w:r>
      <w:r>
        <w:t>’</w:t>
      </w:r>
      <w:r w:rsidR="007200C5">
        <w:t>t leave you.</w:t>
      </w:r>
      <w:r>
        <w:t>”</w:t>
      </w:r>
    </w:p>
    <w:p w14:paraId="6C44033D" w14:textId="390CA179" w:rsidR="007200C5" w:rsidRDefault="00766B15" w:rsidP="007200C5">
      <w:pPr>
        <w:pStyle w:val="Body-TextTx"/>
      </w:pPr>
      <w:r>
        <w:t>“</w:t>
      </w:r>
      <w:r w:rsidR="007200C5">
        <w:t>We will,</w:t>
      </w:r>
      <w:r>
        <w:t>”</w:t>
      </w:r>
      <w:r w:rsidR="007200C5">
        <w:t xml:space="preserve"> Adrotagia said softly.</w:t>
      </w:r>
    </w:p>
    <w:p w14:paraId="083D20FE" w14:textId="72048885" w:rsidR="007200C5" w:rsidRDefault="00766B15" w:rsidP="007200C5">
      <w:pPr>
        <w:pStyle w:val="Body-TextTx"/>
      </w:pPr>
      <w:r>
        <w:t>“</w:t>
      </w:r>
      <w:r w:rsidR="007200C5">
        <w:t>But—</w:t>
      </w:r>
      <w:r>
        <w:t>”</w:t>
      </w:r>
    </w:p>
    <w:p w14:paraId="2C275E0E" w14:textId="2F958896" w:rsidR="007200C5" w:rsidRDefault="007200C5" w:rsidP="007200C5">
      <w:pPr>
        <w:pStyle w:val="Body-TextTx"/>
      </w:pPr>
      <w:r>
        <w:t>“Vargo has the Blackthorn</w:t>
      </w:r>
      <w:r w:rsidR="00766B15">
        <w:t>’</w:t>
      </w:r>
      <w:r>
        <w:t>s suspicion,</w:t>
      </w:r>
      <w:r w:rsidR="00766B15">
        <w:t>”</w:t>
      </w:r>
      <w:r>
        <w:t xml:space="preserve"> Adrotagia said.</w:t>
      </w:r>
      <w:r w:rsidRPr="008D6A50">
        <w:t xml:space="preserve"> </w:t>
      </w:r>
      <w:r w:rsidR="00766B15">
        <w:t>“</w:t>
      </w:r>
      <w:r>
        <w:t>He will not be allowed to leave, not now.</w:t>
      </w:r>
      <w:r w:rsidRPr="008D6A50">
        <w:t xml:space="preserve"> </w:t>
      </w:r>
      <w:r>
        <w:t xml:space="preserve">And if he </w:t>
      </w:r>
      <w:r w:rsidRPr="00B94FAD">
        <w:rPr>
          <w:rStyle w:val="itali"/>
        </w:rPr>
        <w:t>did</w:t>
      </w:r>
      <w:r>
        <w:t xml:space="preserve"> go, he would be hunted once the betrayal happens.</w:t>
      </w:r>
      <w:r w:rsidRPr="008D6A50">
        <w:t xml:space="preserve"> </w:t>
      </w:r>
      <w:r>
        <w:t>We, on the other hand, can slip away—and then be ignored.</w:t>
      </w:r>
      <w:r w:rsidRPr="008D6A50">
        <w:t xml:space="preserve"> </w:t>
      </w:r>
      <w:r>
        <w:t>Without him, Kharbranth will be safe.</w:t>
      </w:r>
      <w:r w:rsidR="00766B15">
        <w:t>”</w:t>
      </w:r>
    </w:p>
    <w:p w14:paraId="7D50183F" w14:textId="6C797A1B" w:rsidR="007200C5" w:rsidRDefault="00766B15" w:rsidP="007200C5">
      <w:pPr>
        <w:pStyle w:val="Body-TextTx"/>
      </w:pPr>
      <w:r>
        <w:t>“</w:t>
      </w:r>
      <w:r w:rsidR="007200C5">
        <w:t>This was always the intent, Mrall,</w:t>
      </w:r>
      <w:r>
        <w:t>”</w:t>
      </w:r>
      <w:r w:rsidR="007200C5">
        <w:t xml:space="preserve"> Taravangian said, still staring out over the mountains.</w:t>
      </w:r>
      <w:r w:rsidR="007200C5" w:rsidRPr="008D6A50">
        <w:t xml:space="preserve"> </w:t>
      </w:r>
      <w:r>
        <w:t>“</w:t>
      </w:r>
      <w:r w:rsidR="007200C5">
        <w:t>I am the spire that draws the lightning.</w:t>
      </w:r>
      <w:r w:rsidR="007200C5" w:rsidRPr="008D6A50">
        <w:t xml:space="preserve"> </w:t>
      </w:r>
      <w:r w:rsidR="007200C5">
        <w:t>I am the bearer of our sins.</w:t>
      </w:r>
      <w:r w:rsidR="007200C5" w:rsidRPr="008D6A50">
        <w:t xml:space="preserve"> </w:t>
      </w:r>
      <w:r w:rsidR="007200C5">
        <w:t>Kharbranth can distance itself from me once our armies in Jah Keved turn against the Alethi.</w:t>
      </w:r>
      <w:r w:rsidR="007200C5" w:rsidRPr="008D6A50">
        <w:t xml:space="preserve"> </w:t>
      </w:r>
      <w:r w:rsidR="007200C5">
        <w:t>The Veden highprinces are eager and bloodthirsty; each has promises from the Fused.</w:t>
      </w:r>
      <w:r w:rsidR="007200C5" w:rsidRPr="008D6A50">
        <w:t xml:space="preserve"> </w:t>
      </w:r>
      <w:r w:rsidR="007200C5">
        <w:t>They will perpetuate the fight, believing that they will be favored once Odium</w:t>
      </w:r>
      <w:r>
        <w:t>’</w:t>
      </w:r>
      <w:r w:rsidR="007200C5">
        <w:t>s forces win.</w:t>
      </w:r>
      <w:r>
        <w:t>”</w:t>
      </w:r>
    </w:p>
    <w:p w14:paraId="04BF2EF0" w14:textId="0EAE606B" w:rsidR="007200C5" w:rsidRDefault="00766B15" w:rsidP="007200C5">
      <w:pPr>
        <w:pStyle w:val="Body-TextTx"/>
      </w:pPr>
      <w:r>
        <w:t>“</w:t>
      </w:r>
      <w:r w:rsidR="007200C5">
        <w:t>You</w:t>
      </w:r>
      <w:r>
        <w:t>’</w:t>
      </w:r>
      <w:r w:rsidR="007200C5">
        <w:t xml:space="preserve">re being </w:t>
      </w:r>
      <w:r w:rsidR="007200C5" w:rsidRPr="00B94FAD">
        <w:rPr>
          <w:rStyle w:val="itali"/>
        </w:rPr>
        <w:t>thrown away</w:t>
      </w:r>
      <w:r w:rsidR="007200C5">
        <w:t>!</w:t>
      </w:r>
      <w:r>
        <w:t>”</w:t>
      </w:r>
      <w:r w:rsidR="007200C5">
        <w:t xml:space="preserve"> Mrall said.</w:t>
      </w:r>
      <w:r w:rsidR="007200C5" w:rsidRPr="008D6A50">
        <w:t xml:space="preserve"> </w:t>
      </w:r>
      <w:r>
        <w:t>“</w:t>
      </w:r>
      <w:r w:rsidR="007200C5">
        <w:t>After all you</w:t>
      </w:r>
      <w:r>
        <w:t>’</w:t>
      </w:r>
      <w:r w:rsidR="007200C5">
        <w:t>ve done, Odium casts you aside?</w:t>
      </w:r>
      <w:r w:rsidR="007200C5" w:rsidRPr="008D6A50">
        <w:t xml:space="preserve"> </w:t>
      </w:r>
      <w:r w:rsidR="007200C5">
        <w:lastRenderedPageBreak/>
        <w:t>At least go to Jah Keved.</w:t>
      </w:r>
      <w:r>
        <w:t>”</w:t>
      </w:r>
    </w:p>
    <w:p w14:paraId="35785F04" w14:textId="36DA9E56" w:rsidR="007200C5" w:rsidRDefault="007200C5" w:rsidP="007200C5">
      <w:pPr>
        <w:pStyle w:val="Body-TextTx"/>
      </w:pPr>
      <w:r>
        <w:t>Naturally, Mrall didn</w:t>
      </w:r>
      <w:r w:rsidR="00766B15">
        <w:t>’</w:t>
      </w:r>
      <w:r>
        <w:t>t see.</w:t>
      </w:r>
      <w:r w:rsidRPr="008D6A50">
        <w:t xml:space="preserve"> </w:t>
      </w:r>
      <w:r>
        <w:t>That was fine.</w:t>
      </w:r>
      <w:r w:rsidRPr="008D6A50">
        <w:t xml:space="preserve"> </w:t>
      </w:r>
      <w:r>
        <w:t>These details weren</w:t>
      </w:r>
      <w:r w:rsidR="00766B15">
        <w:t>’</w:t>
      </w:r>
      <w:r>
        <w:t>t in the Diagram—they were in uncharted territory now.</w:t>
      </w:r>
    </w:p>
    <w:p w14:paraId="65E1EE46" w14:textId="7CE95F38" w:rsidR="007200C5" w:rsidRDefault="00766B15" w:rsidP="007200C5">
      <w:pPr>
        <w:pStyle w:val="Body-TextTx"/>
      </w:pPr>
      <w:r>
        <w:t>“</w:t>
      </w:r>
      <w:r w:rsidR="007200C5">
        <w:t>I am a diversion,</w:t>
      </w:r>
      <w:r>
        <w:t>”</w:t>
      </w:r>
      <w:r w:rsidR="007200C5">
        <w:t xml:space="preserve"> Taravangian explained.</w:t>
      </w:r>
      <w:r w:rsidR="007200C5" w:rsidRPr="008D6A50">
        <w:t xml:space="preserve"> </w:t>
      </w:r>
      <w:r>
        <w:t>“</w:t>
      </w:r>
      <w:r w:rsidR="007200C5">
        <w:t xml:space="preserve">I </w:t>
      </w:r>
      <w:r w:rsidR="007200C5" w:rsidRPr="00B94FAD">
        <w:rPr>
          <w:rStyle w:val="itali"/>
        </w:rPr>
        <w:t>must</w:t>
      </w:r>
      <w:r w:rsidR="007200C5">
        <w:t xml:space="preserve"> go with the expeditionary force into Emul.</w:t>
      </w:r>
      <w:r w:rsidR="007200C5" w:rsidRPr="008D6A50">
        <w:t xml:space="preserve"> </w:t>
      </w:r>
      <w:r w:rsidR="007200C5">
        <w:t>Then, when Jah Keved turns, the Blackthorn will be so focused on me and the immediate threat to his soldiers that he will miss whatever Odium will be attempting in the meantime.</w:t>
      </w:r>
      <w:r>
        <w:t>”</w:t>
      </w:r>
    </w:p>
    <w:p w14:paraId="277EDAC2" w14:textId="1CEC6F06" w:rsidR="007200C5" w:rsidRDefault="00766B15" w:rsidP="007200C5">
      <w:pPr>
        <w:pStyle w:val="Body-TextTx"/>
      </w:pPr>
      <w:r>
        <w:t>“</w:t>
      </w:r>
      <w:r w:rsidR="007200C5">
        <w:t>It can</w:t>
      </w:r>
      <w:r>
        <w:t>’</w:t>
      </w:r>
      <w:r w:rsidR="007200C5">
        <w:t>t be important enough to risk you,</w:t>
      </w:r>
      <w:r>
        <w:t>”</w:t>
      </w:r>
      <w:r w:rsidR="007200C5">
        <w:t xml:space="preserve"> Mrall said.</w:t>
      </w:r>
    </w:p>
    <w:p w14:paraId="489B0A76" w14:textId="689BE67D" w:rsidR="007200C5" w:rsidRDefault="007200C5" w:rsidP="007200C5">
      <w:pPr>
        <w:pStyle w:val="Body-TextTx"/>
      </w:pPr>
      <w:r>
        <w:t>Taravangian had his suspicions.</w:t>
      </w:r>
      <w:r w:rsidRPr="008D6A50">
        <w:t xml:space="preserve"> </w:t>
      </w:r>
      <w:r>
        <w:t>Perhaps Odium</w:t>
      </w:r>
      <w:r w:rsidR="00766B15">
        <w:t>’</w:t>
      </w:r>
      <w:r>
        <w:t>s ploy would be worth the cost, perhaps not.</w:t>
      </w:r>
      <w:r w:rsidRPr="008D6A50">
        <w:t xml:space="preserve"> </w:t>
      </w:r>
      <w:r>
        <w:t>It didn</w:t>
      </w:r>
      <w:r w:rsidR="00766B15">
        <w:t>’</w:t>
      </w:r>
      <w:r>
        <w:t>t matter.</w:t>
      </w:r>
      <w:r w:rsidRPr="008D6A50">
        <w:t xml:space="preserve"> </w:t>
      </w:r>
      <w:r>
        <w:t>At the god</w:t>
      </w:r>
      <w:r w:rsidR="00766B15">
        <w:t>’</w:t>
      </w:r>
      <w:r>
        <w:t>s orders, Taravangian had spent a year preparing Jah Keved to switch sides, promoting the people Odium wanted in place, moving troops into position.</w:t>
      </w:r>
      <w:r w:rsidRPr="008D6A50">
        <w:t xml:space="preserve"> </w:t>
      </w:r>
      <w:r>
        <w:t>Now that he was done, Taravangian was useless.</w:t>
      </w:r>
      <w:r w:rsidRPr="008D6A50">
        <w:t xml:space="preserve"> </w:t>
      </w:r>
      <w:r>
        <w:t>Worse, he was a potential weakness.</w:t>
      </w:r>
    </w:p>
    <w:p w14:paraId="7EED1D5E" w14:textId="77777777" w:rsidR="007200C5" w:rsidRDefault="007200C5" w:rsidP="007200C5">
      <w:pPr>
        <w:pStyle w:val="Body-TextTx"/>
      </w:pPr>
      <w:r>
        <w:t>And so, Taravangian would be given to the Alethi for execution, and his corpse would be burned without a proper funeral.</w:t>
      </w:r>
      <w:r w:rsidRPr="008D6A50">
        <w:t xml:space="preserve"> </w:t>
      </w:r>
      <w:r>
        <w:t>The Alethi gave no honors to traitors.</w:t>
      </w:r>
    </w:p>
    <w:p w14:paraId="698C8A72" w14:textId="7D168692" w:rsidR="007200C5" w:rsidRDefault="007200C5" w:rsidP="007200C5">
      <w:pPr>
        <w:pStyle w:val="Body-TextTx"/>
      </w:pPr>
      <w:r>
        <w:t>Acknowledging his fate hurt.</w:t>
      </w:r>
      <w:r w:rsidRPr="008D6A50">
        <w:t xml:space="preserve"> </w:t>
      </w:r>
      <w:r>
        <w:t>Like a spear right through his gut.</w:t>
      </w:r>
      <w:r w:rsidRPr="008D6A50">
        <w:t xml:space="preserve"> </w:t>
      </w:r>
      <w:r>
        <w:t>Odd, how much that should bother him.</w:t>
      </w:r>
      <w:r w:rsidRPr="008D6A50">
        <w:t xml:space="preserve"> </w:t>
      </w:r>
      <w:r>
        <w:t>He</w:t>
      </w:r>
      <w:r w:rsidR="00766B15">
        <w:t>’</w:t>
      </w:r>
      <w:r>
        <w:t>d be dead, so what did he care about a funeral?</w:t>
      </w:r>
    </w:p>
    <w:p w14:paraId="4FA81573" w14:textId="77777777" w:rsidR="007200C5" w:rsidRDefault="007200C5" w:rsidP="007200C5">
      <w:pPr>
        <w:pStyle w:val="Body-TextTx"/>
      </w:pPr>
      <w:r>
        <w:t>He turned from the window and gave Mrall a firm handshake—then an unexpected hug.</w:t>
      </w:r>
      <w:r w:rsidRPr="008D6A50">
        <w:t xml:space="preserve"> </w:t>
      </w:r>
      <w:r>
        <w:t>He gave another to short, trustworthy Maben—the servant woman who had watched over him all this time.</w:t>
      </w:r>
      <w:r w:rsidRPr="008D6A50">
        <w:t xml:space="preserve"> </w:t>
      </w:r>
      <w:r>
        <w:t>She handed him a small bundle of his favorite jams, all the way from Shinovar.</w:t>
      </w:r>
      <w:r w:rsidRPr="008D6A50">
        <w:t xml:space="preserve"> </w:t>
      </w:r>
      <w:r>
        <w:t>Those were increasingly rare, now that trade into the strange country had cut off.</w:t>
      </w:r>
      <w:r w:rsidRPr="008D6A50">
        <w:t xml:space="preserve"> </w:t>
      </w:r>
      <w:r>
        <w:t>The Diagram indicated it was likely one or more of the Unmade had set up there.</w:t>
      </w:r>
    </w:p>
    <w:p w14:paraId="7E4BB50A" w14:textId="5CB482AF" w:rsidR="007200C5" w:rsidRDefault="00766B15" w:rsidP="007200C5">
      <w:pPr>
        <w:pStyle w:val="Body-TextTx"/>
      </w:pPr>
      <w:r>
        <w:t>“</w:t>
      </w:r>
      <w:r w:rsidR="007200C5">
        <w:t>Too often,</w:t>
      </w:r>
      <w:r>
        <w:t>”</w:t>
      </w:r>
      <w:r w:rsidR="007200C5">
        <w:t xml:space="preserve"> Taravangian said to Maben, </w:t>
      </w:r>
      <w:r>
        <w:t>“</w:t>
      </w:r>
      <w:r w:rsidR="007200C5">
        <w:t>those who write history focus on the generals and the scholars, to the detriment of the quiet workers who see everything done.</w:t>
      </w:r>
      <w:r w:rsidR="007200C5" w:rsidRPr="008D6A50">
        <w:t xml:space="preserve"> </w:t>
      </w:r>
      <w:r w:rsidR="007200C5">
        <w:t>The salvation of our people is as much your victory as mine.</w:t>
      </w:r>
      <w:r>
        <w:t>”</w:t>
      </w:r>
      <w:r w:rsidR="007200C5" w:rsidRPr="008D6A50">
        <w:t xml:space="preserve"> </w:t>
      </w:r>
      <w:r w:rsidR="007200C5">
        <w:t>He bowed and kissed her hand.</w:t>
      </w:r>
    </w:p>
    <w:p w14:paraId="396D3FC9" w14:textId="195F3ACF" w:rsidR="007200C5" w:rsidRDefault="007200C5" w:rsidP="007200C5">
      <w:pPr>
        <w:pStyle w:val="Body-TextTx"/>
      </w:pPr>
      <w:r>
        <w:lastRenderedPageBreak/>
        <w:t>Finally he turned to Dukar, the stormwarden who administered Taravangian</w:t>
      </w:r>
      <w:r w:rsidR="00766B15">
        <w:t>’</w:t>
      </w:r>
      <w:r>
        <w:t>s intelligence tests each morning.</w:t>
      </w:r>
      <w:r w:rsidRPr="008D6A50">
        <w:t xml:space="preserve"> </w:t>
      </w:r>
      <w:r>
        <w:t>His robe was as extravagant—and silly—as always.</w:t>
      </w:r>
      <w:r w:rsidRPr="008D6A50">
        <w:t xml:space="preserve"> </w:t>
      </w:r>
      <w:r>
        <w:t>But the man</w:t>
      </w:r>
      <w:r w:rsidR="00766B15">
        <w:t>’</w:t>
      </w:r>
      <w:r>
        <w:t>s loyalty remained solid as he held up his pack of tests.</w:t>
      </w:r>
    </w:p>
    <w:p w14:paraId="2F34E54D" w14:textId="614E40B6" w:rsidR="007200C5" w:rsidRDefault="00766B15" w:rsidP="007200C5">
      <w:pPr>
        <w:pStyle w:val="Body-TextTx"/>
      </w:pPr>
      <w:r>
        <w:t>“</w:t>
      </w:r>
      <w:r w:rsidR="007200C5">
        <w:t>I should stay with you, sire,</w:t>
      </w:r>
      <w:r>
        <w:t>”</w:t>
      </w:r>
      <w:r w:rsidR="007200C5">
        <w:t xml:space="preserve"> he said as the nearby hearth sparked, the logs shifting.</w:t>
      </w:r>
      <w:r w:rsidR="007200C5" w:rsidRPr="008D6A50">
        <w:t xml:space="preserve"> </w:t>
      </w:r>
      <w:r>
        <w:t>“</w:t>
      </w:r>
      <w:r w:rsidR="007200C5">
        <w:t>You will still need someone to test you each day.</w:t>
      </w:r>
      <w:r>
        <w:t>”</w:t>
      </w:r>
    </w:p>
    <w:p w14:paraId="1B4D884D" w14:textId="30BE78BE" w:rsidR="007200C5" w:rsidRDefault="00766B15" w:rsidP="007200C5">
      <w:pPr>
        <w:pStyle w:val="Body-TextTx"/>
      </w:pPr>
      <w:r>
        <w:t>“</w:t>
      </w:r>
      <w:r w:rsidR="007200C5">
        <w:t>The tests are no longer relevant, Dukar,</w:t>
      </w:r>
      <w:r>
        <w:t>”</w:t>
      </w:r>
      <w:r w:rsidR="007200C5">
        <w:t xml:space="preserve"> Taravangian said gently.</w:t>
      </w:r>
      <w:r w:rsidR="007200C5" w:rsidRPr="008D6A50">
        <w:t xml:space="preserve"> </w:t>
      </w:r>
      <w:r w:rsidR="007200C5">
        <w:t>He held up a finger.</w:t>
      </w:r>
      <w:r w:rsidR="007200C5" w:rsidRPr="008D6A50">
        <w:t xml:space="preserve"> </w:t>
      </w:r>
      <w:r>
        <w:t>“</w:t>
      </w:r>
      <w:r w:rsidR="007200C5">
        <w:t>If you stay, you will be executed—or perhaps tortured to get information out of me.</w:t>
      </w:r>
      <w:r w:rsidR="007200C5" w:rsidRPr="008D6A50">
        <w:t xml:space="preserve"> </w:t>
      </w:r>
      <w:r w:rsidR="007200C5">
        <w:t xml:space="preserve">While I promised to do whatever was necessary to save our people, I will not go </w:t>
      </w:r>
      <w:r w:rsidR="007200C5" w:rsidRPr="00B94FAD">
        <w:rPr>
          <w:rStyle w:val="itali"/>
        </w:rPr>
        <w:t>one step</w:t>
      </w:r>
      <w:r w:rsidR="007200C5">
        <w:t xml:space="preserve"> further.</w:t>
      </w:r>
      <w:r w:rsidR="007200C5" w:rsidRPr="008D6A50">
        <w:t xml:space="preserve"> </w:t>
      </w:r>
      <w:r w:rsidR="007200C5">
        <w:t xml:space="preserve">Not a </w:t>
      </w:r>
      <w:r w:rsidR="007200C5" w:rsidRPr="00B94FAD">
        <w:rPr>
          <w:rStyle w:val="itali"/>
        </w:rPr>
        <w:t>single</w:t>
      </w:r>
      <w:r w:rsidR="007200C5">
        <w:t xml:space="preserve"> death more than needed.</w:t>
      </w:r>
      <w:r w:rsidR="007200C5" w:rsidRPr="008D6A50">
        <w:t xml:space="preserve"> </w:t>
      </w:r>
      <w:r w:rsidR="007200C5">
        <w:t xml:space="preserve">So, my final act as your king is to </w:t>
      </w:r>
      <w:r w:rsidR="007200C5" w:rsidRPr="00B94FAD">
        <w:rPr>
          <w:rStyle w:val="itali"/>
        </w:rPr>
        <w:t>command</w:t>
      </w:r>
      <w:r w:rsidR="007200C5">
        <w:t xml:space="preserve"> you to leave.</w:t>
      </w:r>
      <w:r>
        <w:t>”</w:t>
      </w:r>
    </w:p>
    <w:p w14:paraId="0872B6D6" w14:textId="363A122D" w:rsidR="007200C5" w:rsidRDefault="007200C5" w:rsidP="007200C5">
      <w:pPr>
        <w:pStyle w:val="Body-TextTx"/>
      </w:pPr>
      <w:r>
        <w:t>Dukar bowed.</w:t>
      </w:r>
      <w:r w:rsidRPr="008D6A50">
        <w:t xml:space="preserve"> </w:t>
      </w:r>
      <w:r w:rsidR="00766B15">
        <w:t>“</w:t>
      </w:r>
      <w:r>
        <w:t>My king.</w:t>
      </w:r>
      <w:r w:rsidRPr="008D6A50">
        <w:t xml:space="preserve"> </w:t>
      </w:r>
      <w:r>
        <w:t>My eternal king.</w:t>
      </w:r>
      <w:r w:rsidR="00766B15">
        <w:t>”</w:t>
      </w:r>
    </w:p>
    <w:p w14:paraId="33DCE072" w14:textId="2CDAE848" w:rsidR="007200C5" w:rsidRDefault="007200C5" w:rsidP="007200C5">
      <w:pPr>
        <w:pStyle w:val="Body-TextTx"/>
      </w:pPr>
      <w:r>
        <w:t>Taravangian looked back to Adrotagia and unfolded a piece of paper from his pocket.</w:t>
      </w:r>
      <w:r w:rsidRPr="008D6A50">
        <w:t xml:space="preserve"> </w:t>
      </w:r>
      <w:r w:rsidR="00766B15">
        <w:t>“</w:t>
      </w:r>
      <w:r>
        <w:t>For my daughter,</w:t>
      </w:r>
      <w:r w:rsidR="00766B15">
        <w:t>”</w:t>
      </w:r>
      <w:r>
        <w:t xml:space="preserve"> he said.</w:t>
      </w:r>
      <w:r w:rsidRPr="008D6A50">
        <w:t xml:space="preserve"> </w:t>
      </w:r>
      <w:r w:rsidR="00766B15">
        <w:t>“</w:t>
      </w:r>
      <w:r>
        <w:t>She will be queen of Kharbranth when this is through.</w:t>
      </w:r>
      <w:r w:rsidRPr="008D6A50">
        <w:t xml:space="preserve"> </w:t>
      </w:r>
      <w:r>
        <w:t>Be certain she disavows me.</w:t>
      </w:r>
      <w:r w:rsidRPr="008D6A50">
        <w:t xml:space="preserve"> </w:t>
      </w:r>
      <w:r>
        <w:t>This is the reason I</w:t>
      </w:r>
      <w:r w:rsidR="00766B15">
        <w:t>’</w:t>
      </w:r>
      <w:r>
        <w:t>ve kept her clean.</w:t>
      </w:r>
      <w:r w:rsidRPr="008D6A50">
        <w:t xml:space="preserve"> </w:t>
      </w:r>
      <w:r>
        <w:t>Guide her well, and do not trust Dova.</w:t>
      </w:r>
      <w:r w:rsidRPr="008D6A50">
        <w:t xml:space="preserve"> </w:t>
      </w:r>
      <w:r>
        <w:t>Having met more of the other Heralds, I</w:t>
      </w:r>
      <w:r w:rsidR="00766B15">
        <w:t>’</w:t>
      </w:r>
      <w:r>
        <w:t>m certain Battah is not as stable as she seems.</w:t>
      </w:r>
      <w:r w:rsidR="00766B15">
        <w:t>”</w:t>
      </w:r>
    </w:p>
    <w:p w14:paraId="3B9B51CD" w14:textId="5FED20C9" w:rsidR="007200C5" w:rsidRDefault="007200C5" w:rsidP="007200C5">
      <w:pPr>
        <w:pStyle w:val="Body-TextTx"/>
      </w:pPr>
      <w:r>
        <w:t>Adrotagia took his hand one last time, then patted him on the head as she</w:t>
      </w:r>
      <w:r w:rsidR="00766B15">
        <w:t>’</w:t>
      </w:r>
      <w:r>
        <w:t>d done to annoy him in their childhood, once she had started growing taller than he.</w:t>
      </w:r>
      <w:r w:rsidRPr="008D6A50">
        <w:t xml:space="preserve"> </w:t>
      </w:r>
      <w:r>
        <w:t>He smiled, then watched as the group slowly left—bowing one at a time.</w:t>
      </w:r>
    </w:p>
    <w:p w14:paraId="509DFDE3" w14:textId="142F3783" w:rsidR="007200C5" w:rsidRDefault="007200C5" w:rsidP="007200C5">
      <w:pPr>
        <w:pStyle w:val="Body-TextTx"/>
      </w:pPr>
      <w:r>
        <w:t>They closed the door, and he was alone.</w:t>
      </w:r>
      <w:r w:rsidRPr="008D6A50">
        <w:t xml:space="preserve"> </w:t>
      </w:r>
      <w:r>
        <w:t>He took his copy of the Diagram, bound in leather.</w:t>
      </w:r>
      <w:r w:rsidRPr="008D6A50">
        <w:t xml:space="preserve"> </w:t>
      </w:r>
      <w:r>
        <w:t>Despite years of hoping, he</w:t>
      </w:r>
      <w:r w:rsidR="00766B15">
        <w:t>’</w:t>
      </w:r>
      <w:r>
        <w:t>d never been given another day like that one where he</w:t>
      </w:r>
      <w:r w:rsidR="00766B15">
        <w:t>’</w:t>
      </w:r>
      <w:r>
        <w:t>d created this book.</w:t>
      </w:r>
      <w:r w:rsidRPr="008D6A50">
        <w:t xml:space="preserve"> </w:t>
      </w:r>
      <w:r>
        <w:t>But that one day had been enough.</w:t>
      </w:r>
    </w:p>
    <w:p w14:paraId="5821D431" w14:textId="77777777" w:rsidR="007200C5" w:rsidRDefault="007200C5" w:rsidP="007200C5">
      <w:pPr>
        <w:pStyle w:val="Body-TextTx"/>
      </w:pPr>
      <w:r w:rsidRPr="00B94FAD">
        <w:rPr>
          <w:rStyle w:val="itali"/>
        </w:rPr>
        <w:t>Was it?</w:t>
      </w:r>
      <w:r>
        <w:t xml:space="preserve"> a part of him whispered.</w:t>
      </w:r>
      <w:r w:rsidRPr="008D6A50">
        <w:t xml:space="preserve"> </w:t>
      </w:r>
      <w:r w:rsidRPr="00B94FAD">
        <w:rPr>
          <w:rStyle w:val="itali"/>
        </w:rPr>
        <w:t>You saved a single city.</w:t>
      </w:r>
    </w:p>
    <w:p w14:paraId="24D636C4" w14:textId="77777777" w:rsidR="007200C5" w:rsidRDefault="007200C5" w:rsidP="007200C5">
      <w:pPr>
        <w:pStyle w:val="Body-TextTx"/>
      </w:pPr>
      <w:r>
        <w:t>The best he could do.</w:t>
      </w:r>
      <w:r w:rsidRPr="008D6A50">
        <w:t xml:space="preserve"> </w:t>
      </w:r>
      <w:r>
        <w:t>To hope for more was dangerous.</w:t>
      </w:r>
    </w:p>
    <w:p w14:paraId="48FFC44F" w14:textId="77777777" w:rsidR="007200C5" w:rsidRDefault="007200C5" w:rsidP="007200C5">
      <w:pPr>
        <w:pStyle w:val="Body-TextTx"/>
      </w:pPr>
      <w:r>
        <w:t xml:space="preserve">He walked to the hearth and watched the dancing flamespren before dropping his copy of </w:t>
      </w:r>
      <w:r>
        <w:lastRenderedPageBreak/>
        <w:t>the Diagram into the fire.</w:t>
      </w:r>
    </w:p>
    <w:p w14:paraId="77C3B5B7" w14:textId="77777777" w:rsidR="00427EC2" w:rsidRPr="00FA24C7" w:rsidRDefault="00427EC2" w:rsidP="00427EC2">
      <w:pPr>
        <w:pStyle w:val="Section-PartSPT"/>
      </w:pPr>
      <w:r>
        <w:lastRenderedPageBreak/>
        <w:t>Part Two</w:t>
      </w:r>
    </w:p>
    <w:p w14:paraId="2A1F260B" w14:textId="79841BC1" w:rsidR="00427EC2" w:rsidRDefault="00427EC2" w:rsidP="00427EC2">
      <w:pPr>
        <w:pStyle w:val="NumberNum"/>
      </w:pPr>
      <w:r w:rsidRPr="007B1E67">
        <w:t xml:space="preserve">Part </w:t>
      </w:r>
      <w:r w:rsidR="00766B15" w:rsidRPr="007B1E67">
        <w:t>Two</w:t>
      </w:r>
      <w:r w:rsidR="00766B15">
        <w:t>: Our Calling</w:t>
      </w:r>
    </w:p>
    <w:p w14:paraId="63044556" w14:textId="77777777" w:rsidR="00766B15" w:rsidRDefault="00427EC2" w:rsidP="00427EC2">
      <w:pPr>
        <w:pStyle w:val="TitleTtl"/>
      </w:pPr>
      <w:r>
        <w:t xml:space="preserve">Shallan </w:t>
      </w:r>
      <w:r w:rsidR="00766B15">
        <w:t>* Adolin * Kaladin * Navani * Venli</w:t>
      </w:r>
    </w:p>
    <w:p w14:paraId="171AF301" w14:textId="40D5BEC4" w:rsidR="007200C5" w:rsidRPr="00740BD3" w:rsidRDefault="007200C5" w:rsidP="007200C5">
      <w:pPr>
        <w:pStyle w:val="Section-ChapterSCP"/>
      </w:pPr>
      <w:r>
        <w:lastRenderedPageBreak/>
        <w:t>Chapter 20</w:t>
      </w:r>
    </w:p>
    <w:p w14:paraId="7FE91AD7" w14:textId="002193D8" w:rsidR="007200C5" w:rsidRPr="00802A80" w:rsidRDefault="00766B15" w:rsidP="007200C5">
      <w:pPr>
        <w:pStyle w:val="TitleTtl"/>
      </w:pPr>
      <w:r>
        <w:t>20: the Unseen Court</w:t>
      </w:r>
    </w:p>
    <w:p w14:paraId="2CB7B420" w14:textId="77777777" w:rsidR="007200C5" w:rsidRPr="00016474" w:rsidRDefault="007200C5" w:rsidP="007200C5">
      <w:pPr>
        <w:pStyle w:val="LETTER-ALTR-A"/>
      </w:pPr>
      <w:r w:rsidRPr="00C94D45">
        <w:t>LETTER-A</w:t>
      </w:r>
    </w:p>
    <w:p w14:paraId="1E85F995" w14:textId="77777777" w:rsidR="007200C5" w:rsidRPr="00A967FE" w:rsidRDefault="007200C5" w:rsidP="007200C5">
      <w:pPr>
        <w:pStyle w:val="SalutationSal"/>
      </w:pPr>
      <w:r w:rsidRPr="00A967FE">
        <w:t>Dear Wanderer,</w:t>
      </w:r>
    </w:p>
    <w:p w14:paraId="14C48753" w14:textId="77777777" w:rsidR="007200C5" w:rsidRPr="00A967FE" w:rsidRDefault="007200C5" w:rsidP="007200C5">
      <w:pPr>
        <w:pStyle w:val="Body-TextTx"/>
      </w:pPr>
      <w:r w:rsidRPr="00A967FE">
        <w:t>I did receive your latest communication. Please forgive formality on my part, as we have not met in person. I feel new to this role, despite my years holding it. You will admit to my relative youth, I think.</w:t>
      </w:r>
    </w:p>
    <w:p w14:paraId="5288257C" w14:textId="77777777" w:rsidR="007200C5" w:rsidRPr="00016474" w:rsidRDefault="007200C5" w:rsidP="007200C5">
      <w:pPr>
        <w:pStyle w:val="ENDEND"/>
      </w:pPr>
      <w:r w:rsidRPr="00C94D45">
        <w:t>END</w:t>
      </w:r>
    </w:p>
    <w:p w14:paraId="4C12F7F0" w14:textId="77777777" w:rsidR="007200C5" w:rsidRDefault="007200C5" w:rsidP="007200C5">
      <w:pPr>
        <w:pStyle w:val="Body-TextTx"/>
      </w:pPr>
      <w:r>
        <w:t>Radiant marched through a chamber deep beneath Urithiru, listening to the crashing sound of the waterworks and worrying about the mission Shallan had agreed to undertake.</w:t>
      </w:r>
      <w:r w:rsidRPr="008D6A50">
        <w:t xml:space="preserve"> </w:t>
      </w:r>
      <w:r>
        <w:t>Volunteering to visit the honorspren?</w:t>
      </w:r>
      <w:r w:rsidRPr="008D6A50">
        <w:t xml:space="preserve"> </w:t>
      </w:r>
      <w:r>
        <w:t>Traveling into Shadesmar?</w:t>
      </w:r>
    </w:p>
    <w:p w14:paraId="0EBE8FA0" w14:textId="77777777" w:rsidR="007200C5" w:rsidRDefault="007200C5" w:rsidP="007200C5">
      <w:pPr>
        <w:pStyle w:val="Body-TextTx"/>
      </w:pPr>
      <w:r>
        <w:t>That positioned them to do as Mraize had tasked them.</w:t>
      </w:r>
      <w:r w:rsidRPr="008D6A50">
        <w:t xml:space="preserve"> </w:t>
      </w:r>
      <w:r>
        <w:t>Again.</w:t>
      </w:r>
    </w:p>
    <w:p w14:paraId="3F98B402" w14:textId="0358287A" w:rsidR="007200C5" w:rsidRDefault="007200C5" w:rsidP="007200C5">
      <w:pPr>
        <w:pStyle w:val="Body-TextTx"/>
      </w:pPr>
      <w:r>
        <w:t>Radiant did not like Mraize, and she certainly didn</w:t>
      </w:r>
      <w:r w:rsidR="00766B15">
        <w:t>’</w:t>
      </w:r>
      <w:r>
        <w:t>t trust him.</w:t>
      </w:r>
      <w:r w:rsidRPr="008D6A50">
        <w:t xml:space="preserve"> </w:t>
      </w:r>
      <w:r>
        <w:t>However, she would keep to the agreement: the will of two should be respected.</w:t>
      </w:r>
      <w:r w:rsidRPr="008D6A50">
        <w:t xml:space="preserve"> </w:t>
      </w:r>
      <w:r>
        <w:t>Veil wished to participate in the Ghostbloods wholeheartedly.</w:t>
      </w:r>
      <w:r w:rsidRPr="008D6A50">
        <w:t xml:space="preserve"> </w:t>
      </w:r>
      <w:r>
        <w:t>Shallan wanted to work with them long enough to find out what they knew.</w:t>
      </w:r>
      <w:r w:rsidRPr="008D6A50">
        <w:t xml:space="preserve"> </w:t>
      </w:r>
      <w:r>
        <w:t>So Radiant would not go to Dalinar and Jasnah.</w:t>
      </w:r>
      <w:r w:rsidRPr="008D6A50">
        <w:t xml:space="preserve"> </w:t>
      </w:r>
      <w:r>
        <w:t>The compact meant harmony, and harmony meant the ability to function.</w:t>
      </w:r>
    </w:p>
    <w:p w14:paraId="603E841F" w14:textId="1C1D7E68" w:rsidR="007200C5" w:rsidRDefault="007200C5" w:rsidP="007200C5">
      <w:pPr>
        <w:pStyle w:val="Body-TextTx"/>
      </w:pPr>
      <w:r w:rsidRPr="00B94FAD">
        <w:rPr>
          <w:rStyle w:val="itali"/>
        </w:rPr>
        <w:t>Mraize wants something out of this Restares person,</w:t>
      </w:r>
      <w:r>
        <w:t xml:space="preserve"> Veil thought.</w:t>
      </w:r>
      <w:r w:rsidRPr="008D6A50">
        <w:t xml:space="preserve"> </w:t>
      </w:r>
      <w:r w:rsidRPr="00B94FAD">
        <w:rPr>
          <w:rStyle w:val="itali"/>
        </w:rPr>
        <w:t>I can feel it. We need to find out what that secret is, then use it. We can</w:t>
      </w:r>
      <w:r w:rsidR="00766B15">
        <w:rPr>
          <w:rStyle w:val="itali"/>
        </w:rPr>
        <w:t>’</w:t>
      </w:r>
      <w:r w:rsidRPr="00B94FAD">
        <w:rPr>
          <w:rStyle w:val="itali"/>
        </w:rPr>
        <w:t>t do that from here.</w:t>
      </w:r>
    </w:p>
    <w:p w14:paraId="595F7978" w14:textId="025B68E9" w:rsidR="007200C5" w:rsidRDefault="007200C5" w:rsidP="007200C5">
      <w:pPr>
        <w:pStyle w:val="Body-TextTx"/>
      </w:pPr>
      <w:r>
        <w:t>A valid enough point.</w:t>
      </w:r>
      <w:r w:rsidRPr="008D6A50">
        <w:t xml:space="preserve"> </w:t>
      </w:r>
      <w:r>
        <w:t xml:space="preserve">Radiant clasped her hands behind her back and continued her walk </w:t>
      </w:r>
      <w:r>
        <w:lastRenderedPageBreak/>
        <w:t>along the edge of the vast reservoir as her Lightweavers trained nearby.</w:t>
      </w:r>
      <w:r w:rsidRPr="008D6A50">
        <w:t xml:space="preserve"> </w:t>
      </w:r>
      <w:r>
        <w:t>She had chosen to wear her vakama, the traditional Veden warrior</w:t>
      </w:r>
      <w:r w:rsidR="00766B15">
        <w:t>’</w:t>
      </w:r>
      <w:r>
        <w:t>s clothing.</w:t>
      </w:r>
      <w:r w:rsidRPr="008D6A50">
        <w:t xml:space="preserve"> </w:t>
      </w:r>
      <w:r>
        <w:t>It was similar to the Alethi takama, but the skirt was pleated instead of straight.</w:t>
      </w:r>
      <w:r w:rsidRPr="008D6A50">
        <w:t xml:space="preserve"> </w:t>
      </w:r>
      <w:r>
        <w:t>She wore a loose matching coat with a tight vest and shirt beneath.</w:t>
      </w:r>
    </w:p>
    <w:p w14:paraId="3EC3D320" w14:textId="671B23BA" w:rsidR="007200C5" w:rsidRDefault="007200C5" w:rsidP="007200C5">
      <w:pPr>
        <w:pStyle w:val="Body-TextTx"/>
      </w:pPr>
      <w:r>
        <w:t>The bright clothing featured vibrant blues embroidered over reds with gold woven between, and it had trim on the skirt.</w:t>
      </w:r>
      <w:r w:rsidRPr="008D6A50">
        <w:t xml:space="preserve"> </w:t>
      </w:r>
      <w:r>
        <w:t>She</w:t>
      </w:r>
      <w:r w:rsidR="00766B15">
        <w:t>’</w:t>
      </w:r>
      <w:r>
        <w:t>d noticed the Alethi doing double takes—both for the variegated colors, and because she wore what was traditionally a man</w:t>
      </w:r>
      <w:r w:rsidR="00766B15">
        <w:t>’</w:t>
      </w:r>
      <w:r>
        <w:t>s outfit.</w:t>
      </w:r>
      <w:r w:rsidRPr="008D6A50">
        <w:t xml:space="preserve"> </w:t>
      </w:r>
      <w:r>
        <w:t>But a warrior was who she was, and Jah Keved was her heritage.</w:t>
      </w:r>
      <w:r w:rsidRPr="008D6A50">
        <w:t xml:space="preserve"> </w:t>
      </w:r>
      <w:r>
        <w:t>She would convey both.</w:t>
      </w:r>
    </w:p>
    <w:p w14:paraId="798746FE" w14:textId="20E78246" w:rsidR="007200C5" w:rsidRDefault="007200C5" w:rsidP="007200C5">
      <w:pPr>
        <w:pStyle w:val="Body-TextTx"/>
      </w:pPr>
      <w:r>
        <w:t>The room echoed with a low roar.</w:t>
      </w:r>
      <w:r w:rsidRPr="008D6A50">
        <w:t xml:space="preserve"> </w:t>
      </w:r>
      <w:r>
        <w:t>Openings high in the walls on the other side of the reservoir let streams gush down and crash into the basin.</w:t>
      </w:r>
      <w:r w:rsidRPr="008D6A50">
        <w:t xml:space="preserve"> </w:t>
      </w:r>
      <w:r>
        <w:t>The noise was distant enough to not disturb conversation, and the longer she practiced here, the more comforting she found the sound of rushing water.</w:t>
      </w:r>
      <w:r w:rsidRPr="008D6A50">
        <w:t xml:space="preserve"> </w:t>
      </w:r>
      <w:r>
        <w:t>It was a natural thing, but contained, restrained.</w:t>
      </w:r>
      <w:r w:rsidRPr="008D6A50">
        <w:t xml:space="preserve"> </w:t>
      </w:r>
      <w:r>
        <w:t>It seemed to represent humankind</w:t>
      </w:r>
      <w:r w:rsidR="00766B15">
        <w:t>’</w:t>
      </w:r>
      <w:r>
        <w:t>s mastery over the elements.</w:t>
      </w:r>
    </w:p>
    <w:p w14:paraId="55BB6C58" w14:textId="231930D8" w:rsidR="007200C5" w:rsidRDefault="007200C5" w:rsidP="007200C5">
      <w:pPr>
        <w:pStyle w:val="Body-TextTx"/>
      </w:pPr>
      <w:r w:rsidRPr="00B94FAD">
        <w:rPr>
          <w:rStyle w:val="itali"/>
        </w:rPr>
        <w:t>So we must master ourselves,</w:t>
      </w:r>
      <w:r>
        <w:t xml:space="preserve"> Radiant thought—and Veil approved.</w:t>
      </w:r>
      <w:r w:rsidRPr="008D6A50">
        <w:t xml:space="preserve"> </w:t>
      </w:r>
      <w:r>
        <w:t>Radiant was careful not to think poorly of Veil.</w:t>
      </w:r>
      <w:r w:rsidRPr="008D6A50">
        <w:t xml:space="preserve"> </w:t>
      </w:r>
      <w:r>
        <w:t>Though their methods differed, they both existed to protect and help Shallan.</w:t>
      </w:r>
      <w:r w:rsidRPr="008D6A50">
        <w:t xml:space="preserve"> </w:t>
      </w:r>
      <w:r>
        <w:t>Radiant respected Veil</w:t>
      </w:r>
      <w:r w:rsidR="00766B15">
        <w:t>’</w:t>
      </w:r>
      <w:r>
        <w:t>s efforts there.</w:t>
      </w:r>
      <w:r w:rsidRPr="008D6A50">
        <w:t xml:space="preserve"> </w:t>
      </w:r>
      <w:r>
        <w:t>She had accomplished things Radiant could not.</w:t>
      </w:r>
    </w:p>
    <w:p w14:paraId="12383F5E" w14:textId="2DBF411B" w:rsidR="007200C5" w:rsidRDefault="007200C5" w:rsidP="007200C5">
      <w:pPr>
        <w:pStyle w:val="Body-TextTx"/>
      </w:pPr>
      <w:r>
        <w:t>Indeed, perhaps Veil could have been persuaded to talk to Dalinar and Jasnah.</w:t>
      </w:r>
      <w:r w:rsidRPr="008D6A50">
        <w:t xml:space="preserve"> </w:t>
      </w:r>
      <w:r>
        <w:t>But Shallan</w:t>
      </w:r>
      <w:r w:rsidR="00766B15">
        <w:t> . . .</w:t>
      </w:r>
      <w:r>
        <w:t xml:space="preserve"> the idea frightened Shallan.</w:t>
      </w:r>
    </w:p>
    <w:p w14:paraId="12E3B2FF" w14:textId="22C5AD28" w:rsidR="007200C5" w:rsidRDefault="007200C5" w:rsidP="007200C5">
      <w:pPr>
        <w:pStyle w:val="Body-TextTx"/>
      </w:pPr>
      <w:r>
        <w:t>That deep wound had surprised Radiant as it began to emerge this last year.</w:t>
      </w:r>
      <w:r w:rsidRPr="008D6A50">
        <w:t xml:space="preserve"> </w:t>
      </w:r>
      <w:r>
        <w:t>Radiant was pleased with the improvement they</w:t>
      </w:r>
      <w:r w:rsidR="00766B15">
        <w:t>’</w:t>
      </w:r>
      <w:r>
        <w:t>d made in working together, but this wound was impeding further progress.</w:t>
      </w:r>
      <w:r w:rsidRPr="008D6A50">
        <w:t xml:space="preserve"> </w:t>
      </w:r>
      <w:r>
        <w:t>It seemed similar to what often happened with strength training.</w:t>
      </w:r>
      <w:r w:rsidRPr="008D6A50">
        <w:t xml:space="preserve"> </w:t>
      </w:r>
      <w:r>
        <w:t>You eventually reached a plateau—and sometimes getting to new heights required more pain</w:t>
      </w:r>
      <w:r w:rsidRPr="005B0231">
        <w:t xml:space="preserve"> </w:t>
      </w:r>
      <w:r>
        <w:t>first.</w:t>
      </w:r>
    </w:p>
    <w:p w14:paraId="44569CCE" w14:textId="0AEEFDD9" w:rsidR="007200C5" w:rsidRDefault="007200C5" w:rsidP="007200C5">
      <w:pPr>
        <w:pStyle w:val="Body-TextTx"/>
      </w:pPr>
      <w:r>
        <w:t>They</w:t>
      </w:r>
      <w:r w:rsidR="00766B15">
        <w:t>’</w:t>
      </w:r>
      <w:r>
        <w:t>d get through this.</w:t>
      </w:r>
      <w:r w:rsidRPr="008D6A50">
        <w:t xml:space="preserve"> </w:t>
      </w:r>
      <w:r>
        <w:t xml:space="preserve">It might seem like regression, but Radiant was certain this last </w:t>
      </w:r>
      <w:r>
        <w:lastRenderedPageBreak/>
        <w:t>knot of agony was the final answer.</w:t>
      </w:r>
      <w:r w:rsidRPr="008D6A50">
        <w:t xml:space="preserve"> </w:t>
      </w:r>
      <w:r>
        <w:t>The final truth.</w:t>
      </w:r>
      <w:r w:rsidRPr="008D6A50">
        <w:t xml:space="preserve"> </w:t>
      </w:r>
      <w:r>
        <w:t xml:space="preserve">Shallan was </w:t>
      </w:r>
      <w:r w:rsidRPr="00B94FAD">
        <w:rPr>
          <w:rStyle w:val="itali"/>
        </w:rPr>
        <w:t>terrified</w:t>
      </w:r>
      <w:r>
        <w:t xml:space="preserve"> that the ones she loved would turn on her when they found out the extent of her crimes.</w:t>
      </w:r>
      <w:r w:rsidRPr="008D6A50">
        <w:t xml:space="preserve"> </w:t>
      </w:r>
      <w:r>
        <w:t xml:space="preserve">But she </w:t>
      </w:r>
      <w:r w:rsidRPr="00B94FAD">
        <w:rPr>
          <w:rStyle w:val="itali"/>
        </w:rPr>
        <w:t>needed</w:t>
      </w:r>
      <w:r>
        <w:t xml:space="preserve"> to confront her truths.</w:t>
      </w:r>
    </w:p>
    <w:p w14:paraId="49CA5F34" w14:textId="78FBF41C" w:rsidR="007200C5" w:rsidRDefault="007200C5" w:rsidP="007200C5">
      <w:pPr>
        <w:pStyle w:val="Body-TextTx"/>
      </w:pPr>
      <w:r>
        <w:t>Radiant would do what she could to help ease that burden.</w:t>
      </w:r>
      <w:r w:rsidRPr="008D6A50">
        <w:t xml:space="preserve"> </w:t>
      </w:r>
      <w:r>
        <w:t>Today, that meant helping prepare for the mission into Shadesmar.</w:t>
      </w:r>
      <w:r w:rsidRPr="008D6A50">
        <w:t xml:space="preserve"> </w:t>
      </w:r>
      <w:r>
        <w:t>Veil could fulfill Mraize</w:t>
      </w:r>
      <w:r w:rsidR="00766B15">
        <w:t>’</w:t>
      </w:r>
      <w:r>
        <w:t>s demand and find this Restares person.</w:t>
      </w:r>
      <w:r w:rsidRPr="008D6A50">
        <w:t xml:space="preserve"> </w:t>
      </w:r>
      <w:r>
        <w:t>Radiant</w:t>
      </w:r>
      <w:r w:rsidRPr="001A49F6">
        <w:t xml:space="preserve"> </w:t>
      </w:r>
      <w:r>
        <w:t>would instead make certain the official side of their journey—speaking to the honorspren and pleading for them to join the war—was handled competently.</w:t>
      </w:r>
    </w:p>
    <w:p w14:paraId="73B33BF5" w14:textId="0C15E31B" w:rsidR="007200C5" w:rsidRDefault="007200C5" w:rsidP="007200C5">
      <w:pPr>
        <w:pStyle w:val="Body-TextTx"/>
      </w:pPr>
      <w:r>
        <w:t>She turned and inspected her Lightweavers.</w:t>
      </w:r>
      <w:r w:rsidRPr="008D6A50">
        <w:t xml:space="preserve"> </w:t>
      </w:r>
      <w:r>
        <w:t>She brought them to this chamber under the tower because they didn</w:t>
      </w:r>
      <w:r w:rsidR="00766B15">
        <w:t>’</w:t>
      </w:r>
      <w:r>
        <w:t>t like to train in the standard sparring halls.</w:t>
      </w:r>
      <w:r w:rsidRPr="008D6A50">
        <w:t xml:space="preserve"> </w:t>
      </w:r>
      <w:r>
        <w:t>Though Radiant would have preferred them to associate with other soldiers, she had reluctantly agreed to find them a more private place.</w:t>
      </w:r>
      <w:r w:rsidRPr="008D6A50">
        <w:t xml:space="preserve"> </w:t>
      </w:r>
      <w:r>
        <w:t>Their powers were</w:t>
      </w:r>
      <w:r w:rsidR="00766B15">
        <w:t> . . .</w:t>
      </w:r>
      <w:r>
        <w:t xml:space="preserve"> unusual, and could be distracting.</w:t>
      </w:r>
    </w:p>
    <w:p w14:paraId="3E101FB0" w14:textId="77777777" w:rsidR="007200C5" w:rsidRDefault="007200C5" w:rsidP="007200C5">
      <w:pPr>
        <w:pStyle w:val="Body-TextTx"/>
      </w:pPr>
      <w:r>
        <w:t>Nearby, Beryl and Darcira—two of her newer Lightweavers—changed faces as they fought.</w:t>
      </w:r>
      <w:r w:rsidRPr="008D6A50">
        <w:t xml:space="preserve"> </w:t>
      </w:r>
      <w:r>
        <w:t>Diversions, to put their opponent off guard.</w:t>
      </w:r>
      <w:r w:rsidRPr="008D6A50">
        <w:t xml:space="preserve"> </w:t>
      </w:r>
      <w:r>
        <w:t>Curiously, when wearing new faces, both women attacked more recklessly.</w:t>
      </w:r>
      <w:r w:rsidRPr="008D6A50">
        <w:t xml:space="preserve"> </w:t>
      </w:r>
      <w:r>
        <w:t>Many Lightweavers, when offered a part to play, threw themselves into it wholeheartedly.</w:t>
      </w:r>
    </w:p>
    <w:p w14:paraId="0B9C7C2E" w14:textId="4E9544B0" w:rsidR="007200C5" w:rsidRDefault="007200C5" w:rsidP="007200C5">
      <w:pPr>
        <w:pStyle w:val="Body-TextTx"/>
      </w:pPr>
      <w:r>
        <w:t>It didn</w:t>
      </w:r>
      <w:r w:rsidR="00766B15">
        <w:t>’</w:t>
      </w:r>
      <w:r>
        <w:t>t seem they had the same mental crisis as Shallan, fortunately.</w:t>
      </w:r>
      <w:r w:rsidRPr="008D6A50">
        <w:t xml:space="preserve"> </w:t>
      </w:r>
      <w:r>
        <w:t>They just liked acting, and sometimes took it too far.</w:t>
      </w:r>
      <w:r w:rsidRPr="008D6A50">
        <w:t xml:space="preserve"> </w:t>
      </w:r>
      <w:r>
        <w:t>If given a helmet, they</w:t>
      </w:r>
      <w:r w:rsidR="00766B15">
        <w:t>’</w:t>
      </w:r>
      <w:r>
        <w:t>d stand up and shout orders like a battle commander.</w:t>
      </w:r>
      <w:r w:rsidRPr="008D6A50">
        <w:t xml:space="preserve"> </w:t>
      </w:r>
      <w:r>
        <w:t>Wearing the right face they</w:t>
      </w:r>
      <w:r w:rsidR="00766B15">
        <w:t>’</w:t>
      </w:r>
      <w:r>
        <w:t>d argue politics, stand in front of a crowd, even lob insults at the mighty.</w:t>
      </w:r>
      <w:r w:rsidRPr="008D6A50">
        <w:t xml:space="preserve"> </w:t>
      </w:r>
      <w:r>
        <w:t>But catch either of these two women alone, wearing her own face?</w:t>
      </w:r>
      <w:r w:rsidRPr="008D6A50">
        <w:t xml:space="preserve"> </w:t>
      </w:r>
      <w:r>
        <w:t>They</w:t>
      </w:r>
      <w:r w:rsidR="00766B15">
        <w:t>’</w:t>
      </w:r>
      <w:r>
        <w:t>d speak in muted voices and avoid crowds, seeking to curl up quietly and read.</w:t>
      </w:r>
    </w:p>
    <w:p w14:paraId="0D54B101" w14:textId="70EFD2CD" w:rsidR="007200C5" w:rsidRDefault="00766B15" w:rsidP="007200C5">
      <w:pPr>
        <w:pStyle w:val="Body-TextTx"/>
      </w:pPr>
      <w:r>
        <w:t>“</w:t>
      </w:r>
      <w:r w:rsidR="007200C5">
        <w:t>Beryl, Darcira,</w:t>
      </w:r>
      <w:r>
        <w:t>”</w:t>
      </w:r>
      <w:r w:rsidR="007200C5">
        <w:t xml:space="preserve"> Radiant said, interrupting the women.</w:t>
      </w:r>
      <w:r w:rsidR="007200C5" w:rsidRPr="008D6A50">
        <w:t xml:space="preserve"> </w:t>
      </w:r>
      <w:r>
        <w:t>“</w:t>
      </w:r>
      <w:r w:rsidR="007200C5">
        <w:t>I like how you are learning to control your powers—but today</w:t>
      </w:r>
      <w:r>
        <w:t>’</w:t>
      </w:r>
      <w:r w:rsidR="007200C5">
        <w:t>s task is to practice the sword.</w:t>
      </w:r>
      <w:r w:rsidR="007200C5" w:rsidRPr="008D6A50">
        <w:t xml:space="preserve"> </w:t>
      </w:r>
      <w:r w:rsidR="007200C5">
        <w:t>Try to watch your footwork more than your transformations.</w:t>
      </w:r>
      <w:r w:rsidR="007200C5" w:rsidRPr="008D6A50">
        <w:t xml:space="preserve"> </w:t>
      </w:r>
      <w:r w:rsidR="007200C5">
        <w:t>Darcira, when you wear a male face, you always lose your stance.</w:t>
      </w:r>
      <w:r>
        <w:t>”</w:t>
      </w:r>
    </w:p>
    <w:p w14:paraId="05172100" w14:textId="269EDF87" w:rsidR="007200C5" w:rsidRDefault="00766B15" w:rsidP="007200C5">
      <w:pPr>
        <w:pStyle w:val="Body-TextTx"/>
      </w:pPr>
      <w:r>
        <w:lastRenderedPageBreak/>
        <w:t>“</w:t>
      </w:r>
      <w:r w:rsidR="007200C5">
        <w:t>Guess I feel more aggressive,</w:t>
      </w:r>
      <w:r>
        <w:t>”</w:t>
      </w:r>
      <w:r w:rsidR="007200C5">
        <w:t xml:space="preserve"> Darcira said, shrugging as her Lightweaving puffed away, revealing her normal features.</w:t>
      </w:r>
    </w:p>
    <w:p w14:paraId="6359A1DD" w14:textId="03AFD7A1" w:rsidR="007200C5" w:rsidRDefault="00766B15" w:rsidP="007200C5">
      <w:pPr>
        <w:pStyle w:val="Body-TextTx"/>
      </w:pPr>
      <w:r>
        <w:t>“</w:t>
      </w:r>
      <w:r w:rsidR="007200C5">
        <w:t>You must control the face rather than let it control you,</w:t>
      </w:r>
      <w:r>
        <w:t>”</w:t>
      </w:r>
      <w:r w:rsidR="007200C5">
        <w:t xml:space="preserve"> Radiant said.</w:t>
      </w:r>
      <w:r w:rsidR="007200C5" w:rsidRPr="008D6A50">
        <w:t xml:space="preserve"> </w:t>
      </w:r>
      <w:r w:rsidR="007200C5">
        <w:t>Inside she felt Shallan forming a wisecrack—the Three had their own trouble with that idea.</w:t>
      </w:r>
      <w:r w:rsidR="007200C5" w:rsidRPr="008D6A50">
        <w:t xml:space="preserve"> </w:t>
      </w:r>
      <w:r>
        <w:t>“</w:t>
      </w:r>
      <w:r w:rsidR="007200C5">
        <w:t>When you</w:t>
      </w:r>
      <w:r>
        <w:t>’</w:t>
      </w:r>
      <w:r w:rsidR="007200C5">
        <w:t>re fighting, and you intend to distract someone, don</w:t>
      </w:r>
      <w:r>
        <w:t>’</w:t>
      </w:r>
      <w:r w:rsidR="007200C5">
        <w:t xml:space="preserve">t let that distract </w:t>
      </w:r>
      <w:r w:rsidR="007200C5" w:rsidRPr="00B94FAD">
        <w:rPr>
          <w:rStyle w:val="itali"/>
        </w:rPr>
        <w:t>you</w:t>
      </w:r>
      <w:r w:rsidR="007200C5">
        <w:t xml:space="preserve"> as well.</w:t>
      </w:r>
      <w:r>
        <w:t>”</w:t>
      </w:r>
    </w:p>
    <w:p w14:paraId="00A38337" w14:textId="4A20B9FB" w:rsidR="007200C5" w:rsidRDefault="00766B15" w:rsidP="007200C5">
      <w:pPr>
        <w:pStyle w:val="Body-TextTx"/>
      </w:pPr>
      <w:r>
        <w:t>“</w:t>
      </w:r>
      <w:r w:rsidR="007200C5">
        <w:t>But Radiant,</w:t>
      </w:r>
      <w:r>
        <w:t>”</w:t>
      </w:r>
      <w:r w:rsidR="007200C5">
        <w:t xml:space="preserve"> Beryl said, waving toward her side sword, </w:t>
      </w:r>
      <w:r>
        <w:t>“</w:t>
      </w:r>
      <w:r w:rsidR="007200C5">
        <w:t xml:space="preserve">why do we even </w:t>
      </w:r>
      <w:r w:rsidR="007200C5" w:rsidRPr="00B94FAD">
        <w:rPr>
          <w:rStyle w:val="itali"/>
        </w:rPr>
        <w:t>have</w:t>
      </w:r>
      <w:r w:rsidR="007200C5">
        <w:t xml:space="preserve"> to learn to fight?</w:t>
      </w:r>
      <w:r w:rsidR="007200C5" w:rsidRPr="008D6A50">
        <w:t xml:space="preserve"> </w:t>
      </w:r>
      <w:r w:rsidR="007200C5">
        <w:t>We</w:t>
      </w:r>
      <w:r>
        <w:t>’</w:t>
      </w:r>
      <w:r w:rsidR="007200C5">
        <w:t>re spies.</w:t>
      </w:r>
      <w:r w:rsidR="007200C5" w:rsidRPr="008D6A50">
        <w:t xml:space="preserve"> </w:t>
      </w:r>
      <w:r w:rsidR="007200C5">
        <w:t>If we have to pick up our swords, haven</w:t>
      </w:r>
      <w:r>
        <w:t>’</w:t>
      </w:r>
      <w:r w:rsidR="007200C5">
        <w:t>t we already lost?</w:t>
      </w:r>
      <w:r>
        <w:t>”</w:t>
      </w:r>
    </w:p>
    <w:p w14:paraId="1BED85FC" w14:textId="26EB5A15" w:rsidR="007200C5" w:rsidRDefault="00766B15" w:rsidP="007200C5">
      <w:pPr>
        <w:pStyle w:val="Body-TextTx"/>
      </w:pPr>
      <w:r>
        <w:t>“</w:t>
      </w:r>
      <w:r w:rsidR="007200C5">
        <w:t>There may be times when you will need to pretend to be a soldier.</w:t>
      </w:r>
      <w:r w:rsidR="007200C5" w:rsidRPr="008D6A50">
        <w:t xml:space="preserve"> </w:t>
      </w:r>
      <w:r w:rsidR="007200C5">
        <w:t>In that case, using the sword could be part of your disguise.</w:t>
      </w:r>
      <w:r w:rsidR="007200C5" w:rsidRPr="008D6A50">
        <w:t xml:space="preserve"> </w:t>
      </w:r>
      <w:r w:rsidR="007200C5">
        <w:t>But yes, fighting is our last resort.</w:t>
      </w:r>
      <w:r w:rsidR="007200C5" w:rsidRPr="008D6A50">
        <w:t xml:space="preserve"> </w:t>
      </w:r>
      <w:r w:rsidR="007200C5">
        <w:t xml:space="preserve">I would have it be a </w:t>
      </w:r>
      <w:r w:rsidR="007200C5" w:rsidRPr="00B94FAD">
        <w:rPr>
          <w:rStyle w:val="itali"/>
        </w:rPr>
        <w:t>viable</w:t>
      </w:r>
      <w:r w:rsidR="007200C5">
        <w:t xml:space="preserve"> last resort—if you need to break disguise and abandon your cover, I want you to survive and return to us.</w:t>
      </w:r>
      <w:r>
        <w:t>”</w:t>
      </w:r>
    </w:p>
    <w:p w14:paraId="0239E673" w14:textId="5FA07957" w:rsidR="007200C5" w:rsidRDefault="007200C5" w:rsidP="007200C5">
      <w:pPr>
        <w:pStyle w:val="Body-TextTx"/>
      </w:pPr>
      <w:r>
        <w:t>The young woman thought on that.</w:t>
      </w:r>
      <w:r w:rsidRPr="008D6A50">
        <w:t xml:space="preserve"> </w:t>
      </w:r>
      <w:r>
        <w:t>She was a few years older than Shallan, but a few years younger than how Radiant saw herself.</w:t>
      </w:r>
      <w:r w:rsidRPr="008D6A50">
        <w:t xml:space="preserve"> </w:t>
      </w:r>
      <w:r>
        <w:t>Beryl claimed to have forgotten her real name, she</w:t>
      </w:r>
      <w:r w:rsidR="00766B15">
        <w:t>’</w:t>
      </w:r>
      <w:r>
        <w:t>d lived so many different lives.</w:t>
      </w:r>
      <w:r w:rsidRPr="008D6A50">
        <w:t xml:space="preserve"> </w:t>
      </w:r>
      <w:r>
        <w:t>Veil had found her after hearing rumors of a prostitute working in the warcamps whose face changed to match that of people her clients most loved.</w:t>
      </w:r>
    </w:p>
    <w:p w14:paraId="024A76DA" w14:textId="70F63261" w:rsidR="007200C5" w:rsidRDefault="007200C5" w:rsidP="007200C5">
      <w:pPr>
        <w:pStyle w:val="Body-TextTx"/>
      </w:pPr>
      <w:r>
        <w:t>A hard life, but not an uncommon story for the Lightweavers.</w:t>
      </w:r>
      <w:r w:rsidRPr="008D6A50">
        <w:t xml:space="preserve"> </w:t>
      </w:r>
      <w:r>
        <w:t>Half of Radiant</w:t>
      </w:r>
      <w:r w:rsidR="00766B15">
        <w:t>’</w:t>
      </w:r>
      <w:r>
        <w:t>s band of twenty included the deserters Shallan had first recruited.</w:t>
      </w:r>
      <w:r w:rsidRPr="008D6A50">
        <w:t xml:space="preserve"> </w:t>
      </w:r>
      <w:r>
        <w:t>Those men might not have forgotten their former lives, but there were certainly parts in the middle they</w:t>
      </w:r>
      <w:r w:rsidR="00766B15">
        <w:t>’</w:t>
      </w:r>
      <w:r>
        <w:t>d rather not discuss.</w:t>
      </w:r>
    </w:p>
    <w:p w14:paraId="7DBE3357" w14:textId="06C674DA" w:rsidR="007200C5" w:rsidRDefault="007200C5" w:rsidP="007200C5">
      <w:pPr>
        <w:pStyle w:val="Body-TextTx"/>
      </w:pPr>
      <w:r>
        <w:t>Beryl and Darcira took Radiant</w:t>
      </w:r>
      <w:r w:rsidR="00766B15">
        <w:t>’</w:t>
      </w:r>
      <w:r>
        <w:t>s tips—which were really Adolin</w:t>
      </w:r>
      <w:r w:rsidR="00766B15">
        <w:t>’</w:t>
      </w:r>
      <w:r>
        <w:t>s tips, drilled into her brain over many nights practicing—and returned to their sparring.</w:t>
      </w:r>
    </w:p>
    <w:p w14:paraId="04C49B42" w14:textId="1589CF00" w:rsidR="007200C5" w:rsidRDefault="00766B15" w:rsidP="007200C5">
      <w:pPr>
        <w:pStyle w:val="Body-TextTx"/>
      </w:pPr>
      <w:r>
        <w:t>“</w:t>
      </w:r>
      <w:r w:rsidR="007200C5">
        <w:t>I couldn</w:t>
      </w:r>
      <w:r>
        <w:t>’</w:t>
      </w:r>
      <w:r w:rsidR="007200C5">
        <w:t>t spot her Cryptic,</w:t>
      </w:r>
      <w:r>
        <w:t>”</w:t>
      </w:r>
      <w:r w:rsidR="007200C5">
        <w:t xml:space="preserve"> Radiant said as she walked away to inspect the others.</w:t>
      </w:r>
    </w:p>
    <w:p w14:paraId="0584F6F1" w14:textId="7757F61A" w:rsidR="007200C5" w:rsidRDefault="00766B15" w:rsidP="007200C5">
      <w:pPr>
        <w:pStyle w:val="Body-TextTx"/>
      </w:pPr>
      <w:r>
        <w:t>“</w:t>
      </w:r>
      <w:r w:rsidR="007200C5">
        <w:t>Mmm?</w:t>
      </w:r>
      <w:r>
        <w:t>”</w:t>
      </w:r>
      <w:r w:rsidR="007200C5">
        <w:t xml:space="preserve"> Pattern said, riding on her back, right below her collar.</w:t>
      </w:r>
      <w:r w:rsidR="007200C5" w:rsidRPr="008D6A50">
        <w:t xml:space="preserve"> </w:t>
      </w:r>
      <w:r>
        <w:t>“</w:t>
      </w:r>
      <w:r w:rsidR="007200C5">
        <w:t>Pattern?</w:t>
      </w:r>
      <w:r w:rsidR="007200C5" w:rsidRPr="008D6A50">
        <w:t xml:space="preserve"> </w:t>
      </w:r>
      <w:r w:rsidR="007200C5">
        <w:t>She usually rides on the inside of Beryl</w:t>
      </w:r>
      <w:r>
        <w:t>’</w:t>
      </w:r>
      <w:r w:rsidR="007200C5">
        <w:t>s shirt, near her skin.</w:t>
      </w:r>
      <w:r w:rsidR="007200C5" w:rsidRPr="008D6A50">
        <w:t xml:space="preserve"> </w:t>
      </w:r>
      <w:r w:rsidR="007200C5">
        <w:t>Pattern doesn</w:t>
      </w:r>
      <w:r>
        <w:t>’</w:t>
      </w:r>
      <w:r w:rsidR="007200C5">
        <w:t>t like to be seen.</w:t>
      </w:r>
      <w:r>
        <w:t>”</w:t>
      </w:r>
    </w:p>
    <w:p w14:paraId="5902255C" w14:textId="35C43EBC" w:rsidR="007200C5" w:rsidRDefault="00766B15" w:rsidP="007200C5">
      <w:pPr>
        <w:pStyle w:val="Body-TextTx"/>
      </w:pPr>
      <w:r>
        <w:lastRenderedPageBreak/>
        <w:t>“</w:t>
      </w:r>
      <w:r w:rsidR="007200C5">
        <w:t>I</w:t>
      </w:r>
      <w:r>
        <w:t>’</w:t>
      </w:r>
      <w:r w:rsidR="007200C5">
        <w:t>d prefer if you used the Cryptic</w:t>
      </w:r>
      <w:r>
        <w:t>’</w:t>
      </w:r>
      <w:r w:rsidR="007200C5">
        <w:t>s other name,</w:t>
      </w:r>
      <w:r>
        <w:t>”</w:t>
      </w:r>
      <w:r w:rsidR="007200C5">
        <w:t xml:space="preserve"> Radiant said.</w:t>
      </w:r>
      <w:r w:rsidR="007200C5" w:rsidRPr="008D6A50">
        <w:t xml:space="preserve"> </w:t>
      </w:r>
      <w:r>
        <w:t>“</w:t>
      </w:r>
      <w:r w:rsidR="007200C5">
        <w:t>It</w:t>
      </w:r>
      <w:r>
        <w:t>’</w:t>
      </w:r>
      <w:r w:rsidR="007200C5">
        <w:t>s confusing, otherwise.</w:t>
      </w:r>
      <w:r>
        <w:t>”</w:t>
      </w:r>
      <w:r w:rsidR="007200C5" w:rsidRPr="008D6A50">
        <w:t xml:space="preserve"> </w:t>
      </w:r>
      <w:r w:rsidR="007200C5">
        <w:t>After being pressured, each of the other Cryptics had picked individual names for the humans to use.</w:t>
      </w:r>
    </w:p>
    <w:p w14:paraId="426021E6" w14:textId="6B1C87DC" w:rsidR="007200C5" w:rsidRDefault="00766B15" w:rsidP="007200C5">
      <w:pPr>
        <w:pStyle w:val="Body-TextTx"/>
      </w:pPr>
      <w:r>
        <w:t>“</w:t>
      </w:r>
      <w:r w:rsidR="007200C5">
        <w:t>I don</w:t>
      </w:r>
      <w:r>
        <w:t>’</w:t>
      </w:r>
      <w:r w:rsidR="007200C5">
        <w:t>t understand why,</w:t>
      </w:r>
      <w:r>
        <w:t>”</w:t>
      </w:r>
      <w:r w:rsidR="007200C5">
        <w:t xml:space="preserve"> he said.</w:t>
      </w:r>
      <w:r w:rsidR="007200C5" w:rsidRPr="008D6A50">
        <w:t xml:space="preserve"> </w:t>
      </w:r>
      <w:r>
        <w:t>“</w:t>
      </w:r>
      <w:r w:rsidR="007200C5">
        <w:t>Our names are already all different.</w:t>
      </w:r>
      <w:r w:rsidR="007200C5" w:rsidRPr="008D6A50">
        <w:t xml:space="preserve"> </w:t>
      </w:r>
      <w:r w:rsidR="007200C5">
        <w:t>I am Pattern.</w:t>
      </w:r>
      <w:r w:rsidR="007200C5" w:rsidRPr="008D6A50">
        <w:t xml:space="preserve"> </w:t>
      </w:r>
      <w:r w:rsidR="007200C5">
        <w:t>She is Pattern.</w:t>
      </w:r>
      <w:r w:rsidR="007200C5" w:rsidRPr="008D6A50">
        <w:t xml:space="preserve"> </w:t>
      </w:r>
      <w:r w:rsidR="007200C5">
        <w:t>Gaz has Pattern.</w:t>
      </w:r>
      <w:r>
        <w:t>”</w:t>
      </w:r>
    </w:p>
    <w:p w14:paraId="7D014879" w14:textId="40065006" w:rsidR="007200C5" w:rsidRDefault="00766B15" w:rsidP="007200C5">
      <w:pPr>
        <w:pStyle w:val="Body-TextTx"/>
      </w:pPr>
      <w:r>
        <w:t>“</w:t>
      </w:r>
      <w:r w:rsidR="007200C5">
        <w:t>Those</w:t>
      </w:r>
      <w:r>
        <w:t> . . .</w:t>
      </w:r>
      <w:r w:rsidR="007200C5">
        <w:t xml:space="preserve"> are the same words, Pattern.</w:t>
      </w:r>
      <w:r>
        <w:t>”</w:t>
      </w:r>
    </w:p>
    <w:p w14:paraId="35463495" w14:textId="2B364762" w:rsidR="007200C5" w:rsidRDefault="00766B15" w:rsidP="007200C5">
      <w:pPr>
        <w:pStyle w:val="Body-TextTx"/>
      </w:pPr>
      <w:r>
        <w:t>“</w:t>
      </w:r>
      <w:r w:rsidR="007200C5">
        <w:t>But they</w:t>
      </w:r>
      <w:r>
        <w:t>’</w:t>
      </w:r>
      <w:r w:rsidR="007200C5">
        <w:t>re not,</w:t>
      </w:r>
      <w:r>
        <w:t>”</w:t>
      </w:r>
      <w:r w:rsidR="007200C5">
        <w:t xml:space="preserve"> he said.</w:t>
      </w:r>
      <w:r w:rsidR="007200C5" w:rsidRPr="008D6A50">
        <w:t xml:space="preserve"> </w:t>
      </w:r>
      <w:r>
        <w:t>“</w:t>
      </w:r>
      <w:r w:rsidR="007200C5">
        <w:t>Mmm.</w:t>
      </w:r>
      <w:r w:rsidR="007200C5" w:rsidRPr="008D6A50">
        <w:t xml:space="preserve"> </w:t>
      </w:r>
      <w:r w:rsidR="007200C5">
        <w:t>I could write the numbers for you.</w:t>
      </w:r>
      <w:r>
        <w:t>”</w:t>
      </w:r>
    </w:p>
    <w:p w14:paraId="615BFDE3" w14:textId="00278B23" w:rsidR="007200C5" w:rsidRDefault="00766B15" w:rsidP="007200C5">
      <w:pPr>
        <w:pStyle w:val="Body-TextTx"/>
      </w:pPr>
      <w:r>
        <w:t>“</w:t>
      </w:r>
      <w:r w:rsidR="007200C5">
        <w:t>Humans can</w:t>
      </w:r>
      <w:r>
        <w:t>’</w:t>
      </w:r>
      <w:r w:rsidR="007200C5">
        <w:t>t speak equations as intonations,</w:t>
      </w:r>
      <w:r>
        <w:t>”</w:t>
      </w:r>
      <w:r w:rsidR="007200C5">
        <w:t xml:space="preserve"> Radiant said.</w:t>
      </w:r>
    </w:p>
    <w:p w14:paraId="2127CB6D" w14:textId="7CB43F71" w:rsidR="007200C5" w:rsidRDefault="007200C5" w:rsidP="007200C5">
      <w:pPr>
        <w:pStyle w:val="Body-TextTx"/>
      </w:pPr>
      <w:r>
        <w:t>Like most of Shallan</w:t>
      </w:r>
      <w:r w:rsidR="00766B15">
        <w:t>’</w:t>
      </w:r>
      <w:r>
        <w:t>s team, Beryl and Darcira already had their own spren—though had yet to earn their swords.</w:t>
      </w:r>
      <w:r w:rsidRPr="008D6A50">
        <w:t xml:space="preserve"> </w:t>
      </w:r>
      <w:r>
        <w:t>That meant they weren</w:t>
      </w:r>
      <w:r w:rsidR="00766B15">
        <w:t>’</w:t>
      </w:r>
      <w:r>
        <w:t>t squires according to the Windrunner definition.</w:t>
      </w:r>
      <w:r w:rsidRPr="008D6A50">
        <w:t xml:space="preserve"> </w:t>
      </w:r>
      <w:r>
        <w:t>Cryptics weren</w:t>
      </w:r>
      <w:r w:rsidR="00766B15">
        <w:t>’</w:t>
      </w:r>
      <w:r>
        <w:t>t as uptight as honorspren, and didn</w:t>
      </w:r>
      <w:r w:rsidR="00766B15">
        <w:t>’</w:t>
      </w:r>
      <w:r>
        <w:t>t wait as long to start bonds.</w:t>
      </w:r>
      <w:r w:rsidRPr="008D6A50">
        <w:t xml:space="preserve"> </w:t>
      </w:r>
      <w:r>
        <w:t>Everyone in her team had one at this point, and newcomers got them quickly.</w:t>
      </w:r>
    </w:p>
    <w:p w14:paraId="0EB3E5E6" w14:textId="628D23F7" w:rsidR="007200C5" w:rsidRDefault="007200C5" w:rsidP="007200C5">
      <w:pPr>
        <w:pStyle w:val="Body-TextTx"/>
      </w:pPr>
      <w:r>
        <w:t>So her team had begun using their own terminology.</w:t>
      </w:r>
      <w:r w:rsidRPr="008D6A50">
        <w:t xml:space="preserve"> </w:t>
      </w:r>
      <w:r>
        <w:t>Shallan was the Master Lightweaver.</w:t>
      </w:r>
      <w:r w:rsidRPr="008D6A50">
        <w:t xml:space="preserve"> </w:t>
      </w:r>
      <w:r>
        <w:t>The others were Agent Lightweavers.</w:t>
      </w:r>
      <w:r w:rsidRPr="008D6A50">
        <w:t xml:space="preserve"> </w:t>
      </w:r>
      <w:r>
        <w:t>If someone new joined, they were called a squire during the short time before they acquired a spren.</w:t>
      </w:r>
      <w:r w:rsidRPr="008D6A50">
        <w:t xml:space="preserve"> </w:t>
      </w:r>
      <w:r>
        <w:t>Together, they</w:t>
      </w:r>
      <w:r w:rsidR="00766B15">
        <w:t>’</w:t>
      </w:r>
      <w:r>
        <w:t>d begun calling themselves the Unseen Court.</w:t>
      </w:r>
      <w:r w:rsidRPr="008D6A50">
        <w:t xml:space="preserve"> </w:t>
      </w:r>
      <w:r>
        <w:t>Both Veil and Shallan loved the title</w:t>
      </w:r>
      <w:r w:rsidR="00766B15">
        <w:t> . . .</w:t>
      </w:r>
      <w:r>
        <w:t xml:space="preserve"> though Radiant had noticed more than a few eye rolls from Windrunners when it was mentioned.</w:t>
      </w:r>
    </w:p>
    <w:p w14:paraId="26875F1B" w14:textId="77777777" w:rsidR="007200C5" w:rsidRDefault="007200C5" w:rsidP="007200C5">
      <w:pPr>
        <w:pStyle w:val="Body-TextTx"/>
      </w:pPr>
      <w:r>
        <w:t>She completed her round of the room, the walking portion of which was shaped like a crescent.</w:t>
      </w:r>
      <w:r w:rsidRPr="008D6A50">
        <w:t xml:space="preserve"> </w:t>
      </w:r>
      <w:r>
        <w:t>She looked over her twenty agents, and started deliberating on the true question at hand: Which ones should she take with her into Shadesmar?</w:t>
      </w:r>
    </w:p>
    <w:p w14:paraId="32584B47" w14:textId="28524D6F" w:rsidR="007200C5" w:rsidRDefault="007200C5" w:rsidP="007200C5">
      <w:pPr>
        <w:pStyle w:val="Body-TextTx"/>
      </w:pPr>
      <w:r>
        <w:t>She and Adolin had agreed that the team should be small.</w:t>
      </w:r>
      <w:r w:rsidRPr="008D6A50">
        <w:t xml:space="preserve"> </w:t>
      </w:r>
      <w:r>
        <w:t>Shallan and Adolin, along with three Radiants: Godeke the Edgedancer, Zu the Stoneward, and the Truthwatcher woman who preferred to be called by her nickname, the Stump.</w:t>
      </w:r>
      <w:r w:rsidRPr="008D6A50">
        <w:t xml:space="preserve"> </w:t>
      </w:r>
      <w:r>
        <w:t>They</w:t>
      </w:r>
      <w:r w:rsidR="00766B15">
        <w:t>’</w:t>
      </w:r>
      <w:r>
        <w:t>d bring some of Adolin</w:t>
      </w:r>
      <w:r w:rsidR="00766B15">
        <w:t>’</w:t>
      </w:r>
      <w:r>
        <w:t xml:space="preserve">s soldiers as </w:t>
      </w:r>
      <w:r>
        <w:lastRenderedPageBreak/>
        <w:t>grooms and guards—and he</w:t>
      </w:r>
      <w:r w:rsidR="00766B15">
        <w:t>’</w:t>
      </w:r>
      <w:r>
        <w:t xml:space="preserve">d choose men who </w:t>
      </w:r>
      <w:r w:rsidRPr="00B94FAD">
        <w:rPr>
          <w:rStyle w:val="itali"/>
        </w:rPr>
        <w:t>hadn</w:t>
      </w:r>
      <w:r w:rsidR="00766B15">
        <w:rPr>
          <w:rStyle w:val="itali"/>
        </w:rPr>
        <w:t>’</w:t>
      </w:r>
      <w:r w:rsidRPr="00B94FAD">
        <w:rPr>
          <w:rStyle w:val="itali"/>
        </w:rPr>
        <w:t>t</w:t>
      </w:r>
      <w:r>
        <w:t xml:space="preserve"> been on the mission to the warcamps, just in case.</w:t>
      </w:r>
    </w:p>
    <w:p w14:paraId="004CACAD" w14:textId="2FDD09A5" w:rsidR="007200C5" w:rsidRDefault="007200C5" w:rsidP="007200C5">
      <w:pPr>
        <w:pStyle w:val="Body-TextTx"/>
      </w:pPr>
      <w:r>
        <w:t>In addition they wanted three Lightweaver agents to Soulcast food, water, and other materials.</w:t>
      </w:r>
      <w:r w:rsidRPr="008D6A50">
        <w:t xml:space="preserve"> </w:t>
      </w:r>
      <w:r>
        <w:t>It was a practical decision, and would also give some of Shallan</w:t>
      </w:r>
      <w:r w:rsidR="00766B15">
        <w:t>’</w:t>
      </w:r>
      <w:r>
        <w:t>s people experience with Shadesmar.</w:t>
      </w:r>
      <w:r w:rsidRPr="008D6A50">
        <w:t xml:space="preserve"> </w:t>
      </w:r>
      <w:r>
        <w:t>Radiant approved, but she had to deal with one discomforting problem.</w:t>
      </w:r>
    </w:p>
    <w:p w14:paraId="18892013" w14:textId="77777777" w:rsidR="007200C5" w:rsidRDefault="007200C5" w:rsidP="007200C5">
      <w:pPr>
        <w:pStyle w:val="Body-TextTx"/>
      </w:pPr>
      <w:r>
        <w:t>Did the Ghostbloods really have a spy among her agents?</w:t>
      </w:r>
      <w:r w:rsidRPr="008D6A50">
        <w:t xml:space="preserve"> </w:t>
      </w:r>
      <w:r>
        <w:t>Veil emerged at this contemplation, and took control.</w:t>
      </w:r>
      <w:r w:rsidRPr="008D6A50">
        <w:t xml:space="preserve"> </w:t>
      </w:r>
      <w:r>
        <w:t>She had to prepare for the possibility that one of the other Lightweavers might betray her if brought on this mission.</w:t>
      </w:r>
      <w:r w:rsidRPr="008D6A50">
        <w:t xml:space="preserve"> </w:t>
      </w:r>
      <w:r w:rsidRPr="00B94FAD">
        <w:rPr>
          <w:rStyle w:val="itali"/>
        </w:rPr>
        <w:t>There must be a spy,</w:t>
      </w:r>
      <w:r>
        <w:t xml:space="preserve"> she thought, </w:t>
      </w:r>
      <w:r w:rsidRPr="00B94FAD">
        <w:rPr>
          <w:rStyle w:val="itali"/>
        </w:rPr>
        <w:t>and it will be someone who was on the mission to the warcamps. Because whoever they are, they killed Ialai.</w:t>
      </w:r>
    </w:p>
    <w:p w14:paraId="5FA0275C" w14:textId="77777777" w:rsidR="007200C5" w:rsidRDefault="007200C5" w:rsidP="007200C5">
      <w:pPr>
        <w:pStyle w:val="Body-TextTx"/>
      </w:pPr>
      <w:r>
        <w:t>Shallan agreed with this.</w:t>
      </w:r>
      <w:r w:rsidRPr="008D6A50">
        <w:t xml:space="preserve"> </w:t>
      </w:r>
      <w:r>
        <w:t>Though Radiant, for some odd reason, seemed uncertain at that logic.</w:t>
      </w:r>
    </w:p>
    <w:p w14:paraId="1E12CDF2" w14:textId="77777777" w:rsidR="007200C5" w:rsidRDefault="007200C5" w:rsidP="007200C5">
      <w:pPr>
        <w:pStyle w:val="Body-TextTx"/>
      </w:pPr>
      <w:r>
        <w:t>Well, Veil needed to figure out who the most likely candidates were—then make certain they went on the mission to Shadesmar.</w:t>
      </w:r>
    </w:p>
    <w:p w14:paraId="52737A94" w14:textId="77777777" w:rsidR="007200C5" w:rsidRDefault="007200C5" w:rsidP="007200C5">
      <w:pPr>
        <w:pStyle w:val="Body-TextTx"/>
      </w:pPr>
      <w:r w:rsidRPr="00B94FAD">
        <w:rPr>
          <w:rStyle w:val="itali"/>
        </w:rPr>
        <w:t>What?</w:t>
      </w:r>
      <w:r>
        <w:t xml:space="preserve"> Radiant thought.</w:t>
      </w:r>
      <w:r w:rsidRPr="008D6A50">
        <w:t xml:space="preserve"> </w:t>
      </w:r>
      <w:r w:rsidRPr="00B94FAD">
        <w:rPr>
          <w:rStyle w:val="itali"/>
        </w:rPr>
        <w:t>No, if we suspect them of being a spy, we should keep them far away.</w:t>
      </w:r>
    </w:p>
    <w:p w14:paraId="33326C6A" w14:textId="77777777" w:rsidR="007200C5" w:rsidRDefault="007200C5" w:rsidP="007200C5">
      <w:pPr>
        <w:pStyle w:val="Body-TextTx"/>
      </w:pPr>
      <w:r w:rsidRPr="00B94FAD">
        <w:rPr>
          <w:rStyle w:val="itali"/>
        </w:rPr>
        <w:t>No,</w:t>
      </w:r>
      <w:r>
        <w:t xml:space="preserve"> Veil replied.</w:t>
      </w:r>
      <w:r w:rsidRPr="008D6A50">
        <w:t xml:space="preserve"> </w:t>
      </w:r>
      <w:r w:rsidRPr="00B94FAD">
        <w:rPr>
          <w:rStyle w:val="itali"/>
        </w:rPr>
        <w:t>We keep them close. To better manipulate and watch them.</w:t>
      </w:r>
    </w:p>
    <w:p w14:paraId="3075E085" w14:textId="77777777" w:rsidR="007200C5" w:rsidRPr="00B94FAD" w:rsidRDefault="007200C5" w:rsidP="007200C5">
      <w:pPr>
        <w:pStyle w:val="Body-TextTx"/>
      </w:pPr>
      <w:r w:rsidRPr="00B94FAD">
        <w:rPr>
          <w:rStyle w:val="itali"/>
        </w:rPr>
        <w:t>That would be reckless.</w:t>
      </w:r>
    </w:p>
    <w:p w14:paraId="35332921" w14:textId="77777777" w:rsidR="007200C5" w:rsidRDefault="007200C5" w:rsidP="007200C5">
      <w:pPr>
        <w:pStyle w:val="Body-TextTx"/>
      </w:pPr>
      <w:r w:rsidRPr="00B94FAD">
        <w:rPr>
          <w:rStyle w:val="itali"/>
        </w:rPr>
        <w:t>And what would you rather have, Radiant?</w:t>
      </w:r>
      <w:r>
        <w:t xml:space="preserve"> Veil asked.</w:t>
      </w:r>
      <w:r w:rsidRPr="008D6A50">
        <w:t xml:space="preserve"> </w:t>
      </w:r>
      <w:r w:rsidRPr="00B94FAD">
        <w:rPr>
          <w:rStyle w:val="itali"/>
        </w:rPr>
        <w:t>An enemy you can see, watch, and maybe fight—or one you leave off somewhere, doing who knows what?</w:t>
      </w:r>
    </w:p>
    <w:p w14:paraId="06BDB687" w14:textId="77777777" w:rsidR="007200C5" w:rsidRDefault="007200C5" w:rsidP="007200C5">
      <w:pPr>
        <w:pStyle w:val="Body-TextTx"/>
      </w:pPr>
      <w:r>
        <w:t>That was more of a valid point.</w:t>
      </w:r>
      <w:r w:rsidRPr="008D6A50">
        <w:t xml:space="preserve"> </w:t>
      </w:r>
      <w:r>
        <w:t>Veil surrendered control to Shallan, who knew the team the best.</w:t>
      </w:r>
      <w:r w:rsidRPr="008D6A50">
        <w:t xml:space="preserve"> </w:t>
      </w:r>
      <w:r>
        <w:t>And as she strolled through the room—her hair bleeding to red—she found herself planning.</w:t>
      </w:r>
      <w:r w:rsidRPr="008D6A50">
        <w:t xml:space="preserve"> </w:t>
      </w:r>
      <w:r>
        <w:t>How did she identify which agents were most likely to be a spy?</w:t>
      </w:r>
    </w:p>
    <w:p w14:paraId="370FFCDC" w14:textId="65F7EE83" w:rsidR="007200C5" w:rsidRDefault="007200C5" w:rsidP="007200C5">
      <w:pPr>
        <w:pStyle w:val="Body-TextTx"/>
      </w:pPr>
      <w:r>
        <w:lastRenderedPageBreak/>
        <w:t>She started by walking over to where Ishnah was sparring.</w:t>
      </w:r>
      <w:r w:rsidRPr="008D6A50">
        <w:t xml:space="preserve"> </w:t>
      </w:r>
      <w:r>
        <w:t>The short woman</w:t>
      </w:r>
      <w:r w:rsidR="00766B15">
        <w:t>’</w:t>
      </w:r>
      <w:r>
        <w:t>s straight black hair framed a face accented by bright red lip paint, and she wore an Alethi havah with a gloved hand instead of a sleeve.</w:t>
      </w:r>
      <w:r w:rsidRPr="008D6A50">
        <w:t xml:space="preserve"> </w:t>
      </w:r>
      <w:r>
        <w:t>Ishnah was one of those who had earned her Blade.</w:t>
      </w:r>
      <w:r w:rsidRPr="008D6A50">
        <w:t xml:space="preserve"> </w:t>
      </w:r>
      <w:r>
        <w:t>By Windrunner terms, she should be off gathering her own squires and making her own team—they seemed to assume everyone would want to follow their command structure.</w:t>
      </w:r>
      <w:r w:rsidRPr="008D6A50">
        <w:t xml:space="preserve"> </w:t>
      </w:r>
      <w:r>
        <w:t>The Unseen Court, however, didn</w:t>
      </w:r>
      <w:r w:rsidR="00766B15">
        <w:t>’</w:t>
      </w:r>
      <w:r>
        <w:t>t care for Windrunner methods.</w:t>
      </w:r>
    </w:p>
    <w:p w14:paraId="7B645704" w14:textId="76268C20" w:rsidR="007200C5" w:rsidRDefault="007200C5" w:rsidP="007200C5">
      <w:pPr>
        <w:pStyle w:val="Body-TextTx"/>
      </w:pPr>
      <w:r>
        <w:t>Instead, the Unseen Court would remain together.</w:t>
      </w:r>
      <w:r w:rsidRPr="008D6A50">
        <w:t xml:space="preserve"> </w:t>
      </w:r>
      <w:r>
        <w:t>A balanced team, with roughly equal men and women, as all but one of her new recruits over the year had been female.</w:t>
      </w:r>
      <w:r w:rsidRPr="008D6A50">
        <w:t xml:space="preserve"> </w:t>
      </w:r>
      <w:r>
        <w:t>Indeed, Shallan felt the Court was complete.</w:t>
      </w:r>
      <w:r w:rsidRPr="008D6A50">
        <w:t xml:space="preserve"> </w:t>
      </w:r>
      <w:r>
        <w:t>Beryl had been with them for nearly three months now, and Shallan hadn</w:t>
      </w:r>
      <w:r w:rsidR="00766B15">
        <w:t>’</w:t>
      </w:r>
      <w:r>
        <w:t>t felt a need to recruit anyone else.</w:t>
      </w:r>
      <w:r w:rsidRPr="008D6A50">
        <w:t xml:space="preserve"> </w:t>
      </w:r>
      <w:r>
        <w:t>She wanted a tight-knit group.</w:t>
      </w:r>
      <w:r w:rsidRPr="008D6A50">
        <w:t xml:space="preserve"> </w:t>
      </w:r>
      <w:r>
        <w:t>Hopefully other groups of Lightweavers would come to join the Radiants—but they would form their own teams.</w:t>
      </w:r>
    </w:p>
    <w:p w14:paraId="536B1F26" w14:textId="77777777" w:rsidR="007200C5" w:rsidRDefault="007200C5" w:rsidP="007200C5">
      <w:pPr>
        <w:pStyle w:val="Body-TextTx"/>
      </w:pPr>
      <w:r>
        <w:t>Ishnah had once wanted to join the Ghostbloods.</w:t>
      </w:r>
      <w:r w:rsidRPr="008D6A50">
        <w:t xml:space="preserve"> </w:t>
      </w:r>
      <w:r>
        <w:t>Could the woman have found her way to Mraize?</w:t>
      </w:r>
      <w:r w:rsidRPr="008D6A50">
        <w:t xml:space="preserve"> </w:t>
      </w:r>
      <w:r>
        <w:t>Would she have agreed to watch Shallan?</w:t>
      </w:r>
      <w:r w:rsidRPr="008D6A50">
        <w:t xml:space="preserve"> </w:t>
      </w:r>
      <w:r>
        <w:t>It was possible, making Ishnah a prime suspect.</w:t>
      </w:r>
      <w:r w:rsidRPr="008D6A50">
        <w:t xml:space="preserve"> </w:t>
      </w:r>
      <w:r>
        <w:t>That hurt Shallan to consider, to the point that she forced Radiant to take over again.</w:t>
      </w:r>
    </w:p>
    <w:p w14:paraId="4F96E7D2" w14:textId="3FF29DF5" w:rsidR="007200C5" w:rsidRDefault="007200C5" w:rsidP="007200C5">
      <w:pPr>
        <w:pStyle w:val="Body-TextTx"/>
      </w:pPr>
      <w:r>
        <w:t>What of Vathah?</w:t>
      </w:r>
      <w:r w:rsidRPr="008D6A50">
        <w:t xml:space="preserve"> </w:t>
      </w:r>
      <w:r>
        <w:t>Radiant glanced toward him.</w:t>
      </w:r>
      <w:r w:rsidRPr="008D6A50">
        <w:t xml:space="preserve"> </w:t>
      </w:r>
      <w:r>
        <w:t>The brutish former deserter was the most naturally talented Lightweaver.</w:t>
      </w:r>
      <w:r w:rsidRPr="008D6A50">
        <w:t xml:space="preserve"> </w:t>
      </w:r>
      <w:r>
        <w:t>He often used his powers without recognizing it—even now as he sparred with Red, he</w:t>
      </w:r>
      <w:r w:rsidR="00766B15">
        <w:t>’</w:t>
      </w:r>
      <w:r>
        <w:t>d made himself appear taller and more muscular.</w:t>
      </w:r>
      <w:r w:rsidRPr="008D6A50">
        <w:t xml:space="preserve"> </w:t>
      </w:r>
      <w:r>
        <w:t xml:space="preserve">He had joined her under protest, and never </w:t>
      </w:r>
      <w:r w:rsidRPr="00B94FAD">
        <w:rPr>
          <w:rStyle w:val="itali"/>
        </w:rPr>
        <w:t>quite</w:t>
      </w:r>
      <w:r>
        <w:t xml:space="preserve"> seemed tamed by modern society.</w:t>
      </w:r>
      <w:r w:rsidRPr="008D6A50">
        <w:t xml:space="preserve"> </w:t>
      </w:r>
      <w:r>
        <w:t>How much of a bribe would it take to coax him to spy on her?</w:t>
      </w:r>
    </w:p>
    <w:p w14:paraId="6B483628" w14:textId="4B96406E" w:rsidR="007200C5" w:rsidRDefault="007200C5" w:rsidP="007200C5">
      <w:pPr>
        <w:pStyle w:val="Body-TextTx"/>
      </w:pPr>
      <w:r w:rsidRPr="00B94FAD">
        <w:rPr>
          <w:rStyle w:val="itali"/>
        </w:rPr>
        <w:t>We</w:t>
      </w:r>
      <w:r w:rsidR="00766B15">
        <w:rPr>
          <w:rStyle w:val="itali"/>
        </w:rPr>
        <w:t>’</w:t>
      </w:r>
      <w:r w:rsidRPr="00B94FAD">
        <w:rPr>
          <w:rStyle w:val="itali"/>
        </w:rPr>
        <w:t>re going to have to be careful, Radiant,</w:t>
      </w:r>
      <w:r>
        <w:t xml:space="preserve"> Shallan said from within.</w:t>
      </w:r>
      <w:r w:rsidRPr="008D6A50">
        <w:t xml:space="preserve"> </w:t>
      </w:r>
      <w:r w:rsidRPr="00B94FAD">
        <w:rPr>
          <w:rStyle w:val="itali"/>
        </w:rPr>
        <w:t>The Court could tear itself apart thinking like this.</w:t>
      </w:r>
    </w:p>
    <w:p w14:paraId="4C5298B0" w14:textId="77777777" w:rsidR="007200C5" w:rsidRDefault="007200C5" w:rsidP="007200C5">
      <w:pPr>
        <w:pStyle w:val="Body-TextTx"/>
      </w:pPr>
      <w:r>
        <w:t>Somehow Radiant had to distrust them all while encouraging them to trust one another.</w:t>
      </w:r>
    </w:p>
    <w:p w14:paraId="17B87108" w14:textId="53ACE209" w:rsidR="007200C5" w:rsidRDefault="00766B15" w:rsidP="007200C5">
      <w:pPr>
        <w:pStyle w:val="Body-TextTx"/>
      </w:pPr>
      <w:r>
        <w:t>“</w:t>
      </w:r>
      <w:r w:rsidR="007200C5">
        <w:t>Ishnah,</w:t>
      </w:r>
      <w:r>
        <w:t>”</w:t>
      </w:r>
      <w:r w:rsidR="007200C5">
        <w:t xml:space="preserve"> Radiant said, </w:t>
      </w:r>
      <w:r>
        <w:t>“</w:t>
      </w:r>
      <w:r w:rsidR="007200C5">
        <w:t>what do you think of the mission we</w:t>
      </w:r>
      <w:r>
        <w:t>’</w:t>
      </w:r>
      <w:r w:rsidR="007200C5">
        <w:t>ve been given?</w:t>
      </w:r>
      <w:r>
        <w:t>”</w:t>
      </w:r>
    </w:p>
    <w:p w14:paraId="19D4F243" w14:textId="76FFFDD6" w:rsidR="007200C5" w:rsidRDefault="007200C5" w:rsidP="007200C5">
      <w:pPr>
        <w:pStyle w:val="Body-TextTx"/>
      </w:pPr>
      <w:r>
        <w:lastRenderedPageBreak/>
        <w:t>Ishnah dismissed her Shardblade and walked over.</w:t>
      </w:r>
      <w:r w:rsidRPr="008D6A50">
        <w:t xml:space="preserve"> </w:t>
      </w:r>
      <w:r w:rsidR="00766B15">
        <w:t>“</w:t>
      </w:r>
      <w:r>
        <w:t>Going into the dark, Brightness?</w:t>
      </w:r>
      <w:r w:rsidRPr="008D6A50">
        <w:t xml:space="preserve"> </w:t>
      </w:r>
      <w:r>
        <w:t>That place offers opportunities.</w:t>
      </w:r>
      <w:r w:rsidRPr="008D6A50">
        <w:t xml:space="preserve"> </w:t>
      </w:r>
      <w:r>
        <w:t>The ones who master it will get ahead quickly.</w:t>
      </w:r>
      <w:r w:rsidR="00766B15">
        <w:t>”</w:t>
      </w:r>
    </w:p>
    <w:p w14:paraId="195EAA37" w14:textId="77777777" w:rsidR="007200C5" w:rsidRDefault="007200C5" w:rsidP="007200C5">
      <w:pPr>
        <w:pStyle w:val="Body-TextTx"/>
      </w:pPr>
      <w:r>
        <w:t>It was a pragmatic but ambitious attitude.</w:t>
      </w:r>
      <w:r w:rsidRPr="008D6A50">
        <w:t xml:space="preserve"> </w:t>
      </w:r>
      <w:r>
        <w:t>Ishnah always saw opportunities.</w:t>
      </w:r>
      <w:r w:rsidRPr="008D6A50">
        <w:t xml:space="preserve"> </w:t>
      </w:r>
      <w:r>
        <w:t>Her Cryptic tended to ride about on the ornament on the end of the central hairspike she used to keep her braids in place.</w:t>
      </w:r>
      <w:r w:rsidRPr="008D6A50">
        <w:t xml:space="preserve"> </w:t>
      </w:r>
      <w:r>
        <w:t>Much smaller than Pattern, this one constantly made new designs on the surface of the pale white sphere.</w:t>
      </w:r>
    </w:p>
    <w:p w14:paraId="5FB4CA75" w14:textId="7E65DCB6" w:rsidR="007200C5" w:rsidRDefault="00766B15" w:rsidP="007200C5">
      <w:pPr>
        <w:pStyle w:val="Body-TextTx"/>
      </w:pPr>
      <w:r>
        <w:t>“</w:t>
      </w:r>
      <w:r w:rsidR="007200C5">
        <w:t>Adolin and I have decided to bring a small group,</w:t>
      </w:r>
      <w:r>
        <w:t>”</w:t>
      </w:r>
      <w:r w:rsidR="007200C5">
        <w:t xml:space="preserve"> Radiant said.</w:t>
      </w:r>
      <w:r w:rsidR="007200C5" w:rsidRPr="008D6A50">
        <w:t xml:space="preserve"> </w:t>
      </w:r>
      <w:r>
        <w:t>“</w:t>
      </w:r>
      <w:r w:rsidR="007200C5">
        <w:t>The honorspren need to be met with a coalition of spren and Radiants, not an overwhelming group of Cryptics—particularly considering they don</w:t>
      </w:r>
      <w:r>
        <w:t>’</w:t>
      </w:r>
      <w:r w:rsidR="007200C5">
        <w:t>t much care for them.</w:t>
      </w:r>
      <w:r>
        <w:t>”</w:t>
      </w:r>
    </w:p>
    <w:p w14:paraId="35C7D979" w14:textId="6286FE9D" w:rsidR="007200C5" w:rsidRDefault="00766B15" w:rsidP="007200C5">
      <w:pPr>
        <w:pStyle w:val="Body-TextTx"/>
      </w:pPr>
      <w:r>
        <w:t>“</w:t>
      </w:r>
      <w:r w:rsidR="007200C5">
        <w:t>From what I</w:t>
      </w:r>
      <w:r>
        <w:t>’</w:t>
      </w:r>
      <w:r w:rsidR="007200C5">
        <w:t>ve heard,</w:t>
      </w:r>
      <w:r>
        <w:t>”</w:t>
      </w:r>
      <w:r w:rsidR="007200C5">
        <w:t xml:space="preserve"> Ishnah replied, </w:t>
      </w:r>
      <w:r>
        <w:t>“</w:t>
      </w:r>
      <w:r w:rsidR="007200C5">
        <w:t>the honorspren don</w:t>
      </w:r>
      <w:r>
        <w:t>’</w:t>
      </w:r>
      <w:r w:rsidR="007200C5">
        <w:t>t much like anyone.</w:t>
      </w:r>
      <w:r>
        <w:t>”</w:t>
      </w:r>
    </w:p>
    <w:p w14:paraId="4EEED12C" w14:textId="4C10C801" w:rsidR="007200C5" w:rsidRDefault="00766B15" w:rsidP="007200C5">
      <w:pPr>
        <w:pStyle w:val="Body-TextTx"/>
      </w:pPr>
      <w:r>
        <w:t>“</w:t>
      </w:r>
      <w:r w:rsidR="007200C5">
        <w:t>This is true,</w:t>
      </w:r>
      <w:r>
        <w:t>”</w:t>
      </w:r>
      <w:r w:rsidR="007200C5">
        <w:t xml:space="preserve"> Radiant said.</w:t>
      </w:r>
      <w:r w:rsidR="007200C5" w:rsidRPr="008D6A50">
        <w:t xml:space="preserve"> </w:t>
      </w:r>
      <w:r>
        <w:t>“</w:t>
      </w:r>
      <w:r w:rsidR="007200C5">
        <w:t>But Syl has told me that while they don</w:t>
      </w:r>
      <w:r>
        <w:t>’</w:t>
      </w:r>
      <w:r w:rsidR="007200C5">
        <w:t>t trust Cryptics, honorspren don</w:t>
      </w:r>
      <w:r>
        <w:t>’</w:t>
      </w:r>
      <w:r w:rsidR="007200C5">
        <w:t>t hate them like they do inkspren or highspren.</w:t>
      </w:r>
      <w:r w:rsidR="007200C5" w:rsidRPr="008D6A50">
        <w:t xml:space="preserve"> </w:t>
      </w:r>
      <w:r w:rsidR="007200C5">
        <w:t>I have decided to bring three Lightweavers along with me.</w:t>
      </w:r>
      <w:r>
        <w:t>”</w:t>
      </w:r>
    </w:p>
    <w:p w14:paraId="3ADB5323" w14:textId="3A1AB473" w:rsidR="007200C5" w:rsidRDefault="00766B15" w:rsidP="007200C5">
      <w:pPr>
        <w:pStyle w:val="Body-TextTx"/>
      </w:pPr>
      <w:r>
        <w:t>“</w:t>
      </w:r>
      <w:r w:rsidR="007200C5">
        <w:t>Can I have one of the slots?</w:t>
      </w:r>
      <w:r>
        <w:t>”</w:t>
      </w:r>
      <w:r w:rsidR="007200C5">
        <w:t xml:space="preserve"> Ishnah said.</w:t>
      </w:r>
      <w:r w:rsidR="007200C5" w:rsidRPr="008D6A50">
        <w:t xml:space="preserve"> </w:t>
      </w:r>
      <w:r>
        <w:t>“</w:t>
      </w:r>
      <w:r w:rsidR="007200C5">
        <w:t>I want to see more of the spren world.</w:t>
      </w:r>
      <w:r>
        <w:t>”</w:t>
      </w:r>
    </w:p>
    <w:p w14:paraId="0B112A81" w14:textId="2FD6B942" w:rsidR="007200C5" w:rsidRDefault="007200C5" w:rsidP="007200C5">
      <w:pPr>
        <w:pStyle w:val="Body-TextTx"/>
      </w:pPr>
      <w:r w:rsidRPr="00B94FAD">
        <w:rPr>
          <w:rStyle w:val="itali"/>
        </w:rPr>
        <w:t>Mraize</w:t>
      </w:r>
      <w:r w:rsidR="00766B15">
        <w:rPr>
          <w:rStyle w:val="itali"/>
        </w:rPr>
        <w:t>’</w:t>
      </w:r>
      <w:r w:rsidRPr="00B94FAD">
        <w:rPr>
          <w:rStyle w:val="itali"/>
        </w:rPr>
        <w:t>s spy would volunteer for the mission,</w:t>
      </w:r>
      <w:r>
        <w:t xml:space="preserve"> Veil noted.</w:t>
      </w:r>
    </w:p>
    <w:p w14:paraId="2C98409A" w14:textId="0CCE7D10" w:rsidR="007200C5" w:rsidRDefault="00766B15" w:rsidP="007200C5">
      <w:pPr>
        <w:pStyle w:val="Body-TextTx"/>
      </w:pPr>
      <w:r>
        <w:t>“</w:t>
      </w:r>
      <w:r w:rsidR="007200C5">
        <w:t>I will consider it,</w:t>
      </w:r>
      <w:r>
        <w:t>”</w:t>
      </w:r>
      <w:r w:rsidR="007200C5">
        <w:t xml:space="preserve"> Radiant said.</w:t>
      </w:r>
      <w:r w:rsidR="007200C5" w:rsidRPr="008D6A50">
        <w:t xml:space="preserve"> </w:t>
      </w:r>
      <w:r>
        <w:t>“</w:t>
      </w:r>
      <w:r w:rsidR="007200C5">
        <w:t>If you were going to take two others, who would they be?</w:t>
      </w:r>
      <w:r>
        <w:t>”</w:t>
      </w:r>
    </w:p>
    <w:p w14:paraId="67F30E16" w14:textId="041D0C32" w:rsidR="007200C5" w:rsidRDefault="00766B15" w:rsidP="007200C5">
      <w:pPr>
        <w:pStyle w:val="Body-TextTx"/>
      </w:pPr>
      <w:r>
        <w:t>“</w:t>
      </w:r>
      <w:r w:rsidR="007200C5">
        <w:t>Not sure,</w:t>
      </w:r>
      <w:r>
        <w:t>”</w:t>
      </w:r>
      <w:r w:rsidR="007200C5">
        <w:t xml:space="preserve"> Ishnah said.</w:t>
      </w:r>
      <w:r w:rsidR="007200C5" w:rsidRPr="008D6A50">
        <w:t xml:space="preserve"> </w:t>
      </w:r>
      <w:r>
        <w:t>“</w:t>
      </w:r>
      <w:r w:rsidR="007200C5">
        <w:t>The more experienced would be more useful, but the newer recruits could learn a lot—and we don</w:t>
      </w:r>
      <w:r>
        <w:t>’</w:t>
      </w:r>
      <w:r w:rsidR="007200C5">
        <w:t>t expect this mission to be dangerous.</w:t>
      </w:r>
      <w:r w:rsidR="007200C5" w:rsidRPr="008D6A50">
        <w:t xml:space="preserve"> </w:t>
      </w:r>
      <w:r w:rsidR="007200C5">
        <w:t>I guess I</w:t>
      </w:r>
      <w:r>
        <w:t>’</w:t>
      </w:r>
      <w:r w:rsidR="007200C5">
        <w:t>d ask around and see who wanted to go.</w:t>
      </w:r>
      <w:r>
        <w:t>”</w:t>
      </w:r>
    </w:p>
    <w:p w14:paraId="72706065" w14:textId="70D6CBAD" w:rsidR="007200C5" w:rsidRDefault="00766B15" w:rsidP="007200C5">
      <w:pPr>
        <w:pStyle w:val="Body-TextTx"/>
      </w:pPr>
      <w:r>
        <w:t>“</w:t>
      </w:r>
      <w:r w:rsidR="007200C5">
        <w:t>A wise suggestion,</w:t>
      </w:r>
      <w:r>
        <w:t>”</w:t>
      </w:r>
      <w:r w:rsidR="007200C5">
        <w:t xml:space="preserve"> Radiant said.</w:t>
      </w:r>
    </w:p>
    <w:p w14:paraId="5C2EECF0" w14:textId="77777777" w:rsidR="007200C5" w:rsidRDefault="007200C5" w:rsidP="007200C5">
      <w:pPr>
        <w:pStyle w:val="Body-TextTx"/>
      </w:pPr>
      <w:r>
        <w:t>And a clear way to begin hunting the spy.</w:t>
      </w:r>
      <w:r w:rsidRPr="008D6A50">
        <w:t xml:space="preserve"> </w:t>
      </w:r>
      <w:r>
        <w:t>Inside, Shallan squirmed again.</w:t>
      </w:r>
      <w:r w:rsidRPr="008D6A50">
        <w:t xml:space="preserve"> </w:t>
      </w:r>
      <w:r>
        <w:t xml:space="preserve">She </w:t>
      </w:r>
      <w:r w:rsidRPr="00B94FAD">
        <w:rPr>
          <w:rStyle w:val="itali"/>
        </w:rPr>
        <w:t>hated</w:t>
      </w:r>
      <w:r>
        <w:t xml:space="preserve"> thinking about one of her friends being a traitor.</w:t>
      </w:r>
    </w:p>
    <w:p w14:paraId="0F44A2E9" w14:textId="4E586564" w:rsidR="007200C5" w:rsidRDefault="007200C5" w:rsidP="007200C5">
      <w:pPr>
        <w:pStyle w:val="Body-TextTx"/>
      </w:pPr>
      <w:r>
        <w:lastRenderedPageBreak/>
        <w:t>Well, Radiant hoped it wasn</w:t>
      </w:r>
      <w:r w:rsidR="00766B15">
        <w:t>’</w:t>
      </w:r>
      <w:r>
        <w:t>t Ishnah.</w:t>
      </w:r>
      <w:r w:rsidRPr="008D6A50">
        <w:t xml:space="preserve"> </w:t>
      </w:r>
      <w:r>
        <w:t>The woman had survived the fall of Kholinar with admirable grit.</w:t>
      </w:r>
      <w:r w:rsidRPr="008D6A50">
        <w:t xml:space="preserve"> </w:t>
      </w:r>
      <w:r>
        <w:t>She</w:t>
      </w:r>
      <w:r w:rsidR="00766B15">
        <w:t>’</w:t>
      </w:r>
      <w:r>
        <w:t>d stared one of the worst disasters in modern history in the face and had not only weathered it, but had helped Kaladin</w:t>
      </w:r>
      <w:r w:rsidR="00766B15">
        <w:t>’</w:t>
      </w:r>
      <w:r>
        <w:t>s squires rescue the crown prince.</w:t>
      </w:r>
      <w:r w:rsidRPr="008D6A50">
        <w:t xml:space="preserve"> </w:t>
      </w:r>
      <w:r>
        <w:t>She would be a great advantage on this mission, but Radiant wasn</w:t>
      </w:r>
      <w:r w:rsidR="00766B15">
        <w:t>’</w:t>
      </w:r>
      <w:r>
        <w:t>t certain—despite what Veil said—that they wanted to bring suspicious ones along.</w:t>
      </w:r>
    </w:p>
    <w:p w14:paraId="572A7173" w14:textId="380BC15C" w:rsidR="007200C5" w:rsidRDefault="007200C5" w:rsidP="007200C5">
      <w:pPr>
        <w:pStyle w:val="Body-TextTx"/>
      </w:pPr>
      <w:r>
        <w:t>She made another quick circuit of her people, joined by Ishnah, and gauged their eagerness to go on the mission.</w:t>
      </w:r>
      <w:r w:rsidRPr="008D6A50">
        <w:t xml:space="preserve"> </w:t>
      </w:r>
      <w:r>
        <w:t>Most were ambivalent.</w:t>
      </w:r>
      <w:r w:rsidRPr="008D6A50">
        <w:t xml:space="preserve"> </w:t>
      </w:r>
      <w:r>
        <w:t>They wanted to prove themselves, but stories of Shadesmar disturbed them.</w:t>
      </w:r>
      <w:r w:rsidRPr="008D6A50">
        <w:t xml:space="preserve"> </w:t>
      </w:r>
      <w:r>
        <w:t>In the end, she had a short list of the most eager.</w:t>
      </w:r>
      <w:r w:rsidRPr="008D6A50">
        <w:t xml:space="preserve"> </w:t>
      </w:r>
      <w:r>
        <w:t>Ishnah, naturally.</w:t>
      </w:r>
      <w:r w:rsidRPr="008D6A50">
        <w:t xml:space="preserve"> </w:t>
      </w:r>
      <w:r>
        <w:t>Vathah and Beryl, the former prostitute, and Stargyle, the male recruit she</w:t>
      </w:r>
      <w:r w:rsidR="00766B15">
        <w:t>’</w:t>
      </w:r>
      <w:r>
        <w:t>d picked up before Beryl.</w:t>
      </w:r>
      <w:r w:rsidRPr="008D6A50">
        <w:t xml:space="preserve"> </w:t>
      </w:r>
      <w:r>
        <w:t>A tall fellow who was talented at seeing into Shadesmar.</w:t>
      </w:r>
    </w:p>
    <w:p w14:paraId="124F3A72" w14:textId="77777777" w:rsidR="007200C5" w:rsidRDefault="007200C5" w:rsidP="007200C5">
      <w:pPr>
        <w:pStyle w:val="Body-TextTx"/>
      </w:pPr>
      <w:r w:rsidRPr="00B94FAD">
        <w:rPr>
          <w:rStyle w:val="itali"/>
        </w:rPr>
        <w:t>These four were already among the most suspicious,</w:t>
      </w:r>
      <w:r>
        <w:t xml:space="preserve"> Veil thought.</w:t>
      </w:r>
      <w:r w:rsidRPr="008D6A50">
        <w:t xml:space="preserve"> </w:t>
      </w:r>
      <w:r w:rsidRPr="00B94FAD">
        <w:rPr>
          <w:rStyle w:val="itali"/>
        </w:rPr>
        <w:t>Ishnah, who knows about the Ghostbloods. Vathah, who is always so quiet, so dark, hard to read. Beryl and Stargyle, our newest recruits—and therefore least known to me and the others.</w:t>
      </w:r>
    </w:p>
    <w:p w14:paraId="0481EFF3" w14:textId="77777777" w:rsidR="007200C5" w:rsidRDefault="007200C5" w:rsidP="007200C5">
      <w:pPr>
        <w:pStyle w:val="Body-TextTx"/>
      </w:pPr>
      <w:r>
        <w:t>All had been on the mission to the warcamps.</w:t>
      </w:r>
      <w:r w:rsidRPr="008D6A50">
        <w:t xml:space="preserve"> </w:t>
      </w:r>
      <w:r>
        <w:t>So, did she bring three of these four as Veil wanted, or leave them behind as Radiant wanted?</w:t>
      </w:r>
      <w:r w:rsidRPr="008D6A50">
        <w:t xml:space="preserve"> </w:t>
      </w:r>
      <w:r>
        <w:t>Little as she wanted it right now, Shallan took control at the urging of the other two.</w:t>
      </w:r>
      <w:r w:rsidRPr="008D6A50">
        <w:t xml:space="preserve"> </w:t>
      </w:r>
      <w:r>
        <w:t>She had to make the deciding vote.</w:t>
      </w:r>
    </w:p>
    <w:p w14:paraId="07DEEA2A" w14:textId="1D46CE76" w:rsidR="007200C5" w:rsidRDefault="007200C5" w:rsidP="007200C5">
      <w:pPr>
        <w:pStyle w:val="Body-TextTx"/>
      </w:pPr>
      <w:r>
        <w:t>Strong.</w:t>
      </w:r>
      <w:r w:rsidRPr="008D6A50">
        <w:t xml:space="preserve"> </w:t>
      </w:r>
      <w:r>
        <w:t xml:space="preserve">With Veil and Radiant supporting her, she found she </w:t>
      </w:r>
      <w:r w:rsidRPr="00B94FAD">
        <w:rPr>
          <w:rStyle w:val="itali"/>
        </w:rPr>
        <w:t>could</w:t>
      </w:r>
      <w:r>
        <w:t xml:space="preserve"> face this.</w:t>
      </w:r>
      <w:r w:rsidRPr="008D6A50">
        <w:t xml:space="preserve"> </w:t>
      </w:r>
      <w:r>
        <w:t>She made her decision—she</w:t>
      </w:r>
      <w:r w:rsidR="00766B15">
        <w:t>’</w:t>
      </w:r>
      <w:r>
        <w:t>d leave these four behind, and pick others who hadn</w:t>
      </w:r>
      <w:r w:rsidR="00766B15">
        <w:t>’</w:t>
      </w:r>
      <w:r>
        <w:t>t been on the mission to the Shattered Plains.</w:t>
      </w:r>
    </w:p>
    <w:p w14:paraId="0DC9F92B" w14:textId="77777777" w:rsidR="007200C5" w:rsidRDefault="007200C5" w:rsidP="007200C5">
      <w:pPr>
        <w:pStyle w:val="Body-TextTx"/>
      </w:pPr>
      <w:r>
        <w:t>She started toward Ishnah to break the news to her, but felt something like nausea.</w:t>
      </w:r>
      <w:r w:rsidRPr="008D6A50">
        <w:t xml:space="preserve"> </w:t>
      </w:r>
      <w:r>
        <w:t>A twisting of her insides.</w:t>
      </w:r>
      <w:r w:rsidRPr="008D6A50">
        <w:t xml:space="preserve"> </w:t>
      </w:r>
      <w:r>
        <w:t>She hunched over, then tried to suppress it, embarrassed to so suddenly lose control.</w:t>
      </w:r>
      <w:r w:rsidRPr="008D6A50">
        <w:t xml:space="preserve"> </w:t>
      </w:r>
      <w:r>
        <w:t>But then, appearing foolish in front of the others was a small price to pay for an opportunity.</w:t>
      </w:r>
      <w:r w:rsidRPr="008D6A50">
        <w:t xml:space="preserve"> </w:t>
      </w:r>
      <w:r>
        <w:t>And really, if it made them underestimate her, then what harm was done?</w:t>
      </w:r>
      <w:r w:rsidRPr="008D6A50">
        <w:t xml:space="preserve"> </w:t>
      </w:r>
      <w:r>
        <w:t xml:space="preserve">Veil could </w:t>
      </w:r>
      <w:r>
        <w:lastRenderedPageBreak/>
        <w:t>use that; she could use most anything.</w:t>
      </w:r>
    </w:p>
    <w:p w14:paraId="1868AB09" w14:textId="77777777" w:rsidR="007200C5" w:rsidRDefault="007200C5" w:rsidP="007200C5">
      <w:pPr>
        <w:pStyle w:val="Body-TextTx"/>
      </w:pPr>
      <w:r>
        <w:t>Veil cleared her throat and took a few deep breaths.</w:t>
      </w:r>
    </w:p>
    <w:p w14:paraId="02762588" w14:textId="14E1E633" w:rsidR="007200C5" w:rsidRDefault="00766B15" w:rsidP="007200C5">
      <w:pPr>
        <w:pStyle w:val="Body-TextTx"/>
      </w:pPr>
      <w:r>
        <w:t>“</w:t>
      </w:r>
      <w:r w:rsidR="007200C5">
        <w:t>You all right, Brightness?</w:t>
      </w:r>
      <w:r>
        <w:t>”</w:t>
      </w:r>
      <w:r w:rsidR="007200C5">
        <w:t xml:space="preserve"> Ishnah asked, walking up.</w:t>
      </w:r>
    </w:p>
    <w:p w14:paraId="098A7ACC" w14:textId="7F2113A7" w:rsidR="007200C5" w:rsidRDefault="00766B15" w:rsidP="007200C5">
      <w:pPr>
        <w:pStyle w:val="Body-TextTx"/>
      </w:pPr>
      <w:r>
        <w:t>“</w:t>
      </w:r>
      <w:r w:rsidR="007200C5">
        <w:t>Fine,</w:t>
      </w:r>
      <w:r>
        <w:t>”</w:t>
      </w:r>
      <w:r w:rsidR="007200C5">
        <w:t xml:space="preserve"> Veil said.</w:t>
      </w:r>
      <w:r w:rsidR="007200C5" w:rsidRPr="008D6A50">
        <w:t xml:space="preserve"> </w:t>
      </w:r>
      <w:r>
        <w:t>“</w:t>
      </w:r>
      <w:r w:rsidR="007200C5">
        <w:t>I</w:t>
      </w:r>
      <w:r>
        <w:t>’</w:t>
      </w:r>
      <w:r w:rsidR="007200C5">
        <w:t>ve made my decision; you</w:t>
      </w:r>
      <w:r>
        <w:t>’</w:t>
      </w:r>
      <w:r w:rsidR="007200C5">
        <w:t>ll be joining me in Shadesmar.</w:t>
      </w:r>
      <w:r w:rsidR="007200C5" w:rsidRPr="008D6A50">
        <w:t xml:space="preserve"> </w:t>
      </w:r>
      <w:r w:rsidR="007200C5">
        <w:t>Would you kindly go tell Vathah and Stargyle that I</w:t>
      </w:r>
      <w:r>
        <w:t>’</w:t>
      </w:r>
      <w:r w:rsidR="007200C5">
        <w:t>d like them to join us as well?</w:t>
      </w:r>
      <w:r w:rsidR="007200C5" w:rsidRPr="008D6A50">
        <w:t xml:space="preserve"> </w:t>
      </w:r>
      <w:r w:rsidR="007200C5">
        <w:t>I</w:t>
      </w:r>
      <w:r>
        <w:t>’</w:t>
      </w:r>
      <w:r w:rsidR="007200C5">
        <w:t>ll do as you suggested—one more practiced Lightweaver for the resource they offer, one newer agent to learn from the experience.</w:t>
      </w:r>
      <w:r>
        <w:t>”</w:t>
      </w:r>
    </w:p>
    <w:p w14:paraId="209593EB" w14:textId="06A7ACC4" w:rsidR="007200C5" w:rsidRDefault="00766B15" w:rsidP="007200C5">
      <w:pPr>
        <w:pStyle w:val="Body-TextTx"/>
      </w:pPr>
      <w:r>
        <w:t>“</w:t>
      </w:r>
      <w:r w:rsidR="007200C5">
        <w:t>Great,</w:t>
      </w:r>
      <w:r>
        <w:t>”</w:t>
      </w:r>
      <w:r w:rsidR="007200C5">
        <w:t xml:space="preserve"> Ishnah said.</w:t>
      </w:r>
      <w:r w:rsidR="007200C5" w:rsidRPr="008D6A50">
        <w:t xml:space="preserve"> </w:t>
      </w:r>
      <w:r>
        <w:t>“</w:t>
      </w:r>
      <w:r w:rsidR="007200C5">
        <w:t>That puts Red in charge during our absence, I suppose?</w:t>
      </w:r>
      <w:r w:rsidR="007200C5" w:rsidRPr="008D6A50">
        <w:t xml:space="preserve"> </w:t>
      </w:r>
      <w:r w:rsidR="007200C5">
        <w:t>And I assume Shallan could come up with some Lightweaving exercises everyone else can perform while we</w:t>
      </w:r>
      <w:r>
        <w:t>’</w:t>
      </w:r>
      <w:r w:rsidR="007200C5">
        <w:t>re gone.</w:t>
      </w:r>
      <w:r>
        <w:t>”</w:t>
      </w:r>
    </w:p>
    <w:p w14:paraId="2558647F" w14:textId="1998B676" w:rsidR="007200C5" w:rsidRDefault="00766B15" w:rsidP="007200C5">
      <w:pPr>
        <w:pStyle w:val="Body-TextTx"/>
      </w:pPr>
      <w:r>
        <w:t>“</w:t>
      </w:r>
      <w:r w:rsidR="007200C5">
        <w:t>Perfect,</w:t>
      </w:r>
      <w:r>
        <w:t>”</w:t>
      </w:r>
      <w:r w:rsidR="007200C5">
        <w:t xml:space="preserve"> Veil said.</w:t>
      </w:r>
    </w:p>
    <w:p w14:paraId="4B142754" w14:textId="77777777" w:rsidR="007200C5" w:rsidRDefault="007200C5" w:rsidP="007200C5">
      <w:pPr>
        <w:pStyle w:val="Body-TextTx"/>
      </w:pPr>
      <w:r>
        <w:t>Ishnah grinned as she hurried off.</w:t>
      </w:r>
      <w:r w:rsidRPr="008D6A50">
        <w:t xml:space="preserve"> </w:t>
      </w:r>
      <w:r>
        <w:t xml:space="preserve">Yes, she </w:t>
      </w:r>
      <w:r w:rsidRPr="00B94FAD">
        <w:rPr>
          <w:rStyle w:val="itali"/>
        </w:rPr>
        <w:t>did</w:t>
      </w:r>
      <w:r>
        <w:t xml:space="preserve"> feel suspicious.</w:t>
      </w:r>
      <w:r w:rsidRPr="008D6A50">
        <w:t xml:space="preserve"> </w:t>
      </w:r>
      <w:r>
        <w:t>And if Veil had chosen wrong?</w:t>
      </w:r>
      <w:r w:rsidRPr="008D6A50">
        <w:t xml:space="preserve"> </w:t>
      </w:r>
      <w:r>
        <w:t>Well, she suspected the true spy would somehow end up on the mission anyway.</w:t>
      </w:r>
      <w:r w:rsidRPr="008D6A50">
        <w:t xml:space="preserve"> </w:t>
      </w:r>
      <w:r>
        <w:t>Mraize would make certain of it.</w:t>
      </w:r>
    </w:p>
    <w:p w14:paraId="5F3592C6" w14:textId="452A540B" w:rsidR="007200C5" w:rsidRDefault="007200C5" w:rsidP="007200C5">
      <w:pPr>
        <w:pStyle w:val="Body-TextTx"/>
      </w:pPr>
      <w:r w:rsidRPr="00B94FAD">
        <w:rPr>
          <w:rStyle w:val="itali"/>
        </w:rPr>
        <w:t>The compact,</w:t>
      </w:r>
      <w:r>
        <w:t xml:space="preserve"> Shallan thought.</w:t>
      </w:r>
      <w:r w:rsidRPr="008D6A50">
        <w:t xml:space="preserve"> </w:t>
      </w:r>
      <w:r w:rsidRPr="00B94FAD">
        <w:rPr>
          <w:rStyle w:val="itali"/>
        </w:rPr>
        <w:t>Veil</w:t>
      </w:r>
      <w:r w:rsidR="00766B15">
        <w:rPr>
          <w:rStyle w:val="itali"/>
        </w:rPr>
        <w:t> . . .</w:t>
      </w:r>
      <w:r w:rsidRPr="00B94FAD">
        <w:rPr>
          <w:rStyle w:val="itali"/>
        </w:rPr>
        <w:t xml:space="preserve"> we agreed</w:t>
      </w:r>
      <w:r w:rsidR="00766B15">
        <w:rPr>
          <w:rStyle w:val="itali"/>
        </w:rPr>
        <w:t> . . .</w:t>
      </w:r>
    </w:p>
    <w:p w14:paraId="254CA294" w14:textId="0D4DB6F3" w:rsidR="007200C5" w:rsidRDefault="007200C5" w:rsidP="007200C5">
      <w:pPr>
        <w:pStyle w:val="Body-TextTx"/>
      </w:pPr>
      <w:r>
        <w:t xml:space="preserve">But this was </w:t>
      </w:r>
      <w:r w:rsidRPr="00B94FAD">
        <w:rPr>
          <w:rStyle w:val="itali"/>
        </w:rPr>
        <w:t>important</w:t>
      </w:r>
      <w:r w:rsidRPr="002E04E3">
        <w:rPr>
          <w:rStyle w:val="itali"/>
        </w:rPr>
        <w:t>.</w:t>
      </w:r>
      <w:r w:rsidRPr="008D6A50">
        <w:t xml:space="preserve"> </w:t>
      </w:r>
      <w:r>
        <w:t xml:space="preserve">Veil </w:t>
      </w:r>
      <w:r w:rsidRPr="00B94FAD">
        <w:rPr>
          <w:rStyle w:val="itali"/>
        </w:rPr>
        <w:t>had</w:t>
      </w:r>
      <w:r>
        <w:t xml:space="preserve"> to find out which one of them was the spy.</w:t>
      </w:r>
      <w:r w:rsidRPr="008D6A50">
        <w:t xml:space="preserve"> </w:t>
      </w:r>
      <w:r>
        <w:t xml:space="preserve">She </w:t>
      </w:r>
      <w:r w:rsidRPr="00B94FAD">
        <w:rPr>
          <w:rStyle w:val="itali"/>
        </w:rPr>
        <w:t>couldn</w:t>
      </w:r>
      <w:r w:rsidR="00766B15">
        <w:rPr>
          <w:rStyle w:val="itali"/>
        </w:rPr>
        <w:t>’</w:t>
      </w:r>
      <w:r w:rsidRPr="00B94FAD">
        <w:rPr>
          <w:rStyle w:val="itali"/>
        </w:rPr>
        <w:t>t</w:t>
      </w:r>
      <w:r>
        <w:t xml:space="preserve"> let them stay behind and fester.</w:t>
      </w:r>
    </w:p>
    <w:p w14:paraId="0805C9C8" w14:textId="28BEFD44" w:rsidR="007200C5" w:rsidRDefault="007200C5" w:rsidP="007200C5">
      <w:pPr>
        <w:pStyle w:val="Body-TextTx"/>
      </w:pPr>
      <w:r w:rsidRPr="00B94FAD">
        <w:rPr>
          <w:rStyle w:val="itali"/>
        </w:rPr>
        <w:t>We don</w:t>
      </w:r>
      <w:r w:rsidR="00766B15">
        <w:rPr>
          <w:rStyle w:val="itali"/>
        </w:rPr>
        <w:t>’</w:t>
      </w:r>
      <w:r w:rsidRPr="00B94FAD">
        <w:rPr>
          <w:rStyle w:val="itali"/>
        </w:rPr>
        <w:t xml:space="preserve">t even know if there </w:t>
      </w:r>
      <w:r>
        <w:t>is</w:t>
      </w:r>
      <w:r w:rsidRPr="00B94FAD">
        <w:rPr>
          <w:rStyle w:val="itali"/>
        </w:rPr>
        <w:t xml:space="preserve"> a spy,</w:t>
      </w:r>
      <w:r>
        <w:t xml:space="preserve"> Radiant said.</w:t>
      </w:r>
      <w:r w:rsidRPr="008D6A50">
        <w:t xml:space="preserve"> </w:t>
      </w:r>
      <w:r w:rsidRPr="00B94FAD">
        <w:rPr>
          <w:rStyle w:val="itali"/>
        </w:rPr>
        <w:t>We can</w:t>
      </w:r>
      <w:r w:rsidR="00766B15">
        <w:rPr>
          <w:rStyle w:val="itali"/>
        </w:rPr>
        <w:t>’</w:t>
      </w:r>
      <w:r w:rsidRPr="00B94FAD">
        <w:rPr>
          <w:rStyle w:val="itali"/>
        </w:rPr>
        <w:t>t take too much of what Mraize says as truth.</w:t>
      </w:r>
    </w:p>
    <w:p w14:paraId="611AB21B" w14:textId="77777777" w:rsidR="007200C5" w:rsidRDefault="007200C5" w:rsidP="007200C5">
      <w:pPr>
        <w:pStyle w:val="Body-TextTx"/>
      </w:pPr>
      <w:r>
        <w:t>Well, they would see.</w:t>
      </w:r>
      <w:r w:rsidRPr="008D6A50">
        <w:t xml:space="preserve"> </w:t>
      </w:r>
      <w:r>
        <w:t xml:space="preserve">Leaving your suspected spy </w:t>
      </w:r>
      <w:r w:rsidRPr="00B94FAD">
        <w:rPr>
          <w:rStyle w:val="itali"/>
        </w:rPr>
        <w:t>behind</w:t>
      </w:r>
      <w:r w:rsidRPr="002E04E3">
        <w:rPr>
          <w:rStyle w:val="itali"/>
        </w:rPr>
        <w:t>,</w:t>
      </w:r>
      <w:r>
        <w:t xml:space="preserve"> so they could run amok unwatched?</w:t>
      </w:r>
      <w:r w:rsidRPr="008D6A50">
        <w:t xml:space="preserve"> </w:t>
      </w:r>
      <w:r>
        <w:t>They would poison her friends against her.</w:t>
      </w:r>
      <w:r w:rsidRPr="008D6A50">
        <w:t xml:space="preserve"> </w:t>
      </w:r>
      <w:r>
        <w:t>Besides, once she unmasked the actual spy, Veil could use this knowledge against Mraize.</w:t>
      </w:r>
    </w:p>
    <w:p w14:paraId="582F9557" w14:textId="1CBD4F92" w:rsidR="007200C5" w:rsidRDefault="007200C5" w:rsidP="007200C5">
      <w:pPr>
        <w:pStyle w:val="Body-TextTx"/>
      </w:pPr>
      <w:r>
        <w:t>She braced herself for anger from Radiant at breaking the compact.</w:t>
      </w:r>
      <w:r w:rsidRPr="008D6A50">
        <w:t xml:space="preserve"> </w:t>
      </w:r>
      <w:r>
        <w:t xml:space="preserve">It did set a dangerous </w:t>
      </w:r>
      <w:r>
        <w:lastRenderedPageBreak/>
        <w:t>precedent, didn</w:t>
      </w:r>
      <w:r w:rsidR="00766B15">
        <w:t>’</w:t>
      </w:r>
      <w:r>
        <w:t>t it?</w:t>
      </w:r>
    </w:p>
    <w:p w14:paraId="34811B26" w14:textId="77777777" w:rsidR="007200C5" w:rsidRDefault="007200C5" w:rsidP="007200C5">
      <w:pPr>
        <w:pStyle w:val="Body-TextTx"/>
      </w:pPr>
      <w:r w:rsidRPr="00B94FAD">
        <w:rPr>
          <w:rStyle w:val="itali"/>
        </w:rPr>
        <w:t>This is important to you, I see,</w:t>
      </w:r>
      <w:r>
        <w:t xml:space="preserve"> Radiant thought.</w:t>
      </w:r>
      <w:r w:rsidRPr="008D6A50">
        <w:t xml:space="preserve"> </w:t>
      </w:r>
      <w:r>
        <w:t>She felt strangely quiet.</w:t>
      </w:r>
      <w:r w:rsidRPr="008D6A50">
        <w:t xml:space="preserve"> </w:t>
      </w:r>
      <w:r w:rsidRPr="00B94FAD">
        <w:rPr>
          <w:rStyle w:val="itali"/>
        </w:rPr>
        <w:t>I change my vote, then. I agree to bring them with us.</w:t>
      </w:r>
    </w:p>
    <w:p w14:paraId="57FB53E6" w14:textId="77777777" w:rsidR="007200C5" w:rsidRDefault="007200C5" w:rsidP="007200C5">
      <w:pPr>
        <w:pStyle w:val="Body-TextTx"/>
      </w:pPr>
      <w:r>
        <w:t>Veil found this odd.</w:t>
      </w:r>
      <w:r w:rsidRPr="008D6A50">
        <w:t xml:space="preserve"> </w:t>
      </w:r>
      <w:r>
        <w:t>Was Radiant well?</w:t>
      </w:r>
      <w:r w:rsidRPr="008D6A50">
        <w:t xml:space="preserve"> </w:t>
      </w:r>
      <w:r>
        <w:t>Just in case, Veil kept control.</w:t>
      </w:r>
      <w:r w:rsidRPr="008D6A50">
        <w:t xml:space="preserve"> </w:t>
      </w:r>
      <w:r>
        <w:t>She stood tall, trying to appear puffed up like Radiant always acted—as if she wanted to be bigger than she was, some hulking monster in armor.</w:t>
      </w:r>
    </w:p>
    <w:p w14:paraId="5FCE8940" w14:textId="77777777" w:rsidR="007200C5" w:rsidRDefault="007200C5" w:rsidP="007200C5">
      <w:pPr>
        <w:pStyle w:val="Body-TextTx"/>
      </w:pPr>
      <w:r>
        <w:t>Veil held full control all through the rest of the day.</w:t>
      </w:r>
      <w:r w:rsidRPr="008D6A50">
        <w:t xml:space="preserve"> </w:t>
      </w:r>
      <w:r>
        <w:t xml:space="preserve">She almost let go—Shallan was </w:t>
      </w:r>
      <w:r w:rsidRPr="00B94FAD">
        <w:rPr>
          <w:rStyle w:val="itali"/>
        </w:rPr>
        <w:t>pounding</w:t>
      </w:r>
      <w:r>
        <w:t xml:space="preserve"> at her from the inside, and that kind of mental doublethink could really wear a woman down.</w:t>
      </w:r>
      <w:r w:rsidRPr="008D6A50">
        <w:t xml:space="preserve"> </w:t>
      </w:r>
      <w:r>
        <w:t>However, Veil needed to see to the rest of the preparations.</w:t>
      </w:r>
      <w:r w:rsidRPr="008D6A50">
        <w:t xml:space="preserve"> </w:t>
      </w:r>
      <w:r>
        <w:t>The mission would be leaving in mere days.</w:t>
      </w:r>
    </w:p>
    <w:p w14:paraId="11744F45" w14:textId="77777777" w:rsidR="007200C5" w:rsidRDefault="007200C5" w:rsidP="007200C5">
      <w:pPr>
        <w:pStyle w:val="Body-TextTx"/>
      </w:pPr>
      <w:r>
        <w:t>Only when Veil stepped into her rooms—late into the evening—did she begin to relax her grip.</w:t>
      </w:r>
      <w:r w:rsidRPr="008D6A50">
        <w:t xml:space="preserve"> </w:t>
      </w:r>
      <w:r>
        <w:t>However, on the floor inside the room she found a green feather.</w:t>
      </w:r>
      <w:r w:rsidRPr="008D6A50">
        <w:t xml:space="preserve"> </w:t>
      </w:r>
      <w:r>
        <w:t>Mraize?</w:t>
      </w:r>
    </w:p>
    <w:p w14:paraId="3611B693" w14:textId="77777777" w:rsidR="007200C5" w:rsidRDefault="007200C5" w:rsidP="007200C5">
      <w:pPr>
        <w:pStyle w:val="Body-TextTx"/>
      </w:pPr>
      <w:r>
        <w:t>It was a sign.</w:t>
      </w:r>
      <w:r w:rsidRPr="008D6A50">
        <w:t xml:space="preserve"> </w:t>
      </w:r>
      <w:r>
        <w:t>Veil scanned the room, and her eyes landed on a dresser near the door to the bedroom.</w:t>
      </w:r>
      <w:r w:rsidRPr="008D6A50">
        <w:t xml:space="preserve"> </w:t>
      </w:r>
      <w:r>
        <w:t>A green cloth peeked from one of the drawers.</w:t>
      </w:r>
    </w:p>
    <w:p w14:paraId="6095FB32" w14:textId="31DDFB94" w:rsidR="007200C5" w:rsidRDefault="007200C5" w:rsidP="007200C5">
      <w:pPr>
        <w:pStyle w:val="Body-TextTx"/>
      </w:pPr>
      <w:r>
        <w:t>Holding an amethyst mark for light, she eased the drawer open.</w:t>
      </w:r>
      <w:r w:rsidRPr="008D6A50">
        <w:t xml:space="preserve"> </w:t>
      </w:r>
      <w:r>
        <w:t>Inside she found a metal box roughly the size of a person</w:t>
      </w:r>
      <w:r w:rsidR="00766B15">
        <w:t>’</w:t>
      </w:r>
      <w:r>
        <w:t>s head.</w:t>
      </w:r>
      <w:r w:rsidRPr="008D6A50">
        <w:t xml:space="preserve"> </w:t>
      </w:r>
      <w:r>
        <w:t>The note on it was in one of Mraize</w:t>
      </w:r>
      <w:r w:rsidR="00766B15">
        <w:t>’</w:t>
      </w:r>
      <w:r>
        <w:t>s ciphers.</w:t>
      </w:r>
    </w:p>
    <w:p w14:paraId="74D2862D" w14:textId="7390CA29" w:rsidR="007200C5" w:rsidRDefault="00766B15" w:rsidP="007200C5">
      <w:pPr>
        <w:pStyle w:val="Body-TextTx"/>
      </w:pPr>
      <w:r>
        <w:t>“</w:t>
      </w:r>
      <w:r w:rsidR="007200C5">
        <w:t>Mmm</w:t>
      </w:r>
      <w:r>
        <w:t> . . .”</w:t>
      </w:r>
      <w:r w:rsidR="007200C5">
        <w:t xml:space="preserve"> Pattern said from where he dimpled the skirt of her vakama.</w:t>
      </w:r>
      <w:r w:rsidR="007200C5" w:rsidRPr="008D6A50">
        <w:t xml:space="preserve"> </w:t>
      </w:r>
      <w:r>
        <w:t>“</w:t>
      </w:r>
      <w:r w:rsidR="007200C5">
        <w:t>What is it, Veil?</w:t>
      </w:r>
      <w:r>
        <w:t>”</w:t>
      </w:r>
    </w:p>
    <w:p w14:paraId="4B726475" w14:textId="73E05F43" w:rsidR="007200C5" w:rsidRDefault="007200C5" w:rsidP="007200C5">
      <w:pPr>
        <w:pStyle w:val="Body-TextTx"/>
      </w:pPr>
      <w:r>
        <w:t>Damnation.</w:t>
      </w:r>
      <w:r w:rsidRPr="008D6A50">
        <w:t xml:space="preserve"> </w:t>
      </w:r>
      <w:r>
        <w:t>She</w:t>
      </w:r>
      <w:r w:rsidR="00766B15">
        <w:t>’</w:t>
      </w:r>
      <w:r>
        <w:t>d hoped to be able to fool Pattern into thinking she was Shallan, but of course he saw through her.</w:t>
      </w:r>
    </w:p>
    <w:p w14:paraId="7E84BCEF" w14:textId="620B0216" w:rsidR="007200C5" w:rsidRDefault="00766B15" w:rsidP="007200C5">
      <w:pPr>
        <w:pStyle w:val="Body-TextTx"/>
      </w:pPr>
      <w:r>
        <w:t>“</w:t>
      </w:r>
      <w:r w:rsidR="007200C5">
        <w:t>A note.</w:t>
      </w:r>
      <w:r>
        <w:t>”</w:t>
      </w:r>
      <w:r w:rsidR="007200C5" w:rsidRPr="008D6A50">
        <w:t xml:space="preserve"> </w:t>
      </w:r>
      <w:r w:rsidR="007200C5">
        <w:t>She showed it to him, holding the light near the text.</w:t>
      </w:r>
      <w:r w:rsidR="007200C5" w:rsidRPr="008D6A50">
        <w:t xml:space="preserve"> </w:t>
      </w:r>
      <w:r>
        <w:t>“</w:t>
      </w:r>
      <w:r w:rsidR="007200C5">
        <w:t>Can you break the cipher, or do I have to go dig out the notebook Mraize gave us?</w:t>
      </w:r>
      <w:r>
        <w:t>”</w:t>
      </w:r>
    </w:p>
    <w:p w14:paraId="45511443" w14:textId="480A29F1" w:rsidR="007200C5" w:rsidRDefault="00766B15" w:rsidP="007200C5">
      <w:pPr>
        <w:pStyle w:val="Body-TextTx"/>
      </w:pPr>
      <w:r>
        <w:t>“</w:t>
      </w:r>
      <w:r w:rsidR="007200C5">
        <w:t>I memorized the patterns.</w:t>
      </w:r>
      <w:r w:rsidR="007200C5" w:rsidRPr="008D6A50">
        <w:t xml:space="preserve"> </w:t>
      </w:r>
      <w:r w:rsidR="007200C5">
        <w:t xml:space="preserve">It reads, </w:t>
      </w:r>
      <w:r>
        <w:t>‘</w:t>
      </w:r>
      <w:r w:rsidR="007200C5">
        <w:t>Spanreeds do not work between realms, but this will.</w:t>
      </w:r>
      <w:r w:rsidR="007200C5" w:rsidRPr="008D6A50">
        <w:t xml:space="preserve"> </w:t>
      </w:r>
      <w:r w:rsidR="007200C5">
        <w:lastRenderedPageBreak/>
        <w:t xml:space="preserve">Be </w:t>
      </w:r>
      <w:r w:rsidR="007200C5" w:rsidRPr="00B94FAD">
        <w:rPr>
          <w:rStyle w:val="itali"/>
        </w:rPr>
        <w:t>very</w:t>
      </w:r>
      <w:r w:rsidR="007200C5">
        <w:t xml:space="preserve"> careful with it.</w:t>
      </w:r>
      <w:r w:rsidR="007200C5" w:rsidRPr="008D6A50">
        <w:t xml:space="preserve"> </w:t>
      </w:r>
      <w:r w:rsidR="007200C5">
        <w:t>It has a value beyond that of some kingdoms.</w:t>
      </w:r>
      <w:r w:rsidR="007200C5" w:rsidRPr="008D6A50">
        <w:t xml:space="preserve"> </w:t>
      </w:r>
      <w:r w:rsidR="007200C5">
        <w:t>Do not open it, or you risk destroying it.</w:t>
      </w:r>
      <w:r w:rsidR="007200C5" w:rsidRPr="008D6A50">
        <w:t xml:space="preserve"> </w:t>
      </w:r>
      <w:r w:rsidR="007200C5">
        <w:t>Once on your mission and in a secluded place, hold the box and call my name.</w:t>
      </w:r>
      <w:r w:rsidR="007200C5" w:rsidRPr="008D6A50">
        <w:t xml:space="preserve"> </w:t>
      </w:r>
      <w:r w:rsidR="007200C5">
        <w:t>I will speak to you through it.</w:t>
      </w:r>
      <w:r w:rsidR="007200C5" w:rsidRPr="008D6A50">
        <w:t xml:space="preserve"> </w:t>
      </w:r>
      <w:r w:rsidR="007200C5">
        <w:t>Good hunting, little knife.</w:t>
      </w:r>
      <w:r>
        <w:t>’”</w:t>
      </w:r>
    </w:p>
    <w:p w14:paraId="5283167F" w14:textId="66E3049A" w:rsidR="007200C5" w:rsidRDefault="007200C5" w:rsidP="007200C5">
      <w:pPr>
        <w:pStyle w:val="Body-TextTx"/>
      </w:pPr>
      <w:r>
        <w:t>Curious.</w:t>
      </w:r>
      <w:r w:rsidRPr="008D6A50">
        <w:t xml:space="preserve"> </w:t>
      </w:r>
      <w:r>
        <w:t>She immediately glimpsed into Shadesmar, and found a sphere of light on the other side, glowing with a strange mother-of-pearl coloring.</w:t>
      </w:r>
      <w:r w:rsidRPr="008D6A50">
        <w:t xml:space="preserve"> </w:t>
      </w:r>
      <w:r>
        <w:t>There was power inside the box, but no Stormlight.</w:t>
      </w:r>
      <w:r w:rsidRPr="008D6A50">
        <w:t xml:space="preserve"> </w:t>
      </w:r>
      <w:r>
        <w:t>Her attention back to the Physical Realm, she shook it and knocked on the sides.</w:t>
      </w:r>
      <w:r w:rsidRPr="008D6A50">
        <w:t xml:space="preserve"> </w:t>
      </w:r>
      <w:r>
        <w:t>It seemed hollow, but she couldn</w:t>
      </w:r>
      <w:r w:rsidR="00766B15">
        <w:t>’</w:t>
      </w:r>
      <w:r>
        <w:t>t find the slightest crack in it.</w:t>
      </w:r>
    </w:p>
    <w:p w14:paraId="0A02DCE8" w14:textId="2F2CF8EE" w:rsidR="007200C5" w:rsidRDefault="007200C5" w:rsidP="007200C5">
      <w:pPr>
        <w:pStyle w:val="Body-TextTx"/>
      </w:pPr>
      <w:r>
        <w:t>Storms.</w:t>
      </w:r>
      <w:r w:rsidRPr="008D6A50">
        <w:t xml:space="preserve"> </w:t>
      </w:r>
      <w:r>
        <w:t xml:space="preserve">How was she going to hide </w:t>
      </w:r>
      <w:r w:rsidRPr="00B94FAD">
        <w:rPr>
          <w:rStyle w:val="itali"/>
        </w:rPr>
        <w:t>this</w:t>
      </w:r>
      <w:r>
        <w:t xml:space="preserve"> from Adolin?</w:t>
      </w:r>
      <w:r w:rsidRPr="008D6A50">
        <w:t xml:space="preserve"> </w:t>
      </w:r>
      <w:r>
        <w:t>Well, she</w:t>
      </w:r>
      <w:r w:rsidR="00766B15">
        <w:t>’</w:t>
      </w:r>
      <w:r>
        <w:t>d have to find a way.</w:t>
      </w:r>
      <w:r w:rsidRPr="008D6A50">
        <w:t xml:space="preserve"> </w:t>
      </w:r>
      <w:r>
        <w:t>She would make another trip into Shadesmar, but not by accident.</w:t>
      </w:r>
      <w:r w:rsidRPr="008D6A50">
        <w:t xml:space="preserve"> </w:t>
      </w:r>
      <w:r>
        <w:t>Veil would go on her terms—and she would not spend this trip running.</w:t>
      </w:r>
    </w:p>
    <w:p w14:paraId="2AE170CC" w14:textId="77777777" w:rsidR="007200C5" w:rsidRDefault="007200C5" w:rsidP="007200C5">
      <w:pPr>
        <w:pStyle w:val="Body-TextTx"/>
      </w:pPr>
      <w:r>
        <w:t xml:space="preserve">This time, </w:t>
      </w:r>
      <w:r w:rsidRPr="00B94FAD">
        <w:rPr>
          <w:rStyle w:val="itali"/>
        </w:rPr>
        <w:t>she</w:t>
      </w:r>
      <w:r>
        <w:t xml:space="preserve"> was the hunter.</w:t>
      </w:r>
    </w:p>
    <w:p w14:paraId="297DBA27" w14:textId="77777777" w:rsidR="00247F4C" w:rsidRPr="0093327B" w:rsidRDefault="00247F4C" w:rsidP="00247F4C">
      <w:pPr>
        <w:pStyle w:val="Section-ChapterSCP"/>
      </w:pPr>
      <w:r w:rsidRPr="0093327B">
        <w:lastRenderedPageBreak/>
        <w:t>Chapter</w:t>
      </w:r>
      <w:r>
        <w:t xml:space="preserve"> 117</w:t>
      </w:r>
    </w:p>
    <w:p w14:paraId="575B262F" w14:textId="04B60CE2" w:rsidR="00247F4C" w:rsidRDefault="00766B15" w:rsidP="00247F4C">
      <w:pPr>
        <w:pStyle w:val="TitleTtl"/>
      </w:pPr>
      <w:r>
        <w:t>117: One Final Gift</w:t>
      </w:r>
    </w:p>
    <w:p w14:paraId="5ED4C5DE" w14:textId="77777777" w:rsidR="00247F4C" w:rsidRDefault="00247F4C" w:rsidP="00247F4C">
      <w:pPr>
        <w:pStyle w:val="DatelineDate"/>
      </w:pPr>
      <w:r>
        <w:t>Thirteen Months Ago</w:t>
      </w:r>
    </w:p>
    <w:p w14:paraId="23B7CBF6" w14:textId="77777777" w:rsidR="00247F4C" w:rsidRDefault="00247F4C" w:rsidP="00247F4C">
      <w:pPr>
        <w:pStyle w:val="Body-TextTx"/>
      </w:pPr>
      <w:r>
        <w:t>Eshonai hit the ground of the chasm in a furious splash.</w:t>
      </w:r>
      <w:r w:rsidRPr="008B6DDE">
        <w:t xml:space="preserve"> </w:t>
      </w:r>
      <w:r>
        <w:t>Above, the battle for Narak continued, and the rest of the listeners summoned the Everstorm.</w:t>
      </w:r>
    </w:p>
    <w:p w14:paraId="5D186EF0" w14:textId="77777777" w:rsidR="00247F4C" w:rsidRDefault="00247F4C" w:rsidP="00247F4C">
      <w:pPr>
        <w:pStyle w:val="Body-TextTx"/>
      </w:pPr>
      <w:r>
        <w:t>She should be leading them!</w:t>
      </w:r>
      <w:r w:rsidRPr="008B6DDE">
        <w:t xml:space="preserve"> </w:t>
      </w:r>
      <w:r>
        <w:t>She was foremost among them!</w:t>
      </w:r>
      <w:r w:rsidRPr="008B6DDE">
        <w:t xml:space="preserve"> </w:t>
      </w:r>
      <w:r>
        <w:t>She leaped to her feet and shouted to a dozen horrible rhythms in a row, her voice echoing in the chasm.</w:t>
      </w:r>
      <w:r w:rsidRPr="008B6DDE">
        <w:t xml:space="preserve"> </w:t>
      </w:r>
      <w:r>
        <w:t>It did no good.</w:t>
      </w:r>
      <w:r w:rsidRPr="008B6DDE">
        <w:t xml:space="preserve"> </w:t>
      </w:r>
      <w:r>
        <w:t>She had been defeated by the human Shardbearer, sent tumbling into the chasms.</w:t>
      </w:r>
    </w:p>
    <w:p w14:paraId="0D64CD79" w14:textId="77777777" w:rsidR="00247F4C" w:rsidRDefault="00247F4C" w:rsidP="00247F4C">
      <w:pPr>
        <w:pStyle w:val="Body-TextTx"/>
      </w:pPr>
      <w:r>
        <w:t>She needed to get out of here and find the fight again.</w:t>
      </w:r>
      <w:r w:rsidRPr="008B6DDE">
        <w:t xml:space="preserve"> </w:t>
      </w:r>
      <w:r>
        <w:t>She started trudging forward.</w:t>
      </w:r>
      <w:r w:rsidRPr="008B6DDE">
        <w:t xml:space="preserve"> </w:t>
      </w:r>
      <w:r>
        <w:t>Though the water came up to her waist, the flow was not swift.</w:t>
      </w:r>
      <w:r w:rsidRPr="008B6DDE">
        <w:t xml:space="preserve"> </w:t>
      </w:r>
      <w:r>
        <w:t>It was merely a constant, steady stream from the Weeping—and in Shardplate she was able to walk against the current.</w:t>
      </w:r>
      <w:r w:rsidRPr="008B6DDE">
        <w:t xml:space="preserve"> </w:t>
      </w:r>
      <w:r>
        <w:t>Her greaves flooded with chill water.</w:t>
      </w:r>
    </w:p>
    <w:p w14:paraId="6F2B5E17" w14:textId="7BD895FF" w:rsidR="00247F4C" w:rsidRDefault="00247F4C" w:rsidP="00247F4C">
      <w:pPr>
        <w:pStyle w:val="Body-TextTx"/>
      </w:pPr>
      <w:r>
        <w:t>Which way was which?</w:t>
      </w:r>
      <w:r w:rsidRPr="008B6DDE">
        <w:t xml:space="preserve"> </w:t>
      </w:r>
      <w:r>
        <w:t>The lack of light confused her, but after a moment of thinking, she realized she was being silly.</w:t>
      </w:r>
      <w:r w:rsidRPr="008B6DDE">
        <w:t xml:space="preserve"> </w:t>
      </w:r>
      <w:r>
        <w:t>She didn</w:t>
      </w:r>
      <w:r w:rsidR="00766B15">
        <w:t>’</w:t>
      </w:r>
      <w:r>
        <w:t>t need to go either direction.</w:t>
      </w:r>
      <w:r w:rsidRPr="008B6DDE">
        <w:t xml:space="preserve"> </w:t>
      </w:r>
      <w:r>
        <w:t xml:space="preserve">She needed to go </w:t>
      </w:r>
      <w:r w:rsidRPr="00CB5E9C">
        <w:rPr>
          <w:rStyle w:val="itali"/>
        </w:rPr>
        <w:t>up</w:t>
      </w:r>
      <w:r w:rsidRPr="0088400C">
        <w:rPr>
          <w:rStyle w:val="itali"/>
        </w:rPr>
        <w:t>.</w:t>
      </w:r>
      <w:r w:rsidRPr="008B6DDE">
        <w:t xml:space="preserve"> </w:t>
      </w:r>
      <w:r>
        <w:t>The fall must have dazed her more than she</w:t>
      </w:r>
      <w:r w:rsidR="00766B15">
        <w:t>’</w:t>
      </w:r>
      <w:r>
        <w:t>d realized.</w:t>
      </w:r>
    </w:p>
    <w:p w14:paraId="6DC58EF7" w14:textId="65E7D8B2" w:rsidR="00247F4C" w:rsidRDefault="00247F4C" w:rsidP="00247F4C">
      <w:pPr>
        <w:pStyle w:val="Body-TextTx"/>
      </w:pPr>
      <w:r>
        <w:t>She picked a rough-feeling section of wall and began clawing her way up.</w:t>
      </w:r>
      <w:r w:rsidRPr="008B6DDE">
        <w:t xml:space="preserve"> </w:t>
      </w:r>
      <w:r>
        <w:t>She managed to get halfway to the top—using the awesome gripping strength of Shardplate, the Rhythm of Conceit pounding in her ears.</w:t>
      </w:r>
      <w:r w:rsidRPr="008B6DDE">
        <w:t xml:space="preserve"> </w:t>
      </w:r>
      <w:r>
        <w:t>But then the way the chasm bulged presented a problem.</w:t>
      </w:r>
      <w:r w:rsidRPr="008B6DDE">
        <w:t xml:space="preserve"> </w:t>
      </w:r>
      <w:r>
        <w:t>In the darkness, she couldn</w:t>
      </w:r>
      <w:r w:rsidR="00766B15">
        <w:t>’</w:t>
      </w:r>
      <w:r>
        <w:t>t find a proper handhold, and the flashes of lightning above were too brief to help.</w:t>
      </w:r>
    </w:p>
    <w:p w14:paraId="4F0A8840" w14:textId="77777777" w:rsidR="00247F4C" w:rsidRDefault="00247F4C" w:rsidP="00247F4C">
      <w:pPr>
        <w:pStyle w:val="Body-TextTx"/>
      </w:pPr>
      <w:r>
        <w:t>Lightning.</w:t>
      </w:r>
      <w:r w:rsidRPr="008B6DDE">
        <w:t xml:space="preserve"> </w:t>
      </w:r>
      <w:r>
        <w:t>Was that lightning too frequent, too bright, to be coming from other stormforms?</w:t>
      </w:r>
      <w:r w:rsidRPr="008B6DDE">
        <w:t xml:space="preserve"> </w:t>
      </w:r>
      <w:r>
        <w:t>Her own powers had been ruined by the water, naturally.</w:t>
      </w:r>
      <w:r w:rsidRPr="008B6DDE">
        <w:t xml:space="preserve"> </w:t>
      </w:r>
      <w:r>
        <w:t xml:space="preserve">She could barely feel any </w:t>
      </w:r>
      <w:r>
        <w:lastRenderedPageBreak/>
        <w:t>energy in her; it flooded out the moment it started to build.</w:t>
      </w:r>
    </w:p>
    <w:p w14:paraId="6219D617" w14:textId="2C4AC7C0" w:rsidR="00247F4C" w:rsidRDefault="00247F4C" w:rsidP="00247F4C">
      <w:pPr>
        <w:pStyle w:val="Body-TextTx"/>
      </w:pPr>
      <w:r>
        <w:t xml:space="preserve">What </w:t>
      </w:r>
      <w:r w:rsidRPr="00CB5E9C">
        <w:rPr>
          <w:rStyle w:val="itali"/>
        </w:rPr>
        <w:t>was</w:t>
      </w:r>
      <w:r>
        <w:t xml:space="preserve"> happening?</w:t>
      </w:r>
      <w:r w:rsidRPr="008B6DDE">
        <w:t xml:space="preserve"> </w:t>
      </w:r>
      <w:r>
        <w:t>That was the Everstorm coming, wasn</w:t>
      </w:r>
      <w:r w:rsidR="00766B15">
        <w:t>’</w:t>
      </w:r>
      <w:r>
        <w:t>t it?</w:t>
      </w:r>
      <w:r w:rsidRPr="008B6DDE">
        <w:t xml:space="preserve"> </w:t>
      </w:r>
      <w:r>
        <w:t xml:space="preserve">Yes, she could feel its power, its energy, its </w:t>
      </w:r>
      <w:r w:rsidRPr="00CB5E9C">
        <w:rPr>
          <w:rStyle w:val="itali"/>
        </w:rPr>
        <w:t>beauty</w:t>
      </w:r>
      <w:r w:rsidRPr="0088400C">
        <w:rPr>
          <w:rStyle w:val="itali"/>
        </w:rPr>
        <w:t>.</w:t>
      </w:r>
      <w:r w:rsidRPr="008B6DDE">
        <w:t xml:space="preserve"> </w:t>
      </w:r>
      <w:r>
        <w:t>But there was something else.</w:t>
      </w:r>
    </w:p>
    <w:p w14:paraId="14371E34" w14:textId="77777777" w:rsidR="00247F4C" w:rsidRDefault="00247F4C" w:rsidP="00247F4C">
      <w:pPr>
        <w:pStyle w:val="Body-TextTx"/>
      </w:pPr>
      <w:r>
        <w:t>Listening to the howling wind, she realized what it was.</w:t>
      </w:r>
      <w:r w:rsidRPr="008B6DDE">
        <w:t xml:space="preserve"> </w:t>
      </w:r>
      <w:r>
        <w:t>A second storm.</w:t>
      </w:r>
      <w:r w:rsidRPr="008B6DDE">
        <w:t xml:space="preserve"> </w:t>
      </w:r>
      <w:r>
        <w:t>A highstorm was coming as well.</w:t>
      </w:r>
    </w:p>
    <w:p w14:paraId="218E6F4F" w14:textId="77777777" w:rsidR="00247F4C" w:rsidRDefault="00247F4C" w:rsidP="00247F4C">
      <w:pPr>
        <w:pStyle w:val="Body-TextTx"/>
      </w:pPr>
      <w:r>
        <w:t>She attuned the Rhythm of Panic.</w:t>
      </w:r>
    </w:p>
    <w:p w14:paraId="7050E8F0" w14:textId="77777777" w:rsidR="00247F4C" w:rsidRDefault="00247F4C" w:rsidP="00247F4C">
      <w:pPr>
        <w:pStyle w:val="Body-TextTx"/>
      </w:pPr>
      <w:r>
        <w:t>The two storms clashed, making the very ground tremble.</w:t>
      </w:r>
    </w:p>
    <w:p w14:paraId="6B0524B7" w14:textId="77777777" w:rsidR="00247F4C" w:rsidRDefault="00247F4C" w:rsidP="00247F4C">
      <w:pPr>
        <w:pStyle w:val="Body-TextTx"/>
      </w:pPr>
      <w:r>
        <w:t>Clinging to the wall within the chasm, Eshonai felt the wind howling above.</w:t>
      </w:r>
      <w:r w:rsidRPr="008B6DDE">
        <w:t xml:space="preserve"> </w:t>
      </w:r>
      <w:r>
        <w:t>The lightning made her feel like she was blinking her eyes quickly, light and darkness alternating.</w:t>
      </w:r>
    </w:p>
    <w:p w14:paraId="3F5E5F1E" w14:textId="77777777" w:rsidR="00247F4C" w:rsidRDefault="00247F4C" w:rsidP="00247F4C">
      <w:pPr>
        <w:pStyle w:val="Body-TextTx"/>
      </w:pPr>
      <w:r>
        <w:t>Then she heard a roar.</w:t>
      </w:r>
      <w:r w:rsidRPr="008B6DDE">
        <w:t xml:space="preserve"> </w:t>
      </w:r>
      <w:r>
        <w:t>The terrible sound of water surging through the chasm, becoming an incredible wave.</w:t>
      </w:r>
      <w:r w:rsidRPr="008B6DDE">
        <w:t xml:space="preserve"> </w:t>
      </w:r>
      <w:r>
        <w:t>She braced herself, but when the water hit, it ripped her off the wall.</w:t>
      </w:r>
    </w:p>
    <w:p w14:paraId="2273C543" w14:textId="1B9193A0" w:rsidR="00247F4C" w:rsidRDefault="00247F4C" w:rsidP="00247F4C">
      <w:pPr>
        <w:pStyle w:val="Body-TextTx"/>
      </w:pPr>
      <w:r>
        <w:t>It was here, within these highstorm rainwaters, that Eshonai</w:t>
      </w:r>
      <w:r w:rsidR="00766B15">
        <w:t>’</w:t>
      </w:r>
      <w:r>
        <w:t>s first battle began: the fight for survival.</w:t>
      </w:r>
    </w:p>
    <w:p w14:paraId="4E635A21" w14:textId="77777777" w:rsidR="00247F4C" w:rsidRDefault="00247F4C" w:rsidP="00247F4C">
      <w:pPr>
        <w:pStyle w:val="Body-TextTx"/>
      </w:pPr>
      <w:r>
        <w:t>She slammed into a rock, her helmet cracking.</w:t>
      </w:r>
      <w:r w:rsidRPr="008B6DDE">
        <w:t xml:space="preserve"> </w:t>
      </w:r>
      <w:r>
        <w:t>Escaping Stormlight lit the dark waters as they filled her helmet, suffocating her.</w:t>
      </w:r>
      <w:r w:rsidRPr="008B6DDE">
        <w:t xml:space="preserve"> </w:t>
      </w:r>
      <w:r>
        <w:t>She thrashed in the current and managed to grab something hard—an enormous boulder lodged into the center of the chasm.</w:t>
      </w:r>
    </w:p>
    <w:p w14:paraId="54858612" w14:textId="77777777" w:rsidR="00247F4C" w:rsidRDefault="00247F4C" w:rsidP="00247F4C">
      <w:pPr>
        <w:pStyle w:val="Body-TextTx"/>
      </w:pPr>
      <w:r>
        <w:t>With a heave, she pulled herself out of the water.</w:t>
      </w:r>
      <w:r w:rsidRPr="008B6DDE">
        <w:t xml:space="preserve"> </w:t>
      </w:r>
      <w:r>
        <w:t>A few precious moments later her helmet emptied, letting her gasp for air.</w:t>
      </w:r>
    </w:p>
    <w:p w14:paraId="21753177" w14:textId="5682DB24" w:rsidR="00247F4C" w:rsidRDefault="00247F4C" w:rsidP="00247F4C">
      <w:pPr>
        <w:pStyle w:val="Body-TextTx"/>
      </w:pPr>
      <w:r w:rsidRPr="00CB5E9C">
        <w:rPr>
          <w:rStyle w:val="itali"/>
        </w:rPr>
        <w:t>I</w:t>
      </w:r>
      <w:r w:rsidR="00766B15">
        <w:rPr>
          <w:rStyle w:val="itali"/>
        </w:rPr>
        <w:t>’</w:t>
      </w:r>
      <w:r w:rsidRPr="00CB5E9C">
        <w:rPr>
          <w:rStyle w:val="itali"/>
        </w:rPr>
        <w:t>m going to die,</w:t>
      </w:r>
      <w:r>
        <w:t xml:space="preserve"> she thought, the Rhythm of Destruction pounding in her ears.</w:t>
      </w:r>
      <w:r w:rsidRPr="008B6DDE">
        <w:t xml:space="preserve"> </w:t>
      </w:r>
      <w:r>
        <w:t>Water thundered around her, splashing her armor, and lightning spasmed in the sky above.</w:t>
      </w:r>
      <w:r w:rsidRPr="008B6DDE">
        <w:t xml:space="preserve"> </w:t>
      </w:r>
      <w:r w:rsidRPr="00CB5E9C">
        <w:rPr>
          <w:rStyle w:val="itali"/>
        </w:rPr>
        <w:t>I</w:t>
      </w:r>
      <w:r w:rsidR="00766B15">
        <w:rPr>
          <w:rStyle w:val="itali"/>
        </w:rPr>
        <w:t>’</w:t>
      </w:r>
      <w:r w:rsidRPr="00CB5E9C">
        <w:rPr>
          <w:rStyle w:val="itali"/>
        </w:rPr>
        <w:t>m going to die</w:t>
      </w:r>
      <w:r w:rsidR="00766B15">
        <w:rPr>
          <w:rStyle w:val="itali"/>
        </w:rPr>
        <w:t> . . .</w:t>
      </w:r>
      <w:r w:rsidRPr="00CB5E9C">
        <w:rPr>
          <w:rStyle w:val="itali"/>
        </w:rPr>
        <w:t xml:space="preserve"> as a slave.</w:t>
      </w:r>
    </w:p>
    <w:p w14:paraId="27F75C4D" w14:textId="77777777" w:rsidR="00247F4C" w:rsidRDefault="00247F4C" w:rsidP="00247F4C">
      <w:pPr>
        <w:pStyle w:val="Body-TextTx"/>
      </w:pPr>
      <w:r>
        <w:t>No.</w:t>
      </w:r>
    </w:p>
    <w:p w14:paraId="579CC70B" w14:textId="1676BF42" w:rsidR="00247F4C" w:rsidRDefault="00247F4C" w:rsidP="00247F4C">
      <w:pPr>
        <w:pStyle w:val="Body-TextTx"/>
      </w:pPr>
      <w:r>
        <w:t>An ember within Eshonai came alive.</w:t>
      </w:r>
      <w:r w:rsidRPr="008B6DDE">
        <w:t xml:space="preserve"> </w:t>
      </w:r>
      <w:r>
        <w:t>The part of herself she</w:t>
      </w:r>
      <w:r w:rsidR="00766B15">
        <w:t>’</w:t>
      </w:r>
      <w:r>
        <w:t xml:space="preserve">d reserved, the part that </w:t>
      </w:r>
      <w:r>
        <w:lastRenderedPageBreak/>
        <w:t>would not be contained.</w:t>
      </w:r>
      <w:r w:rsidRPr="008B6DDE">
        <w:t xml:space="preserve"> </w:t>
      </w:r>
      <w:r>
        <w:t>The part that made her let Thude and the others escape.</w:t>
      </w:r>
      <w:r w:rsidRPr="008B6DDE">
        <w:t xml:space="preserve"> </w:t>
      </w:r>
      <w:r>
        <w:t>It was the core of who she was: a person who had insisted on leaving the camps to explore, a person who had always longed to see what was over the next hill.</w:t>
      </w:r>
    </w:p>
    <w:p w14:paraId="348CDF5E" w14:textId="77777777" w:rsidR="00247F4C" w:rsidRDefault="00247F4C" w:rsidP="00247F4C">
      <w:pPr>
        <w:pStyle w:val="Body-TextTx"/>
      </w:pPr>
      <w:r>
        <w:t xml:space="preserve">A person who would </w:t>
      </w:r>
      <w:r w:rsidRPr="00CB5E9C">
        <w:rPr>
          <w:rStyle w:val="itali"/>
        </w:rPr>
        <w:t>not be held captive</w:t>
      </w:r>
      <w:r w:rsidRPr="0088400C">
        <w:rPr>
          <w:rStyle w:val="itali"/>
        </w:rPr>
        <w:t>.</w:t>
      </w:r>
    </w:p>
    <w:p w14:paraId="1B61E1FB" w14:textId="77777777" w:rsidR="00247F4C" w:rsidRDefault="00247F4C" w:rsidP="00247F4C">
      <w:pPr>
        <w:pStyle w:val="Body-TextTx"/>
      </w:pPr>
      <w:r>
        <w:t>That was when her second battle began.</w:t>
      </w:r>
    </w:p>
    <w:p w14:paraId="152722F1" w14:textId="77777777" w:rsidR="00247F4C" w:rsidRDefault="00247F4C" w:rsidP="00247F4C">
      <w:pPr>
        <w:pStyle w:val="Body-TextTx"/>
      </w:pPr>
      <w:r>
        <w:t>Eshonai screamed, trying to banish the Rhythm of Destruction.</w:t>
      </w:r>
      <w:r w:rsidRPr="008B6DDE">
        <w:t xml:space="preserve"> </w:t>
      </w:r>
      <w:r>
        <w:t>If she was to die here, she would die as herself!</w:t>
      </w:r>
      <w:r w:rsidRPr="008B6DDE">
        <w:t xml:space="preserve"> </w:t>
      </w:r>
      <w:r>
        <w:t>It was a highstorm.</w:t>
      </w:r>
      <w:r w:rsidRPr="008B6DDE">
        <w:t xml:space="preserve"> </w:t>
      </w:r>
      <w:r>
        <w:t>In highstorms, transformations came upon all people, listeners and humans alike.</w:t>
      </w:r>
      <w:r w:rsidRPr="008B6DDE">
        <w:t xml:space="preserve"> </w:t>
      </w:r>
      <w:r>
        <w:t>Within a highstorm, death walked hand in hand with salvation, singing a harmony.</w:t>
      </w:r>
    </w:p>
    <w:p w14:paraId="19743957" w14:textId="77777777" w:rsidR="00247F4C" w:rsidRDefault="00247F4C" w:rsidP="00247F4C">
      <w:pPr>
        <w:pStyle w:val="Body-TextTx"/>
      </w:pPr>
      <w:r>
        <w:t>Eshonai began summoning her Blade—but in a rumbling flash, her boulder shifted and she lost her grip.</w:t>
      </w:r>
      <w:r w:rsidRPr="008B6DDE">
        <w:t xml:space="preserve"> </w:t>
      </w:r>
      <w:r>
        <w:t>The Rhythm of Panic ruled her briefly as she was again submerged.</w:t>
      </w:r>
      <w:r w:rsidRPr="008B6DDE">
        <w:t xml:space="preserve"> </w:t>
      </w:r>
      <w:r>
        <w:t>Lightning flashing above made the water seem to glow as she was smashed into one chasm wall, then another.</w:t>
      </w:r>
    </w:p>
    <w:p w14:paraId="1AC88484" w14:textId="77777777" w:rsidR="00247F4C" w:rsidRPr="00CB5E9C" w:rsidRDefault="00247F4C" w:rsidP="00247F4C">
      <w:pPr>
        <w:pStyle w:val="Body-TextTx"/>
      </w:pPr>
      <w:r w:rsidRPr="00CB5E9C">
        <w:rPr>
          <w:rStyle w:val="itali"/>
        </w:rPr>
        <w:t>Not Panic. Not your rhythms.</w:t>
      </w:r>
    </w:p>
    <w:p w14:paraId="1990817D" w14:textId="77777777" w:rsidR="00247F4C" w:rsidRPr="00CB5E9C" w:rsidRDefault="00247F4C" w:rsidP="00247F4C">
      <w:pPr>
        <w:pStyle w:val="Body-TextTx"/>
      </w:pPr>
      <w:r w:rsidRPr="00CB5E9C">
        <w:rPr>
          <w:rStyle w:val="itali"/>
        </w:rPr>
        <w:t>I reject you.</w:t>
      </w:r>
    </w:p>
    <w:p w14:paraId="57C46177" w14:textId="77777777" w:rsidR="00247F4C" w:rsidRPr="00CB5E9C" w:rsidRDefault="00247F4C" w:rsidP="00247F4C">
      <w:pPr>
        <w:pStyle w:val="Body-TextTx"/>
      </w:pPr>
      <w:r w:rsidRPr="00CB5E9C">
        <w:rPr>
          <w:rStyle w:val="itali"/>
        </w:rPr>
        <w:t>My life. My death.</w:t>
      </w:r>
    </w:p>
    <w:p w14:paraId="23DBEFE5" w14:textId="77777777" w:rsidR="00247F4C" w:rsidRPr="00CB5E9C" w:rsidRDefault="00247F4C" w:rsidP="00247F4C">
      <w:pPr>
        <w:pStyle w:val="Body-TextTx"/>
      </w:pPr>
      <w:r w:rsidRPr="00CB5E9C">
        <w:rPr>
          <w:rStyle w:val="itali"/>
        </w:rPr>
        <w:t>I WILL BE FREE.</w:t>
      </w:r>
    </w:p>
    <w:p w14:paraId="478ED99D" w14:textId="77777777" w:rsidR="00247F4C" w:rsidRDefault="00247F4C" w:rsidP="00247F4C">
      <w:pPr>
        <w:pStyle w:val="Body-TextTx"/>
      </w:pPr>
      <w:r>
        <w:t>Sunken deep in the water, Eshonai summoned her Blade and rammed it into the chasm wall.</w:t>
      </w:r>
      <w:r w:rsidRPr="008B6DDE">
        <w:t xml:space="preserve"> </w:t>
      </w:r>
      <w:r>
        <w:t>For some reason, she thought she could hear its voice, far away.</w:t>
      </w:r>
      <w:r w:rsidRPr="008B6DDE">
        <w:t xml:space="preserve"> </w:t>
      </w:r>
      <w:r>
        <w:t>Screaming?</w:t>
      </w:r>
    </w:p>
    <w:p w14:paraId="4E3F496E" w14:textId="28E1D037" w:rsidR="00247F4C" w:rsidRDefault="00247F4C" w:rsidP="00247F4C">
      <w:pPr>
        <w:pStyle w:val="Body-TextTx"/>
      </w:pPr>
      <w:r>
        <w:t>She clung to it anyway—holding steady before the current.</w:t>
      </w:r>
      <w:r w:rsidRPr="008B6DDE">
        <w:t xml:space="preserve"> </w:t>
      </w:r>
      <w:r>
        <w:t>She banished all rhythms, but she could not breathe.</w:t>
      </w:r>
      <w:r w:rsidRPr="008B6DDE">
        <w:t xml:space="preserve"> </w:t>
      </w:r>
      <w:r>
        <w:t>Darkness began to close in upon her.</w:t>
      </w:r>
      <w:r w:rsidRPr="008B6DDE">
        <w:t xml:space="preserve"> </w:t>
      </w:r>
      <w:r>
        <w:t>Her lungs stopped burning.</w:t>
      </w:r>
      <w:r w:rsidRPr="008B6DDE">
        <w:t xml:space="preserve"> </w:t>
      </w:r>
      <w:r>
        <w:t>As if</w:t>
      </w:r>
      <w:r w:rsidR="00766B15">
        <w:t> . . .</w:t>
      </w:r>
      <w:r>
        <w:t xml:space="preserve"> as if everything was going to be all right</w:t>
      </w:r>
      <w:r w:rsidR="00766B15">
        <w:t>. . . .</w:t>
      </w:r>
    </w:p>
    <w:p w14:paraId="6CF0E24A" w14:textId="1C85FF9B" w:rsidR="00247F4C" w:rsidRDefault="00247F4C" w:rsidP="00247F4C">
      <w:pPr>
        <w:pStyle w:val="Body-TextTx"/>
      </w:pPr>
      <w:r w:rsidRPr="00CB5E9C">
        <w:rPr>
          <w:rStyle w:val="itali"/>
        </w:rPr>
        <w:t>There.</w:t>
      </w:r>
      <w:r w:rsidRPr="008B6DDE">
        <w:t xml:space="preserve"> </w:t>
      </w:r>
      <w:r>
        <w:t>A tone.</w:t>
      </w:r>
      <w:r w:rsidRPr="008B6DDE">
        <w:t xml:space="preserve"> </w:t>
      </w:r>
      <w:r>
        <w:t>A strange, haunting one she</w:t>
      </w:r>
      <w:r w:rsidR="00766B15">
        <w:t>’</w:t>
      </w:r>
      <w:r>
        <w:t>d heard when taking warform.</w:t>
      </w:r>
      <w:r w:rsidRPr="008B6DDE">
        <w:t xml:space="preserve"> </w:t>
      </w:r>
      <w:r>
        <w:t>It seemed</w:t>
      </w:r>
      <w:r w:rsidR="00766B15">
        <w:t> . . .</w:t>
      </w:r>
      <w:r>
        <w:t xml:space="preserve"> </w:t>
      </w:r>
      <w:r>
        <w:lastRenderedPageBreak/>
        <w:t>one of the pure tones of Roshar.</w:t>
      </w:r>
      <w:r w:rsidRPr="008B6DDE">
        <w:t xml:space="preserve"> </w:t>
      </w:r>
      <w:r>
        <w:t>It began a stately rhythm.</w:t>
      </w:r>
      <w:r w:rsidRPr="008B6DDE">
        <w:t xml:space="preserve"> </w:t>
      </w:r>
      <w:r>
        <w:t>Then a second tone, chaotic and angry, appeared beside it.</w:t>
      </w:r>
      <w:r w:rsidRPr="008B6DDE">
        <w:t xml:space="preserve"> </w:t>
      </w:r>
      <w:r>
        <w:t>The two drew closer, closer, then snapped together.</w:t>
      </w:r>
    </w:p>
    <w:p w14:paraId="70262F36" w14:textId="77777777" w:rsidR="00247F4C" w:rsidRDefault="00247F4C" w:rsidP="00247F4C">
      <w:pPr>
        <w:pStyle w:val="Body-TextTx"/>
      </w:pPr>
      <w:r>
        <w:t>They melded into harmony, making a song of Honor and Odium both.</w:t>
      </w:r>
      <w:r w:rsidRPr="008B6DDE">
        <w:t xml:space="preserve"> </w:t>
      </w:r>
      <w:r>
        <w:t>A song for a singer who could fight, but also for a soldier who wanted to lay down her sword.</w:t>
      </w:r>
      <w:r w:rsidRPr="008B6DDE">
        <w:t xml:space="preserve"> </w:t>
      </w:r>
      <w:r>
        <w:t>She found this tone as, in the blackness, a small spren—shaped like a shooting star—appeared ahead of her.</w:t>
      </w:r>
    </w:p>
    <w:p w14:paraId="03EE0E0D" w14:textId="77777777" w:rsidR="00247F4C" w:rsidRDefault="00247F4C" w:rsidP="00247F4C">
      <w:pPr>
        <w:pStyle w:val="Body-TextTx"/>
      </w:pPr>
      <w:r>
        <w:t>Eshonai strained, reaching, clawing.</w:t>
      </w:r>
    </w:p>
    <w:p w14:paraId="5E9DBDB2" w14:textId="77777777" w:rsidR="00247F4C" w:rsidRDefault="00247F4C" w:rsidP="00247F4C">
      <w:pPr>
        <w:pStyle w:val="Body-TextTx"/>
      </w:pPr>
      <w:r>
        <w:t>Her head came above water, and then her helm blessedly emptied.</w:t>
      </w:r>
      <w:r w:rsidRPr="008B6DDE">
        <w:t xml:space="preserve"> </w:t>
      </w:r>
      <w:r>
        <w:t>The rush of the river was slowing.</w:t>
      </w:r>
      <w:r w:rsidRPr="008B6DDE">
        <w:t xml:space="preserve"> </w:t>
      </w:r>
      <w:r>
        <w:t>She gasped sweet air, but then her hand slipped from her sword, and she slipped back under the water and was towed away—though with less force than before.</w:t>
      </w:r>
    </w:p>
    <w:p w14:paraId="64833F9C" w14:textId="77777777" w:rsidR="00247F4C" w:rsidRDefault="00247F4C" w:rsidP="00247F4C">
      <w:pPr>
        <w:pStyle w:val="Body-TextTx"/>
      </w:pPr>
      <w:r>
        <w:t>She attuned the rhythm.</w:t>
      </w:r>
      <w:r w:rsidRPr="008B6DDE">
        <w:t xml:space="preserve"> </w:t>
      </w:r>
      <w:r>
        <w:t>The Rhythm of War, the rhythm of victories and losses.</w:t>
      </w:r>
      <w:r w:rsidRPr="008B6DDE">
        <w:t xml:space="preserve"> </w:t>
      </w:r>
      <w:r>
        <w:t>The rhythm of a life at its end.</w:t>
      </w:r>
      <w:r w:rsidRPr="008B6DDE">
        <w:t xml:space="preserve"> </w:t>
      </w:r>
      <w:r>
        <w:t>To its beats, she resummoned her Blade and rammed it into the ground, holding it tightly as the waters slowed further.</w:t>
      </w:r>
    </w:p>
    <w:p w14:paraId="1A2C3DBC" w14:textId="77777777" w:rsidR="00247F4C" w:rsidRDefault="00247F4C" w:rsidP="00247F4C">
      <w:pPr>
        <w:pStyle w:val="Body-TextTx"/>
      </w:pPr>
      <w:r>
        <w:t>She would not die.</w:t>
      </w:r>
      <w:r w:rsidRPr="008B6DDE">
        <w:t xml:space="preserve"> </w:t>
      </w:r>
      <w:r>
        <w:t xml:space="preserve">She would </w:t>
      </w:r>
      <w:r w:rsidRPr="00CB5E9C">
        <w:rPr>
          <w:rStyle w:val="itali"/>
        </w:rPr>
        <w:t>live</w:t>
      </w:r>
      <w:r w:rsidRPr="0088400C">
        <w:rPr>
          <w:rStyle w:val="itali"/>
        </w:rPr>
        <w:t>.</w:t>
      </w:r>
      <w:r w:rsidRPr="008B6DDE">
        <w:t xml:space="preserve"> </w:t>
      </w:r>
      <w:r>
        <w:t xml:space="preserve">She </w:t>
      </w:r>
      <w:r w:rsidRPr="00CB5E9C">
        <w:rPr>
          <w:rStyle w:val="itali"/>
        </w:rPr>
        <w:t>was</w:t>
      </w:r>
      <w:r>
        <w:t xml:space="preserve"> strong enough.</w:t>
      </w:r>
      <w:r w:rsidRPr="008B6DDE">
        <w:t xml:space="preserve"> </w:t>
      </w:r>
      <w:r>
        <w:t>Her journey was not at an end.</w:t>
      </w:r>
      <w:r w:rsidRPr="008B6DDE">
        <w:t xml:space="preserve"> </w:t>
      </w:r>
      <w:r w:rsidRPr="00CB5E9C">
        <w:rPr>
          <w:rStyle w:val="itali"/>
        </w:rPr>
        <w:t>Not</w:t>
      </w:r>
      <w:r w:rsidRPr="0088400C">
        <w:rPr>
          <w:rStyle w:val="itali"/>
        </w:rPr>
        <w:t>.</w:t>
      </w:r>
      <w:r>
        <w:t xml:space="preserve"> </w:t>
      </w:r>
      <w:r w:rsidRPr="00CB5E9C">
        <w:rPr>
          <w:rStyle w:val="itali"/>
        </w:rPr>
        <w:t>Yet</w:t>
      </w:r>
      <w:r w:rsidRPr="0088400C">
        <w:rPr>
          <w:rStyle w:val="itali"/>
        </w:rPr>
        <w:t>.</w:t>
      </w:r>
    </w:p>
    <w:p w14:paraId="2E4904A7" w14:textId="77777777" w:rsidR="00247F4C" w:rsidRDefault="00247F4C" w:rsidP="00247F4C">
      <w:pPr>
        <w:pStyle w:val="Body-TextTx"/>
      </w:pPr>
      <w:r>
        <w:t>She held on, belligerent, until the water slowed.</w:t>
      </w:r>
      <w:r w:rsidRPr="008B6DDE">
        <w:t xml:space="preserve"> </w:t>
      </w:r>
      <w:r>
        <w:t>Until the weight of her Plate was enough to resist the current without her effort, and she slumped against the bottom of the chasm, her back to the wall, water streaming over her.</w:t>
      </w:r>
    </w:p>
    <w:p w14:paraId="42444CB7" w14:textId="77777777" w:rsidR="00247F4C" w:rsidRDefault="00247F4C" w:rsidP="00247F4C">
      <w:pPr>
        <w:pStyle w:val="Body-TextTx"/>
      </w:pPr>
      <w:r>
        <w:t>She felt at her side, where the Plate had broken—as had her body.</w:t>
      </w:r>
      <w:r w:rsidRPr="008B6DDE">
        <w:t xml:space="preserve"> </w:t>
      </w:r>
      <w:r>
        <w:t>She bled from a deep gash here, her carapace ripped away.</w:t>
      </w:r>
      <w:r w:rsidRPr="008B6DDE">
        <w:t xml:space="preserve"> </w:t>
      </w:r>
      <w:r>
        <w:t>Each breath came as a ragged, sodden mess, and she tasted blood.</w:t>
      </w:r>
    </w:p>
    <w:p w14:paraId="513FDE59" w14:textId="77777777" w:rsidR="00247F4C" w:rsidRDefault="00247F4C" w:rsidP="00247F4C">
      <w:pPr>
        <w:pStyle w:val="Body-TextTx"/>
      </w:pPr>
      <w:r>
        <w:t>But in her mind, she cycled through the rhythms of her childhood.</w:t>
      </w:r>
      <w:r w:rsidRPr="008B6DDE">
        <w:t xml:space="preserve"> </w:t>
      </w:r>
      <w:r>
        <w:t>Awe.</w:t>
      </w:r>
      <w:r w:rsidRPr="008B6DDE">
        <w:t xml:space="preserve"> </w:t>
      </w:r>
      <w:r>
        <w:t>Confidence.</w:t>
      </w:r>
      <w:r w:rsidRPr="008B6DDE">
        <w:t xml:space="preserve"> </w:t>
      </w:r>
      <w:r>
        <w:t>Mourning.</w:t>
      </w:r>
      <w:r w:rsidRPr="008B6DDE">
        <w:t xml:space="preserve"> </w:t>
      </w:r>
      <w:r>
        <w:t>Determination.</w:t>
      </w:r>
      <w:r w:rsidRPr="008B6DDE">
        <w:t xml:space="preserve"> </w:t>
      </w:r>
      <w:r>
        <w:t>Then Peace.</w:t>
      </w:r>
    </w:p>
    <w:p w14:paraId="1A41DC51" w14:textId="77777777" w:rsidR="00247F4C" w:rsidRDefault="00247F4C" w:rsidP="00247F4C">
      <w:pPr>
        <w:pStyle w:val="Body-TextTx"/>
      </w:pPr>
      <w:r>
        <w:t>She had lost the first battle.</w:t>
      </w:r>
    </w:p>
    <w:p w14:paraId="6BADDD0D" w14:textId="77777777" w:rsidR="00247F4C" w:rsidRDefault="00247F4C" w:rsidP="00247F4C">
      <w:pPr>
        <w:pStyle w:val="Body-TextTx"/>
      </w:pPr>
      <w:r>
        <w:lastRenderedPageBreak/>
        <w:t xml:space="preserve">But she had </w:t>
      </w:r>
      <w:r w:rsidRPr="00CB5E9C">
        <w:rPr>
          <w:rStyle w:val="itali"/>
        </w:rPr>
        <w:t>won</w:t>
      </w:r>
      <w:r>
        <w:t xml:space="preserve"> the second.</w:t>
      </w:r>
    </w:p>
    <w:p w14:paraId="08061C75" w14:textId="77777777" w:rsidR="00247F4C" w:rsidRDefault="00247F4C" w:rsidP="00247F4C">
      <w:pPr>
        <w:pStyle w:val="Body-TextTx"/>
      </w:pPr>
      <w:r>
        <w:t>And so, to the Rhythm of Victory, she closed her eyes.</w:t>
      </w:r>
      <w:r w:rsidRPr="008B6DDE">
        <w:t xml:space="preserve"> </w:t>
      </w:r>
      <w:r>
        <w:t>And found herself drifting in a place full of light.</w:t>
      </w:r>
    </w:p>
    <w:p w14:paraId="6D7E7B29" w14:textId="77777777" w:rsidR="00247F4C" w:rsidRDefault="00247F4C" w:rsidP="00247F4C">
      <w:pPr>
        <w:pStyle w:val="Body-TextTx"/>
      </w:pPr>
      <w:r w:rsidRPr="00CB5E9C">
        <w:rPr>
          <w:rStyle w:val="itali"/>
        </w:rPr>
        <w:t>What is this?</w:t>
      </w:r>
      <w:r>
        <w:t xml:space="preserve"> Eshonai thought.</w:t>
      </w:r>
    </w:p>
    <w:p w14:paraId="2847B8C0" w14:textId="77777777" w:rsidR="00247F4C" w:rsidRDefault="00247F4C" w:rsidP="00247F4C">
      <w:pPr>
        <w:pStyle w:val="Body-TextTx"/>
      </w:pPr>
      <w:r w:rsidRPr="0088400C">
        <w:rPr>
          <w:rStyle w:val="smallcapssc"/>
        </w:rPr>
        <w:t>You were highly Invested when you died,</w:t>
      </w:r>
      <w:r>
        <w:t xml:space="preserve"> a voice said.</w:t>
      </w:r>
      <w:r w:rsidRPr="008B6DDE">
        <w:t xml:space="preserve"> </w:t>
      </w:r>
      <w:r>
        <w:t>It rumbled with the sound of a thousand storms, echoing through her.</w:t>
      </w:r>
      <w:r w:rsidRPr="008B6DDE">
        <w:t xml:space="preserve"> </w:t>
      </w:r>
      <w:r w:rsidRPr="0088400C">
        <w:rPr>
          <w:rStyle w:val="smallcapssc"/>
        </w:rPr>
        <w:t>So you persist. For a short time.</w:t>
      </w:r>
    </w:p>
    <w:p w14:paraId="6287641B" w14:textId="77777777" w:rsidR="00247F4C" w:rsidRDefault="00247F4C" w:rsidP="00247F4C">
      <w:pPr>
        <w:pStyle w:val="Body-TextTx"/>
      </w:pPr>
      <w:r w:rsidRPr="00CB5E9C">
        <w:rPr>
          <w:rStyle w:val="itali"/>
        </w:rPr>
        <w:t>Invested?</w:t>
      </w:r>
      <w:r>
        <w:t xml:space="preserve"> Eshonai thought.</w:t>
      </w:r>
    </w:p>
    <w:p w14:paraId="7F184F26" w14:textId="64A6C999" w:rsidR="00247F4C" w:rsidRPr="00CB5E9C" w:rsidRDefault="00247F4C" w:rsidP="00247F4C">
      <w:pPr>
        <w:pStyle w:val="Body-TextTx"/>
      </w:pPr>
      <w:r w:rsidRPr="0088400C">
        <w:rPr>
          <w:rStyle w:val="smallcapssc"/>
        </w:rPr>
        <w:t>You were Radiant when you died. You couldn</w:t>
      </w:r>
      <w:r w:rsidR="00766B15">
        <w:rPr>
          <w:rStyle w:val="smallcapssc"/>
        </w:rPr>
        <w:t>’</w:t>
      </w:r>
      <w:r w:rsidRPr="0088400C">
        <w:rPr>
          <w:rStyle w:val="smallcapssc"/>
        </w:rPr>
        <w:t>t say the Words, under the water, but I accepted them anyway. How do you think you survived that long without breathing</w:t>
      </w:r>
      <w:r w:rsidRPr="0088400C">
        <w:t>?</w:t>
      </w:r>
    </w:p>
    <w:p w14:paraId="62A161DC" w14:textId="2D1751FB" w:rsidR="00247F4C" w:rsidRDefault="00247F4C" w:rsidP="00247F4C">
      <w:pPr>
        <w:pStyle w:val="Body-TextTx"/>
      </w:pPr>
      <w:r>
        <w:t>She floated.</w:t>
      </w:r>
      <w:r w:rsidRPr="008B6DDE">
        <w:t xml:space="preserve"> </w:t>
      </w:r>
      <w:r w:rsidRPr="00CB5E9C">
        <w:rPr>
          <w:rStyle w:val="itali"/>
        </w:rPr>
        <w:t>So</w:t>
      </w:r>
      <w:r w:rsidR="00766B15">
        <w:rPr>
          <w:rStyle w:val="itali"/>
        </w:rPr>
        <w:t> . . .</w:t>
      </w:r>
      <w:r w:rsidRPr="00CB5E9C">
        <w:rPr>
          <w:rStyle w:val="itali"/>
        </w:rPr>
        <w:t xml:space="preserve"> this is my soul?</w:t>
      </w:r>
    </w:p>
    <w:p w14:paraId="643414E7" w14:textId="77777777" w:rsidR="00247F4C" w:rsidRPr="00CB5E9C" w:rsidRDefault="00247F4C" w:rsidP="00247F4C">
      <w:pPr>
        <w:pStyle w:val="Body-TextTx"/>
      </w:pPr>
      <w:r w:rsidRPr="0088400C">
        <w:rPr>
          <w:rStyle w:val="smallcapssc"/>
        </w:rPr>
        <w:t>Some would call it that,</w:t>
      </w:r>
      <w:r>
        <w:t xml:space="preserve"> said the Rider of Storms.</w:t>
      </w:r>
      <w:r w:rsidRPr="008B6DDE">
        <w:t xml:space="preserve"> </w:t>
      </w:r>
      <w:r w:rsidRPr="0088400C">
        <w:rPr>
          <w:rStyle w:val="smallcapssc"/>
        </w:rPr>
        <w:t>Some would say it is a spren formed by the power you left, imprinted with your memories. Either way, this is the end. You will pass into eternity soon, and even I cannot see what is beyond.</w:t>
      </w:r>
    </w:p>
    <w:p w14:paraId="3D12D5E8" w14:textId="77777777" w:rsidR="00247F4C" w:rsidRDefault="00247F4C" w:rsidP="00247F4C">
      <w:pPr>
        <w:pStyle w:val="Body-TextTx"/>
      </w:pPr>
      <w:r w:rsidRPr="00CB5E9C">
        <w:rPr>
          <w:rStyle w:val="itali"/>
        </w:rPr>
        <w:t>How long?</w:t>
      </w:r>
      <w:r>
        <w:t xml:space="preserve"> Eshonai asked.</w:t>
      </w:r>
    </w:p>
    <w:p w14:paraId="16A50604" w14:textId="77777777" w:rsidR="00247F4C" w:rsidRPr="00016474" w:rsidRDefault="00247F4C" w:rsidP="00247F4C">
      <w:pPr>
        <w:pStyle w:val="Body-TextTx"/>
      </w:pPr>
      <w:r w:rsidRPr="0088400C">
        <w:rPr>
          <w:rStyle w:val="smallcapssc"/>
        </w:rPr>
        <w:t>Minutes. Not hours.</w:t>
      </w:r>
    </w:p>
    <w:p w14:paraId="53E48E09" w14:textId="77777777" w:rsidR="00247F4C" w:rsidRDefault="00247F4C" w:rsidP="00247F4C">
      <w:pPr>
        <w:pStyle w:val="Body-TextTx"/>
      </w:pPr>
      <w:r>
        <w:t>She had no eyes to close, but she relaxed in the light.</w:t>
      </w:r>
      <w:r w:rsidRPr="008B6DDE">
        <w:t xml:space="preserve"> </w:t>
      </w:r>
      <w:r>
        <w:t>Floating.</w:t>
      </w:r>
      <w:r w:rsidRPr="008B6DDE">
        <w:t xml:space="preserve"> </w:t>
      </w:r>
      <w:r>
        <w:t>She could hear the rhythms.</w:t>
      </w:r>
      <w:r w:rsidRPr="008B6DDE">
        <w:t xml:space="preserve"> </w:t>
      </w:r>
      <w:r>
        <w:t>All of them at once, with accompanying songs.</w:t>
      </w:r>
    </w:p>
    <w:p w14:paraId="0229CD29" w14:textId="77777777" w:rsidR="00247F4C" w:rsidRDefault="00247F4C" w:rsidP="00247F4C">
      <w:pPr>
        <w:pStyle w:val="Body-TextTx"/>
      </w:pPr>
      <w:r w:rsidRPr="00CB5E9C">
        <w:rPr>
          <w:rStyle w:val="itali"/>
        </w:rPr>
        <w:t>What did it mean, then?</w:t>
      </w:r>
      <w:r>
        <w:t xml:space="preserve"> she asked as she waited.</w:t>
      </w:r>
      <w:r w:rsidRPr="008B6DDE">
        <w:t xml:space="preserve"> </w:t>
      </w:r>
      <w:r w:rsidRPr="00CB5E9C">
        <w:rPr>
          <w:rStyle w:val="itali"/>
        </w:rPr>
        <w:t>Life.</w:t>
      </w:r>
    </w:p>
    <w:p w14:paraId="18B041DD" w14:textId="77777777" w:rsidR="00247F4C" w:rsidRDefault="00247F4C" w:rsidP="00247F4C">
      <w:pPr>
        <w:pStyle w:val="Body-TextTx"/>
      </w:pPr>
      <w:r w:rsidRPr="0088400C">
        <w:rPr>
          <w:rStyle w:val="smallcapssc"/>
        </w:rPr>
        <w:t>Meaning is a thing of mortals,</w:t>
      </w:r>
      <w:r>
        <w:t xml:space="preserve"> the Rider said.</w:t>
      </w:r>
      <w:r w:rsidRPr="008B6DDE">
        <w:t xml:space="preserve"> </w:t>
      </w:r>
      <w:r w:rsidRPr="0088400C">
        <w:rPr>
          <w:rStyle w:val="smallcapssc"/>
        </w:rPr>
        <w:t>It is not a thing of storms.</w:t>
      </w:r>
    </w:p>
    <w:p w14:paraId="3CDB75F5" w14:textId="684C8DE7" w:rsidR="00247F4C" w:rsidRPr="00CB5E9C" w:rsidRDefault="00247F4C" w:rsidP="00247F4C">
      <w:pPr>
        <w:pStyle w:val="Body-TextTx"/>
      </w:pPr>
      <w:r w:rsidRPr="00CB5E9C">
        <w:rPr>
          <w:rStyle w:val="itali"/>
        </w:rPr>
        <w:t>That</w:t>
      </w:r>
      <w:r w:rsidR="00766B15">
        <w:rPr>
          <w:rStyle w:val="itali"/>
        </w:rPr>
        <w:t>’</w:t>
      </w:r>
      <w:r w:rsidRPr="00CB5E9C">
        <w:rPr>
          <w:rStyle w:val="itali"/>
        </w:rPr>
        <w:t>s sad.</w:t>
      </w:r>
    </w:p>
    <w:p w14:paraId="4A490B19" w14:textId="77777777" w:rsidR="00247F4C" w:rsidRPr="00CB5E9C" w:rsidRDefault="00247F4C" w:rsidP="00247F4C">
      <w:pPr>
        <w:pStyle w:val="Body-TextTx"/>
      </w:pPr>
      <w:r w:rsidRPr="0088400C">
        <w:rPr>
          <w:rStyle w:val="smallcapssc"/>
        </w:rPr>
        <w:t>Is it</w:t>
      </w:r>
      <w:r w:rsidRPr="0088400C">
        <w:t>?</w:t>
      </w:r>
      <w:r>
        <w:t xml:space="preserve"> he asked. </w:t>
      </w:r>
      <w:r w:rsidRPr="0088400C">
        <w:rPr>
          <w:rStyle w:val="smallcapssc"/>
        </w:rPr>
        <w:t>I should think it encouraging. Mortals search for meaning, so it is proper they should create it. You get to decide what it meant, Eshonai. What</w:t>
      </w:r>
      <w:r w:rsidRPr="00A236A2">
        <w:rPr>
          <w:rStyle w:val="smallcapssc"/>
        </w:rPr>
        <w:t xml:space="preserve"> you </w:t>
      </w:r>
      <w:r w:rsidRPr="0088400C">
        <w:rPr>
          <w:rStyle w:val="smallcapssc"/>
        </w:rPr>
        <w:lastRenderedPageBreak/>
        <w:t>meant.</w:t>
      </w:r>
    </w:p>
    <w:p w14:paraId="6F3BA8C7" w14:textId="77777777" w:rsidR="00247F4C" w:rsidRDefault="00247F4C" w:rsidP="00247F4C">
      <w:pPr>
        <w:pStyle w:val="Body-TextTx"/>
      </w:pPr>
      <w:r w:rsidRPr="00CB5E9C">
        <w:rPr>
          <w:rStyle w:val="itali"/>
        </w:rPr>
        <w:t>If I decide, then I failed,</w:t>
      </w:r>
      <w:r>
        <w:t xml:space="preserve"> she thought.</w:t>
      </w:r>
      <w:r w:rsidRPr="008B6DDE">
        <w:t xml:space="preserve"> </w:t>
      </w:r>
      <w:r w:rsidRPr="00CB5E9C">
        <w:rPr>
          <w:rStyle w:val="itali"/>
        </w:rPr>
        <w:t>I gave my people to the enemy. I died alone, defeated. I betrayed the gift of my ancestors. I am a shame to all previous listeners.</w:t>
      </w:r>
    </w:p>
    <w:p w14:paraId="5EC6CD4E" w14:textId="77777777" w:rsidR="00247F4C" w:rsidRDefault="00247F4C" w:rsidP="00247F4C">
      <w:pPr>
        <w:pStyle w:val="Body-TextTx"/>
      </w:pPr>
      <w:r w:rsidRPr="0088400C">
        <w:rPr>
          <w:rStyle w:val="smallcapssc"/>
        </w:rPr>
        <w:t>I would think the opposite,</w:t>
      </w:r>
      <w:r>
        <w:t xml:space="preserve"> the Rider said.</w:t>
      </w:r>
      <w:r w:rsidRPr="008B6DDE">
        <w:t xml:space="preserve"> </w:t>
      </w:r>
      <w:r w:rsidRPr="0088400C">
        <w:rPr>
          <w:rStyle w:val="smallcapssc"/>
        </w:rPr>
        <w:t>In the end, you made the same choice as your ancestors. You gave away power for freedom. You know those ancient listeners as few ever have, or ever will.</w:t>
      </w:r>
    </w:p>
    <w:p w14:paraId="0BBF22A6" w14:textId="77777777" w:rsidR="00247F4C" w:rsidRDefault="00247F4C" w:rsidP="00247F4C">
      <w:pPr>
        <w:pStyle w:val="Body-TextTx"/>
      </w:pPr>
      <w:r>
        <w:t>That gave her peace as she felt her essence begin to stretch.</w:t>
      </w:r>
      <w:r w:rsidRPr="008B6DDE">
        <w:t xml:space="preserve"> </w:t>
      </w:r>
      <w:r>
        <w:t>As if it were moving toward something distant.</w:t>
      </w:r>
    </w:p>
    <w:p w14:paraId="3EA0F0B4" w14:textId="77777777" w:rsidR="00247F4C" w:rsidRDefault="00247F4C" w:rsidP="00247F4C">
      <w:pPr>
        <w:pStyle w:val="Body-TextTx"/>
      </w:pPr>
      <w:r w:rsidRPr="00CB5E9C">
        <w:rPr>
          <w:rStyle w:val="itali"/>
        </w:rPr>
        <w:t>Thank you,</w:t>
      </w:r>
      <w:r>
        <w:t xml:space="preserve"> she said to the Rider.</w:t>
      </w:r>
    </w:p>
    <w:p w14:paraId="3F3EFE49" w14:textId="77777777" w:rsidR="00247F4C" w:rsidRPr="00016474" w:rsidRDefault="00247F4C" w:rsidP="00247F4C">
      <w:pPr>
        <w:pStyle w:val="Body-TextTx"/>
      </w:pPr>
      <w:r w:rsidRPr="0088400C">
        <w:rPr>
          <w:rStyle w:val="smallcapssc"/>
        </w:rPr>
        <w:t>I did nothing. I watched you fall and did not stop it.</w:t>
      </w:r>
    </w:p>
    <w:p w14:paraId="6EAE08A3" w14:textId="77777777" w:rsidR="00247F4C" w:rsidRDefault="00247F4C" w:rsidP="00247F4C">
      <w:pPr>
        <w:pStyle w:val="Body-TextTx"/>
      </w:pPr>
      <w:r w:rsidRPr="00CB5E9C">
        <w:rPr>
          <w:rStyle w:val="itali"/>
        </w:rPr>
        <w:t>The rain cannot stop the bloodshed,</w:t>
      </w:r>
      <w:r>
        <w:t xml:space="preserve"> she said, fading.</w:t>
      </w:r>
      <w:r w:rsidRPr="008B6DDE">
        <w:t xml:space="preserve"> </w:t>
      </w:r>
      <w:r w:rsidRPr="00CB5E9C">
        <w:rPr>
          <w:rStyle w:val="itali"/>
        </w:rPr>
        <w:t>But it washes the world afterward anyway. Thank you.</w:t>
      </w:r>
    </w:p>
    <w:p w14:paraId="258E586B" w14:textId="77777777" w:rsidR="00247F4C" w:rsidRPr="00CB5E9C" w:rsidRDefault="00247F4C" w:rsidP="00247F4C">
      <w:pPr>
        <w:pStyle w:val="Body-TextTx"/>
      </w:pPr>
      <w:r w:rsidRPr="0088400C">
        <w:rPr>
          <w:rStyle w:val="smallcapssc"/>
        </w:rPr>
        <w:t>I could have done more,</w:t>
      </w:r>
      <w:r>
        <w:t xml:space="preserve"> the Rider replied.</w:t>
      </w:r>
      <w:r w:rsidRPr="008B6DDE">
        <w:t xml:space="preserve"> </w:t>
      </w:r>
      <w:r w:rsidRPr="0088400C">
        <w:rPr>
          <w:rStyle w:val="smallcapssc"/>
        </w:rPr>
        <w:t>Perhaps I should have.</w:t>
      </w:r>
    </w:p>
    <w:p w14:paraId="60E2B671" w14:textId="13277472" w:rsidR="00247F4C" w:rsidRPr="00CB5E9C" w:rsidRDefault="00247F4C" w:rsidP="00247F4C">
      <w:pPr>
        <w:pStyle w:val="Body-TextTx"/>
      </w:pPr>
      <w:r w:rsidRPr="00CB5E9C">
        <w:rPr>
          <w:rStyle w:val="itali"/>
        </w:rPr>
        <w:t>It</w:t>
      </w:r>
      <w:r w:rsidR="00766B15">
        <w:rPr>
          <w:rStyle w:val="itali"/>
        </w:rPr>
        <w:t> . . .</w:t>
      </w:r>
      <w:r w:rsidRPr="00CB5E9C">
        <w:rPr>
          <w:rStyle w:val="itali"/>
        </w:rPr>
        <w:t xml:space="preserve"> is enough</w:t>
      </w:r>
      <w:r w:rsidR="00766B15">
        <w:rPr>
          <w:rStyle w:val="itali"/>
        </w:rPr>
        <w:t>. . . .</w:t>
      </w:r>
    </w:p>
    <w:p w14:paraId="747E0861" w14:textId="77777777" w:rsidR="00247F4C" w:rsidRPr="00016474" w:rsidRDefault="00247F4C" w:rsidP="00247F4C">
      <w:pPr>
        <w:pStyle w:val="Body-TextTx"/>
      </w:pPr>
      <w:r w:rsidRPr="0088400C">
        <w:rPr>
          <w:rStyle w:val="smallcapssc"/>
        </w:rPr>
        <w:t>No,</w:t>
      </w:r>
      <w:r>
        <w:t xml:space="preserve"> he said.</w:t>
      </w:r>
      <w:r w:rsidRPr="008B6DDE">
        <w:t xml:space="preserve"> </w:t>
      </w:r>
      <w:r w:rsidRPr="0088400C">
        <w:rPr>
          <w:rStyle w:val="smallcapssc"/>
        </w:rPr>
        <w:t>I can give you one final gift.</w:t>
      </w:r>
    </w:p>
    <w:p w14:paraId="221470B2" w14:textId="77777777" w:rsidR="00247F4C" w:rsidRDefault="00247F4C" w:rsidP="00247F4C">
      <w:pPr>
        <w:pStyle w:val="Body-TextTx"/>
      </w:pPr>
      <w:r>
        <w:t>Eshonai stopped stretching, and instead found herself pulled toward something powerful.</w:t>
      </w:r>
      <w:r w:rsidRPr="008B6DDE">
        <w:t xml:space="preserve"> </w:t>
      </w:r>
      <w:r>
        <w:t>She had no eyes, but she suddenly had an awareness—the storm.</w:t>
      </w:r>
      <w:r w:rsidRPr="008B6DDE">
        <w:t xml:space="preserve"> </w:t>
      </w:r>
      <w:r>
        <w:t xml:space="preserve">She had become </w:t>
      </w:r>
      <w:r w:rsidRPr="00CB5E9C">
        <w:rPr>
          <w:rStyle w:val="itali"/>
        </w:rPr>
        <w:t>the storm</w:t>
      </w:r>
      <w:r w:rsidRPr="0088400C">
        <w:rPr>
          <w:rStyle w:val="itali"/>
        </w:rPr>
        <w:t>.</w:t>
      </w:r>
      <w:r w:rsidRPr="008B6DDE">
        <w:t xml:space="preserve"> </w:t>
      </w:r>
      <w:r>
        <w:t>She felt every rumble of thunder as her heartbeat.</w:t>
      </w:r>
    </w:p>
    <w:p w14:paraId="05340F18" w14:textId="77777777" w:rsidR="00247F4C" w:rsidRDefault="00247F4C" w:rsidP="00247F4C">
      <w:pPr>
        <w:pStyle w:val="Body-TextTx"/>
      </w:pPr>
      <w:r w:rsidRPr="0088400C">
        <w:rPr>
          <w:rStyle w:val="smallcapssc"/>
        </w:rPr>
        <w:t>Watch,</w:t>
      </w:r>
      <w:r>
        <w:t xml:space="preserve"> the Rider said.</w:t>
      </w:r>
      <w:r w:rsidRPr="008B6DDE">
        <w:t xml:space="preserve"> </w:t>
      </w:r>
      <w:r w:rsidRPr="0088400C">
        <w:rPr>
          <w:rStyle w:val="smallcapssc"/>
        </w:rPr>
        <w:t>You wanted to know what was beyond the next hill. See them all.</w:t>
      </w:r>
    </w:p>
    <w:p w14:paraId="3933C890" w14:textId="77777777" w:rsidR="00247F4C" w:rsidRDefault="00247F4C" w:rsidP="00247F4C">
      <w:pPr>
        <w:pStyle w:val="Body-TextTx"/>
      </w:pPr>
      <w:r>
        <w:t>She soared with him, enveloping the land, flying above it.</w:t>
      </w:r>
      <w:r w:rsidRPr="008B6DDE">
        <w:t xml:space="preserve"> </w:t>
      </w:r>
      <w:r>
        <w:t>Her rain bathed each and every hill, and the Rider let her see the world with the eyes of a god.</w:t>
      </w:r>
      <w:r w:rsidRPr="008B6DDE">
        <w:t xml:space="preserve"> </w:t>
      </w:r>
      <w:r>
        <w:t>Everywhere the wind blew, she was.</w:t>
      </w:r>
      <w:r w:rsidRPr="008B6DDE">
        <w:t xml:space="preserve"> </w:t>
      </w:r>
      <w:r>
        <w:t>Everything the rain touched, she felt.</w:t>
      </w:r>
      <w:r w:rsidRPr="008B6DDE">
        <w:t xml:space="preserve"> </w:t>
      </w:r>
      <w:r>
        <w:t>Everything the lightning revealed, she knew.</w:t>
      </w:r>
    </w:p>
    <w:p w14:paraId="12A202AC" w14:textId="2553B0F9" w:rsidR="00247F4C" w:rsidRDefault="00247F4C" w:rsidP="00247F4C">
      <w:pPr>
        <w:pStyle w:val="Body-TextTx"/>
      </w:pPr>
      <w:r>
        <w:lastRenderedPageBreak/>
        <w:t>She flew for what felt like an eternity, sustained by the Rider</w:t>
      </w:r>
      <w:r w:rsidR="00766B15">
        <w:t>’</w:t>
      </w:r>
      <w:r>
        <w:t>s own essence.</w:t>
      </w:r>
      <w:r w:rsidRPr="008B6DDE">
        <w:t xml:space="preserve"> </w:t>
      </w:r>
      <w:r>
        <w:t>She saw humans in infinite variety.</w:t>
      </w:r>
      <w:r w:rsidRPr="008B6DDE">
        <w:t xml:space="preserve"> </w:t>
      </w:r>
      <w:r>
        <w:t>She saw the captive parshmen—but saw the hope for their freedom.</w:t>
      </w:r>
      <w:r w:rsidRPr="008B6DDE">
        <w:t xml:space="preserve"> </w:t>
      </w:r>
      <w:r>
        <w:t>She saw creatures, plants, chasms, mountains, snows</w:t>
      </w:r>
      <w:r w:rsidR="00766B15">
        <w:t> . . .</w:t>
      </w:r>
      <w:r>
        <w:t xml:space="preserve"> she passed it </w:t>
      </w:r>
      <w:r w:rsidRPr="00CB5E9C">
        <w:rPr>
          <w:rStyle w:val="itali"/>
        </w:rPr>
        <w:t>all</w:t>
      </w:r>
      <w:r w:rsidRPr="0088400C">
        <w:rPr>
          <w:rStyle w:val="itali"/>
        </w:rPr>
        <w:t>.</w:t>
      </w:r>
      <w:r w:rsidRPr="008B6DDE">
        <w:t xml:space="preserve"> </w:t>
      </w:r>
      <w:r>
        <w:t>Everything.</w:t>
      </w:r>
    </w:p>
    <w:p w14:paraId="6C4D4976" w14:textId="77777777" w:rsidR="00247F4C" w:rsidRDefault="00247F4C" w:rsidP="00247F4C">
      <w:pPr>
        <w:pStyle w:val="Body-TextTx"/>
      </w:pPr>
      <w:r>
        <w:t>The entire world.</w:t>
      </w:r>
      <w:r w:rsidRPr="008B6DDE">
        <w:t xml:space="preserve"> </w:t>
      </w:r>
      <w:r>
        <w:t xml:space="preserve">She </w:t>
      </w:r>
      <w:r w:rsidRPr="00CB5E9C">
        <w:rPr>
          <w:rStyle w:val="itali"/>
        </w:rPr>
        <w:t>saw</w:t>
      </w:r>
      <w:r>
        <w:t xml:space="preserve"> it.</w:t>
      </w:r>
      <w:r w:rsidRPr="008B6DDE">
        <w:t xml:space="preserve"> </w:t>
      </w:r>
      <w:r>
        <w:t>Every little piece was a part of the rhythms.</w:t>
      </w:r>
      <w:r w:rsidRPr="008B6DDE">
        <w:t xml:space="preserve"> </w:t>
      </w:r>
      <w:r>
        <w:t xml:space="preserve">The world </w:t>
      </w:r>
      <w:r w:rsidRPr="00CB5E9C">
        <w:rPr>
          <w:rStyle w:val="itali"/>
        </w:rPr>
        <w:t>was</w:t>
      </w:r>
      <w:r>
        <w:t xml:space="preserve"> the rhythms.</w:t>
      </w:r>
      <w:r w:rsidRPr="008B6DDE">
        <w:t xml:space="preserve"> </w:t>
      </w:r>
      <w:r>
        <w:t>And Eshonai, during that transcendent ride, understood how it fit together.</w:t>
      </w:r>
    </w:p>
    <w:p w14:paraId="6C0830EC" w14:textId="77777777" w:rsidR="00247F4C" w:rsidRDefault="00247F4C" w:rsidP="00247F4C">
      <w:pPr>
        <w:pStyle w:val="Body-TextTx"/>
      </w:pPr>
      <w:r>
        <w:t>It was wonderful.</w:t>
      </w:r>
    </w:p>
    <w:p w14:paraId="1149ADB8" w14:textId="77777777" w:rsidR="00247F4C" w:rsidRDefault="00247F4C" w:rsidP="00247F4C">
      <w:pPr>
        <w:pStyle w:val="Body-TextTx"/>
      </w:pPr>
      <w:r>
        <w:t>When the Rider finished his passage—exhausted and limping as he passed into the ocean beyond Shinovar—she felt him let go.</w:t>
      </w:r>
      <w:r w:rsidRPr="008B6DDE">
        <w:t xml:space="preserve"> </w:t>
      </w:r>
      <w:r>
        <w:t xml:space="preserve">She faded, but this time she felt her soul </w:t>
      </w:r>
      <w:r w:rsidRPr="00CB5E9C">
        <w:rPr>
          <w:rStyle w:val="itali"/>
        </w:rPr>
        <w:t>vibrating</w:t>
      </w:r>
      <w:r w:rsidRPr="0088400C">
        <w:rPr>
          <w:rStyle w:val="itali"/>
        </w:rPr>
        <w:t>.</w:t>
      </w:r>
      <w:r w:rsidRPr="008B6DDE">
        <w:t xml:space="preserve"> </w:t>
      </w:r>
      <w:r>
        <w:t>She understood the rhythms as no one ever could without having seen the world as she had.</w:t>
      </w:r>
    </w:p>
    <w:p w14:paraId="529A398B" w14:textId="77777777" w:rsidR="00247F4C" w:rsidRPr="00CB5E9C" w:rsidRDefault="00247F4C" w:rsidP="00247F4C">
      <w:pPr>
        <w:pStyle w:val="Body-TextTx"/>
      </w:pPr>
      <w:r w:rsidRPr="0088400C">
        <w:rPr>
          <w:rStyle w:val="smallcapssc"/>
        </w:rPr>
        <w:t>Farewell, Eshonai,</w:t>
      </w:r>
      <w:r>
        <w:t xml:space="preserve"> the Rider of Storms said.</w:t>
      </w:r>
      <w:r w:rsidRPr="008B6DDE">
        <w:t xml:space="preserve"> </w:t>
      </w:r>
      <w:r w:rsidRPr="0088400C">
        <w:rPr>
          <w:rStyle w:val="smallcapssc"/>
        </w:rPr>
        <w:t>Farewell, Radiant.</w:t>
      </w:r>
    </w:p>
    <w:p w14:paraId="019E7133" w14:textId="77777777" w:rsidR="00247F4C" w:rsidRDefault="00247F4C" w:rsidP="00247F4C">
      <w:pPr>
        <w:pStyle w:val="Body-TextTx"/>
      </w:pPr>
      <w:r>
        <w:t>Bursting with songs, Eshonai let herself pass into the eternities, excited to discover what lay on the other side.</w:t>
      </w:r>
    </w:p>
    <w:p w14:paraId="366973FD" w14:textId="77777777" w:rsidR="00247F4C" w:rsidRDefault="00247F4C" w:rsidP="00247F4C">
      <w:pPr>
        <w:pStyle w:val="Section-ChapterSCP"/>
      </w:pPr>
      <w:r>
        <w:lastRenderedPageBreak/>
        <w:t>Epilogue</w:t>
      </w:r>
    </w:p>
    <w:p w14:paraId="06938F2D" w14:textId="00487AA3" w:rsidR="00247F4C" w:rsidRDefault="00247F4C" w:rsidP="00247F4C">
      <w:pPr>
        <w:pStyle w:val="TitleTtl"/>
      </w:pPr>
      <w:r>
        <w:t>Epilogue</w:t>
      </w:r>
      <w:r w:rsidR="00766B15">
        <w:t>: Dirty Tricks</w:t>
      </w:r>
    </w:p>
    <w:p w14:paraId="65E85D41" w14:textId="54DF768A" w:rsidR="00247F4C" w:rsidRDefault="00247F4C" w:rsidP="00247F4C">
      <w:pPr>
        <w:pStyle w:val="Body-TextTx"/>
      </w:pPr>
      <w:r>
        <w:t>Wit strolled the hallways of Elhokar</w:t>
      </w:r>
      <w:r w:rsidR="00766B15">
        <w:t>’</w:t>
      </w:r>
      <w:r>
        <w:t>s old palace on the Shattered Plains, searching for an audience.</w:t>
      </w:r>
      <w:r w:rsidRPr="008B6DDE">
        <w:t xml:space="preserve"> </w:t>
      </w:r>
      <w:r>
        <w:t>He flipped a coin in the air, then caught it before snapping his hand forward and spreading his fingers to show that the coin had vanished.</w:t>
      </w:r>
      <w:r w:rsidRPr="008B6DDE">
        <w:t xml:space="preserve"> </w:t>
      </w:r>
      <w:r>
        <w:t>But of course it was secretly in his other hand, palmed, hidden from sight.</w:t>
      </w:r>
    </w:p>
    <w:p w14:paraId="1E4E7163" w14:textId="3A5F4CF9" w:rsidR="00247F4C" w:rsidRDefault="00766B15" w:rsidP="00247F4C">
      <w:pPr>
        <w:pStyle w:val="Body-TextTx"/>
      </w:pPr>
      <w:r>
        <w:t>“</w:t>
      </w:r>
      <w:r w:rsidR="00247F4C">
        <w:t>Storytelling,</w:t>
      </w:r>
      <w:r>
        <w:t>”</w:t>
      </w:r>
      <w:r w:rsidR="00247F4C">
        <w:t xml:space="preserve"> he said to the hallway, </w:t>
      </w:r>
      <w:r>
        <w:t>“</w:t>
      </w:r>
      <w:r w:rsidR="00247F4C">
        <w:t>is essentially about cheating.</w:t>
      </w:r>
      <w:r>
        <w:t>”</w:t>
      </w:r>
    </w:p>
    <w:p w14:paraId="4260B696" w14:textId="77777777" w:rsidR="00247F4C" w:rsidRDefault="00247F4C" w:rsidP="00247F4C">
      <w:pPr>
        <w:pStyle w:val="Body-TextTx"/>
      </w:pPr>
      <w:r>
        <w:t>He tucked the coin into his belt with a quick gesture, keeping up the flourishes of his other hand as a distraction.</w:t>
      </w:r>
      <w:r w:rsidRPr="008B6DDE">
        <w:t xml:space="preserve"> </w:t>
      </w:r>
      <w:r>
        <w:t>In a moment he could present both hands empty before him.</w:t>
      </w:r>
      <w:r w:rsidRPr="008B6DDE">
        <w:t xml:space="preserve"> </w:t>
      </w:r>
      <w:r>
        <w:t>He added to the theatrics by pushing back his sleeves.</w:t>
      </w:r>
    </w:p>
    <w:p w14:paraId="1349673F" w14:textId="1BCD2729" w:rsidR="00247F4C" w:rsidRDefault="00766B15" w:rsidP="00247F4C">
      <w:pPr>
        <w:pStyle w:val="Body-TextTx"/>
      </w:pPr>
      <w:r>
        <w:t>“</w:t>
      </w:r>
      <w:r w:rsidR="00247F4C">
        <w:t>The challenge,</w:t>
      </w:r>
      <w:r>
        <w:t>”</w:t>
      </w:r>
      <w:r w:rsidR="00247F4C">
        <w:t xml:space="preserve"> he said, </w:t>
      </w:r>
      <w:r>
        <w:t>“</w:t>
      </w:r>
      <w:r w:rsidR="00247F4C">
        <w:t>is to make everyone believe you</w:t>
      </w:r>
      <w:r>
        <w:t>’</w:t>
      </w:r>
      <w:r w:rsidR="00247F4C">
        <w:t>ve lived a thousand lives.</w:t>
      </w:r>
      <w:r w:rsidR="00247F4C" w:rsidRPr="008B6DDE">
        <w:t xml:space="preserve"> </w:t>
      </w:r>
      <w:r w:rsidR="00247F4C">
        <w:t xml:space="preserve">Make them </w:t>
      </w:r>
      <w:r w:rsidR="00247F4C" w:rsidRPr="00CB5E9C">
        <w:rPr>
          <w:rStyle w:val="itali"/>
        </w:rPr>
        <w:t>feel</w:t>
      </w:r>
      <w:r w:rsidR="00247F4C">
        <w:t xml:space="preserve"> the pain you have not felt, make them </w:t>
      </w:r>
      <w:r w:rsidR="00247F4C" w:rsidRPr="00CB5E9C">
        <w:rPr>
          <w:rStyle w:val="itali"/>
        </w:rPr>
        <w:t>see</w:t>
      </w:r>
      <w:r w:rsidR="00247F4C">
        <w:t xml:space="preserve"> the sights you have not seen, and make them </w:t>
      </w:r>
      <w:r w:rsidR="00247F4C" w:rsidRPr="00CB5E9C">
        <w:rPr>
          <w:rStyle w:val="itali"/>
        </w:rPr>
        <w:t>know</w:t>
      </w:r>
      <w:r w:rsidR="00247F4C">
        <w:t xml:space="preserve"> the truths that you have made up.</w:t>
      </w:r>
      <w:r>
        <w:t>”</w:t>
      </w:r>
    </w:p>
    <w:p w14:paraId="020A8BB2" w14:textId="0F0314B8" w:rsidR="00247F4C" w:rsidRDefault="00247F4C" w:rsidP="00247F4C">
      <w:pPr>
        <w:pStyle w:val="Body-TextTx"/>
      </w:pPr>
      <w:r>
        <w:t>The coin appeared in his hand, though he</w:t>
      </w:r>
      <w:r w:rsidR="00766B15">
        <w:t>’</w:t>
      </w:r>
      <w:r>
        <w:t>d simply slipped it out of his belt again.</w:t>
      </w:r>
      <w:r w:rsidRPr="008B6DDE">
        <w:t xml:space="preserve"> </w:t>
      </w:r>
      <w:r>
        <w:t>He rolled it across his knuckles, then made it split into two—because it had always been two coins stuck together.</w:t>
      </w:r>
      <w:r w:rsidRPr="008B6DDE">
        <w:t xml:space="preserve"> </w:t>
      </w:r>
      <w:r>
        <w:t>He tossed those up, caught them, and then made them appear to be four after adding the two he</w:t>
      </w:r>
      <w:r w:rsidR="00766B15">
        <w:t>’</w:t>
      </w:r>
      <w:r>
        <w:t>d been palming in his other hand.</w:t>
      </w:r>
    </w:p>
    <w:p w14:paraId="699DDACB" w14:textId="6D110BAF" w:rsidR="00247F4C" w:rsidRDefault="00766B15" w:rsidP="00247F4C">
      <w:pPr>
        <w:pStyle w:val="Body-TextTx"/>
      </w:pPr>
      <w:r>
        <w:t>“</w:t>
      </w:r>
      <w:r w:rsidR="00247F4C">
        <w:t>You use the same dirty tricks for storytelling,</w:t>
      </w:r>
      <w:r>
        <w:t>”</w:t>
      </w:r>
      <w:r w:rsidR="00247F4C">
        <w:t xml:space="preserve"> Wit said, </w:t>
      </w:r>
      <w:r>
        <w:t>“</w:t>
      </w:r>
      <w:r w:rsidR="00247F4C">
        <w:t>as you do for fighting in an alley.</w:t>
      </w:r>
      <w:r w:rsidR="00247F4C" w:rsidRPr="008B6DDE">
        <w:t xml:space="preserve"> </w:t>
      </w:r>
      <w:r w:rsidR="00247F4C">
        <w:t>Get someone looking the wrong direction so you can clock them across the face.</w:t>
      </w:r>
      <w:r w:rsidR="00247F4C" w:rsidRPr="008B6DDE">
        <w:t xml:space="preserve"> </w:t>
      </w:r>
      <w:r w:rsidR="00247F4C">
        <w:t>Get them to anticipate a punch and brace themselves, so you can reposition.</w:t>
      </w:r>
      <w:r w:rsidR="00247F4C" w:rsidRPr="008B6DDE">
        <w:t xml:space="preserve"> </w:t>
      </w:r>
      <w:r w:rsidR="00247F4C">
        <w:t>Always hit them where they aren</w:t>
      </w:r>
      <w:r>
        <w:t>’</w:t>
      </w:r>
      <w:r w:rsidR="00247F4C">
        <w:t>t prepared.</w:t>
      </w:r>
      <w:r>
        <w:t>”</w:t>
      </w:r>
    </w:p>
    <w:p w14:paraId="67DF8140" w14:textId="66FF4908" w:rsidR="00247F4C" w:rsidRDefault="00247F4C" w:rsidP="00247F4C">
      <w:pPr>
        <w:pStyle w:val="Body-TextTx"/>
      </w:pPr>
      <w:r>
        <w:t>With a flourish, he presented both hands forward, empty again.</w:t>
      </w:r>
      <w:r w:rsidRPr="008B6DDE">
        <w:t xml:space="preserve"> </w:t>
      </w:r>
      <w:r>
        <w:t xml:space="preserve">On his coat, Design made </w:t>
      </w:r>
      <w:r>
        <w:lastRenderedPageBreak/>
        <w:t>a peppy humming sound.</w:t>
      </w:r>
      <w:r w:rsidRPr="008B6DDE">
        <w:t xml:space="preserve"> </w:t>
      </w:r>
      <w:r w:rsidR="00766B15">
        <w:t>“</w:t>
      </w:r>
      <w:r>
        <w:t>I found one!</w:t>
      </w:r>
      <w:r w:rsidR="00766B15">
        <w:t>”</w:t>
      </w:r>
      <w:r>
        <w:t xml:space="preserve"> she said.</w:t>
      </w:r>
      <w:r w:rsidRPr="008B6DDE">
        <w:t xml:space="preserve"> </w:t>
      </w:r>
      <w:r w:rsidR="00766B15">
        <w:t>“</w:t>
      </w:r>
      <w:r>
        <w:t>In your belt!</w:t>
      </w:r>
      <w:r w:rsidR="00766B15">
        <w:t>”</w:t>
      </w:r>
    </w:p>
    <w:p w14:paraId="046E6D7D" w14:textId="092166D3" w:rsidR="00247F4C" w:rsidRDefault="00766B15" w:rsidP="00247F4C">
      <w:pPr>
        <w:pStyle w:val="Body-TextTx"/>
      </w:pPr>
      <w:r>
        <w:t>“</w:t>
      </w:r>
      <w:r w:rsidR="00247F4C">
        <w:t>Hush,</w:t>
      </w:r>
      <w:r>
        <w:t>”</w:t>
      </w:r>
      <w:r w:rsidR="00247F4C">
        <w:t xml:space="preserve"> Wit said.</w:t>
      </w:r>
      <w:r w:rsidR="00247F4C" w:rsidRPr="008B6DDE">
        <w:t xml:space="preserve"> </w:t>
      </w:r>
      <w:r>
        <w:t>“</w:t>
      </w:r>
      <w:r w:rsidR="00247F4C">
        <w:t>Let the audience be amazed.</w:t>
      </w:r>
      <w:r>
        <w:t>”</w:t>
      </w:r>
    </w:p>
    <w:p w14:paraId="1B6B03D8" w14:textId="49B4EA21" w:rsidR="00247F4C" w:rsidRDefault="00766B15" w:rsidP="00247F4C">
      <w:pPr>
        <w:pStyle w:val="Body-TextTx"/>
      </w:pPr>
      <w:r>
        <w:t>“</w:t>
      </w:r>
      <w:r w:rsidR="00247F4C">
        <w:t>The audience?</w:t>
      </w:r>
      <w:r>
        <w:t>”</w:t>
      </w:r>
    </w:p>
    <w:p w14:paraId="737F281E" w14:textId="77777777" w:rsidR="00247F4C" w:rsidRDefault="00247F4C" w:rsidP="00247F4C">
      <w:pPr>
        <w:pStyle w:val="Body-TextTx"/>
      </w:pPr>
      <w:r>
        <w:t>Wit nodded to the side, where a few odd spren were following in the air.</w:t>
      </w:r>
      <w:r w:rsidRPr="008B6DDE">
        <w:t xml:space="preserve"> </w:t>
      </w:r>
      <w:r>
        <w:t>Almost invisible, and trailing red light.</w:t>
      </w:r>
      <w:r w:rsidRPr="008B6DDE">
        <w:t xml:space="preserve"> </w:t>
      </w:r>
      <w:r>
        <w:t>Windspren—but the wrong color.</w:t>
      </w:r>
      <w:r w:rsidRPr="008B6DDE">
        <w:t xml:space="preserve"> </w:t>
      </w:r>
      <w:r>
        <w:t>She was expanding her influence, that old one was.</w:t>
      </w:r>
      <w:r w:rsidRPr="008B6DDE">
        <w:t xml:space="preserve"> </w:t>
      </w:r>
      <w:r>
        <w:t>He was curious where it would lead.</w:t>
      </w:r>
      <w:r w:rsidRPr="008B6DDE">
        <w:t xml:space="preserve"> </w:t>
      </w:r>
      <w:r>
        <w:t>Also horrified.</w:t>
      </w:r>
      <w:r w:rsidRPr="008B6DDE">
        <w:t xml:space="preserve"> </w:t>
      </w:r>
      <w:r>
        <w:t>But the two emotions were not mutually exclusive.</w:t>
      </w:r>
    </w:p>
    <w:p w14:paraId="7032FF02" w14:textId="364188F9" w:rsidR="00247F4C" w:rsidRDefault="00766B15" w:rsidP="00247F4C">
      <w:pPr>
        <w:pStyle w:val="Body-TextTx"/>
      </w:pPr>
      <w:r>
        <w:t>“</w:t>
      </w:r>
      <w:r w:rsidR="00247F4C">
        <w:t>I don</w:t>
      </w:r>
      <w:r>
        <w:t>’</w:t>
      </w:r>
      <w:r w:rsidR="00247F4C">
        <w:t>t think they care about your tricks,</w:t>
      </w:r>
      <w:r>
        <w:t>”</w:t>
      </w:r>
      <w:r w:rsidR="00247F4C">
        <w:t xml:space="preserve"> Design said.</w:t>
      </w:r>
    </w:p>
    <w:p w14:paraId="6F6DD028" w14:textId="3B2D33AA" w:rsidR="00247F4C" w:rsidRDefault="00766B15" w:rsidP="00247F4C">
      <w:pPr>
        <w:pStyle w:val="Body-TextTx"/>
      </w:pPr>
      <w:r>
        <w:t>“</w:t>
      </w:r>
      <w:r w:rsidR="00247F4C" w:rsidRPr="00CB5E9C">
        <w:rPr>
          <w:rStyle w:val="itali"/>
        </w:rPr>
        <w:t>Everyone</w:t>
      </w:r>
      <w:r w:rsidR="00247F4C">
        <w:t xml:space="preserve"> cares about my tricks.</w:t>
      </w:r>
      <w:r>
        <w:t>”</w:t>
      </w:r>
    </w:p>
    <w:p w14:paraId="62D7860A" w14:textId="60E7E519" w:rsidR="00247F4C" w:rsidRDefault="00766B15" w:rsidP="00247F4C">
      <w:pPr>
        <w:pStyle w:val="Body-TextTx"/>
      </w:pPr>
      <w:r>
        <w:t>“</w:t>
      </w:r>
      <w:r w:rsidR="00247F4C">
        <w:t>But you can make the coins vanish with Lightweaving,</w:t>
      </w:r>
      <w:r>
        <w:t>”</w:t>
      </w:r>
      <w:r w:rsidR="00247F4C">
        <w:t xml:space="preserve"> she said.</w:t>
      </w:r>
      <w:r w:rsidR="00247F4C" w:rsidRPr="008B6DDE">
        <w:t xml:space="preserve"> </w:t>
      </w:r>
      <w:r>
        <w:t>“</w:t>
      </w:r>
      <w:r w:rsidR="00247F4C">
        <w:t>So it doesn</w:t>
      </w:r>
      <w:r>
        <w:t>’</w:t>
      </w:r>
      <w:r w:rsidR="00247F4C">
        <w:t>t matter how many you hide in your belt.</w:t>
      </w:r>
      <w:r w:rsidR="00247F4C" w:rsidRPr="008B6DDE">
        <w:t xml:space="preserve"> </w:t>
      </w:r>
      <w:r w:rsidR="00247F4C">
        <w:t>And if you do something amazing, everyone will assume it was done with Surgebinding!</w:t>
      </w:r>
      <w:r>
        <w:t>”</w:t>
      </w:r>
    </w:p>
    <w:p w14:paraId="013E230D" w14:textId="77777777" w:rsidR="00247F4C" w:rsidRDefault="00247F4C" w:rsidP="00247F4C">
      <w:pPr>
        <w:pStyle w:val="Body-TextTx"/>
      </w:pPr>
      <w:r>
        <w:t>Wit sighed, tossing four coins in the air, then catching them and presenting one solitary coin.</w:t>
      </w:r>
    </w:p>
    <w:p w14:paraId="47D34F09" w14:textId="66717292" w:rsidR="00247F4C" w:rsidRDefault="00766B15" w:rsidP="00247F4C">
      <w:pPr>
        <w:pStyle w:val="Body-TextTx"/>
      </w:pPr>
      <w:r>
        <w:t>“</w:t>
      </w:r>
      <w:r w:rsidR="00247F4C">
        <w:t>They don</w:t>
      </w:r>
      <w:r>
        <w:t>’</w:t>
      </w:r>
      <w:r w:rsidR="00247F4C">
        <w:t>t even use those for money here,</w:t>
      </w:r>
      <w:r>
        <w:t>”</w:t>
      </w:r>
      <w:r w:rsidR="00247F4C">
        <w:t xml:space="preserve"> Design added.</w:t>
      </w:r>
      <w:r w:rsidR="00247F4C" w:rsidRPr="008B6DDE">
        <w:t xml:space="preserve"> </w:t>
      </w:r>
      <w:r>
        <w:t>“</w:t>
      </w:r>
      <w:r w:rsidR="00247F4C">
        <w:t>So you</w:t>
      </w:r>
      <w:r>
        <w:t>’</w:t>
      </w:r>
      <w:r w:rsidR="00247F4C">
        <w:t>ll only distract them.</w:t>
      </w:r>
      <w:r w:rsidR="00247F4C" w:rsidRPr="008B6DDE">
        <w:t xml:space="preserve"> </w:t>
      </w:r>
      <w:r w:rsidR="00247F4C">
        <w:t>Use spheres.</w:t>
      </w:r>
      <w:r>
        <w:t>”</w:t>
      </w:r>
    </w:p>
    <w:p w14:paraId="108BF7A5" w14:textId="62503C19" w:rsidR="00247F4C" w:rsidRDefault="00766B15" w:rsidP="00247F4C">
      <w:pPr>
        <w:pStyle w:val="Body-TextTx"/>
      </w:pPr>
      <w:r>
        <w:t>“</w:t>
      </w:r>
      <w:r w:rsidR="00247F4C">
        <w:t>Spheres glow,</w:t>
      </w:r>
      <w:r>
        <w:t>”</w:t>
      </w:r>
      <w:r w:rsidR="00247F4C">
        <w:t xml:space="preserve"> Wit said.</w:t>
      </w:r>
      <w:r w:rsidR="00247F4C" w:rsidRPr="008B6DDE">
        <w:t xml:space="preserve"> </w:t>
      </w:r>
      <w:r>
        <w:t>“</w:t>
      </w:r>
      <w:r w:rsidR="00247F4C">
        <w:t>And they</w:t>
      </w:r>
      <w:r>
        <w:t>’</w:t>
      </w:r>
      <w:r w:rsidR="00247F4C">
        <w:t>re tough to palm.</w:t>
      </w:r>
      <w:r>
        <w:t>”</w:t>
      </w:r>
    </w:p>
    <w:p w14:paraId="64A83F0B" w14:textId="77761B33" w:rsidR="00247F4C" w:rsidRDefault="00766B15" w:rsidP="00247F4C">
      <w:pPr>
        <w:pStyle w:val="Body-TextTx"/>
      </w:pPr>
      <w:r>
        <w:t>“</w:t>
      </w:r>
      <w:r w:rsidR="00247F4C">
        <w:t>Excuses.</w:t>
      </w:r>
      <w:r>
        <w:t>”</w:t>
      </w:r>
    </w:p>
    <w:p w14:paraId="25877B7D" w14:textId="5779477B" w:rsidR="00247F4C" w:rsidRDefault="00766B15" w:rsidP="00247F4C">
      <w:pPr>
        <w:pStyle w:val="Body-TextTx"/>
      </w:pPr>
      <w:r>
        <w:t>“</w:t>
      </w:r>
      <w:r w:rsidR="00247F4C">
        <w:t xml:space="preserve">My life is </w:t>
      </w:r>
      <w:r w:rsidR="00247F4C" w:rsidRPr="00CB5E9C">
        <w:rPr>
          <w:rStyle w:val="itali"/>
        </w:rPr>
        <w:t>only</w:t>
      </w:r>
      <w:r w:rsidR="00247F4C">
        <w:t xml:space="preserve"> excuses.</w:t>
      </w:r>
      <w:r>
        <w:t>”</w:t>
      </w:r>
      <w:r w:rsidR="00247F4C" w:rsidRPr="008B6DDE">
        <w:t xml:space="preserve"> </w:t>
      </w:r>
      <w:r w:rsidR="00247F4C">
        <w:t>He wound the coin across his knuckles.</w:t>
      </w:r>
      <w:r w:rsidR="00247F4C" w:rsidRPr="008B6DDE">
        <w:t xml:space="preserve"> </w:t>
      </w:r>
      <w:r>
        <w:t>“</w:t>
      </w:r>
      <w:r w:rsidR="00247F4C">
        <w:t>The illusion without Lightweaving is superior, Design.</w:t>
      </w:r>
      <w:r>
        <w:t>”</w:t>
      </w:r>
    </w:p>
    <w:p w14:paraId="599932DD" w14:textId="1C53F265" w:rsidR="00247F4C" w:rsidRDefault="00766B15" w:rsidP="00247F4C">
      <w:pPr>
        <w:pStyle w:val="Body-TextTx"/>
      </w:pPr>
      <w:r>
        <w:t>“</w:t>
      </w:r>
      <w:r w:rsidR="00247F4C">
        <w:t>Because it</w:t>
      </w:r>
      <w:r>
        <w:t>’</w:t>
      </w:r>
      <w:r w:rsidR="00247F4C">
        <w:t>s fake?</w:t>
      </w:r>
      <w:r>
        <w:t>”</w:t>
      </w:r>
    </w:p>
    <w:p w14:paraId="65413AEC" w14:textId="1E69C108" w:rsidR="00247F4C" w:rsidRDefault="00766B15" w:rsidP="00247F4C">
      <w:pPr>
        <w:pStyle w:val="Body-TextTx"/>
      </w:pPr>
      <w:r>
        <w:t>“</w:t>
      </w:r>
      <w:r w:rsidR="00247F4C">
        <w:t xml:space="preserve">Because the audience </w:t>
      </w:r>
      <w:r w:rsidR="00247F4C" w:rsidRPr="00CB5E9C">
        <w:rPr>
          <w:rStyle w:val="itali"/>
        </w:rPr>
        <w:t>knows</w:t>
      </w:r>
      <w:r w:rsidR="00247F4C">
        <w:t xml:space="preserve"> it</w:t>
      </w:r>
      <w:r>
        <w:t>’</w:t>
      </w:r>
      <w:r w:rsidR="00247F4C">
        <w:t>s fake,</w:t>
      </w:r>
      <w:r>
        <w:t>”</w:t>
      </w:r>
      <w:r w:rsidR="00247F4C">
        <w:t xml:space="preserve"> Wit said.</w:t>
      </w:r>
      <w:r w:rsidR="00247F4C" w:rsidRPr="008B6DDE">
        <w:t xml:space="preserve"> </w:t>
      </w:r>
      <w:r>
        <w:t>“</w:t>
      </w:r>
      <w:r w:rsidR="00247F4C">
        <w:t xml:space="preserve">When they watch and let themselves be amazed, they are </w:t>
      </w:r>
      <w:r w:rsidR="00247F4C" w:rsidRPr="00CB5E9C">
        <w:rPr>
          <w:rStyle w:val="itali"/>
        </w:rPr>
        <w:t>joining in</w:t>
      </w:r>
      <w:r w:rsidR="00247F4C">
        <w:t xml:space="preserve"> the illusion.</w:t>
      </w:r>
      <w:r w:rsidR="00247F4C" w:rsidRPr="008B6DDE">
        <w:t xml:space="preserve"> </w:t>
      </w:r>
      <w:r w:rsidR="00247F4C">
        <w:t>They</w:t>
      </w:r>
      <w:r>
        <w:t>’</w:t>
      </w:r>
      <w:r w:rsidR="00247F4C">
        <w:t>re giving you something vital.</w:t>
      </w:r>
      <w:r w:rsidR="00247F4C" w:rsidRPr="008B6DDE">
        <w:t xml:space="preserve"> </w:t>
      </w:r>
      <w:r w:rsidR="00247F4C">
        <w:t xml:space="preserve">Something </w:t>
      </w:r>
      <w:r w:rsidR="00247F4C">
        <w:lastRenderedPageBreak/>
        <w:t>powerful.</w:t>
      </w:r>
      <w:r w:rsidR="00247F4C" w:rsidRPr="008B6DDE">
        <w:t xml:space="preserve"> </w:t>
      </w:r>
      <w:r w:rsidR="00247F4C">
        <w:t xml:space="preserve">Something </w:t>
      </w:r>
      <w:r w:rsidR="00247F4C" w:rsidRPr="00CB5E9C">
        <w:rPr>
          <w:rStyle w:val="itali"/>
        </w:rPr>
        <w:t>essential</w:t>
      </w:r>
      <w:r w:rsidR="00247F4C" w:rsidRPr="0088400C">
        <w:rPr>
          <w:rStyle w:val="itali"/>
        </w:rPr>
        <w:t>.</w:t>
      </w:r>
      <w:r w:rsidR="00247F4C" w:rsidRPr="008B6DDE">
        <w:t xml:space="preserve"> </w:t>
      </w:r>
      <w:r w:rsidR="00247F4C">
        <w:t>Their belief.</w:t>
      </w:r>
    </w:p>
    <w:p w14:paraId="127E6C7E" w14:textId="76C84A9E" w:rsidR="00247F4C" w:rsidRDefault="00766B15" w:rsidP="00247F4C">
      <w:pPr>
        <w:pStyle w:val="Body-TextTx"/>
      </w:pPr>
      <w:r>
        <w:t>“</w:t>
      </w:r>
      <w:r w:rsidR="00247F4C">
        <w:t>When you and the audience both start a performance knowing that a lie is going to be presented, their willing energy vibrates in tune with yours.</w:t>
      </w:r>
      <w:r w:rsidR="00247F4C" w:rsidRPr="008B6DDE">
        <w:t xml:space="preserve"> </w:t>
      </w:r>
      <w:r w:rsidR="00247F4C">
        <w:t>It propels you.</w:t>
      </w:r>
      <w:r w:rsidR="00247F4C" w:rsidRPr="008B6DDE">
        <w:t xml:space="preserve"> </w:t>
      </w:r>
      <w:r w:rsidR="00247F4C">
        <w:t>And when they walk away at the end, amazed but knowing they</w:t>
      </w:r>
      <w:r>
        <w:t>’</w:t>
      </w:r>
      <w:r w:rsidR="00247F4C">
        <w:t>ve been lied to—with their permission—the performance lingers in their minds.</w:t>
      </w:r>
      <w:r w:rsidR="00247F4C" w:rsidRPr="008B6DDE">
        <w:t xml:space="preserve"> </w:t>
      </w:r>
      <w:r w:rsidR="00247F4C">
        <w:t>Because the lie was real somehow.</w:t>
      </w:r>
      <w:r w:rsidR="00247F4C" w:rsidRPr="008B6DDE">
        <w:t xml:space="preserve"> </w:t>
      </w:r>
      <w:r w:rsidR="00247F4C">
        <w:t>Because they know that if they were to rip it apart, they could know how it was done.</w:t>
      </w:r>
      <w:r w:rsidR="00247F4C" w:rsidRPr="008B6DDE">
        <w:t xml:space="preserve"> </w:t>
      </w:r>
      <w:r w:rsidR="00247F4C">
        <w:t>They realize there must have been flaws they could have caught.</w:t>
      </w:r>
      <w:r w:rsidR="00247F4C" w:rsidRPr="008B6DDE">
        <w:t xml:space="preserve"> </w:t>
      </w:r>
      <w:r w:rsidR="00247F4C">
        <w:t>Signs.</w:t>
      </w:r>
      <w:r w:rsidR="00247F4C" w:rsidRPr="008B6DDE">
        <w:t xml:space="preserve"> </w:t>
      </w:r>
      <w:r w:rsidR="00247F4C">
        <w:t>Secrets.</w:t>
      </w:r>
      <w:r>
        <w:t>”</w:t>
      </w:r>
    </w:p>
    <w:p w14:paraId="1714E1D0" w14:textId="72BC045B" w:rsidR="00247F4C" w:rsidRDefault="00766B15" w:rsidP="00247F4C">
      <w:pPr>
        <w:pStyle w:val="Body-TextTx"/>
      </w:pPr>
      <w:r>
        <w:t>“</w:t>
      </w:r>
      <w:r w:rsidR="00247F4C">
        <w:t>So</w:t>
      </w:r>
      <w:r>
        <w:t> . . .</w:t>
      </w:r>
      <w:r w:rsidR="00247F4C">
        <w:t xml:space="preserve"> it</w:t>
      </w:r>
      <w:r>
        <w:t>’</w:t>
      </w:r>
      <w:r w:rsidR="00247F4C">
        <w:t>s better</w:t>
      </w:r>
      <w:r>
        <w:t> . . .”</w:t>
      </w:r>
      <w:r w:rsidR="00247F4C">
        <w:t xml:space="preserve"> Design said, </w:t>
      </w:r>
      <w:r>
        <w:t>“</w:t>
      </w:r>
      <w:r w:rsidR="00247F4C">
        <w:t>because it</w:t>
      </w:r>
      <w:r>
        <w:t>’</w:t>
      </w:r>
      <w:r w:rsidR="00247F4C">
        <w:t>s worse than an illusion using real magic?</w:t>
      </w:r>
      <w:r>
        <w:t>”</w:t>
      </w:r>
    </w:p>
    <w:p w14:paraId="17279958" w14:textId="55859FF2" w:rsidR="00247F4C" w:rsidRDefault="00766B15" w:rsidP="00247F4C">
      <w:pPr>
        <w:pStyle w:val="Body-TextTx"/>
      </w:pPr>
      <w:r>
        <w:t>“</w:t>
      </w:r>
      <w:r w:rsidR="00247F4C">
        <w:t>Exactly.</w:t>
      </w:r>
      <w:r>
        <w:t>”</w:t>
      </w:r>
    </w:p>
    <w:p w14:paraId="653281F5" w14:textId="44B22351" w:rsidR="00247F4C" w:rsidRDefault="00766B15" w:rsidP="00247F4C">
      <w:pPr>
        <w:pStyle w:val="Body-TextTx"/>
      </w:pPr>
      <w:r>
        <w:t>“</w:t>
      </w:r>
      <w:r w:rsidR="00247F4C">
        <w:t>That</w:t>
      </w:r>
      <w:r>
        <w:t>’</w:t>
      </w:r>
      <w:r w:rsidR="00247F4C">
        <w:t>s stupid.</w:t>
      </w:r>
      <w:r>
        <w:t>”</w:t>
      </w:r>
    </w:p>
    <w:p w14:paraId="5DB08EA9" w14:textId="6B32FA33" w:rsidR="00247F4C" w:rsidRDefault="00247F4C" w:rsidP="00247F4C">
      <w:pPr>
        <w:pStyle w:val="Body-TextTx"/>
      </w:pPr>
      <w:r>
        <w:t>Wit sighed.</w:t>
      </w:r>
      <w:r w:rsidRPr="008B6DDE">
        <w:t xml:space="preserve"> </w:t>
      </w:r>
      <w:r>
        <w:t xml:space="preserve">He bounced his coin off the ground with a metallic </w:t>
      </w:r>
      <w:r w:rsidRPr="00CB5E9C">
        <w:rPr>
          <w:rStyle w:val="itali"/>
        </w:rPr>
        <w:t>pling</w:t>
      </w:r>
      <w:r w:rsidRPr="0088400C">
        <w:rPr>
          <w:rStyle w:val="itali"/>
        </w:rPr>
        <w:t>,</w:t>
      </w:r>
      <w:r>
        <w:t xml:space="preserve"> then caught it.</w:t>
      </w:r>
      <w:r w:rsidRPr="008B6DDE">
        <w:t xml:space="preserve"> </w:t>
      </w:r>
      <w:r w:rsidR="00766B15">
        <w:t>“</w:t>
      </w:r>
      <w:r>
        <w:t>Would you go bother someone else for a while?</w:t>
      </w:r>
      <w:r w:rsidR="00766B15">
        <w:t>”</w:t>
      </w:r>
    </w:p>
    <w:p w14:paraId="595DD07F" w14:textId="118D3F4B" w:rsidR="00247F4C" w:rsidRDefault="00766B15" w:rsidP="00247F4C">
      <w:pPr>
        <w:pStyle w:val="Body-TextTx"/>
      </w:pPr>
      <w:r>
        <w:t>“</w:t>
      </w:r>
      <w:r w:rsidR="00247F4C">
        <w:t>Okay!</w:t>
      </w:r>
      <w:r>
        <w:t>”</w:t>
      </w:r>
      <w:r w:rsidR="00247F4C">
        <w:t xml:space="preserve"> Design said excitedly.</w:t>
      </w:r>
      <w:r w:rsidR="00247F4C" w:rsidRPr="008B6DDE">
        <w:t xml:space="preserve"> </w:t>
      </w:r>
      <w:r w:rsidR="00247F4C">
        <w:t>She moved off his coat and to the floor, then zipped away.</w:t>
      </w:r>
      <w:r w:rsidR="00247F4C" w:rsidRPr="008B6DDE">
        <w:t xml:space="preserve"> </w:t>
      </w:r>
      <w:r w:rsidR="00247F4C">
        <w:t>His audience of corrupted windspren trailed after her.</w:t>
      </w:r>
      <w:r w:rsidR="00247F4C" w:rsidRPr="008B6DDE">
        <w:t xml:space="preserve"> </w:t>
      </w:r>
      <w:r w:rsidR="00247F4C">
        <w:t>Traitors.</w:t>
      </w:r>
    </w:p>
    <w:p w14:paraId="7F146F93" w14:textId="77777777" w:rsidR="00247F4C" w:rsidRDefault="00247F4C" w:rsidP="00247F4C">
      <w:pPr>
        <w:pStyle w:val="Body-TextTx"/>
      </w:pPr>
      <w:r>
        <w:t>Wit started down a side hallway, but then felt something.</w:t>
      </w:r>
      <w:r w:rsidRPr="008B6DDE">
        <w:t xml:space="preserve"> </w:t>
      </w:r>
      <w:r>
        <w:t>A tingling that made his Breaths go wild.</w:t>
      </w:r>
    </w:p>
    <w:p w14:paraId="4E0959A1" w14:textId="591432DC" w:rsidR="00247F4C" w:rsidRDefault="00247F4C" w:rsidP="00247F4C">
      <w:pPr>
        <w:pStyle w:val="Body-TextTx"/>
      </w:pPr>
      <w:r w:rsidRPr="00CB5E9C">
        <w:rPr>
          <w:rStyle w:val="itali"/>
        </w:rPr>
        <w:t>Ah</w:t>
      </w:r>
      <w:r w:rsidR="00766B15">
        <w:rPr>
          <w:rStyle w:val="itali"/>
        </w:rPr>
        <w:t> . . .</w:t>
      </w:r>
      <w:r w:rsidRPr="00CB5E9C">
        <w:rPr>
          <w:rStyle w:val="itali"/>
        </w:rPr>
        <w:t xml:space="preserve"> </w:t>
      </w:r>
      <w:r>
        <w:t>he thought.</w:t>
      </w:r>
      <w:r w:rsidRPr="008B6DDE">
        <w:t xml:space="preserve"> </w:t>
      </w:r>
      <w:r>
        <w:t>He</w:t>
      </w:r>
      <w:r w:rsidR="00766B15">
        <w:t>’</w:t>
      </w:r>
      <w:r>
        <w:t>d been expecting this; it was why he had left the tower, after all.</w:t>
      </w:r>
      <w:r w:rsidRPr="008B6DDE">
        <w:t xml:space="preserve"> </w:t>
      </w:r>
      <w:r>
        <w:t>Odium couldn</w:t>
      </w:r>
      <w:r w:rsidR="00766B15">
        <w:t>’</w:t>
      </w:r>
      <w:r>
        <w:t>t find him there.</w:t>
      </w:r>
    </w:p>
    <w:p w14:paraId="57C05FCF" w14:textId="73DE885D" w:rsidR="00247F4C" w:rsidRDefault="00247F4C" w:rsidP="00247F4C">
      <w:pPr>
        <w:pStyle w:val="Body-TextTx"/>
      </w:pPr>
      <w:r>
        <w:t>He hiked to Elhokar</w:t>
      </w:r>
      <w:r w:rsidR="00766B15">
        <w:t>’</w:t>
      </w:r>
      <w:r>
        <w:t>s former sitting room and made himself available—visible, easy to reach.</w:t>
      </w:r>
      <w:r w:rsidRPr="008B6DDE">
        <w:t xml:space="preserve"> </w:t>
      </w:r>
      <w:r>
        <w:t xml:space="preserve">Then, when the </w:t>
      </w:r>
      <w:r w:rsidRPr="00CB5E9C">
        <w:rPr>
          <w:rStyle w:val="itali"/>
        </w:rPr>
        <w:t>presence</w:t>
      </w:r>
      <w:r>
        <w:t xml:space="preserve"> entered the nondescript stone chamber, Wit bowed.</w:t>
      </w:r>
    </w:p>
    <w:p w14:paraId="0A287EBD" w14:textId="30934B47" w:rsidR="00247F4C" w:rsidRDefault="00766B15" w:rsidP="00247F4C">
      <w:pPr>
        <w:pStyle w:val="Body-TextTx"/>
      </w:pPr>
      <w:r>
        <w:t>“</w:t>
      </w:r>
      <w:r w:rsidR="00247F4C">
        <w:t>Welcome, Rayse!</w:t>
      </w:r>
      <w:r>
        <w:t>”</w:t>
      </w:r>
      <w:r w:rsidR="00247F4C">
        <w:t xml:space="preserve"> Wit said.</w:t>
      </w:r>
      <w:r w:rsidR="00247F4C" w:rsidRPr="008B6DDE">
        <w:t xml:space="preserve"> </w:t>
      </w:r>
      <w:r>
        <w:t>“</w:t>
      </w:r>
      <w:r w:rsidR="00247F4C">
        <w:t>It</w:t>
      </w:r>
      <w:r>
        <w:t>’</w:t>
      </w:r>
      <w:r w:rsidR="00247F4C">
        <w:t>s been not nearly long enough.</w:t>
      </w:r>
      <w:r>
        <w:t>”</w:t>
      </w:r>
    </w:p>
    <w:p w14:paraId="4E92D9C6" w14:textId="77777777" w:rsidR="00247F4C" w:rsidRDefault="00247F4C" w:rsidP="00247F4C">
      <w:pPr>
        <w:pStyle w:val="Body-TextTx"/>
      </w:pPr>
      <w:r w:rsidRPr="00CB5E9C">
        <w:rPr>
          <w:rStyle w:val="itali"/>
        </w:rPr>
        <w:t>I noticed your touch on the contract,</w:t>
      </w:r>
      <w:r>
        <w:t xml:space="preserve"> a dramatic voice said in his head.</w:t>
      </w:r>
    </w:p>
    <w:p w14:paraId="72B954D9" w14:textId="449F9747" w:rsidR="00247F4C" w:rsidRDefault="00766B15" w:rsidP="00247F4C">
      <w:pPr>
        <w:pStyle w:val="Body-TextTx"/>
      </w:pPr>
      <w:r>
        <w:lastRenderedPageBreak/>
        <w:t>“</w:t>
      </w:r>
      <w:r w:rsidR="00247F4C">
        <w:t>You</w:t>
      </w:r>
      <w:r>
        <w:t>’</w:t>
      </w:r>
      <w:r w:rsidR="00247F4C">
        <w:t>ve always been a clever one,</w:t>
      </w:r>
      <w:r>
        <w:t>”</w:t>
      </w:r>
      <w:r w:rsidR="00247F4C">
        <w:t xml:space="preserve"> Wit said.</w:t>
      </w:r>
      <w:r w:rsidR="00247F4C" w:rsidRPr="008B6DDE">
        <w:t xml:space="preserve"> </w:t>
      </w:r>
      <w:r>
        <w:t>“</w:t>
      </w:r>
      <w:r w:rsidR="00247F4C">
        <w:t xml:space="preserve">Was it my diction that clued you in, my clever bargaining abilities, or the fact that I included my </w:t>
      </w:r>
      <w:r w:rsidR="00247F4C" w:rsidRPr="00CB5E9C">
        <w:rPr>
          <w:rStyle w:val="itali"/>
        </w:rPr>
        <w:t>name</w:t>
      </w:r>
      <w:r w:rsidR="00247F4C">
        <w:t xml:space="preserve"> in the text?</w:t>
      </w:r>
      <w:r>
        <w:t>”</w:t>
      </w:r>
    </w:p>
    <w:p w14:paraId="4AF8F374" w14:textId="77777777" w:rsidR="00247F4C" w:rsidRPr="00CB5E9C" w:rsidRDefault="00247F4C" w:rsidP="00247F4C">
      <w:pPr>
        <w:pStyle w:val="Body-TextTx"/>
      </w:pPr>
      <w:r w:rsidRPr="00CB5E9C">
        <w:rPr>
          <w:rStyle w:val="itali"/>
        </w:rPr>
        <w:t>What game do you play here?</w:t>
      </w:r>
    </w:p>
    <w:p w14:paraId="4BA09543" w14:textId="04081832" w:rsidR="00247F4C" w:rsidRDefault="00766B15" w:rsidP="00247F4C">
      <w:pPr>
        <w:pStyle w:val="Body-TextTx"/>
      </w:pPr>
      <w:r>
        <w:t>“</w:t>
      </w:r>
      <w:r w:rsidR="00247F4C">
        <w:t>A game of sense.</w:t>
      </w:r>
      <w:r>
        <w:t>”</w:t>
      </w:r>
    </w:p>
    <w:p w14:paraId="6A8B094C" w14:textId="165EB8AA" w:rsidR="00247F4C" w:rsidRDefault="00766B15" w:rsidP="00247F4C">
      <w:pPr>
        <w:pStyle w:val="Body-TextTx"/>
      </w:pPr>
      <w:r w:rsidRPr="00766B15">
        <w:rPr>
          <w:rStyle w:val="itali"/>
        </w:rPr>
        <w:t xml:space="preserve">. . . </w:t>
      </w:r>
      <w:r w:rsidR="00247F4C" w:rsidRPr="00CB5E9C">
        <w:rPr>
          <w:rStyle w:val="itali"/>
        </w:rPr>
        <w:t>What?</w:t>
      </w:r>
    </w:p>
    <w:p w14:paraId="72F0A044" w14:textId="69B92D71" w:rsidR="00247F4C" w:rsidRDefault="00766B15" w:rsidP="00247F4C">
      <w:pPr>
        <w:pStyle w:val="Body-TextTx"/>
      </w:pPr>
      <w:r>
        <w:t>“</w:t>
      </w:r>
      <w:r w:rsidR="00247F4C">
        <w:t>Sense, Odium.</w:t>
      </w:r>
      <w:r w:rsidR="00247F4C" w:rsidRPr="008B6DDE">
        <w:t xml:space="preserve"> </w:t>
      </w:r>
      <w:r w:rsidR="00247F4C">
        <w:t>The only kind I have is nonsense.</w:t>
      </w:r>
      <w:r w:rsidR="00247F4C" w:rsidRPr="008B6DDE">
        <w:t xml:space="preserve"> </w:t>
      </w:r>
      <w:r w:rsidR="00247F4C">
        <w:t>Well, and some cents, but cents are nonsense here too—so we can ignore them.</w:t>
      </w:r>
      <w:r w:rsidR="00247F4C" w:rsidRPr="008B6DDE">
        <w:t xml:space="preserve"> </w:t>
      </w:r>
      <w:r w:rsidR="00247F4C">
        <w:t>Scents are mine aplenty, and you never cared for the ones I present.</w:t>
      </w:r>
      <w:r w:rsidR="00247F4C" w:rsidRPr="008B6DDE">
        <w:t xml:space="preserve"> </w:t>
      </w:r>
      <w:r w:rsidR="00247F4C">
        <w:t>So instead, the sense that matters is the sense Dalinar sensibly sent you.</w:t>
      </w:r>
      <w:r>
        <w:t>”</w:t>
      </w:r>
    </w:p>
    <w:p w14:paraId="144153FB" w14:textId="77777777" w:rsidR="00247F4C" w:rsidRDefault="00247F4C" w:rsidP="00247F4C">
      <w:pPr>
        <w:pStyle w:val="Body-TextTx"/>
      </w:pPr>
      <w:r w:rsidRPr="00CB5E9C">
        <w:rPr>
          <w:rStyle w:val="itali"/>
        </w:rPr>
        <w:t>I hate you</w:t>
      </w:r>
      <w:r w:rsidRPr="0088400C">
        <w:rPr>
          <w:rStyle w:val="itali"/>
        </w:rPr>
        <w:t>.</w:t>
      </w:r>
    </w:p>
    <w:p w14:paraId="293F80A7" w14:textId="18E0A98D" w:rsidR="00247F4C" w:rsidRDefault="00766B15" w:rsidP="00247F4C">
      <w:pPr>
        <w:pStyle w:val="Body-TextTx"/>
      </w:pPr>
      <w:r>
        <w:t>“</w:t>
      </w:r>
      <w:r w:rsidR="00247F4C">
        <w:t>Rayse, dear,</w:t>
      </w:r>
      <w:r>
        <w:t>”</w:t>
      </w:r>
      <w:r w:rsidR="00247F4C">
        <w:t xml:space="preserve"> Wit said, </w:t>
      </w:r>
      <w:r>
        <w:t>“</w:t>
      </w:r>
      <w:r w:rsidR="00247F4C">
        <w:t>you</w:t>
      </w:r>
      <w:r>
        <w:t>’</w:t>
      </w:r>
      <w:r w:rsidR="00247F4C">
        <w:t>re supposed to be an idiot.</w:t>
      </w:r>
      <w:r w:rsidR="00247F4C" w:rsidRPr="008B6DDE">
        <w:t xml:space="preserve"> </w:t>
      </w:r>
      <w:r w:rsidR="00247F4C">
        <w:t>Say intelligent things like that too much, and I</w:t>
      </w:r>
      <w:r>
        <w:t>’</w:t>
      </w:r>
      <w:r w:rsidR="00247F4C">
        <w:t>ll need to reevaluate.</w:t>
      </w:r>
      <w:r w:rsidR="00247F4C" w:rsidRPr="008B6DDE">
        <w:t xml:space="preserve"> </w:t>
      </w:r>
      <w:r w:rsidR="00247F4C">
        <w:t>I know you adjusted the contract, trying for an advantage.</w:t>
      </w:r>
      <w:r w:rsidR="00247F4C" w:rsidRPr="008B6DDE">
        <w:t xml:space="preserve"> </w:t>
      </w:r>
      <w:r w:rsidR="00247F4C">
        <w:t>How does it feel to know that Dalinar bested you?</w:t>
      </w:r>
      <w:r>
        <w:t>”</w:t>
      </w:r>
    </w:p>
    <w:p w14:paraId="0437508D" w14:textId="77777777" w:rsidR="00247F4C" w:rsidRDefault="00247F4C" w:rsidP="00247F4C">
      <w:pPr>
        <w:pStyle w:val="Body-TextTx"/>
      </w:pPr>
      <w:r w:rsidRPr="00CB5E9C">
        <w:rPr>
          <w:rStyle w:val="itali"/>
        </w:rPr>
        <w:t>I shall have my vengeance,</w:t>
      </w:r>
      <w:r>
        <w:t xml:space="preserve"> Odium said.</w:t>
      </w:r>
      <w:r w:rsidRPr="008B6DDE">
        <w:t xml:space="preserve"> </w:t>
      </w:r>
      <w:r w:rsidRPr="00CB5E9C">
        <w:rPr>
          <w:rStyle w:val="itali"/>
        </w:rPr>
        <w:t>Even if it takes an eternity, Cephandrius, I</w:t>
      </w:r>
      <w:r>
        <w:t xml:space="preserve"> will </w:t>
      </w:r>
      <w:r w:rsidRPr="00CB5E9C">
        <w:rPr>
          <w:rStyle w:val="itali"/>
        </w:rPr>
        <w:t>destroy you.</w:t>
      </w:r>
    </w:p>
    <w:p w14:paraId="5919E872" w14:textId="66316AC2" w:rsidR="00247F4C" w:rsidRDefault="00766B15" w:rsidP="00247F4C">
      <w:pPr>
        <w:pStyle w:val="Body-TextTx"/>
      </w:pPr>
      <w:r>
        <w:t>“</w:t>
      </w:r>
      <w:r w:rsidR="00247F4C">
        <w:t>Enjoy that!</w:t>
      </w:r>
      <w:r>
        <w:t>”</w:t>
      </w:r>
      <w:r w:rsidR="00247F4C">
        <w:t xml:space="preserve"> Wit said, striding toward the door.</w:t>
      </w:r>
      <w:r w:rsidR="00247F4C" w:rsidRPr="008B6DDE">
        <w:t xml:space="preserve"> </w:t>
      </w:r>
      <w:r>
        <w:t>“</w:t>
      </w:r>
      <w:r w:rsidR="00247F4C">
        <w:t>Let me know how the brooding treats you.</w:t>
      </w:r>
      <w:r w:rsidR="00247F4C" w:rsidRPr="008B6DDE">
        <w:t xml:space="preserve"> </w:t>
      </w:r>
      <w:r w:rsidR="00247F4C">
        <w:t>I spent a century doing it once, and I think it improved my complexion.</w:t>
      </w:r>
      <w:r>
        <w:t>”</w:t>
      </w:r>
    </w:p>
    <w:p w14:paraId="51F7323B" w14:textId="4860BCE9" w:rsidR="00247F4C" w:rsidRDefault="00247F4C" w:rsidP="00247F4C">
      <w:pPr>
        <w:pStyle w:val="Body-TextTx"/>
      </w:pPr>
      <w:r w:rsidRPr="00CB5E9C">
        <w:rPr>
          <w:rStyle w:val="itali"/>
        </w:rPr>
        <w:t>So interesting,</w:t>
      </w:r>
      <w:r>
        <w:t xml:space="preserve"> Odium said.</w:t>
      </w:r>
      <w:r w:rsidRPr="008B6DDE">
        <w:t xml:space="preserve"> </w:t>
      </w:r>
      <w:r w:rsidRPr="00CB5E9C">
        <w:rPr>
          <w:rStyle w:val="itali"/>
        </w:rPr>
        <w:t>How did I never see you there, in all my planning</w:t>
      </w:r>
      <w:r w:rsidR="00766B15">
        <w:rPr>
          <w:rStyle w:val="itali"/>
        </w:rPr>
        <w:t> . . .</w:t>
      </w:r>
      <w:r w:rsidRPr="00CB5E9C">
        <w:rPr>
          <w:rStyle w:val="itali"/>
        </w:rPr>
        <w:t xml:space="preserve"> Tell me, who would you pick as champion? If you were in my place?</w:t>
      </w:r>
    </w:p>
    <w:p w14:paraId="134EF2F4" w14:textId="4594F9E0" w:rsidR="00247F4C" w:rsidRDefault="00766B15" w:rsidP="00247F4C">
      <w:pPr>
        <w:pStyle w:val="Body-TextTx"/>
      </w:pPr>
      <w:r>
        <w:t>“</w:t>
      </w:r>
      <w:r w:rsidR="00247F4C">
        <w:t>Why does it matter?</w:t>
      </w:r>
      <w:r>
        <w:t>”</w:t>
      </w:r>
      <w:r w:rsidR="00247F4C">
        <w:t xml:space="preserve"> Wit asked.</w:t>
      </w:r>
    </w:p>
    <w:p w14:paraId="56CB353C" w14:textId="77777777" w:rsidR="00247F4C" w:rsidRPr="00CB5E9C" w:rsidRDefault="00247F4C" w:rsidP="00247F4C">
      <w:pPr>
        <w:pStyle w:val="Body-TextTx"/>
      </w:pPr>
      <w:r w:rsidRPr="00CB5E9C">
        <w:rPr>
          <w:rStyle w:val="itali"/>
        </w:rPr>
        <w:t>Humor me.</w:t>
      </w:r>
    </w:p>
    <w:p w14:paraId="4CC61A49" w14:textId="78ABB2D7" w:rsidR="00247F4C" w:rsidRDefault="00247F4C" w:rsidP="00247F4C">
      <w:pPr>
        <w:pStyle w:val="Body-TextTx"/>
      </w:pPr>
      <w:r>
        <w:t>Wit cocked his head.</w:t>
      </w:r>
      <w:r w:rsidRPr="008B6DDE">
        <w:t xml:space="preserve"> </w:t>
      </w:r>
      <w:r>
        <w:t>There was something odd about this change in tone from Odium.</w:t>
      </w:r>
      <w:r w:rsidRPr="008B6DDE">
        <w:t xml:space="preserve"> </w:t>
      </w:r>
      <w:r>
        <w:t>Asking who Wit would choose?</w:t>
      </w:r>
      <w:r w:rsidRPr="008B6DDE">
        <w:t xml:space="preserve"> </w:t>
      </w:r>
      <w:r>
        <w:t>Rayse wouldn</w:t>
      </w:r>
      <w:r w:rsidR="00766B15">
        <w:t>’</w:t>
      </w:r>
      <w:r>
        <w:t>t care to know.</w:t>
      </w:r>
    </w:p>
    <w:p w14:paraId="66EB340A" w14:textId="01C3AECB" w:rsidR="00247F4C" w:rsidRDefault="00247F4C" w:rsidP="00247F4C">
      <w:pPr>
        <w:pStyle w:val="Body-TextTx"/>
      </w:pPr>
      <w:r w:rsidRPr="00CB5E9C">
        <w:rPr>
          <w:rStyle w:val="itali"/>
        </w:rPr>
        <w:t>Never mind,</w:t>
      </w:r>
      <w:r>
        <w:t xml:space="preserve"> Odium said quickly.</w:t>
      </w:r>
      <w:r w:rsidRPr="008B6DDE">
        <w:t xml:space="preserve"> </w:t>
      </w:r>
      <w:r w:rsidRPr="00CB5E9C">
        <w:rPr>
          <w:rStyle w:val="itali"/>
        </w:rPr>
        <w:t xml:space="preserve">It matters not. Whomever I pick, they will destroy </w:t>
      </w:r>
      <w:r w:rsidRPr="00CB5E9C">
        <w:rPr>
          <w:rStyle w:val="itali"/>
        </w:rPr>
        <w:lastRenderedPageBreak/>
        <w:t>Dalinar</w:t>
      </w:r>
      <w:r w:rsidR="00766B15">
        <w:rPr>
          <w:rStyle w:val="itali"/>
        </w:rPr>
        <w:t>’</w:t>
      </w:r>
      <w:r w:rsidRPr="00CB5E9C">
        <w:rPr>
          <w:rStyle w:val="itali"/>
        </w:rPr>
        <w:t>s champion! Then I will use him, and my minions on this planet, to finally do whatever I wish!</w:t>
      </w:r>
    </w:p>
    <w:p w14:paraId="68385572" w14:textId="5DC0D5CA" w:rsidR="00247F4C" w:rsidRDefault="00766B15" w:rsidP="00247F4C">
      <w:pPr>
        <w:pStyle w:val="Body-TextTx"/>
      </w:pPr>
      <w:r>
        <w:t>“</w:t>
      </w:r>
      <w:r w:rsidR="00247F4C">
        <w:t>Yes, but where will you find that many willing horses</w:t>
      </w:r>
      <w:r>
        <w:t> . . .”</w:t>
      </w:r>
      <w:r w:rsidR="00247F4C">
        <w:t xml:space="preserve"> Wit said, continuing on his way out the door.</w:t>
      </w:r>
      <w:r w:rsidR="00247F4C" w:rsidRPr="008B6DDE">
        <w:t xml:space="preserve"> </w:t>
      </w:r>
      <w:r w:rsidR="00247F4C">
        <w:t>He started whistling as Odium</w:t>
      </w:r>
      <w:r>
        <w:t>’</w:t>
      </w:r>
      <w:r w:rsidR="00247F4C">
        <w:t>s presence remained behind.</w:t>
      </w:r>
      <w:r w:rsidR="00247F4C" w:rsidRPr="008B6DDE">
        <w:t xml:space="preserve"> </w:t>
      </w:r>
      <w:r w:rsidR="00247F4C">
        <w:t xml:space="preserve">That had gone </w:t>
      </w:r>
      <w:r w:rsidR="00247F4C" w:rsidRPr="00CB5E9C">
        <w:rPr>
          <w:rStyle w:val="itali"/>
        </w:rPr>
        <w:t>exactly</w:t>
      </w:r>
      <w:r w:rsidR="00247F4C">
        <w:t xml:space="preserve"> as he</w:t>
      </w:r>
      <w:r>
        <w:t>’</w:t>
      </w:r>
      <w:r w:rsidR="00247F4C">
        <w:t>d imagined.</w:t>
      </w:r>
      <w:r w:rsidR="00247F4C" w:rsidRPr="008B6DDE">
        <w:t xml:space="preserve"> </w:t>
      </w:r>
      <w:r w:rsidR="00247F4C">
        <w:t>Except that last part.</w:t>
      </w:r>
      <w:r w:rsidR="00247F4C" w:rsidRPr="008B6DDE">
        <w:t xml:space="preserve"> </w:t>
      </w:r>
      <w:r w:rsidR="00247F4C">
        <w:t>He slowed, turning the words over in his mind.</w:t>
      </w:r>
    </w:p>
    <w:p w14:paraId="5432F33E" w14:textId="44FEFC82" w:rsidR="00247F4C" w:rsidRDefault="00247F4C" w:rsidP="00247F4C">
      <w:pPr>
        <w:pStyle w:val="Body-TextTx"/>
      </w:pPr>
      <w:r>
        <w:t>Was Rayse growing more thoughtful?</w:t>
      </w:r>
      <w:r w:rsidRPr="008B6DDE">
        <w:t xml:space="preserve"> </w:t>
      </w:r>
      <w:r>
        <w:t>Wit didn</w:t>
      </w:r>
      <w:r w:rsidR="00766B15">
        <w:t>’</w:t>
      </w:r>
      <w:r>
        <w:t>t need to worry, did he?</w:t>
      </w:r>
      <w:r w:rsidRPr="008B6DDE">
        <w:t xml:space="preserve"> </w:t>
      </w:r>
      <w:r>
        <w:t>After all this, Odium would be safely imprisoned, no matter what happened.</w:t>
      </w:r>
      <w:r w:rsidRPr="008B6DDE">
        <w:t xml:space="preserve"> </w:t>
      </w:r>
      <w:r>
        <w:t>There was no way out</w:t>
      </w:r>
      <w:r w:rsidR="00766B15">
        <w:t> . . .</w:t>
      </w:r>
    </w:p>
    <w:p w14:paraId="41AA82E4" w14:textId="0636BF87" w:rsidR="00247F4C" w:rsidRPr="00CB5E9C" w:rsidRDefault="00247F4C" w:rsidP="00247F4C">
      <w:pPr>
        <w:pStyle w:val="Body-TextTx"/>
      </w:pPr>
      <w:r w:rsidRPr="00CB5E9C">
        <w:rPr>
          <w:rStyle w:val="itali"/>
        </w:rPr>
        <w:t>Unless</w:t>
      </w:r>
      <w:r w:rsidR="00766B15">
        <w:rPr>
          <w:rStyle w:val="itali"/>
        </w:rPr>
        <w:t> . . .</w:t>
      </w:r>
    </w:p>
    <w:p w14:paraId="456C37D9" w14:textId="3338F483" w:rsidR="00247F4C" w:rsidRDefault="00247F4C" w:rsidP="00247F4C">
      <w:pPr>
        <w:pStyle w:val="Body-TextTx"/>
      </w:pPr>
      <w:r>
        <w:t>Wit</w:t>
      </w:r>
      <w:r w:rsidR="00766B15">
        <w:t>’</w:t>
      </w:r>
      <w:r>
        <w:t>s breath caught, but then he forced himself to keep whistling and walking.</w:t>
      </w:r>
    </w:p>
    <w:p w14:paraId="63A7638F" w14:textId="167242DF" w:rsidR="00247F4C" w:rsidRDefault="00247F4C" w:rsidP="00247F4C">
      <w:pPr>
        <w:pStyle w:val="Body-TextTx"/>
      </w:pPr>
      <w:r>
        <w:t xml:space="preserve">A power </w:t>
      </w:r>
      <w:r w:rsidRPr="00CB5E9C">
        <w:rPr>
          <w:rStyle w:val="itali"/>
        </w:rPr>
        <w:t>slammed</w:t>
      </w:r>
      <w:r>
        <w:t xml:space="preserve"> into him from behind.</w:t>
      </w:r>
      <w:r w:rsidRPr="008B6DDE">
        <w:t xml:space="preserve"> </w:t>
      </w:r>
      <w:r>
        <w:t>A golden energy, infinite and deadly.</w:t>
      </w:r>
      <w:r w:rsidRPr="008B6DDE">
        <w:t xml:space="preserve"> </w:t>
      </w:r>
      <w:r>
        <w:t>Wit</w:t>
      </w:r>
      <w:r w:rsidR="00766B15">
        <w:t>’</w:t>
      </w:r>
      <w:r>
        <w:t xml:space="preserve">s eyes went wide, and he gasped, sensing something horribly </w:t>
      </w:r>
      <w:r w:rsidRPr="00CB5E9C">
        <w:rPr>
          <w:rStyle w:val="itali"/>
        </w:rPr>
        <w:t>wrong</w:t>
      </w:r>
      <w:r>
        <w:t xml:space="preserve"> about that power.</w:t>
      </w:r>
    </w:p>
    <w:p w14:paraId="27A35C16" w14:textId="0C8A9C29" w:rsidR="00247F4C" w:rsidRDefault="00247F4C" w:rsidP="00247F4C">
      <w:pPr>
        <w:pStyle w:val="Body-TextTx"/>
      </w:pPr>
      <w:r w:rsidRPr="00CB5E9C">
        <w:rPr>
          <w:rStyle w:val="itali"/>
        </w:rPr>
        <w:t>I have made an error, I see,</w:t>
      </w:r>
      <w:r>
        <w:t xml:space="preserve"> the power said, soft and thoughtful.</w:t>
      </w:r>
      <w:r w:rsidRPr="008B6DDE">
        <w:t xml:space="preserve"> </w:t>
      </w:r>
      <w:r w:rsidRPr="00CB5E9C">
        <w:rPr>
          <w:rStyle w:val="itali"/>
        </w:rPr>
        <w:t>I am new to this. I should not have pushed for information. It</w:t>
      </w:r>
      <w:r w:rsidR="00766B15">
        <w:rPr>
          <w:rStyle w:val="itali"/>
        </w:rPr>
        <w:t>’</w:t>
      </w:r>
      <w:r w:rsidRPr="00CB5E9C">
        <w:rPr>
          <w:rStyle w:val="itali"/>
        </w:rPr>
        <w:t>s all about giving you what you expect. Even a being thousands of years old can be tricked. I know this from personal experience now.</w:t>
      </w:r>
    </w:p>
    <w:p w14:paraId="41108A7D" w14:textId="261B1235" w:rsidR="00247F4C" w:rsidRDefault="00766B15" w:rsidP="00247F4C">
      <w:pPr>
        <w:pStyle w:val="Body-TextTx"/>
      </w:pPr>
      <w:r>
        <w:t>“</w:t>
      </w:r>
      <w:r w:rsidR="00247F4C">
        <w:t>Who are you?</w:t>
      </w:r>
      <w:r>
        <w:t>”</w:t>
      </w:r>
      <w:r w:rsidR="00247F4C">
        <w:t xml:space="preserve"> Wit whispered.</w:t>
      </w:r>
    </w:p>
    <w:p w14:paraId="329DB6BA" w14:textId="5EE9EEB7" w:rsidR="00247F4C" w:rsidRDefault="00247F4C" w:rsidP="00247F4C">
      <w:pPr>
        <w:pStyle w:val="Body-TextTx"/>
      </w:pPr>
      <w:r w:rsidRPr="00CB5E9C">
        <w:rPr>
          <w:rStyle w:val="itali"/>
        </w:rPr>
        <w:t>Odium,</w:t>
      </w:r>
      <w:r>
        <w:t xml:space="preserve"> the power said.</w:t>
      </w:r>
      <w:r w:rsidRPr="008B6DDE">
        <w:t xml:space="preserve"> </w:t>
      </w:r>
      <w:r w:rsidRPr="00CB5E9C">
        <w:rPr>
          <w:rStyle w:val="itali"/>
        </w:rPr>
        <w:t>Let me see</w:t>
      </w:r>
      <w:r w:rsidR="00766B15">
        <w:rPr>
          <w:rStyle w:val="itali"/>
        </w:rPr>
        <w:t> . . .</w:t>
      </w:r>
      <w:r w:rsidRPr="00CB5E9C">
        <w:rPr>
          <w:rStyle w:val="itali"/>
        </w:rPr>
        <w:t xml:space="preserve"> I cannot harm you. But here, you have used this other Investiture to store your memories, haven</w:t>
      </w:r>
      <w:r w:rsidR="00766B15">
        <w:rPr>
          <w:rStyle w:val="itali"/>
        </w:rPr>
        <w:t>’</w:t>
      </w:r>
      <w:r w:rsidRPr="00CB5E9C">
        <w:rPr>
          <w:rStyle w:val="itali"/>
        </w:rPr>
        <w:t>t you? Because you</w:t>
      </w:r>
      <w:r w:rsidR="00766B15">
        <w:rPr>
          <w:rStyle w:val="itali"/>
        </w:rPr>
        <w:t>’</w:t>
      </w:r>
      <w:r w:rsidRPr="00CB5E9C">
        <w:rPr>
          <w:rStyle w:val="itali"/>
        </w:rPr>
        <w:t>ve lived longer than a mortal should, you need to put the excess memories somewhere. I can</w:t>
      </w:r>
      <w:r w:rsidR="00766B15">
        <w:rPr>
          <w:rStyle w:val="itali"/>
        </w:rPr>
        <w:t>’</w:t>
      </w:r>
      <w:r w:rsidRPr="00CB5E9C">
        <w:rPr>
          <w:rStyle w:val="itali"/>
        </w:rPr>
        <w:t>t see your mind, but I can see these, can</w:t>
      </w:r>
      <w:r w:rsidR="00766B15">
        <w:rPr>
          <w:rStyle w:val="itali"/>
        </w:rPr>
        <w:t>’</w:t>
      </w:r>
      <w:r w:rsidRPr="00CB5E9C">
        <w:rPr>
          <w:rStyle w:val="itali"/>
        </w:rPr>
        <w:t>t I?</w:t>
      </w:r>
    </w:p>
    <w:p w14:paraId="6777C4D3" w14:textId="16CF4E1D" w:rsidR="00247F4C" w:rsidRDefault="00247F4C" w:rsidP="00247F4C">
      <w:pPr>
        <w:pStyle w:val="Body-TextTx"/>
      </w:pPr>
      <w:r>
        <w:t>For the first time in a long, long while, Wit felt true terror.</w:t>
      </w:r>
      <w:r w:rsidRPr="008B6DDE">
        <w:t xml:space="preserve"> </w:t>
      </w:r>
      <w:r>
        <w:t>If Odium destroyed the Breaths that held his memories</w:t>
      </w:r>
      <w:r w:rsidR="00766B15">
        <w:t> . . .</w:t>
      </w:r>
    </w:p>
    <w:p w14:paraId="78C6C8E3" w14:textId="34143399" w:rsidR="00247F4C" w:rsidRDefault="00247F4C" w:rsidP="00247F4C">
      <w:pPr>
        <w:pStyle w:val="Body-TextTx"/>
      </w:pPr>
      <w:r w:rsidRPr="00CB5E9C">
        <w:rPr>
          <w:rStyle w:val="itali"/>
        </w:rPr>
        <w:t>I don</w:t>
      </w:r>
      <w:r w:rsidR="00766B15">
        <w:rPr>
          <w:rStyle w:val="itali"/>
        </w:rPr>
        <w:t>’</w:t>
      </w:r>
      <w:r w:rsidRPr="00CB5E9C">
        <w:rPr>
          <w:rStyle w:val="itali"/>
        </w:rPr>
        <w:t>t believe this will cause you actual harm</w:t>
      </w:r>
      <w:r w:rsidR="00766B15">
        <w:rPr>
          <w:rStyle w:val="itali"/>
        </w:rPr>
        <w:t> . . .</w:t>
      </w:r>
      <w:r>
        <w:t xml:space="preserve"> Odium said.</w:t>
      </w:r>
      <w:r w:rsidRPr="008B6DDE">
        <w:t xml:space="preserve"> </w:t>
      </w:r>
      <w:r w:rsidRPr="00CB5E9C">
        <w:rPr>
          <w:rStyle w:val="itali"/>
        </w:rPr>
        <w:t>Yes, it seems my predecessor</w:t>
      </w:r>
      <w:r w:rsidR="00766B15">
        <w:rPr>
          <w:rStyle w:val="itali"/>
        </w:rPr>
        <w:t>’</w:t>
      </w:r>
      <w:r w:rsidRPr="00CB5E9C">
        <w:rPr>
          <w:rStyle w:val="itali"/>
        </w:rPr>
        <w:t>s agreements will allow me to—</w:t>
      </w:r>
    </w:p>
    <w:p w14:paraId="7D159E6D" w14:textId="2248C9FA" w:rsidR="00247F4C" w:rsidRDefault="00247F4C" w:rsidP="00247F4C">
      <w:pPr>
        <w:pStyle w:val="Body-TextTx"/>
      </w:pPr>
      <w:r>
        <w:lastRenderedPageBreak/>
        <w:t>Wit stopped in the hallways of Elhokar</w:t>
      </w:r>
      <w:r w:rsidR="00766B15">
        <w:t>’</w:t>
      </w:r>
      <w:r>
        <w:t>s old palace on the Shattered Plains.</w:t>
      </w:r>
      <w:r w:rsidRPr="008B6DDE">
        <w:t xml:space="preserve"> </w:t>
      </w:r>
      <w:r>
        <w:t>He searched around, then cocked his head.</w:t>
      </w:r>
      <w:r w:rsidRPr="008B6DDE">
        <w:t xml:space="preserve"> </w:t>
      </w:r>
      <w:r>
        <w:t>Had he heard something?</w:t>
      </w:r>
    </w:p>
    <w:p w14:paraId="416BC671" w14:textId="77777777" w:rsidR="00247F4C" w:rsidRDefault="00247F4C" w:rsidP="00247F4C">
      <w:pPr>
        <w:pStyle w:val="Body-TextTx"/>
      </w:pPr>
      <w:r>
        <w:t>He shook his head and continued forward, looking for an audience.</w:t>
      </w:r>
      <w:r w:rsidRPr="008B6DDE">
        <w:t xml:space="preserve"> </w:t>
      </w:r>
      <w:r>
        <w:t>He flipped a coin in the air, then caught it before snapping his hand forward and spreading his fingers to show that the coin had vanished.</w:t>
      </w:r>
      <w:r w:rsidRPr="008B6DDE">
        <w:t xml:space="preserve"> </w:t>
      </w:r>
      <w:r>
        <w:t>But of course it was secretly in his other hand, palmed, hidden from sight.</w:t>
      </w:r>
    </w:p>
    <w:p w14:paraId="5EA8A6DB" w14:textId="73D7F8CE" w:rsidR="00247F4C" w:rsidRDefault="00766B15" w:rsidP="00247F4C">
      <w:pPr>
        <w:pStyle w:val="Body-TextTx"/>
      </w:pPr>
      <w:r>
        <w:t>“</w:t>
      </w:r>
      <w:r w:rsidR="00247F4C">
        <w:t>Storytelling,</w:t>
      </w:r>
      <w:r>
        <w:t>”</w:t>
      </w:r>
      <w:r w:rsidR="00247F4C">
        <w:t xml:space="preserve"> he said to the empty hallway, </w:t>
      </w:r>
      <w:r>
        <w:t>“</w:t>
      </w:r>
      <w:r w:rsidR="00247F4C">
        <w:t>is essentially about cheating.</w:t>
      </w:r>
      <w:r>
        <w:t>”</w:t>
      </w:r>
    </w:p>
    <w:p w14:paraId="0715F62E" w14:textId="77777777" w:rsidR="00247F4C" w:rsidRDefault="00247F4C" w:rsidP="00247F4C">
      <w:pPr>
        <w:pStyle w:val="Body-TextTx"/>
      </w:pPr>
      <w:r>
        <w:t>He tucked the coin into his belt with a quick gesture, keeping up the flourishes of his other hand as a distraction.</w:t>
      </w:r>
      <w:r w:rsidRPr="008B6DDE">
        <w:t xml:space="preserve"> </w:t>
      </w:r>
      <w:r>
        <w:t xml:space="preserve">Then he heard a </w:t>
      </w:r>
      <w:r w:rsidRPr="00CB5E9C">
        <w:rPr>
          <w:rStyle w:val="itali"/>
        </w:rPr>
        <w:t>pling</w:t>
      </w:r>
      <w:r>
        <w:t xml:space="preserve"> as something slipped free of his belt.</w:t>
      </w:r>
      <w:r w:rsidRPr="008B6DDE">
        <w:t xml:space="preserve"> </w:t>
      </w:r>
      <w:r>
        <w:t>He stopped and found one of his fake coins on the ground, the ones that could be stuck together to appear as one.</w:t>
      </w:r>
    </w:p>
    <w:p w14:paraId="7091F549" w14:textId="77777777" w:rsidR="00247F4C" w:rsidRDefault="00247F4C" w:rsidP="00247F4C">
      <w:pPr>
        <w:pStyle w:val="Body-TextTx"/>
      </w:pPr>
      <w:r>
        <w:t>But just one half?</w:t>
      </w:r>
      <w:r w:rsidRPr="008B6DDE">
        <w:t xml:space="preserve"> </w:t>
      </w:r>
      <w:r>
        <w:t>That should have been safely tucked away in the little pocket hidden in his shirt.</w:t>
      </w:r>
      <w:r w:rsidRPr="008B6DDE">
        <w:t xml:space="preserve"> </w:t>
      </w:r>
      <w:r>
        <w:t>He picked it up, glanced around to see that no one had noticed the mistake.</w:t>
      </w:r>
    </w:p>
    <w:p w14:paraId="2A7BE2AA" w14:textId="0E8277FD" w:rsidR="00247F4C" w:rsidRDefault="00766B15" w:rsidP="00247F4C">
      <w:pPr>
        <w:pStyle w:val="Body-TextTx"/>
      </w:pPr>
      <w:r>
        <w:t>“</w:t>
      </w:r>
      <w:r w:rsidR="00247F4C">
        <w:t>Pretend you didn</w:t>
      </w:r>
      <w:r>
        <w:t>’</w:t>
      </w:r>
      <w:r w:rsidR="00247F4C">
        <w:t>t see that, Design,</w:t>
      </w:r>
      <w:r>
        <w:t>”</w:t>
      </w:r>
      <w:r w:rsidR="00247F4C">
        <w:t xml:space="preserve"> he said.</w:t>
      </w:r>
    </w:p>
    <w:p w14:paraId="6DB35205" w14:textId="79457C93" w:rsidR="00247F4C" w:rsidRDefault="00247F4C" w:rsidP="00247F4C">
      <w:pPr>
        <w:pStyle w:val="Body-TextTx"/>
      </w:pPr>
      <w:r>
        <w:t>But she wasn</w:t>
      </w:r>
      <w:r w:rsidR="00766B15">
        <w:t>’</w:t>
      </w:r>
      <w:r>
        <w:t>t there on his coat.</w:t>
      </w:r>
      <w:r w:rsidRPr="008B6DDE">
        <w:t xml:space="preserve"> </w:t>
      </w:r>
      <w:r>
        <w:t>Storming spren.</w:t>
      </w:r>
      <w:r w:rsidRPr="008B6DDE">
        <w:t xml:space="preserve"> </w:t>
      </w:r>
      <w:r>
        <w:t>Had she slipped away when he hadn</w:t>
      </w:r>
      <w:r w:rsidR="00766B15">
        <w:t>’</w:t>
      </w:r>
      <w:r>
        <w:t>t been looking?</w:t>
      </w:r>
      <w:r w:rsidRPr="008B6DDE">
        <w:t xml:space="preserve"> </w:t>
      </w:r>
      <w:r>
        <w:t>He put a hand to his head, feeling an odd disorientation.</w:t>
      </w:r>
    </w:p>
    <w:p w14:paraId="135E87D9" w14:textId="77777777" w:rsidR="00247F4C" w:rsidRDefault="00247F4C" w:rsidP="00247F4C">
      <w:pPr>
        <w:pStyle w:val="Body-TextTx"/>
      </w:pPr>
      <w:r>
        <w:t>Something was wrong.</w:t>
      </w:r>
      <w:r w:rsidRPr="008B6DDE">
        <w:t xml:space="preserve"> </w:t>
      </w:r>
      <w:r>
        <w:t>But what?</w:t>
      </w:r>
    </w:p>
    <w:p w14:paraId="2C8E5764" w14:textId="31A31766" w:rsidR="00247F4C" w:rsidRDefault="00766B15" w:rsidP="00247F4C">
      <w:pPr>
        <w:pStyle w:val="Body-TextTx"/>
      </w:pPr>
      <w:r>
        <w:t>“</w:t>
      </w:r>
      <w:r w:rsidR="00247F4C">
        <w:t>The challenge</w:t>
      </w:r>
      <w:r>
        <w:t> . . .”</w:t>
      </w:r>
      <w:r w:rsidR="00247F4C">
        <w:t xml:space="preserve"> he said, tucking away the fake coin, </w:t>
      </w:r>
      <w:r>
        <w:t>“</w:t>
      </w:r>
      <w:r w:rsidR="00247F4C">
        <w:t>is to make everyone believe you</w:t>
      </w:r>
      <w:r>
        <w:t>’</w:t>
      </w:r>
      <w:r w:rsidR="00247F4C">
        <w:t>ve lived a thousand lives</w:t>
      </w:r>
      <w:r>
        <w:t>. . . .</w:t>
      </w:r>
      <w:r w:rsidR="00247F4C">
        <w:t xml:space="preserve"> Make them </w:t>
      </w:r>
      <w:r w:rsidR="00247F4C" w:rsidRPr="00CB5E9C">
        <w:rPr>
          <w:rStyle w:val="itali"/>
        </w:rPr>
        <w:t>feel</w:t>
      </w:r>
      <w:r w:rsidR="00247F4C">
        <w:t xml:space="preserve"> the pain, the sights, the truths</w:t>
      </w:r>
      <w:r>
        <w:t> . . .”</w:t>
      </w:r>
    </w:p>
    <w:p w14:paraId="6BBB5CB6" w14:textId="2AE61297" w:rsidR="00247F4C" w:rsidRDefault="00247F4C" w:rsidP="00247F4C">
      <w:pPr>
        <w:pStyle w:val="Body-TextTx"/>
      </w:pPr>
      <w:r>
        <w:t>Damn.</w:t>
      </w:r>
      <w:r w:rsidRPr="008B6DDE">
        <w:t xml:space="preserve"> </w:t>
      </w:r>
      <w:r>
        <w:t>It was wrong somehow.</w:t>
      </w:r>
      <w:r w:rsidRPr="008B6DDE">
        <w:t xml:space="preserve"> </w:t>
      </w:r>
      <w:r w:rsidR="00766B15">
        <w:t>“</w:t>
      </w:r>
      <w:r>
        <w:t>You use the same dirty tricks for storytelling,</w:t>
      </w:r>
      <w:r w:rsidR="00766B15">
        <w:t>”</w:t>
      </w:r>
      <w:r>
        <w:t xml:space="preserve"> Wit whispered, </w:t>
      </w:r>
      <w:r w:rsidR="00766B15">
        <w:t>“</w:t>
      </w:r>
      <w:r>
        <w:t>as you do for fighting in an alley.</w:t>
      </w:r>
      <w:r w:rsidRPr="008B6DDE">
        <w:t xml:space="preserve"> </w:t>
      </w:r>
      <w:r>
        <w:t>Always be ready to hit them where they aren</w:t>
      </w:r>
      <w:r w:rsidR="00766B15">
        <w:t>’</w:t>
      </w:r>
      <w:r>
        <w:t>t prepared.</w:t>
      </w:r>
      <w:r w:rsidR="00766B15">
        <w:t>”</w:t>
      </w:r>
    </w:p>
    <w:p w14:paraId="0DE0939A" w14:textId="168616E0" w:rsidR="00247F4C" w:rsidRDefault="00247F4C" w:rsidP="00247F4C">
      <w:pPr>
        <w:pStyle w:val="Body-TextTx"/>
      </w:pPr>
      <w:r>
        <w:t>But no one was listening.</w:t>
      </w:r>
      <w:r w:rsidRPr="008B6DDE">
        <w:t xml:space="preserve"> </w:t>
      </w:r>
      <w:r>
        <w:t>Hadn</w:t>
      </w:r>
      <w:r w:rsidR="00766B15">
        <w:t>’</w:t>
      </w:r>
      <w:r>
        <w:t>t there been a couple of Sja-anat</w:t>
      </w:r>
      <w:r w:rsidR="00766B15">
        <w:t>’</w:t>
      </w:r>
      <w:r>
        <w:t>s minions following him earlier?</w:t>
      </w:r>
      <w:r w:rsidRPr="008B6DDE">
        <w:t xml:space="preserve"> </w:t>
      </w:r>
      <w:r>
        <w:t>He vaguely remembered</w:t>
      </w:r>
      <w:r w:rsidR="00766B15">
        <w:t> . . .</w:t>
      </w:r>
      <w:r>
        <w:t xml:space="preserve"> Design chasing them away?</w:t>
      </w:r>
    </w:p>
    <w:p w14:paraId="7B8B3A8E" w14:textId="77777777" w:rsidR="00247F4C" w:rsidRDefault="00247F4C" w:rsidP="00247F4C">
      <w:pPr>
        <w:pStyle w:val="Body-TextTx"/>
      </w:pPr>
      <w:r>
        <w:lastRenderedPageBreak/>
        <w:t>Wit stared around himself, but then felt something.</w:t>
      </w:r>
      <w:r w:rsidRPr="008B6DDE">
        <w:t xml:space="preserve"> </w:t>
      </w:r>
      <w:r>
        <w:t>A tingling that made his Breaths go wild.</w:t>
      </w:r>
    </w:p>
    <w:p w14:paraId="275261F5" w14:textId="523E3CD8" w:rsidR="00247F4C" w:rsidRDefault="00247F4C" w:rsidP="00247F4C">
      <w:pPr>
        <w:pStyle w:val="Body-TextTx"/>
      </w:pPr>
      <w:r w:rsidRPr="00CB5E9C">
        <w:rPr>
          <w:rStyle w:val="itali"/>
        </w:rPr>
        <w:t>Ah</w:t>
      </w:r>
      <w:r w:rsidR="00766B15">
        <w:rPr>
          <w:rStyle w:val="itali"/>
        </w:rPr>
        <w:t> . . .</w:t>
      </w:r>
      <w:r w:rsidRPr="00170D2A">
        <w:t xml:space="preserve"> </w:t>
      </w:r>
      <w:r>
        <w:t>he thought.</w:t>
      </w:r>
      <w:r w:rsidRPr="008B6DDE">
        <w:t xml:space="preserve"> </w:t>
      </w:r>
      <w:r>
        <w:t>He</w:t>
      </w:r>
      <w:r w:rsidR="00766B15">
        <w:t>’</w:t>
      </w:r>
      <w:r>
        <w:t>d been expecting this; it was why he had left the tower.</w:t>
      </w:r>
      <w:r w:rsidRPr="008B6DDE">
        <w:t xml:space="preserve"> </w:t>
      </w:r>
      <w:r>
        <w:t>Odium couldn</w:t>
      </w:r>
      <w:r w:rsidR="00766B15">
        <w:t>’</w:t>
      </w:r>
      <w:r>
        <w:t>t find him there.</w:t>
      </w:r>
    </w:p>
    <w:p w14:paraId="1E84BDF6" w14:textId="7D0179B5" w:rsidR="00247F4C" w:rsidRDefault="00247F4C" w:rsidP="00247F4C">
      <w:pPr>
        <w:pStyle w:val="Body-TextTx"/>
      </w:pPr>
      <w:r>
        <w:t>He hiked the short distance to Elhokar</w:t>
      </w:r>
      <w:r w:rsidR="00766B15">
        <w:t>’</w:t>
      </w:r>
      <w:r>
        <w:t>s former sitting room and made himself available—visible, easy to reach.</w:t>
      </w:r>
      <w:r w:rsidRPr="008B6DDE">
        <w:t xml:space="preserve"> </w:t>
      </w:r>
      <w:r>
        <w:t xml:space="preserve">Then, when the </w:t>
      </w:r>
      <w:r w:rsidRPr="00CB5E9C">
        <w:rPr>
          <w:rStyle w:val="itali"/>
        </w:rPr>
        <w:t>presence</w:t>
      </w:r>
      <w:r>
        <w:t xml:space="preserve"> entered the nondescript stone chamber, Wit bowed.</w:t>
      </w:r>
    </w:p>
    <w:p w14:paraId="6578448E" w14:textId="7200FF8F" w:rsidR="00247F4C" w:rsidRDefault="00766B15" w:rsidP="00247F4C">
      <w:pPr>
        <w:pStyle w:val="Body-TextTx"/>
      </w:pPr>
      <w:r>
        <w:t>“</w:t>
      </w:r>
      <w:r w:rsidR="00247F4C">
        <w:t>Welcome, Rayse!</w:t>
      </w:r>
      <w:r>
        <w:t>”</w:t>
      </w:r>
      <w:r w:rsidR="00247F4C">
        <w:t xml:space="preserve"> Wit said.</w:t>
      </w:r>
      <w:r w:rsidR="00247F4C" w:rsidRPr="008B6DDE">
        <w:t xml:space="preserve"> </w:t>
      </w:r>
      <w:r>
        <w:t>“</w:t>
      </w:r>
      <w:r w:rsidR="00247F4C">
        <w:t>It</w:t>
      </w:r>
      <w:r>
        <w:t>’</w:t>
      </w:r>
      <w:r w:rsidR="00247F4C">
        <w:t>s been not nearly long enough.</w:t>
      </w:r>
      <w:r>
        <w:t>”</w:t>
      </w:r>
    </w:p>
    <w:p w14:paraId="51EAF2A5" w14:textId="77777777" w:rsidR="00247F4C" w:rsidRDefault="00247F4C" w:rsidP="00247F4C">
      <w:pPr>
        <w:pStyle w:val="Body-TextTx"/>
      </w:pPr>
      <w:r w:rsidRPr="00CB5E9C">
        <w:rPr>
          <w:rStyle w:val="itali"/>
        </w:rPr>
        <w:t>I noticed your touch on the contract,</w:t>
      </w:r>
      <w:r>
        <w:t xml:space="preserve"> a dramatic voice said in his head.</w:t>
      </w:r>
    </w:p>
    <w:p w14:paraId="3D6B95D5" w14:textId="0E6D6AF6" w:rsidR="00247F4C" w:rsidRDefault="00766B15" w:rsidP="00247F4C">
      <w:pPr>
        <w:pStyle w:val="Body-TextTx"/>
      </w:pPr>
      <w:r>
        <w:t>“</w:t>
      </w:r>
      <w:r w:rsidR="00247F4C">
        <w:t>You</w:t>
      </w:r>
      <w:r>
        <w:t>’</w:t>
      </w:r>
      <w:r w:rsidR="00247F4C">
        <w:t>ve always been a clever one,</w:t>
      </w:r>
      <w:r>
        <w:t>”</w:t>
      </w:r>
      <w:r w:rsidR="00247F4C">
        <w:t xml:space="preserve"> Wit said.</w:t>
      </w:r>
      <w:r w:rsidR="00247F4C" w:rsidRPr="008B6DDE">
        <w:t xml:space="preserve"> </w:t>
      </w:r>
      <w:r>
        <w:t>“</w:t>
      </w:r>
      <w:r w:rsidR="00247F4C">
        <w:t xml:space="preserve">Was it my brilliant prose that clued you in, my clever bargaining abilities, or the fact that I included my </w:t>
      </w:r>
      <w:r w:rsidR="00247F4C" w:rsidRPr="00CB5E9C">
        <w:rPr>
          <w:rStyle w:val="itali"/>
        </w:rPr>
        <w:t>name</w:t>
      </w:r>
      <w:r w:rsidR="00247F4C">
        <w:t xml:space="preserve"> right there for you to read?</w:t>
      </w:r>
      <w:r>
        <w:t>”</w:t>
      </w:r>
    </w:p>
    <w:p w14:paraId="635FE9D0" w14:textId="77777777" w:rsidR="00247F4C" w:rsidRPr="00CB5E9C" w:rsidRDefault="00247F4C" w:rsidP="00247F4C">
      <w:pPr>
        <w:pStyle w:val="Body-TextTx"/>
      </w:pPr>
      <w:r w:rsidRPr="00CB5E9C">
        <w:rPr>
          <w:rStyle w:val="itali"/>
        </w:rPr>
        <w:t>What game do you play here?</w:t>
      </w:r>
    </w:p>
    <w:p w14:paraId="7199BDCE" w14:textId="05CC3624" w:rsidR="00247F4C" w:rsidRDefault="00766B15" w:rsidP="00247F4C">
      <w:pPr>
        <w:pStyle w:val="Body-TextTx"/>
      </w:pPr>
      <w:r>
        <w:t>“</w:t>
      </w:r>
      <w:r w:rsidR="00247F4C">
        <w:t>A game of sense.</w:t>
      </w:r>
      <w:r>
        <w:t>”</w:t>
      </w:r>
    </w:p>
    <w:p w14:paraId="32138198" w14:textId="4FA1FFFF" w:rsidR="00247F4C" w:rsidRDefault="00766B15" w:rsidP="00247F4C">
      <w:pPr>
        <w:pStyle w:val="Body-TextTx"/>
      </w:pPr>
      <w:r w:rsidRPr="00766B15">
        <w:rPr>
          <w:rStyle w:val="itali"/>
        </w:rPr>
        <w:t xml:space="preserve">. . . </w:t>
      </w:r>
      <w:r w:rsidR="00247F4C" w:rsidRPr="00CB5E9C">
        <w:rPr>
          <w:rStyle w:val="itali"/>
        </w:rPr>
        <w:t>What?</w:t>
      </w:r>
    </w:p>
    <w:p w14:paraId="315F8481" w14:textId="130BCC99" w:rsidR="00247F4C" w:rsidRDefault="00766B15" w:rsidP="00247F4C">
      <w:pPr>
        <w:pStyle w:val="Body-TextTx"/>
      </w:pPr>
      <w:r>
        <w:t>“</w:t>
      </w:r>
      <w:r w:rsidR="00247F4C">
        <w:t>Sense, Odium.</w:t>
      </w:r>
      <w:r w:rsidR="00247F4C" w:rsidRPr="008B6DDE">
        <w:t xml:space="preserve"> </w:t>
      </w:r>
      <w:r w:rsidR="00247F4C">
        <w:t>The only kind I have is nonsense.</w:t>
      </w:r>
      <w:r w:rsidR="00247F4C" w:rsidRPr="008B6DDE">
        <w:t xml:space="preserve"> </w:t>
      </w:r>
      <w:r w:rsidR="00247F4C">
        <w:t>Well, and some cents</w:t>
      </w:r>
      <w:r>
        <w:t> . . .”</w:t>
      </w:r>
      <w:r w:rsidR="00247F4C">
        <w:t xml:space="preserve"> He glanced down at the coin he still held in his hand, then cocked his head.</w:t>
      </w:r>
    </w:p>
    <w:p w14:paraId="386B0C00" w14:textId="77777777" w:rsidR="00247F4C" w:rsidRPr="00CB5E9C" w:rsidRDefault="00247F4C" w:rsidP="00247F4C">
      <w:pPr>
        <w:pStyle w:val="Body-TextTx"/>
      </w:pPr>
      <w:r w:rsidRPr="00CB5E9C">
        <w:rPr>
          <w:rStyle w:val="itali"/>
        </w:rPr>
        <w:t>I hate you.</w:t>
      </w:r>
    </w:p>
    <w:p w14:paraId="7DB82C3F" w14:textId="7DF026D0" w:rsidR="00247F4C" w:rsidRDefault="00766B15" w:rsidP="00247F4C">
      <w:pPr>
        <w:pStyle w:val="Body-TextTx"/>
      </w:pPr>
      <w:r>
        <w:t>“</w:t>
      </w:r>
      <w:r w:rsidR="00247F4C">
        <w:t>Rayse,</w:t>
      </w:r>
      <w:r>
        <w:t>”</w:t>
      </w:r>
      <w:r w:rsidR="00247F4C">
        <w:t xml:space="preserve"> Wit said, looking up, </w:t>
      </w:r>
      <w:r>
        <w:t>“</w:t>
      </w:r>
      <w:r w:rsidR="00247F4C">
        <w:t>you</w:t>
      </w:r>
      <w:r>
        <w:t>’</w:t>
      </w:r>
      <w:r w:rsidR="00247F4C">
        <w:t>re supposed to be an idiot.</w:t>
      </w:r>
      <w:r w:rsidR="00247F4C" w:rsidRPr="008B6DDE">
        <w:t xml:space="preserve"> </w:t>
      </w:r>
      <w:r w:rsidR="00247F4C">
        <w:t>Say intelligent things like that too much, and I</w:t>
      </w:r>
      <w:r>
        <w:t>’</w:t>
      </w:r>
      <w:r w:rsidR="00247F4C">
        <w:t>ll need to reevaluate</w:t>
      </w:r>
      <w:r>
        <w:t>. . . .</w:t>
      </w:r>
      <w:r w:rsidR="00247F4C">
        <w:t xml:space="preserve"> Anyway, I know you adjusted the contract, trying for an advantage.</w:t>
      </w:r>
      <w:r w:rsidR="00247F4C" w:rsidRPr="008B6DDE">
        <w:t xml:space="preserve"> </w:t>
      </w:r>
      <w:r w:rsidR="00247F4C">
        <w:t>How does it feel to know that Dalinar Kholin, a simple mortal, has gotten the better of you?</w:t>
      </w:r>
      <w:r>
        <w:t>”</w:t>
      </w:r>
    </w:p>
    <w:p w14:paraId="1D865B55" w14:textId="77777777" w:rsidR="00247F4C" w:rsidRDefault="00247F4C" w:rsidP="00247F4C">
      <w:pPr>
        <w:pStyle w:val="Body-TextTx"/>
      </w:pPr>
      <w:r w:rsidRPr="00CB5E9C">
        <w:rPr>
          <w:rStyle w:val="itali"/>
        </w:rPr>
        <w:t>I shall have my vengeance,</w:t>
      </w:r>
      <w:r>
        <w:t xml:space="preserve"> Odium said.</w:t>
      </w:r>
      <w:r w:rsidRPr="008B6DDE">
        <w:t xml:space="preserve"> </w:t>
      </w:r>
      <w:r w:rsidRPr="00CB5E9C">
        <w:rPr>
          <w:rStyle w:val="itali"/>
        </w:rPr>
        <w:t>Even if it takes an eternity, Cephandrius, I</w:t>
      </w:r>
      <w:r>
        <w:t xml:space="preserve"> will </w:t>
      </w:r>
      <w:r w:rsidRPr="00CB5E9C">
        <w:rPr>
          <w:rStyle w:val="itali"/>
        </w:rPr>
        <w:lastRenderedPageBreak/>
        <w:t>destroy you.</w:t>
      </w:r>
    </w:p>
    <w:p w14:paraId="466A9BD4" w14:textId="350882F5" w:rsidR="00247F4C" w:rsidRDefault="00766B15" w:rsidP="00247F4C">
      <w:pPr>
        <w:pStyle w:val="Body-TextTx"/>
      </w:pPr>
      <w:r>
        <w:t>“</w:t>
      </w:r>
      <w:r w:rsidR="00247F4C">
        <w:t>Enjoy that!</w:t>
      </w:r>
      <w:r>
        <w:t>”</w:t>
      </w:r>
      <w:r w:rsidR="00247F4C">
        <w:t xml:space="preserve"> Wit said, striding toward the door.</w:t>
      </w:r>
      <w:r w:rsidR="00247F4C" w:rsidRPr="008B6DDE">
        <w:t xml:space="preserve"> </w:t>
      </w:r>
      <w:r>
        <w:t>“</w:t>
      </w:r>
      <w:r w:rsidR="00247F4C">
        <w:t>Let me know how you enjoy the time with yourself.</w:t>
      </w:r>
      <w:r w:rsidR="00247F4C" w:rsidRPr="008B6DDE">
        <w:t xml:space="preserve"> </w:t>
      </w:r>
      <w:r w:rsidR="00247F4C">
        <w:t xml:space="preserve">The Beyond knows, no one </w:t>
      </w:r>
      <w:r w:rsidR="00247F4C" w:rsidRPr="00CB5E9C">
        <w:rPr>
          <w:rStyle w:val="itali"/>
        </w:rPr>
        <w:t>else</w:t>
      </w:r>
      <w:r w:rsidR="00247F4C">
        <w:t xml:space="preserve"> can stand your company.</w:t>
      </w:r>
      <w:r>
        <w:t>”</w:t>
      </w:r>
    </w:p>
    <w:p w14:paraId="02E8E697" w14:textId="6D41D869" w:rsidR="00247F4C" w:rsidRDefault="00247F4C" w:rsidP="00247F4C">
      <w:pPr>
        <w:pStyle w:val="Body-TextTx"/>
      </w:pPr>
      <w:r w:rsidRPr="00CB5E9C">
        <w:rPr>
          <w:rStyle w:val="itali"/>
        </w:rPr>
        <w:t>It doesn</w:t>
      </w:r>
      <w:r w:rsidR="00766B15">
        <w:rPr>
          <w:rStyle w:val="itali"/>
        </w:rPr>
        <w:t>’</w:t>
      </w:r>
      <w:r w:rsidRPr="00CB5E9C">
        <w:rPr>
          <w:rStyle w:val="itali"/>
        </w:rPr>
        <w:t>t matter!</w:t>
      </w:r>
      <w:r>
        <w:t xml:space="preserve"> Odium roared.</w:t>
      </w:r>
      <w:r w:rsidRPr="008B6DDE">
        <w:t xml:space="preserve"> </w:t>
      </w:r>
      <w:r w:rsidRPr="00CB5E9C">
        <w:rPr>
          <w:rStyle w:val="itali"/>
        </w:rPr>
        <w:t>My champion will destroy Dalinar</w:t>
      </w:r>
      <w:r w:rsidR="00766B15">
        <w:rPr>
          <w:rStyle w:val="itali"/>
        </w:rPr>
        <w:t>’</w:t>
      </w:r>
      <w:r w:rsidRPr="00CB5E9C">
        <w:rPr>
          <w:rStyle w:val="itali"/>
        </w:rPr>
        <w:t>s, and then I will use him and my other minions here to do whatever I wish!</w:t>
      </w:r>
    </w:p>
    <w:p w14:paraId="3BE2E8C7" w14:textId="415A2D1F" w:rsidR="00247F4C" w:rsidRDefault="00766B15" w:rsidP="00247F4C">
      <w:pPr>
        <w:pStyle w:val="Body-TextTx"/>
      </w:pPr>
      <w:r>
        <w:t>“</w:t>
      </w:r>
      <w:r w:rsidR="00247F4C">
        <w:t>Yes, well,</w:t>
      </w:r>
      <w:r>
        <w:t>”</w:t>
      </w:r>
      <w:r w:rsidR="00247F4C">
        <w:t xml:space="preserve"> Wit said from the door, </w:t>
      </w:r>
      <w:r>
        <w:t>“</w:t>
      </w:r>
      <w:r w:rsidR="00247F4C">
        <w:t>once you</w:t>
      </w:r>
      <w:r>
        <w:t>’</w:t>
      </w:r>
      <w:r w:rsidR="00247F4C">
        <w:t>re done, at least try to remember to wash your hands.</w:t>
      </w:r>
      <w:r>
        <w:t>”</w:t>
      </w:r>
      <w:r w:rsidR="00247F4C" w:rsidRPr="008B6DDE">
        <w:t xml:space="preserve"> </w:t>
      </w:r>
      <w:r w:rsidR="00247F4C">
        <w:t>He slammed the doors, then spun and continued on his way.</w:t>
      </w:r>
      <w:r w:rsidR="00247F4C" w:rsidRPr="008B6DDE">
        <w:t xml:space="preserve"> </w:t>
      </w:r>
      <w:r w:rsidR="00247F4C">
        <w:t>He tried to find a tune to whistle, but each one sounded wrong.</w:t>
      </w:r>
      <w:r w:rsidR="00247F4C" w:rsidRPr="008B6DDE">
        <w:t xml:space="preserve"> </w:t>
      </w:r>
      <w:r w:rsidR="00247F4C">
        <w:t>Something was fiddling with his perfect pitch.</w:t>
      </w:r>
    </w:p>
    <w:p w14:paraId="0B08DD6F" w14:textId="7E691955" w:rsidR="00247F4C" w:rsidRDefault="00247F4C" w:rsidP="00247F4C">
      <w:pPr>
        <w:pStyle w:val="Body-TextTx"/>
      </w:pPr>
      <w:r>
        <w:t>Odium</w:t>
      </w:r>
      <w:r w:rsidR="00766B15">
        <w:t>’</w:t>
      </w:r>
      <w:r>
        <w:t>s presence had remained behind.</w:t>
      </w:r>
      <w:r w:rsidRPr="008B6DDE">
        <w:t xml:space="preserve"> </w:t>
      </w:r>
      <w:r>
        <w:t>Was</w:t>
      </w:r>
      <w:r w:rsidR="00766B15">
        <w:t> . . .</w:t>
      </w:r>
      <w:r>
        <w:t xml:space="preserve"> something wrong?</w:t>
      </w:r>
    </w:p>
    <w:p w14:paraId="6E23AC36" w14:textId="416C043D" w:rsidR="00247F4C" w:rsidRDefault="00247F4C" w:rsidP="00247F4C">
      <w:pPr>
        <w:pStyle w:val="Body-TextTx"/>
      </w:pPr>
      <w:r w:rsidRPr="00CB5E9C">
        <w:rPr>
          <w:rStyle w:val="itali"/>
        </w:rPr>
        <w:t>Don</w:t>
      </w:r>
      <w:r w:rsidR="00766B15">
        <w:rPr>
          <w:rStyle w:val="itali"/>
        </w:rPr>
        <w:t>’</w:t>
      </w:r>
      <w:r w:rsidRPr="00CB5E9C">
        <w:rPr>
          <w:rStyle w:val="itali"/>
        </w:rPr>
        <w:t>t trouble yourself</w:t>
      </w:r>
      <w:r w:rsidRPr="00BC40CE">
        <w:rPr>
          <w:rStyle w:val="itali"/>
        </w:rPr>
        <w:t>‚</w:t>
      </w:r>
      <w:r>
        <w:t xml:space="preserve"> he thought.</w:t>
      </w:r>
      <w:r w:rsidRPr="008B6DDE">
        <w:t xml:space="preserve"> </w:t>
      </w:r>
      <w:r w:rsidRPr="00CB5E9C">
        <w:rPr>
          <w:rStyle w:val="itali"/>
        </w:rPr>
        <w:t>This is working.</w:t>
      </w:r>
    </w:p>
    <w:p w14:paraId="699278FE" w14:textId="4FEE4B3F" w:rsidR="00247F4C" w:rsidRDefault="00247F4C" w:rsidP="00247F4C">
      <w:pPr>
        <w:pStyle w:val="Body-TextTx"/>
      </w:pPr>
      <w:r>
        <w:t>After all</w:t>
      </w:r>
      <w:r w:rsidRPr="00BC40CE">
        <w:t>‚</w:t>
      </w:r>
      <w:r>
        <w:t xml:space="preserve"> Wit</w:t>
      </w:r>
      <w:r w:rsidR="00766B15">
        <w:t>’</w:t>
      </w:r>
      <w:r>
        <w:t xml:space="preserve">s first face-to-face meeting with Odium in over a thousand years had gone </w:t>
      </w:r>
      <w:r w:rsidRPr="00CB5E9C">
        <w:rPr>
          <w:rStyle w:val="itali"/>
        </w:rPr>
        <w:t>exactly</w:t>
      </w:r>
      <w:r>
        <w:t xml:space="preserve"> as he had imagined.</w:t>
      </w:r>
    </w:p>
    <w:p w14:paraId="33389F56" w14:textId="77777777" w:rsidR="00247F4C" w:rsidRDefault="00247F4C" w:rsidP="00247F4C">
      <w:pPr>
        <w:pStyle w:val="Custom1Cust1"/>
      </w:pPr>
      <w:r>
        <w:t>THE END OF</w:t>
      </w:r>
    </w:p>
    <w:p w14:paraId="1E4571C6" w14:textId="77777777" w:rsidR="00247F4C" w:rsidRDefault="00247F4C" w:rsidP="00247F4C">
      <w:pPr>
        <w:pStyle w:val="Custom1Cust1"/>
      </w:pPr>
      <w:r>
        <w:t>Book Four of</w:t>
      </w:r>
    </w:p>
    <w:p w14:paraId="692A7000" w14:textId="77777777" w:rsidR="00247F4C" w:rsidRDefault="00247F4C" w:rsidP="00247F4C">
      <w:pPr>
        <w:pStyle w:val="Custom1Cust1"/>
      </w:pPr>
      <w:r>
        <w:t>THE STORMLIGHT ARCHIVE</w:t>
      </w:r>
    </w:p>
    <w:p w14:paraId="1C179D3F" w14:textId="77777777" w:rsidR="00247F4C" w:rsidRPr="0093327B" w:rsidRDefault="00247F4C" w:rsidP="0045696B">
      <w:pPr>
        <w:pStyle w:val="Section-AfterwordSAW"/>
      </w:pPr>
      <w:r>
        <w:lastRenderedPageBreak/>
        <w:t>Endn</w:t>
      </w:r>
      <w:r w:rsidRPr="0093327B">
        <w:t>ote</w:t>
      </w:r>
    </w:p>
    <w:p w14:paraId="50F84D48" w14:textId="77777777" w:rsidR="00247F4C" w:rsidRDefault="00247F4C" w:rsidP="00247F4C">
      <w:pPr>
        <w:pStyle w:val="TitleTtl"/>
      </w:pPr>
      <w:r>
        <w:t>Endnote</w:t>
      </w:r>
    </w:p>
    <w:p w14:paraId="60B9A35D" w14:textId="77777777" w:rsidR="00247F4C" w:rsidRDefault="00247F4C" w:rsidP="00247F4C">
      <w:pPr>
        <w:pStyle w:val="Epigraph-VerseEpiv"/>
      </w:pPr>
      <w:r>
        <w:t>Burdens, Our Calling.</w:t>
      </w:r>
    </w:p>
    <w:p w14:paraId="4CBD0951" w14:textId="77777777" w:rsidR="00247F4C" w:rsidRDefault="00247F4C" w:rsidP="00247F4C">
      <w:pPr>
        <w:pStyle w:val="Epigraph-VerseEpiv"/>
      </w:pPr>
      <w:r>
        <w:t>Songs of Home, a knowledge:</w:t>
      </w:r>
    </w:p>
    <w:p w14:paraId="0B1B3CCC" w14:textId="77777777" w:rsidR="00247F4C" w:rsidRDefault="00247F4C" w:rsidP="00247F4C">
      <w:pPr>
        <w:pStyle w:val="Epigraph-VerseEpiv"/>
      </w:pPr>
      <w:r>
        <w:t>Knowing a Home of Songs, called our burden.</w:t>
      </w:r>
    </w:p>
    <w:p w14:paraId="2EF825D1" w14:textId="77777777" w:rsidR="00247F4C" w:rsidRDefault="00247F4C" w:rsidP="00247F4C">
      <w:pPr>
        <w:pStyle w:val="Epigraph-SourceEpisrc"/>
      </w:pPr>
      <w:r>
        <w:t>—Ketek written by El, Fused scholar of human art forms, to commemorate the restoration of the Sibling.</w:t>
      </w:r>
    </w:p>
    <w:p w14:paraId="51A9B2A5" w14:textId="77777777" w:rsidR="00766B15" w:rsidRDefault="00247F4C" w:rsidP="00247F4C">
      <w:pPr>
        <w:pStyle w:val="Body-TextTx"/>
      </w:pPr>
      <w:r>
        <w:t>Poem is curious in its intentional weighting of the last line, where Alethi poets traditionally weight the center word and build the poem around it.</w:t>
      </w:r>
      <w:r w:rsidRPr="008B6DDE">
        <w:t xml:space="preserve"> </w:t>
      </w:r>
      <w:r>
        <w:t>Singers, it can be seen, have a different interpretation of the art form.</w:t>
      </w:r>
    </w:p>
    <w:p w14:paraId="53513540" w14:textId="7878E9AE" w:rsidR="00247F4C" w:rsidRDefault="00247F4C" w:rsidP="00247F4C">
      <w:pPr>
        <w:pStyle w:val="Section-Back-Matter-GeneralSBM"/>
      </w:pPr>
      <w:r>
        <w:lastRenderedPageBreak/>
        <w:t>ARS ARCANUM</w:t>
      </w:r>
    </w:p>
    <w:p w14:paraId="6D74C1D2" w14:textId="77777777" w:rsidR="00247F4C" w:rsidRDefault="00247F4C" w:rsidP="00247F4C">
      <w:pPr>
        <w:pStyle w:val="Design-NoteDn"/>
      </w:pPr>
      <w:r>
        <w:t>Pick this up from Oathbringer. A new section not in Oathbringer starts under the heading STONESHAPING</w:t>
      </w:r>
    </w:p>
    <w:p w14:paraId="333C92DF" w14:textId="77777777" w:rsidR="00247F4C" w:rsidRDefault="00247F4C" w:rsidP="0045696B">
      <w:pPr>
        <w:pStyle w:val="TitleTtl"/>
      </w:pPr>
      <w:r w:rsidRPr="00365534">
        <w:t>ARS ARCANUM</w:t>
      </w:r>
    </w:p>
    <w:p w14:paraId="35DB38F9" w14:textId="77777777" w:rsidR="00247F4C" w:rsidRDefault="00247F4C" w:rsidP="0045696B">
      <w:pPr>
        <w:pStyle w:val="A-HeadAhead"/>
      </w:pPr>
      <w:r w:rsidRPr="0087478D">
        <w:t>THE TEN ESSENCES AND THEIR HISTORICAL ASSOCIATIONS</w:t>
      </w:r>
    </w:p>
    <w:p w14:paraId="362578A2" w14:textId="4F3C3282" w:rsidR="00247F4C" w:rsidRPr="00016474" w:rsidRDefault="00247F4C" w:rsidP="00247F4C">
      <w:pPr>
        <w:pStyle w:val="TABLETBL"/>
      </w:pPr>
      <w:r>
        <w:t>TABLE</w:t>
      </w:r>
    </w:p>
    <w:tbl>
      <w:tblPr>
        <w:tblW w:w="9586" w:type="dxa"/>
        <w:tblInd w:w="-5" w:type="dxa"/>
        <w:tblLayout w:type="fixed"/>
        <w:tblCellMar>
          <w:left w:w="0" w:type="dxa"/>
          <w:right w:w="0" w:type="dxa"/>
        </w:tblCellMar>
        <w:tblLook w:val="0000" w:firstRow="0" w:lastRow="0" w:firstColumn="0" w:lastColumn="0" w:noHBand="0" w:noVBand="0"/>
      </w:tblPr>
      <w:tblGrid>
        <w:gridCol w:w="1409"/>
        <w:gridCol w:w="1417"/>
        <w:gridCol w:w="1265"/>
        <w:gridCol w:w="1356"/>
        <w:gridCol w:w="2034"/>
        <w:gridCol w:w="2105"/>
      </w:tblGrid>
      <w:tr w:rsidR="00247F4C" w:rsidRPr="00C84020" w14:paraId="39E00258" w14:textId="77777777" w:rsidTr="00766B15">
        <w:tc>
          <w:tcPr>
            <w:tcW w:w="1409" w:type="dxa"/>
            <w:tcBorders>
              <w:top w:val="single" w:sz="4" w:space="0" w:color="000000"/>
              <w:left w:val="single" w:sz="4" w:space="0" w:color="000000"/>
              <w:bottom w:val="single" w:sz="4" w:space="0" w:color="000000"/>
            </w:tcBorders>
          </w:tcPr>
          <w:p w14:paraId="56919FF7" w14:textId="77777777" w:rsidR="00247F4C" w:rsidRPr="00C84020" w:rsidRDefault="00247F4C" w:rsidP="0045696B">
            <w:pPr>
              <w:pStyle w:val="Table-HeadTbhd"/>
            </w:pPr>
            <w:r w:rsidRPr="00C84020">
              <w:t>NUMBER</w:t>
            </w:r>
          </w:p>
        </w:tc>
        <w:tc>
          <w:tcPr>
            <w:tcW w:w="1417" w:type="dxa"/>
            <w:tcBorders>
              <w:top w:val="single" w:sz="4" w:space="0" w:color="000000"/>
              <w:left w:val="single" w:sz="4" w:space="0" w:color="000000"/>
              <w:bottom w:val="single" w:sz="4" w:space="0" w:color="000000"/>
            </w:tcBorders>
          </w:tcPr>
          <w:p w14:paraId="2BB29AA7" w14:textId="77777777" w:rsidR="00247F4C" w:rsidRPr="00016474" w:rsidRDefault="00247F4C" w:rsidP="0045696B">
            <w:pPr>
              <w:pStyle w:val="Table-HeadTbhd"/>
              <w:rPr>
                <w:rStyle w:val="smallcapssc"/>
              </w:rPr>
            </w:pPr>
            <w:r w:rsidRPr="00016474">
              <w:rPr>
                <w:rStyle w:val="smallcapssc"/>
              </w:rPr>
              <w:t>Gemstone</w:t>
            </w:r>
          </w:p>
        </w:tc>
        <w:tc>
          <w:tcPr>
            <w:tcW w:w="1265" w:type="dxa"/>
            <w:tcBorders>
              <w:top w:val="single" w:sz="4" w:space="0" w:color="000000"/>
              <w:left w:val="single" w:sz="4" w:space="0" w:color="000000"/>
              <w:bottom w:val="single" w:sz="4" w:space="0" w:color="000000"/>
            </w:tcBorders>
          </w:tcPr>
          <w:p w14:paraId="7DE3BCED" w14:textId="77777777" w:rsidR="00247F4C" w:rsidRPr="00016474" w:rsidRDefault="00247F4C" w:rsidP="0045696B">
            <w:pPr>
              <w:pStyle w:val="Table-HeadTbhd"/>
              <w:rPr>
                <w:rStyle w:val="smallcapssc"/>
              </w:rPr>
            </w:pPr>
            <w:r w:rsidRPr="00016474">
              <w:rPr>
                <w:rStyle w:val="smallcapssc"/>
              </w:rPr>
              <w:t>Essence</w:t>
            </w:r>
          </w:p>
        </w:tc>
        <w:tc>
          <w:tcPr>
            <w:tcW w:w="1356" w:type="dxa"/>
            <w:tcBorders>
              <w:top w:val="single" w:sz="4" w:space="0" w:color="000000"/>
              <w:left w:val="single" w:sz="4" w:space="0" w:color="000000"/>
              <w:bottom w:val="single" w:sz="4" w:space="0" w:color="000000"/>
            </w:tcBorders>
          </w:tcPr>
          <w:p w14:paraId="24D3BC25" w14:textId="77777777" w:rsidR="00247F4C" w:rsidRPr="00016474" w:rsidRDefault="00247F4C" w:rsidP="0045696B">
            <w:pPr>
              <w:pStyle w:val="Table-HeadTbhd"/>
              <w:rPr>
                <w:rStyle w:val="smallcapssc"/>
              </w:rPr>
            </w:pPr>
            <w:r w:rsidRPr="00016474">
              <w:rPr>
                <w:rStyle w:val="smallcapssc"/>
              </w:rPr>
              <w:t>Body Focus</w:t>
            </w:r>
          </w:p>
        </w:tc>
        <w:tc>
          <w:tcPr>
            <w:tcW w:w="2034" w:type="dxa"/>
            <w:tcBorders>
              <w:top w:val="single" w:sz="4" w:space="0" w:color="000000"/>
              <w:left w:val="single" w:sz="4" w:space="0" w:color="000000"/>
              <w:bottom w:val="single" w:sz="4" w:space="0" w:color="000000"/>
            </w:tcBorders>
          </w:tcPr>
          <w:p w14:paraId="69E5AE95" w14:textId="77777777" w:rsidR="00247F4C" w:rsidRPr="00016474" w:rsidRDefault="00247F4C" w:rsidP="0045696B">
            <w:pPr>
              <w:pStyle w:val="Table-HeadTbhd"/>
              <w:rPr>
                <w:rStyle w:val="smallcapssc"/>
              </w:rPr>
            </w:pPr>
            <w:r w:rsidRPr="00016474">
              <w:rPr>
                <w:rStyle w:val="smallcapssc"/>
              </w:rPr>
              <w:t>Soulcasting Properties</w:t>
            </w:r>
          </w:p>
        </w:tc>
        <w:tc>
          <w:tcPr>
            <w:tcW w:w="2105" w:type="dxa"/>
            <w:tcBorders>
              <w:top w:val="single" w:sz="4" w:space="0" w:color="000000"/>
              <w:left w:val="single" w:sz="4" w:space="0" w:color="000000"/>
              <w:bottom w:val="single" w:sz="4" w:space="0" w:color="000000"/>
              <w:right w:val="single" w:sz="4" w:space="0" w:color="000000"/>
            </w:tcBorders>
          </w:tcPr>
          <w:p w14:paraId="2B676D7C" w14:textId="77777777" w:rsidR="00247F4C" w:rsidRPr="00016474" w:rsidRDefault="00247F4C" w:rsidP="0045696B">
            <w:pPr>
              <w:pStyle w:val="Table-HeadTbhd"/>
              <w:rPr>
                <w:rStyle w:val="smallcapssc"/>
              </w:rPr>
            </w:pPr>
            <w:r w:rsidRPr="00016474">
              <w:rPr>
                <w:rStyle w:val="smallcapssc"/>
              </w:rPr>
              <w:t>Primary / Secondary Divine Attributes</w:t>
            </w:r>
          </w:p>
        </w:tc>
      </w:tr>
      <w:tr w:rsidR="00247F4C" w:rsidRPr="00C84020" w14:paraId="55B7E3B7" w14:textId="77777777" w:rsidTr="00766B15">
        <w:tc>
          <w:tcPr>
            <w:tcW w:w="1409" w:type="dxa"/>
            <w:tcBorders>
              <w:top w:val="single" w:sz="4" w:space="0" w:color="000000"/>
              <w:left w:val="single" w:sz="4" w:space="0" w:color="000000"/>
              <w:bottom w:val="single" w:sz="4" w:space="0" w:color="000000"/>
            </w:tcBorders>
          </w:tcPr>
          <w:p w14:paraId="61C6AAB4" w14:textId="77777777" w:rsidR="00247F4C" w:rsidRPr="00C84020" w:rsidRDefault="00247F4C" w:rsidP="0045696B">
            <w:pPr>
              <w:pStyle w:val="Table-TextTbtx"/>
            </w:pPr>
            <w:r w:rsidRPr="00C84020">
              <w:t>1 Jes</w:t>
            </w:r>
          </w:p>
        </w:tc>
        <w:tc>
          <w:tcPr>
            <w:tcW w:w="1417" w:type="dxa"/>
            <w:tcBorders>
              <w:top w:val="single" w:sz="4" w:space="0" w:color="000000"/>
              <w:left w:val="single" w:sz="4" w:space="0" w:color="000000"/>
              <w:bottom w:val="single" w:sz="4" w:space="0" w:color="000000"/>
            </w:tcBorders>
          </w:tcPr>
          <w:p w14:paraId="1D8FB933" w14:textId="77777777" w:rsidR="00247F4C" w:rsidRPr="00C84020" w:rsidRDefault="00247F4C" w:rsidP="0045696B">
            <w:pPr>
              <w:pStyle w:val="Table-TextTbtx"/>
            </w:pPr>
            <w:r w:rsidRPr="00C84020">
              <w:t>Sapphire</w:t>
            </w:r>
          </w:p>
        </w:tc>
        <w:tc>
          <w:tcPr>
            <w:tcW w:w="1265" w:type="dxa"/>
            <w:tcBorders>
              <w:top w:val="single" w:sz="4" w:space="0" w:color="000000"/>
              <w:left w:val="single" w:sz="4" w:space="0" w:color="000000"/>
              <w:bottom w:val="single" w:sz="4" w:space="0" w:color="000000"/>
            </w:tcBorders>
          </w:tcPr>
          <w:p w14:paraId="2DC08C08" w14:textId="77777777" w:rsidR="00247F4C" w:rsidRPr="00C84020" w:rsidRDefault="00247F4C" w:rsidP="0045696B">
            <w:pPr>
              <w:pStyle w:val="Table-TextTbtx"/>
            </w:pPr>
            <w:r w:rsidRPr="00C84020">
              <w:t>Zephyr</w:t>
            </w:r>
          </w:p>
        </w:tc>
        <w:tc>
          <w:tcPr>
            <w:tcW w:w="1356" w:type="dxa"/>
            <w:tcBorders>
              <w:top w:val="single" w:sz="4" w:space="0" w:color="000000"/>
              <w:left w:val="single" w:sz="4" w:space="0" w:color="000000"/>
              <w:bottom w:val="single" w:sz="4" w:space="0" w:color="000000"/>
            </w:tcBorders>
          </w:tcPr>
          <w:p w14:paraId="4EC8D2B7" w14:textId="77777777" w:rsidR="00247F4C" w:rsidRPr="00C84020" w:rsidRDefault="00247F4C" w:rsidP="0045696B">
            <w:pPr>
              <w:pStyle w:val="Table-TextTbtx"/>
            </w:pPr>
            <w:r w:rsidRPr="00C84020">
              <w:t>Inhalation</w:t>
            </w:r>
          </w:p>
        </w:tc>
        <w:tc>
          <w:tcPr>
            <w:tcW w:w="2034" w:type="dxa"/>
            <w:tcBorders>
              <w:top w:val="single" w:sz="4" w:space="0" w:color="000000"/>
              <w:left w:val="single" w:sz="4" w:space="0" w:color="000000"/>
              <w:bottom w:val="single" w:sz="4" w:space="0" w:color="000000"/>
            </w:tcBorders>
          </w:tcPr>
          <w:p w14:paraId="09489F16" w14:textId="77777777" w:rsidR="00247F4C" w:rsidRPr="00C84020" w:rsidRDefault="00247F4C" w:rsidP="0045696B">
            <w:pPr>
              <w:pStyle w:val="Table-TextTbtx"/>
            </w:pPr>
            <w:r w:rsidRPr="00C84020">
              <w:t>Translucent gas, air</w:t>
            </w:r>
          </w:p>
        </w:tc>
        <w:tc>
          <w:tcPr>
            <w:tcW w:w="2105" w:type="dxa"/>
            <w:tcBorders>
              <w:top w:val="single" w:sz="4" w:space="0" w:color="000000"/>
              <w:left w:val="single" w:sz="4" w:space="0" w:color="000000"/>
              <w:bottom w:val="single" w:sz="4" w:space="0" w:color="000000"/>
              <w:right w:val="single" w:sz="4" w:space="0" w:color="000000"/>
            </w:tcBorders>
          </w:tcPr>
          <w:p w14:paraId="420BB1FC" w14:textId="77777777" w:rsidR="00247F4C" w:rsidRPr="00C84020" w:rsidRDefault="00247F4C" w:rsidP="0045696B">
            <w:pPr>
              <w:pStyle w:val="Table-TextTbtx"/>
            </w:pPr>
            <w:r w:rsidRPr="00C84020">
              <w:t>Protecting / Leading</w:t>
            </w:r>
          </w:p>
        </w:tc>
      </w:tr>
      <w:tr w:rsidR="00247F4C" w:rsidRPr="00C84020" w14:paraId="1767D660" w14:textId="77777777" w:rsidTr="00766B15">
        <w:tc>
          <w:tcPr>
            <w:tcW w:w="1409" w:type="dxa"/>
            <w:tcBorders>
              <w:top w:val="single" w:sz="4" w:space="0" w:color="000000"/>
              <w:left w:val="single" w:sz="4" w:space="0" w:color="000000"/>
              <w:bottom w:val="single" w:sz="4" w:space="0" w:color="000000"/>
            </w:tcBorders>
          </w:tcPr>
          <w:p w14:paraId="0AA7D526" w14:textId="77777777" w:rsidR="00247F4C" w:rsidRPr="00C84020" w:rsidRDefault="00247F4C" w:rsidP="0045696B">
            <w:pPr>
              <w:pStyle w:val="Table-TextTbtx"/>
            </w:pPr>
            <w:r w:rsidRPr="00C84020">
              <w:t>2 Nan</w:t>
            </w:r>
          </w:p>
        </w:tc>
        <w:tc>
          <w:tcPr>
            <w:tcW w:w="1417" w:type="dxa"/>
            <w:tcBorders>
              <w:top w:val="single" w:sz="4" w:space="0" w:color="000000"/>
              <w:left w:val="single" w:sz="4" w:space="0" w:color="000000"/>
              <w:bottom w:val="single" w:sz="4" w:space="0" w:color="000000"/>
            </w:tcBorders>
          </w:tcPr>
          <w:p w14:paraId="63A8DB55" w14:textId="77777777" w:rsidR="00247F4C" w:rsidRPr="00C84020" w:rsidRDefault="00247F4C" w:rsidP="0045696B">
            <w:pPr>
              <w:pStyle w:val="Table-TextTbtx"/>
            </w:pPr>
            <w:r w:rsidRPr="00C84020">
              <w:t>Smokestone</w:t>
            </w:r>
          </w:p>
        </w:tc>
        <w:tc>
          <w:tcPr>
            <w:tcW w:w="1265" w:type="dxa"/>
            <w:tcBorders>
              <w:top w:val="single" w:sz="4" w:space="0" w:color="000000"/>
              <w:left w:val="single" w:sz="4" w:space="0" w:color="000000"/>
              <w:bottom w:val="single" w:sz="4" w:space="0" w:color="000000"/>
            </w:tcBorders>
          </w:tcPr>
          <w:p w14:paraId="5FF3457C" w14:textId="77777777" w:rsidR="00247F4C" w:rsidRPr="00C84020" w:rsidRDefault="00247F4C" w:rsidP="0045696B">
            <w:pPr>
              <w:pStyle w:val="Table-TextTbtx"/>
            </w:pPr>
            <w:r w:rsidRPr="00C84020">
              <w:t>Vapor</w:t>
            </w:r>
          </w:p>
        </w:tc>
        <w:tc>
          <w:tcPr>
            <w:tcW w:w="1356" w:type="dxa"/>
            <w:tcBorders>
              <w:top w:val="single" w:sz="4" w:space="0" w:color="000000"/>
              <w:left w:val="single" w:sz="4" w:space="0" w:color="000000"/>
              <w:bottom w:val="single" w:sz="4" w:space="0" w:color="000000"/>
            </w:tcBorders>
          </w:tcPr>
          <w:p w14:paraId="12BD9EAF" w14:textId="77777777" w:rsidR="00247F4C" w:rsidRPr="00C84020" w:rsidRDefault="00247F4C" w:rsidP="0045696B">
            <w:pPr>
              <w:pStyle w:val="Table-TextTbtx"/>
            </w:pPr>
            <w:r w:rsidRPr="00C84020">
              <w:t>Exhalation</w:t>
            </w:r>
          </w:p>
        </w:tc>
        <w:tc>
          <w:tcPr>
            <w:tcW w:w="2034" w:type="dxa"/>
            <w:tcBorders>
              <w:top w:val="single" w:sz="4" w:space="0" w:color="000000"/>
              <w:left w:val="single" w:sz="4" w:space="0" w:color="000000"/>
              <w:bottom w:val="single" w:sz="4" w:space="0" w:color="000000"/>
            </w:tcBorders>
          </w:tcPr>
          <w:p w14:paraId="0F7D63FD" w14:textId="77777777" w:rsidR="00247F4C" w:rsidRPr="00C84020" w:rsidRDefault="00247F4C" w:rsidP="0045696B">
            <w:pPr>
              <w:pStyle w:val="Table-TextTbtx"/>
            </w:pPr>
            <w:r w:rsidRPr="00C84020">
              <w:t>Opaque gas, smoke, fog</w:t>
            </w:r>
          </w:p>
        </w:tc>
        <w:tc>
          <w:tcPr>
            <w:tcW w:w="2105" w:type="dxa"/>
            <w:tcBorders>
              <w:top w:val="single" w:sz="4" w:space="0" w:color="000000"/>
              <w:left w:val="single" w:sz="4" w:space="0" w:color="000000"/>
              <w:bottom w:val="single" w:sz="4" w:space="0" w:color="000000"/>
              <w:right w:val="single" w:sz="4" w:space="0" w:color="000000"/>
            </w:tcBorders>
          </w:tcPr>
          <w:p w14:paraId="58718E2A" w14:textId="77777777" w:rsidR="00247F4C" w:rsidRPr="00C84020" w:rsidRDefault="00247F4C" w:rsidP="0045696B">
            <w:pPr>
              <w:pStyle w:val="Table-TextTbtx"/>
            </w:pPr>
            <w:r w:rsidRPr="00C84020">
              <w:t>Just / Confident</w:t>
            </w:r>
          </w:p>
        </w:tc>
      </w:tr>
      <w:tr w:rsidR="00247F4C" w:rsidRPr="00C84020" w14:paraId="0FF91D78" w14:textId="77777777" w:rsidTr="00766B15">
        <w:tc>
          <w:tcPr>
            <w:tcW w:w="1409" w:type="dxa"/>
            <w:tcBorders>
              <w:top w:val="single" w:sz="4" w:space="0" w:color="000000"/>
              <w:left w:val="single" w:sz="4" w:space="0" w:color="000000"/>
              <w:bottom w:val="single" w:sz="4" w:space="0" w:color="000000"/>
            </w:tcBorders>
          </w:tcPr>
          <w:p w14:paraId="0597D0AF" w14:textId="77777777" w:rsidR="00247F4C" w:rsidRPr="00C84020" w:rsidRDefault="00247F4C" w:rsidP="0045696B">
            <w:pPr>
              <w:pStyle w:val="Table-TextTbtx"/>
            </w:pPr>
            <w:r w:rsidRPr="00C84020">
              <w:t>3 Chach</w:t>
            </w:r>
          </w:p>
        </w:tc>
        <w:tc>
          <w:tcPr>
            <w:tcW w:w="1417" w:type="dxa"/>
            <w:tcBorders>
              <w:top w:val="single" w:sz="4" w:space="0" w:color="000000"/>
              <w:left w:val="single" w:sz="4" w:space="0" w:color="000000"/>
              <w:bottom w:val="single" w:sz="4" w:space="0" w:color="000000"/>
            </w:tcBorders>
          </w:tcPr>
          <w:p w14:paraId="2C2D78B5" w14:textId="77777777" w:rsidR="00247F4C" w:rsidRPr="00C84020" w:rsidRDefault="00247F4C" w:rsidP="0045696B">
            <w:pPr>
              <w:pStyle w:val="Table-TextTbtx"/>
            </w:pPr>
            <w:r w:rsidRPr="00C84020">
              <w:t>Ruby</w:t>
            </w:r>
          </w:p>
        </w:tc>
        <w:tc>
          <w:tcPr>
            <w:tcW w:w="1265" w:type="dxa"/>
            <w:tcBorders>
              <w:top w:val="single" w:sz="4" w:space="0" w:color="000000"/>
              <w:left w:val="single" w:sz="4" w:space="0" w:color="000000"/>
              <w:bottom w:val="single" w:sz="4" w:space="0" w:color="000000"/>
            </w:tcBorders>
          </w:tcPr>
          <w:p w14:paraId="677C74E5" w14:textId="77777777" w:rsidR="00247F4C" w:rsidRPr="00C84020" w:rsidRDefault="00247F4C" w:rsidP="0045696B">
            <w:pPr>
              <w:pStyle w:val="Table-TextTbtx"/>
            </w:pPr>
            <w:r w:rsidRPr="00C84020">
              <w:t>Spark</w:t>
            </w:r>
          </w:p>
        </w:tc>
        <w:tc>
          <w:tcPr>
            <w:tcW w:w="1356" w:type="dxa"/>
            <w:tcBorders>
              <w:top w:val="single" w:sz="4" w:space="0" w:color="000000"/>
              <w:left w:val="single" w:sz="4" w:space="0" w:color="000000"/>
              <w:bottom w:val="single" w:sz="4" w:space="0" w:color="000000"/>
            </w:tcBorders>
          </w:tcPr>
          <w:p w14:paraId="2C9D576D" w14:textId="77777777" w:rsidR="00247F4C" w:rsidRPr="00C84020" w:rsidRDefault="00247F4C" w:rsidP="0045696B">
            <w:pPr>
              <w:pStyle w:val="Table-TextTbtx"/>
            </w:pPr>
            <w:r w:rsidRPr="00C84020">
              <w:t>The Soul</w:t>
            </w:r>
          </w:p>
        </w:tc>
        <w:tc>
          <w:tcPr>
            <w:tcW w:w="2034" w:type="dxa"/>
            <w:tcBorders>
              <w:top w:val="single" w:sz="4" w:space="0" w:color="000000"/>
              <w:left w:val="single" w:sz="4" w:space="0" w:color="000000"/>
              <w:bottom w:val="single" w:sz="4" w:space="0" w:color="000000"/>
            </w:tcBorders>
          </w:tcPr>
          <w:p w14:paraId="2B2FA918" w14:textId="77777777" w:rsidR="00247F4C" w:rsidRPr="00C84020" w:rsidRDefault="00247F4C" w:rsidP="0045696B">
            <w:pPr>
              <w:pStyle w:val="Table-TextTbtx"/>
            </w:pPr>
            <w:r w:rsidRPr="00C84020">
              <w:t>Fire</w:t>
            </w:r>
          </w:p>
        </w:tc>
        <w:tc>
          <w:tcPr>
            <w:tcW w:w="2105" w:type="dxa"/>
            <w:tcBorders>
              <w:top w:val="single" w:sz="4" w:space="0" w:color="000000"/>
              <w:left w:val="single" w:sz="4" w:space="0" w:color="000000"/>
              <w:bottom w:val="single" w:sz="4" w:space="0" w:color="000000"/>
              <w:right w:val="single" w:sz="4" w:space="0" w:color="000000"/>
            </w:tcBorders>
          </w:tcPr>
          <w:p w14:paraId="5E76D5E8" w14:textId="77777777" w:rsidR="00247F4C" w:rsidRPr="00C84020" w:rsidRDefault="00247F4C" w:rsidP="0045696B">
            <w:pPr>
              <w:pStyle w:val="Table-TextTbtx"/>
            </w:pPr>
            <w:r w:rsidRPr="00C84020">
              <w:t>Brave / Obedient</w:t>
            </w:r>
          </w:p>
        </w:tc>
      </w:tr>
      <w:tr w:rsidR="00247F4C" w:rsidRPr="00C84020" w14:paraId="46643DCE" w14:textId="77777777" w:rsidTr="00766B15">
        <w:tc>
          <w:tcPr>
            <w:tcW w:w="1409" w:type="dxa"/>
            <w:tcBorders>
              <w:top w:val="single" w:sz="4" w:space="0" w:color="000000"/>
              <w:left w:val="single" w:sz="4" w:space="0" w:color="000000"/>
              <w:bottom w:val="single" w:sz="4" w:space="0" w:color="000000"/>
            </w:tcBorders>
          </w:tcPr>
          <w:p w14:paraId="62EC458E" w14:textId="77777777" w:rsidR="00247F4C" w:rsidRPr="00C84020" w:rsidRDefault="00247F4C" w:rsidP="0045696B">
            <w:pPr>
              <w:pStyle w:val="Table-TextTbtx"/>
            </w:pPr>
            <w:r w:rsidRPr="00C84020">
              <w:t>4 Vev</w:t>
            </w:r>
          </w:p>
        </w:tc>
        <w:tc>
          <w:tcPr>
            <w:tcW w:w="1417" w:type="dxa"/>
            <w:tcBorders>
              <w:top w:val="single" w:sz="4" w:space="0" w:color="000000"/>
              <w:left w:val="single" w:sz="4" w:space="0" w:color="000000"/>
              <w:bottom w:val="single" w:sz="4" w:space="0" w:color="000000"/>
            </w:tcBorders>
          </w:tcPr>
          <w:p w14:paraId="1D3544EF" w14:textId="77777777" w:rsidR="00247F4C" w:rsidRPr="00C84020" w:rsidRDefault="00247F4C" w:rsidP="0045696B">
            <w:pPr>
              <w:pStyle w:val="Table-TextTbtx"/>
            </w:pPr>
            <w:r w:rsidRPr="00C84020">
              <w:t>Diamond</w:t>
            </w:r>
          </w:p>
        </w:tc>
        <w:tc>
          <w:tcPr>
            <w:tcW w:w="1265" w:type="dxa"/>
            <w:tcBorders>
              <w:top w:val="single" w:sz="4" w:space="0" w:color="000000"/>
              <w:left w:val="single" w:sz="4" w:space="0" w:color="000000"/>
              <w:bottom w:val="single" w:sz="4" w:space="0" w:color="000000"/>
            </w:tcBorders>
          </w:tcPr>
          <w:p w14:paraId="1FA25154" w14:textId="77777777" w:rsidR="00247F4C" w:rsidRPr="00C84020" w:rsidRDefault="00247F4C" w:rsidP="0045696B">
            <w:pPr>
              <w:pStyle w:val="Table-TextTbtx"/>
            </w:pPr>
            <w:r w:rsidRPr="00C84020">
              <w:t>Lucentia</w:t>
            </w:r>
          </w:p>
        </w:tc>
        <w:tc>
          <w:tcPr>
            <w:tcW w:w="1356" w:type="dxa"/>
            <w:tcBorders>
              <w:top w:val="single" w:sz="4" w:space="0" w:color="000000"/>
              <w:left w:val="single" w:sz="4" w:space="0" w:color="000000"/>
              <w:bottom w:val="single" w:sz="4" w:space="0" w:color="000000"/>
            </w:tcBorders>
          </w:tcPr>
          <w:p w14:paraId="3116C873" w14:textId="77777777" w:rsidR="00247F4C" w:rsidRPr="00C84020" w:rsidRDefault="00247F4C" w:rsidP="0045696B">
            <w:pPr>
              <w:pStyle w:val="Table-TextTbtx"/>
            </w:pPr>
            <w:r w:rsidRPr="00C84020">
              <w:t>The Eyes</w:t>
            </w:r>
          </w:p>
        </w:tc>
        <w:tc>
          <w:tcPr>
            <w:tcW w:w="2034" w:type="dxa"/>
            <w:tcBorders>
              <w:top w:val="single" w:sz="4" w:space="0" w:color="000000"/>
              <w:left w:val="single" w:sz="4" w:space="0" w:color="000000"/>
              <w:bottom w:val="single" w:sz="4" w:space="0" w:color="000000"/>
            </w:tcBorders>
          </w:tcPr>
          <w:p w14:paraId="5214C1D0" w14:textId="77777777" w:rsidR="00247F4C" w:rsidRPr="00C84020" w:rsidRDefault="00247F4C" w:rsidP="0045696B">
            <w:pPr>
              <w:pStyle w:val="Table-TextTbtx"/>
            </w:pPr>
            <w:r w:rsidRPr="00C84020">
              <w:t>Quartz, glass, crystal</w:t>
            </w:r>
          </w:p>
        </w:tc>
        <w:tc>
          <w:tcPr>
            <w:tcW w:w="2105" w:type="dxa"/>
            <w:tcBorders>
              <w:top w:val="single" w:sz="4" w:space="0" w:color="000000"/>
              <w:left w:val="single" w:sz="4" w:space="0" w:color="000000"/>
              <w:bottom w:val="single" w:sz="4" w:space="0" w:color="000000"/>
              <w:right w:val="single" w:sz="4" w:space="0" w:color="000000"/>
            </w:tcBorders>
          </w:tcPr>
          <w:p w14:paraId="015C20D5" w14:textId="77777777" w:rsidR="00247F4C" w:rsidRPr="00C84020" w:rsidRDefault="00247F4C" w:rsidP="0045696B">
            <w:pPr>
              <w:pStyle w:val="Table-TextTbtx"/>
            </w:pPr>
            <w:r w:rsidRPr="00C84020">
              <w:t>Loving / Healing</w:t>
            </w:r>
          </w:p>
        </w:tc>
      </w:tr>
      <w:tr w:rsidR="00247F4C" w:rsidRPr="00C84020" w14:paraId="16DE4611" w14:textId="77777777" w:rsidTr="00766B15">
        <w:tc>
          <w:tcPr>
            <w:tcW w:w="1409" w:type="dxa"/>
            <w:tcBorders>
              <w:top w:val="single" w:sz="4" w:space="0" w:color="000000"/>
              <w:left w:val="single" w:sz="4" w:space="0" w:color="000000"/>
              <w:bottom w:val="single" w:sz="4" w:space="0" w:color="000000"/>
            </w:tcBorders>
          </w:tcPr>
          <w:p w14:paraId="0EA3EB0C" w14:textId="77777777" w:rsidR="00247F4C" w:rsidRPr="00C84020" w:rsidRDefault="00247F4C" w:rsidP="0045696B">
            <w:pPr>
              <w:pStyle w:val="Table-TextTbtx"/>
            </w:pPr>
            <w:r w:rsidRPr="00C84020">
              <w:t>5 Palah</w:t>
            </w:r>
          </w:p>
        </w:tc>
        <w:tc>
          <w:tcPr>
            <w:tcW w:w="1417" w:type="dxa"/>
            <w:tcBorders>
              <w:top w:val="single" w:sz="4" w:space="0" w:color="000000"/>
              <w:left w:val="single" w:sz="4" w:space="0" w:color="000000"/>
              <w:bottom w:val="single" w:sz="4" w:space="0" w:color="000000"/>
            </w:tcBorders>
          </w:tcPr>
          <w:p w14:paraId="417CD6D1" w14:textId="77777777" w:rsidR="00247F4C" w:rsidRPr="00C84020" w:rsidRDefault="00247F4C" w:rsidP="0045696B">
            <w:pPr>
              <w:pStyle w:val="Table-TextTbtx"/>
            </w:pPr>
            <w:r w:rsidRPr="00C84020">
              <w:t>Emerald</w:t>
            </w:r>
          </w:p>
        </w:tc>
        <w:tc>
          <w:tcPr>
            <w:tcW w:w="1265" w:type="dxa"/>
            <w:tcBorders>
              <w:top w:val="single" w:sz="4" w:space="0" w:color="000000"/>
              <w:left w:val="single" w:sz="4" w:space="0" w:color="000000"/>
              <w:bottom w:val="single" w:sz="4" w:space="0" w:color="000000"/>
            </w:tcBorders>
          </w:tcPr>
          <w:p w14:paraId="6D49F740" w14:textId="77777777" w:rsidR="00247F4C" w:rsidRPr="00C84020" w:rsidRDefault="00247F4C" w:rsidP="0045696B">
            <w:pPr>
              <w:pStyle w:val="Table-TextTbtx"/>
            </w:pPr>
            <w:r w:rsidRPr="00C84020">
              <w:t>Pulp</w:t>
            </w:r>
          </w:p>
        </w:tc>
        <w:tc>
          <w:tcPr>
            <w:tcW w:w="1356" w:type="dxa"/>
            <w:tcBorders>
              <w:top w:val="single" w:sz="4" w:space="0" w:color="000000"/>
              <w:left w:val="single" w:sz="4" w:space="0" w:color="000000"/>
              <w:bottom w:val="single" w:sz="4" w:space="0" w:color="000000"/>
            </w:tcBorders>
          </w:tcPr>
          <w:p w14:paraId="499F3E99" w14:textId="77777777" w:rsidR="00247F4C" w:rsidRPr="00C84020" w:rsidRDefault="00247F4C" w:rsidP="0045696B">
            <w:pPr>
              <w:pStyle w:val="Table-TextTbtx"/>
            </w:pPr>
            <w:r w:rsidRPr="00C84020">
              <w:t>The Hair</w:t>
            </w:r>
          </w:p>
        </w:tc>
        <w:tc>
          <w:tcPr>
            <w:tcW w:w="2034" w:type="dxa"/>
            <w:tcBorders>
              <w:top w:val="single" w:sz="4" w:space="0" w:color="000000"/>
              <w:left w:val="single" w:sz="4" w:space="0" w:color="000000"/>
              <w:bottom w:val="single" w:sz="4" w:space="0" w:color="000000"/>
            </w:tcBorders>
          </w:tcPr>
          <w:p w14:paraId="7D31403B" w14:textId="77777777" w:rsidR="00247F4C" w:rsidRPr="00C84020" w:rsidRDefault="00247F4C" w:rsidP="0045696B">
            <w:pPr>
              <w:pStyle w:val="Table-TextTbtx"/>
            </w:pPr>
            <w:r w:rsidRPr="00C84020">
              <w:t>Wood, plants, moss</w:t>
            </w:r>
          </w:p>
        </w:tc>
        <w:tc>
          <w:tcPr>
            <w:tcW w:w="2105" w:type="dxa"/>
            <w:tcBorders>
              <w:top w:val="single" w:sz="4" w:space="0" w:color="000000"/>
              <w:left w:val="single" w:sz="4" w:space="0" w:color="000000"/>
              <w:bottom w:val="single" w:sz="4" w:space="0" w:color="000000"/>
              <w:right w:val="single" w:sz="4" w:space="0" w:color="000000"/>
            </w:tcBorders>
          </w:tcPr>
          <w:p w14:paraId="657A10AA" w14:textId="77777777" w:rsidR="00247F4C" w:rsidRPr="00C84020" w:rsidRDefault="00247F4C" w:rsidP="0045696B">
            <w:pPr>
              <w:pStyle w:val="Table-TextTbtx"/>
            </w:pPr>
            <w:r w:rsidRPr="00C84020">
              <w:t>Learned / Giving</w:t>
            </w:r>
          </w:p>
        </w:tc>
      </w:tr>
      <w:tr w:rsidR="00247F4C" w:rsidRPr="00C84020" w14:paraId="74D00895" w14:textId="77777777" w:rsidTr="00766B15">
        <w:tc>
          <w:tcPr>
            <w:tcW w:w="1409" w:type="dxa"/>
            <w:tcBorders>
              <w:top w:val="single" w:sz="4" w:space="0" w:color="000000"/>
              <w:left w:val="single" w:sz="4" w:space="0" w:color="000000"/>
              <w:bottom w:val="single" w:sz="4" w:space="0" w:color="000000"/>
            </w:tcBorders>
          </w:tcPr>
          <w:p w14:paraId="6832BAC3" w14:textId="77777777" w:rsidR="00247F4C" w:rsidRPr="00C84020" w:rsidRDefault="00247F4C" w:rsidP="0045696B">
            <w:pPr>
              <w:pStyle w:val="Table-TextTbtx"/>
            </w:pPr>
            <w:r w:rsidRPr="00C84020">
              <w:t>6 Shash</w:t>
            </w:r>
          </w:p>
        </w:tc>
        <w:tc>
          <w:tcPr>
            <w:tcW w:w="1417" w:type="dxa"/>
            <w:tcBorders>
              <w:top w:val="single" w:sz="4" w:space="0" w:color="000000"/>
              <w:left w:val="single" w:sz="4" w:space="0" w:color="000000"/>
              <w:bottom w:val="single" w:sz="4" w:space="0" w:color="000000"/>
            </w:tcBorders>
          </w:tcPr>
          <w:p w14:paraId="7D33BAB4" w14:textId="77777777" w:rsidR="00247F4C" w:rsidRPr="00C84020" w:rsidRDefault="00247F4C" w:rsidP="0045696B">
            <w:pPr>
              <w:pStyle w:val="Table-TextTbtx"/>
            </w:pPr>
            <w:r w:rsidRPr="00C84020">
              <w:t>Garnet</w:t>
            </w:r>
          </w:p>
        </w:tc>
        <w:tc>
          <w:tcPr>
            <w:tcW w:w="1265" w:type="dxa"/>
            <w:tcBorders>
              <w:top w:val="single" w:sz="4" w:space="0" w:color="000000"/>
              <w:left w:val="single" w:sz="4" w:space="0" w:color="000000"/>
              <w:bottom w:val="single" w:sz="4" w:space="0" w:color="000000"/>
            </w:tcBorders>
          </w:tcPr>
          <w:p w14:paraId="448E92DC" w14:textId="77777777" w:rsidR="00247F4C" w:rsidRPr="00C84020" w:rsidRDefault="00247F4C" w:rsidP="0045696B">
            <w:pPr>
              <w:pStyle w:val="Table-TextTbtx"/>
            </w:pPr>
            <w:r w:rsidRPr="00C84020">
              <w:t>Blood</w:t>
            </w:r>
          </w:p>
        </w:tc>
        <w:tc>
          <w:tcPr>
            <w:tcW w:w="1356" w:type="dxa"/>
            <w:tcBorders>
              <w:top w:val="single" w:sz="4" w:space="0" w:color="000000"/>
              <w:left w:val="single" w:sz="4" w:space="0" w:color="000000"/>
              <w:bottom w:val="single" w:sz="4" w:space="0" w:color="000000"/>
            </w:tcBorders>
          </w:tcPr>
          <w:p w14:paraId="2CA4EB59" w14:textId="77777777" w:rsidR="00247F4C" w:rsidRPr="00C84020" w:rsidRDefault="00247F4C" w:rsidP="0045696B">
            <w:pPr>
              <w:pStyle w:val="Table-TextTbtx"/>
            </w:pPr>
            <w:r w:rsidRPr="00C84020">
              <w:t>The Blood</w:t>
            </w:r>
          </w:p>
        </w:tc>
        <w:tc>
          <w:tcPr>
            <w:tcW w:w="2034" w:type="dxa"/>
            <w:tcBorders>
              <w:top w:val="single" w:sz="4" w:space="0" w:color="000000"/>
              <w:left w:val="single" w:sz="4" w:space="0" w:color="000000"/>
              <w:bottom w:val="single" w:sz="4" w:space="0" w:color="000000"/>
            </w:tcBorders>
          </w:tcPr>
          <w:p w14:paraId="4DE57E9D" w14:textId="77777777" w:rsidR="00247F4C" w:rsidRPr="00C84020" w:rsidRDefault="00247F4C" w:rsidP="0045696B">
            <w:pPr>
              <w:pStyle w:val="Table-TextTbtx"/>
            </w:pPr>
            <w:r w:rsidRPr="00C84020">
              <w:t>Blood, all non-oil liquid</w:t>
            </w:r>
          </w:p>
        </w:tc>
        <w:tc>
          <w:tcPr>
            <w:tcW w:w="2105" w:type="dxa"/>
            <w:tcBorders>
              <w:top w:val="single" w:sz="4" w:space="0" w:color="000000"/>
              <w:left w:val="single" w:sz="4" w:space="0" w:color="000000"/>
              <w:bottom w:val="single" w:sz="4" w:space="0" w:color="000000"/>
              <w:right w:val="single" w:sz="4" w:space="0" w:color="000000"/>
            </w:tcBorders>
          </w:tcPr>
          <w:p w14:paraId="7837193C" w14:textId="77777777" w:rsidR="00247F4C" w:rsidRPr="00C84020" w:rsidRDefault="00247F4C" w:rsidP="0045696B">
            <w:pPr>
              <w:pStyle w:val="Table-TextTbtx"/>
            </w:pPr>
            <w:r w:rsidRPr="00C84020">
              <w:t>Creative / Honest</w:t>
            </w:r>
          </w:p>
        </w:tc>
      </w:tr>
      <w:tr w:rsidR="00247F4C" w:rsidRPr="00C84020" w14:paraId="35B50251" w14:textId="77777777" w:rsidTr="00766B15">
        <w:tc>
          <w:tcPr>
            <w:tcW w:w="1409" w:type="dxa"/>
            <w:tcBorders>
              <w:top w:val="single" w:sz="4" w:space="0" w:color="000000"/>
              <w:left w:val="single" w:sz="4" w:space="0" w:color="000000"/>
              <w:bottom w:val="single" w:sz="4" w:space="0" w:color="000000"/>
            </w:tcBorders>
          </w:tcPr>
          <w:p w14:paraId="6BE62AA5" w14:textId="77777777" w:rsidR="00247F4C" w:rsidRPr="00C84020" w:rsidRDefault="00247F4C" w:rsidP="0045696B">
            <w:pPr>
              <w:pStyle w:val="Table-TextTbtx"/>
            </w:pPr>
            <w:r w:rsidRPr="00C84020">
              <w:lastRenderedPageBreak/>
              <w:t>7 Betab</w:t>
            </w:r>
          </w:p>
        </w:tc>
        <w:tc>
          <w:tcPr>
            <w:tcW w:w="1417" w:type="dxa"/>
            <w:tcBorders>
              <w:top w:val="single" w:sz="4" w:space="0" w:color="000000"/>
              <w:left w:val="single" w:sz="4" w:space="0" w:color="000000"/>
              <w:bottom w:val="single" w:sz="4" w:space="0" w:color="000000"/>
            </w:tcBorders>
          </w:tcPr>
          <w:p w14:paraId="77FEF925" w14:textId="77777777" w:rsidR="00247F4C" w:rsidRPr="00C84020" w:rsidRDefault="00247F4C" w:rsidP="0045696B">
            <w:pPr>
              <w:pStyle w:val="Table-TextTbtx"/>
            </w:pPr>
            <w:r w:rsidRPr="00C84020">
              <w:t>Zircon</w:t>
            </w:r>
          </w:p>
        </w:tc>
        <w:tc>
          <w:tcPr>
            <w:tcW w:w="1265" w:type="dxa"/>
            <w:tcBorders>
              <w:top w:val="single" w:sz="4" w:space="0" w:color="000000"/>
              <w:left w:val="single" w:sz="4" w:space="0" w:color="000000"/>
              <w:bottom w:val="single" w:sz="4" w:space="0" w:color="000000"/>
            </w:tcBorders>
          </w:tcPr>
          <w:p w14:paraId="0BA8EE5D" w14:textId="77777777" w:rsidR="00247F4C" w:rsidRPr="00C84020" w:rsidRDefault="00247F4C" w:rsidP="0045696B">
            <w:pPr>
              <w:pStyle w:val="Table-TextTbtx"/>
            </w:pPr>
            <w:r w:rsidRPr="00C84020">
              <w:t>Tallow</w:t>
            </w:r>
          </w:p>
        </w:tc>
        <w:tc>
          <w:tcPr>
            <w:tcW w:w="1356" w:type="dxa"/>
            <w:tcBorders>
              <w:top w:val="single" w:sz="4" w:space="0" w:color="000000"/>
              <w:left w:val="single" w:sz="4" w:space="0" w:color="000000"/>
              <w:bottom w:val="single" w:sz="4" w:space="0" w:color="000000"/>
            </w:tcBorders>
          </w:tcPr>
          <w:p w14:paraId="6ACD2B3E" w14:textId="77777777" w:rsidR="00247F4C" w:rsidRPr="00C84020" w:rsidRDefault="00247F4C" w:rsidP="0045696B">
            <w:pPr>
              <w:pStyle w:val="Table-TextTbtx"/>
            </w:pPr>
            <w:r w:rsidRPr="00C84020">
              <w:t>Oil</w:t>
            </w:r>
          </w:p>
        </w:tc>
        <w:tc>
          <w:tcPr>
            <w:tcW w:w="2034" w:type="dxa"/>
            <w:tcBorders>
              <w:top w:val="single" w:sz="4" w:space="0" w:color="000000"/>
              <w:left w:val="single" w:sz="4" w:space="0" w:color="000000"/>
              <w:bottom w:val="single" w:sz="4" w:space="0" w:color="000000"/>
            </w:tcBorders>
          </w:tcPr>
          <w:p w14:paraId="5C00D1F9" w14:textId="77777777" w:rsidR="00247F4C" w:rsidRPr="00C84020" w:rsidRDefault="00247F4C" w:rsidP="0045696B">
            <w:pPr>
              <w:pStyle w:val="Table-TextTbtx"/>
            </w:pPr>
            <w:r w:rsidRPr="00C84020">
              <w:t>All kinds of oil</w:t>
            </w:r>
          </w:p>
        </w:tc>
        <w:tc>
          <w:tcPr>
            <w:tcW w:w="2105" w:type="dxa"/>
            <w:tcBorders>
              <w:top w:val="single" w:sz="4" w:space="0" w:color="000000"/>
              <w:left w:val="single" w:sz="4" w:space="0" w:color="000000"/>
              <w:bottom w:val="single" w:sz="4" w:space="0" w:color="000000"/>
              <w:right w:val="single" w:sz="4" w:space="0" w:color="000000"/>
            </w:tcBorders>
          </w:tcPr>
          <w:p w14:paraId="26841F64" w14:textId="77777777" w:rsidR="00247F4C" w:rsidRPr="00C84020" w:rsidRDefault="00247F4C" w:rsidP="0045696B">
            <w:pPr>
              <w:pStyle w:val="Table-TextTbtx"/>
            </w:pPr>
            <w:r w:rsidRPr="00C84020">
              <w:t>Wise / Careful</w:t>
            </w:r>
          </w:p>
        </w:tc>
      </w:tr>
      <w:tr w:rsidR="00247F4C" w:rsidRPr="00C84020" w14:paraId="32AECD97" w14:textId="77777777" w:rsidTr="00766B15">
        <w:tc>
          <w:tcPr>
            <w:tcW w:w="1409" w:type="dxa"/>
            <w:tcBorders>
              <w:top w:val="single" w:sz="4" w:space="0" w:color="000000"/>
              <w:left w:val="single" w:sz="4" w:space="0" w:color="000000"/>
              <w:bottom w:val="single" w:sz="4" w:space="0" w:color="000000"/>
            </w:tcBorders>
          </w:tcPr>
          <w:p w14:paraId="7C269FBC" w14:textId="77777777" w:rsidR="00247F4C" w:rsidRPr="00C84020" w:rsidRDefault="00247F4C" w:rsidP="0045696B">
            <w:pPr>
              <w:pStyle w:val="Table-TextTbtx"/>
            </w:pPr>
            <w:r w:rsidRPr="00C84020">
              <w:t>8 Kak</w:t>
            </w:r>
          </w:p>
        </w:tc>
        <w:tc>
          <w:tcPr>
            <w:tcW w:w="1417" w:type="dxa"/>
            <w:tcBorders>
              <w:top w:val="single" w:sz="4" w:space="0" w:color="000000"/>
              <w:left w:val="single" w:sz="4" w:space="0" w:color="000000"/>
              <w:bottom w:val="single" w:sz="4" w:space="0" w:color="000000"/>
            </w:tcBorders>
          </w:tcPr>
          <w:p w14:paraId="70CAE5FB" w14:textId="77777777" w:rsidR="00247F4C" w:rsidRPr="00C84020" w:rsidRDefault="00247F4C" w:rsidP="0045696B">
            <w:pPr>
              <w:pStyle w:val="Table-TextTbtx"/>
            </w:pPr>
            <w:r w:rsidRPr="00C84020">
              <w:t>Amethyst</w:t>
            </w:r>
          </w:p>
        </w:tc>
        <w:tc>
          <w:tcPr>
            <w:tcW w:w="1265" w:type="dxa"/>
            <w:tcBorders>
              <w:top w:val="single" w:sz="4" w:space="0" w:color="000000"/>
              <w:left w:val="single" w:sz="4" w:space="0" w:color="000000"/>
              <w:bottom w:val="single" w:sz="4" w:space="0" w:color="000000"/>
            </w:tcBorders>
          </w:tcPr>
          <w:p w14:paraId="32E5C399" w14:textId="77777777" w:rsidR="00247F4C" w:rsidRPr="00C84020" w:rsidRDefault="00247F4C" w:rsidP="0045696B">
            <w:pPr>
              <w:pStyle w:val="Table-TextTbtx"/>
            </w:pPr>
            <w:r w:rsidRPr="00C84020">
              <w:t>Foil</w:t>
            </w:r>
          </w:p>
        </w:tc>
        <w:tc>
          <w:tcPr>
            <w:tcW w:w="1356" w:type="dxa"/>
            <w:tcBorders>
              <w:top w:val="single" w:sz="4" w:space="0" w:color="000000"/>
              <w:left w:val="single" w:sz="4" w:space="0" w:color="000000"/>
              <w:bottom w:val="single" w:sz="4" w:space="0" w:color="000000"/>
            </w:tcBorders>
          </w:tcPr>
          <w:p w14:paraId="338D9056" w14:textId="77777777" w:rsidR="00247F4C" w:rsidRPr="00C84020" w:rsidRDefault="00247F4C" w:rsidP="0045696B">
            <w:pPr>
              <w:pStyle w:val="Table-TextTbtx"/>
            </w:pPr>
            <w:r w:rsidRPr="00C84020">
              <w:t>The Nails</w:t>
            </w:r>
          </w:p>
        </w:tc>
        <w:tc>
          <w:tcPr>
            <w:tcW w:w="2034" w:type="dxa"/>
            <w:tcBorders>
              <w:top w:val="single" w:sz="4" w:space="0" w:color="000000"/>
              <w:left w:val="single" w:sz="4" w:space="0" w:color="000000"/>
              <w:bottom w:val="single" w:sz="4" w:space="0" w:color="000000"/>
            </w:tcBorders>
          </w:tcPr>
          <w:p w14:paraId="58E6FF38" w14:textId="77777777" w:rsidR="00247F4C" w:rsidRPr="00C84020" w:rsidRDefault="00247F4C" w:rsidP="0045696B">
            <w:pPr>
              <w:pStyle w:val="Table-TextTbtx"/>
            </w:pPr>
            <w:r w:rsidRPr="00C84020">
              <w:t>Metal</w:t>
            </w:r>
          </w:p>
        </w:tc>
        <w:tc>
          <w:tcPr>
            <w:tcW w:w="2105" w:type="dxa"/>
            <w:tcBorders>
              <w:top w:val="single" w:sz="4" w:space="0" w:color="000000"/>
              <w:left w:val="single" w:sz="4" w:space="0" w:color="000000"/>
              <w:bottom w:val="single" w:sz="4" w:space="0" w:color="000000"/>
              <w:right w:val="single" w:sz="4" w:space="0" w:color="000000"/>
            </w:tcBorders>
          </w:tcPr>
          <w:p w14:paraId="30D9E83A" w14:textId="77777777" w:rsidR="00247F4C" w:rsidRPr="00C84020" w:rsidRDefault="00247F4C" w:rsidP="0045696B">
            <w:pPr>
              <w:pStyle w:val="Table-TextTbtx"/>
            </w:pPr>
            <w:r w:rsidRPr="00C84020">
              <w:t>Resolute / Builder</w:t>
            </w:r>
          </w:p>
        </w:tc>
      </w:tr>
      <w:tr w:rsidR="00247F4C" w:rsidRPr="00C84020" w14:paraId="76C61AB7" w14:textId="77777777" w:rsidTr="00766B15">
        <w:tc>
          <w:tcPr>
            <w:tcW w:w="1409" w:type="dxa"/>
            <w:tcBorders>
              <w:top w:val="single" w:sz="4" w:space="0" w:color="000000"/>
              <w:left w:val="single" w:sz="4" w:space="0" w:color="000000"/>
              <w:bottom w:val="single" w:sz="4" w:space="0" w:color="000000"/>
            </w:tcBorders>
          </w:tcPr>
          <w:p w14:paraId="7711EF7F" w14:textId="77777777" w:rsidR="00247F4C" w:rsidRPr="00C84020" w:rsidRDefault="00247F4C" w:rsidP="0045696B">
            <w:pPr>
              <w:pStyle w:val="Table-TextTbtx"/>
            </w:pPr>
            <w:r w:rsidRPr="00C84020">
              <w:t>9 Tanat</w:t>
            </w:r>
          </w:p>
        </w:tc>
        <w:tc>
          <w:tcPr>
            <w:tcW w:w="1417" w:type="dxa"/>
            <w:tcBorders>
              <w:top w:val="single" w:sz="4" w:space="0" w:color="000000"/>
              <w:left w:val="single" w:sz="4" w:space="0" w:color="000000"/>
              <w:bottom w:val="single" w:sz="4" w:space="0" w:color="000000"/>
            </w:tcBorders>
          </w:tcPr>
          <w:p w14:paraId="061DCC95" w14:textId="77777777" w:rsidR="00247F4C" w:rsidRPr="00C84020" w:rsidRDefault="00247F4C" w:rsidP="0045696B">
            <w:pPr>
              <w:pStyle w:val="Table-TextTbtx"/>
            </w:pPr>
            <w:r w:rsidRPr="00C84020">
              <w:t>Topaz</w:t>
            </w:r>
          </w:p>
        </w:tc>
        <w:tc>
          <w:tcPr>
            <w:tcW w:w="1265" w:type="dxa"/>
            <w:tcBorders>
              <w:top w:val="single" w:sz="4" w:space="0" w:color="000000"/>
              <w:left w:val="single" w:sz="4" w:space="0" w:color="000000"/>
              <w:bottom w:val="single" w:sz="4" w:space="0" w:color="000000"/>
            </w:tcBorders>
          </w:tcPr>
          <w:p w14:paraId="403E23E8" w14:textId="77777777" w:rsidR="00247F4C" w:rsidRPr="00C84020" w:rsidRDefault="00247F4C" w:rsidP="0045696B">
            <w:pPr>
              <w:pStyle w:val="Table-TextTbtx"/>
            </w:pPr>
            <w:r w:rsidRPr="00C84020">
              <w:t>Talus</w:t>
            </w:r>
          </w:p>
        </w:tc>
        <w:tc>
          <w:tcPr>
            <w:tcW w:w="1356" w:type="dxa"/>
            <w:tcBorders>
              <w:top w:val="single" w:sz="4" w:space="0" w:color="000000"/>
              <w:left w:val="single" w:sz="4" w:space="0" w:color="000000"/>
              <w:bottom w:val="single" w:sz="4" w:space="0" w:color="000000"/>
            </w:tcBorders>
          </w:tcPr>
          <w:p w14:paraId="2AF44277" w14:textId="77777777" w:rsidR="00247F4C" w:rsidRPr="00C84020" w:rsidRDefault="00247F4C" w:rsidP="0045696B">
            <w:pPr>
              <w:pStyle w:val="Table-TextTbtx"/>
            </w:pPr>
            <w:r w:rsidRPr="00C84020">
              <w:t>The Bone</w:t>
            </w:r>
          </w:p>
        </w:tc>
        <w:tc>
          <w:tcPr>
            <w:tcW w:w="2034" w:type="dxa"/>
            <w:tcBorders>
              <w:top w:val="single" w:sz="4" w:space="0" w:color="000000"/>
              <w:left w:val="single" w:sz="4" w:space="0" w:color="000000"/>
              <w:bottom w:val="single" w:sz="4" w:space="0" w:color="000000"/>
            </w:tcBorders>
          </w:tcPr>
          <w:p w14:paraId="77A69822" w14:textId="77777777" w:rsidR="00247F4C" w:rsidRPr="00C84020" w:rsidRDefault="00247F4C" w:rsidP="0045696B">
            <w:pPr>
              <w:pStyle w:val="Table-TextTbtx"/>
            </w:pPr>
            <w:r w:rsidRPr="00C84020">
              <w:t>Rock and stone</w:t>
            </w:r>
          </w:p>
        </w:tc>
        <w:tc>
          <w:tcPr>
            <w:tcW w:w="2105" w:type="dxa"/>
            <w:tcBorders>
              <w:top w:val="single" w:sz="4" w:space="0" w:color="000000"/>
              <w:left w:val="single" w:sz="4" w:space="0" w:color="000000"/>
              <w:bottom w:val="single" w:sz="4" w:space="0" w:color="000000"/>
              <w:right w:val="single" w:sz="4" w:space="0" w:color="000000"/>
            </w:tcBorders>
          </w:tcPr>
          <w:p w14:paraId="4D274670" w14:textId="77777777" w:rsidR="00247F4C" w:rsidRPr="00C84020" w:rsidRDefault="00247F4C" w:rsidP="0045696B">
            <w:pPr>
              <w:pStyle w:val="Table-TextTbtx"/>
            </w:pPr>
            <w:r w:rsidRPr="00C84020">
              <w:t>Dependable / Resourceful</w:t>
            </w:r>
          </w:p>
        </w:tc>
      </w:tr>
      <w:tr w:rsidR="00247F4C" w:rsidRPr="00C84020" w14:paraId="0AE994D7" w14:textId="77777777" w:rsidTr="00766B15">
        <w:tc>
          <w:tcPr>
            <w:tcW w:w="1409" w:type="dxa"/>
            <w:tcBorders>
              <w:top w:val="single" w:sz="4" w:space="0" w:color="000000"/>
              <w:left w:val="single" w:sz="4" w:space="0" w:color="000000"/>
              <w:bottom w:val="single" w:sz="4" w:space="0" w:color="000000"/>
            </w:tcBorders>
          </w:tcPr>
          <w:p w14:paraId="28FBCB21" w14:textId="77777777" w:rsidR="00247F4C" w:rsidRPr="00C84020" w:rsidRDefault="00247F4C" w:rsidP="0045696B">
            <w:pPr>
              <w:pStyle w:val="Table-TextTbtx"/>
            </w:pPr>
            <w:r w:rsidRPr="00C84020">
              <w:t>10 Ishi</w:t>
            </w:r>
          </w:p>
        </w:tc>
        <w:tc>
          <w:tcPr>
            <w:tcW w:w="1417" w:type="dxa"/>
            <w:tcBorders>
              <w:top w:val="single" w:sz="4" w:space="0" w:color="000000"/>
              <w:left w:val="single" w:sz="4" w:space="0" w:color="000000"/>
              <w:bottom w:val="single" w:sz="4" w:space="0" w:color="000000"/>
            </w:tcBorders>
          </w:tcPr>
          <w:p w14:paraId="5EAC7326" w14:textId="77777777" w:rsidR="00247F4C" w:rsidRPr="00C84020" w:rsidRDefault="00247F4C" w:rsidP="0045696B">
            <w:pPr>
              <w:pStyle w:val="Table-TextTbtx"/>
            </w:pPr>
            <w:r w:rsidRPr="00C84020">
              <w:t>Heliodor</w:t>
            </w:r>
          </w:p>
        </w:tc>
        <w:tc>
          <w:tcPr>
            <w:tcW w:w="1265" w:type="dxa"/>
            <w:tcBorders>
              <w:top w:val="single" w:sz="4" w:space="0" w:color="000000"/>
              <w:left w:val="single" w:sz="4" w:space="0" w:color="000000"/>
              <w:bottom w:val="single" w:sz="4" w:space="0" w:color="000000"/>
            </w:tcBorders>
          </w:tcPr>
          <w:p w14:paraId="18CA618F" w14:textId="77777777" w:rsidR="00247F4C" w:rsidRPr="00C84020" w:rsidRDefault="00247F4C" w:rsidP="0045696B">
            <w:pPr>
              <w:pStyle w:val="Table-TextTbtx"/>
            </w:pPr>
            <w:r w:rsidRPr="00C84020">
              <w:t>Sinew</w:t>
            </w:r>
          </w:p>
        </w:tc>
        <w:tc>
          <w:tcPr>
            <w:tcW w:w="1356" w:type="dxa"/>
            <w:tcBorders>
              <w:top w:val="single" w:sz="4" w:space="0" w:color="000000"/>
              <w:left w:val="single" w:sz="4" w:space="0" w:color="000000"/>
              <w:bottom w:val="single" w:sz="4" w:space="0" w:color="000000"/>
            </w:tcBorders>
          </w:tcPr>
          <w:p w14:paraId="270D5BE1" w14:textId="77777777" w:rsidR="00247F4C" w:rsidRPr="00C84020" w:rsidRDefault="00247F4C" w:rsidP="0045696B">
            <w:pPr>
              <w:pStyle w:val="Table-TextTbtx"/>
            </w:pPr>
            <w:r w:rsidRPr="00C84020">
              <w:t>Flesh</w:t>
            </w:r>
          </w:p>
        </w:tc>
        <w:tc>
          <w:tcPr>
            <w:tcW w:w="2034" w:type="dxa"/>
            <w:tcBorders>
              <w:top w:val="single" w:sz="4" w:space="0" w:color="000000"/>
              <w:left w:val="single" w:sz="4" w:space="0" w:color="000000"/>
              <w:bottom w:val="single" w:sz="4" w:space="0" w:color="000000"/>
            </w:tcBorders>
          </w:tcPr>
          <w:p w14:paraId="468A91AB" w14:textId="77777777" w:rsidR="00247F4C" w:rsidRPr="00C84020" w:rsidRDefault="00247F4C" w:rsidP="0045696B">
            <w:pPr>
              <w:pStyle w:val="Table-TextTbtx"/>
            </w:pPr>
            <w:r w:rsidRPr="00C84020">
              <w:t>Meat, flesh</w:t>
            </w:r>
          </w:p>
        </w:tc>
        <w:tc>
          <w:tcPr>
            <w:tcW w:w="2105" w:type="dxa"/>
            <w:tcBorders>
              <w:top w:val="single" w:sz="4" w:space="0" w:color="000000"/>
              <w:left w:val="single" w:sz="4" w:space="0" w:color="000000"/>
              <w:bottom w:val="single" w:sz="4" w:space="0" w:color="000000"/>
              <w:right w:val="single" w:sz="4" w:space="0" w:color="000000"/>
            </w:tcBorders>
          </w:tcPr>
          <w:p w14:paraId="4D03192C" w14:textId="77777777" w:rsidR="00247F4C" w:rsidRPr="00C84020" w:rsidRDefault="00247F4C" w:rsidP="0045696B">
            <w:pPr>
              <w:pStyle w:val="Table-TextTbtx"/>
            </w:pPr>
            <w:r w:rsidRPr="00C84020">
              <w:t>Pious / Guiding</w:t>
            </w:r>
          </w:p>
        </w:tc>
      </w:tr>
    </w:tbl>
    <w:p w14:paraId="05979FCE" w14:textId="24DA5A2F" w:rsidR="0045696B" w:rsidRDefault="0045696B" w:rsidP="0045696B">
      <w:pPr>
        <w:pStyle w:val="ENDEND"/>
      </w:pPr>
      <w:r>
        <w:t xml:space="preserve">END TABLE </w:t>
      </w:r>
    </w:p>
    <w:p w14:paraId="3DFFA624" w14:textId="77777777" w:rsidR="00247F4C" w:rsidRPr="00C84020" w:rsidRDefault="00247F4C" w:rsidP="0045696B">
      <w:pPr>
        <w:pStyle w:val="Body-TextTx"/>
      </w:pPr>
      <w:r w:rsidRPr="00C84020">
        <w:t>The preceding list is an imperfect gathering of traditional Vorin symbolism associated with the Ten Essences. Bound together, these form the Double Eye of the Almighty, an eye with two pupils representing the creation of plants and creatures. This is also the basis for the hourglass shape that was often associated with the Knights Radiant.</w:t>
      </w:r>
    </w:p>
    <w:p w14:paraId="13958919" w14:textId="77777777" w:rsidR="00247F4C" w:rsidRPr="00C84020" w:rsidRDefault="00247F4C" w:rsidP="00247F4C">
      <w:pPr>
        <w:pStyle w:val="Body-TextTx"/>
      </w:pPr>
      <w:r w:rsidRPr="00C84020">
        <w:t>Ancient scholars also placed the ten orders of Knights Radiant on this list, alongside the Heralds themselves, who each had a classical association with one of the numbers and Essences.</w:t>
      </w:r>
    </w:p>
    <w:p w14:paraId="6AB94BA3" w14:textId="67B23F59" w:rsidR="00247F4C" w:rsidRPr="00C84020" w:rsidRDefault="00247F4C" w:rsidP="00247F4C">
      <w:pPr>
        <w:pStyle w:val="Body-TextTx"/>
      </w:pPr>
      <w:r w:rsidRPr="00C84020">
        <w:t>I</w:t>
      </w:r>
      <w:r w:rsidR="00766B15">
        <w:t>’</w:t>
      </w:r>
      <w:r w:rsidRPr="00C84020">
        <w:t>m not certain yet how the ten levels of Voidbinding or its cousin the Old Magic fit into this paradigm, if indeed they can. My research suggests that, indeed, there should be another series of abilities that is even more esoteric than the Voidbindings. Perhaps the Old Magic fits into those, though I am beginning to suspect that it is something entirely different.</w:t>
      </w:r>
    </w:p>
    <w:p w14:paraId="619797F6" w14:textId="130ED0D0" w:rsidR="00247F4C" w:rsidRPr="00C84020" w:rsidRDefault="00247F4C" w:rsidP="00247F4C">
      <w:pPr>
        <w:pStyle w:val="Body-TextTx"/>
      </w:pPr>
      <w:r w:rsidRPr="00C84020">
        <w:t xml:space="preserve">Note that I currently believe the concept of the </w:t>
      </w:r>
      <w:r w:rsidR="00766B15">
        <w:t>“</w:t>
      </w:r>
      <w:r w:rsidRPr="00C84020">
        <w:t>Body Focus</w:t>
      </w:r>
      <w:r w:rsidR="00766B15">
        <w:t>”</w:t>
      </w:r>
      <w:r w:rsidRPr="00C84020">
        <w:t xml:space="preserve"> to be more a matter of philosophical interpretation than an actual attribute of this Investiture and its manifestations.</w:t>
      </w:r>
    </w:p>
    <w:p w14:paraId="0FAD99DA" w14:textId="77777777" w:rsidR="00247F4C" w:rsidRPr="00C84020" w:rsidRDefault="00247F4C" w:rsidP="0045696B">
      <w:pPr>
        <w:pStyle w:val="A-HeadAhead"/>
      </w:pPr>
      <w:r w:rsidRPr="00C84020">
        <w:t>THE TEN SURGES</w:t>
      </w:r>
    </w:p>
    <w:p w14:paraId="11F3FFBD" w14:textId="77777777" w:rsidR="00247F4C" w:rsidRPr="00C84020" w:rsidRDefault="00247F4C" w:rsidP="00247F4C">
      <w:pPr>
        <w:pStyle w:val="Body-Text-ContinuedTxc"/>
      </w:pPr>
      <w:r w:rsidRPr="00C84020">
        <w:t xml:space="preserve">As a complement to the Essences, the classical elements celebrated on Roshar, are found the Ten Surges. These, thought to be the fundamental forces by which the world operates, are more </w:t>
      </w:r>
      <w:r w:rsidRPr="00C84020">
        <w:lastRenderedPageBreak/>
        <w:t>accurately a representation of the ten basic abilities offered to the Heralds, and then the Knights Radiant, by their bonds.</w:t>
      </w:r>
    </w:p>
    <w:p w14:paraId="3EDBC42E" w14:textId="77777777" w:rsidR="00766B15" w:rsidRDefault="00247F4C" w:rsidP="0045696B">
      <w:pPr>
        <w:pStyle w:val="Unnum-Level-1-ListUl1"/>
      </w:pPr>
      <w:r w:rsidRPr="00295181">
        <w:rPr>
          <w:rStyle w:val="boldb"/>
        </w:rPr>
        <w:t>Adhesion:</w:t>
      </w:r>
      <w:r w:rsidRPr="00C84020">
        <w:t xml:space="preserve"> The Surge of Pressure and Vacuum</w:t>
      </w:r>
    </w:p>
    <w:p w14:paraId="0CE17352" w14:textId="4C00341B" w:rsidR="00247F4C" w:rsidRPr="00C84020" w:rsidRDefault="00247F4C" w:rsidP="0045696B">
      <w:pPr>
        <w:pStyle w:val="Unnum-Level-1-ListUl1"/>
      </w:pPr>
      <w:r w:rsidRPr="00295181">
        <w:rPr>
          <w:rStyle w:val="boldb"/>
        </w:rPr>
        <w:t>Gravitation:</w:t>
      </w:r>
      <w:r w:rsidRPr="00C84020">
        <w:t xml:space="preserve"> The Surge of Gravity</w:t>
      </w:r>
    </w:p>
    <w:p w14:paraId="4011CE9B" w14:textId="77777777" w:rsidR="00247F4C" w:rsidRPr="00C84020" w:rsidRDefault="00247F4C" w:rsidP="0045696B">
      <w:pPr>
        <w:pStyle w:val="Unnum-Level-1-ListUl1"/>
      </w:pPr>
      <w:r w:rsidRPr="00295181">
        <w:rPr>
          <w:rStyle w:val="boldb"/>
        </w:rPr>
        <w:t>Division:</w:t>
      </w:r>
      <w:r w:rsidRPr="00C84020">
        <w:t xml:space="preserve"> The Surge of Destruction and Decay</w:t>
      </w:r>
    </w:p>
    <w:p w14:paraId="330B3C31" w14:textId="77777777" w:rsidR="00766B15" w:rsidRDefault="00247F4C" w:rsidP="0045696B">
      <w:pPr>
        <w:pStyle w:val="Unnum-Level-1-ListUl1"/>
      </w:pPr>
      <w:r w:rsidRPr="00295181">
        <w:rPr>
          <w:rStyle w:val="boldb"/>
        </w:rPr>
        <w:t>Abrasion:</w:t>
      </w:r>
      <w:r w:rsidRPr="00C84020">
        <w:t xml:space="preserve"> The Surge of Friction</w:t>
      </w:r>
    </w:p>
    <w:p w14:paraId="765EEF2C" w14:textId="1001E06C" w:rsidR="00247F4C" w:rsidRPr="00C84020" w:rsidRDefault="00247F4C" w:rsidP="0045696B">
      <w:pPr>
        <w:pStyle w:val="Unnum-Level-1-ListUl1"/>
      </w:pPr>
      <w:r w:rsidRPr="00295181">
        <w:rPr>
          <w:rStyle w:val="boldb"/>
        </w:rPr>
        <w:t>Progression:</w:t>
      </w:r>
      <w:r w:rsidRPr="00C84020">
        <w:t xml:space="preserve"> The Surge of Growth and Healing, or Regrowth</w:t>
      </w:r>
    </w:p>
    <w:p w14:paraId="330A6CE9" w14:textId="77777777" w:rsidR="00247F4C" w:rsidRPr="00C84020" w:rsidRDefault="00247F4C" w:rsidP="0045696B">
      <w:pPr>
        <w:pStyle w:val="Unnum-Level-1-ListUl1"/>
      </w:pPr>
      <w:r w:rsidRPr="00295181">
        <w:rPr>
          <w:rStyle w:val="boldb"/>
        </w:rPr>
        <w:t>Illumination:</w:t>
      </w:r>
      <w:r w:rsidRPr="00C84020">
        <w:t xml:space="preserve"> The Surge of Light, Sound, and Various Waveforms</w:t>
      </w:r>
    </w:p>
    <w:p w14:paraId="13C84F4A" w14:textId="77777777" w:rsidR="00766B15" w:rsidRDefault="00247F4C" w:rsidP="0045696B">
      <w:pPr>
        <w:pStyle w:val="Unnum-Level-1-ListUl1"/>
      </w:pPr>
      <w:r w:rsidRPr="00295181">
        <w:rPr>
          <w:rStyle w:val="boldb"/>
        </w:rPr>
        <w:t>Transformation:</w:t>
      </w:r>
      <w:r w:rsidRPr="00C84020">
        <w:t xml:space="preserve"> The Surge of Soulcasting</w:t>
      </w:r>
    </w:p>
    <w:p w14:paraId="6B4E68C9" w14:textId="5110FD0A" w:rsidR="00247F4C" w:rsidRPr="00C84020" w:rsidRDefault="00247F4C" w:rsidP="0045696B">
      <w:pPr>
        <w:pStyle w:val="Unnum-Level-1-ListUl1"/>
      </w:pPr>
      <w:r w:rsidRPr="00295181">
        <w:rPr>
          <w:rStyle w:val="boldb"/>
        </w:rPr>
        <w:t>Transportation:</w:t>
      </w:r>
      <w:r w:rsidRPr="00C84020">
        <w:t xml:space="preserve"> The Surge of Motion and Realmatic Transition</w:t>
      </w:r>
    </w:p>
    <w:p w14:paraId="3A16DBFC" w14:textId="77777777" w:rsidR="00247F4C" w:rsidRPr="00C84020" w:rsidRDefault="00247F4C" w:rsidP="0045696B">
      <w:pPr>
        <w:pStyle w:val="Unnum-Level-1-ListUl1"/>
      </w:pPr>
      <w:r w:rsidRPr="00295181">
        <w:rPr>
          <w:rStyle w:val="boldb"/>
        </w:rPr>
        <w:t>Cohesion:</w:t>
      </w:r>
      <w:r w:rsidRPr="00C84020">
        <w:t xml:space="preserve"> The Surge of Strong Axial Interconnection</w:t>
      </w:r>
    </w:p>
    <w:p w14:paraId="1A021ADB" w14:textId="77777777" w:rsidR="00247F4C" w:rsidRPr="00C84020" w:rsidRDefault="00247F4C" w:rsidP="0045696B">
      <w:pPr>
        <w:pStyle w:val="Unnum-Level-1-ListUl1"/>
      </w:pPr>
      <w:r w:rsidRPr="00295181">
        <w:rPr>
          <w:rStyle w:val="boldb"/>
        </w:rPr>
        <w:t>Tension:</w:t>
      </w:r>
      <w:r w:rsidRPr="00C84020">
        <w:t xml:space="preserve"> The Surge of Soft Axial Interconnection</w:t>
      </w:r>
    </w:p>
    <w:p w14:paraId="5DCD01E6" w14:textId="77777777" w:rsidR="00247F4C" w:rsidRPr="00295181" w:rsidRDefault="00247F4C" w:rsidP="0045696B">
      <w:pPr>
        <w:pStyle w:val="A-HeadAhead"/>
      </w:pPr>
      <w:r w:rsidRPr="00295181">
        <w:t>ON THE CREATION OF FABRIALS</w:t>
      </w:r>
    </w:p>
    <w:p w14:paraId="5573CE2E" w14:textId="4FCFAB84" w:rsidR="00766B15" w:rsidRDefault="00247F4C" w:rsidP="00247F4C">
      <w:pPr>
        <w:pStyle w:val="Body-Text-ContinuedTxc"/>
      </w:pPr>
      <w:r w:rsidRPr="00C84020">
        <w:t xml:space="preserve">Five groupings of fabrial have been discovered so far. The methods of their creation are carefully guarded by the artifabrian community, but they appear to be the work of dedicated scientists, as opposed to the more mystical Surgebindings once performed by the Knights Radiant. I am more and more convinced that the creation of these devices requires forced enslavement of transformative cognitive entities, known as </w:t>
      </w:r>
      <w:r w:rsidR="00766B15">
        <w:t>“</w:t>
      </w:r>
      <w:r w:rsidRPr="00C84020">
        <w:t>spren</w:t>
      </w:r>
      <w:r w:rsidR="00766B15">
        <w:t>”</w:t>
      </w:r>
      <w:r w:rsidRPr="00C84020">
        <w:t xml:space="preserve"> to the local communities.</w:t>
      </w:r>
    </w:p>
    <w:p w14:paraId="40BD2216" w14:textId="06967785" w:rsidR="00247F4C" w:rsidRPr="0045696B" w:rsidRDefault="00247F4C" w:rsidP="004A4727">
      <w:pPr>
        <w:pStyle w:val="B-HeadBhead"/>
      </w:pPr>
      <w:r w:rsidRPr="0045696B">
        <w:t>Altering Fabrials</w:t>
      </w:r>
    </w:p>
    <w:p w14:paraId="32D1842E" w14:textId="77777777" w:rsidR="00247F4C" w:rsidRPr="002B2690" w:rsidRDefault="00247F4C" w:rsidP="0045696B">
      <w:pPr>
        <w:pStyle w:val="Body-TextTx"/>
      </w:pPr>
      <w:r w:rsidRPr="00B16BE6">
        <w:rPr>
          <w:rStyle w:val="itali"/>
        </w:rPr>
        <w:t>Augmenters</w:t>
      </w:r>
      <w:r w:rsidRPr="002B2690">
        <w:t xml:space="preserve">: These fabrials are crafted to enhance something. They can create heat, pain, or even a calm wind, for instance. They are powered—like all fabrials—by Stormlight. They </w:t>
      </w:r>
      <w:r w:rsidRPr="002B2690">
        <w:lastRenderedPageBreak/>
        <w:t>seem to work best with forces, emotions, or sensations.</w:t>
      </w:r>
    </w:p>
    <w:p w14:paraId="2AC8988D" w14:textId="77777777" w:rsidR="00247F4C" w:rsidRPr="00C84020" w:rsidRDefault="00247F4C" w:rsidP="00247F4C">
      <w:pPr>
        <w:pStyle w:val="Body-TextTx"/>
      </w:pPr>
      <w:r w:rsidRPr="00C84020">
        <w:t>The so-called half-shards of Jah Keved are created with this type of fabrial attached to a sheet of metal, enhancing its durability. I have seen fabrials of this type crafted using many different kinds of gemstone; I am guessing that any one of the ten Polestones will work.</w:t>
      </w:r>
    </w:p>
    <w:p w14:paraId="6C9129C5" w14:textId="77777777" w:rsidR="00247F4C" w:rsidRPr="00C84020" w:rsidRDefault="00247F4C" w:rsidP="00247F4C">
      <w:pPr>
        <w:pStyle w:val="Body-Text-ContinuedTxc"/>
      </w:pPr>
      <w:r w:rsidRPr="00B16BE6">
        <w:rPr>
          <w:rStyle w:val="itali"/>
        </w:rPr>
        <w:t>Diminishers</w:t>
      </w:r>
      <w:r w:rsidRPr="00C84020">
        <w:t>: These fabrials do the opposite of what augmenters do, and generally seem to fall under the same restrictions as their cousins. Those artifabrians who have taken me into confidence seem to believe that even greater fabrials are possible than what have been created so far, particularly in regard to augmenters and diminishers.</w:t>
      </w:r>
    </w:p>
    <w:p w14:paraId="17FC4E86" w14:textId="77777777" w:rsidR="00247F4C" w:rsidRPr="00016474" w:rsidRDefault="00247F4C" w:rsidP="0045696B">
      <w:pPr>
        <w:pStyle w:val="B-HeadBhead"/>
      </w:pPr>
      <w:r>
        <w:t>P</w:t>
      </w:r>
      <w:r w:rsidRPr="00C84020">
        <w:t xml:space="preserve">airing </w:t>
      </w:r>
      <w:r>
        <w:t>F</w:t>
      </w:r>
      <w:r w:rsidRPr="00C84020">
        <w:t>abrials</w:t>
      </w:r>
    </w:p>
    <w:p w14:paraId="455D2A25" w14:textId="77777777" w:rsidR="00247F4C" w:rsidRPr="00C84020" w:rsidRDefault="00247F4C" w:rsidP="0045696B">
      <w:pPr>
        <w:pStyle w:val="Body-TextTx"/>
      </w:pPr>
      <w:r w:rsidRPr="00B16BE6">
        <w:rPr>
          <w:rStyle w:val="itali"/>
        </w:rPr>
        <w:t>Conjoiners</w:t>
      </w:r>
      <w:r w:rsidRPr="00C84020">
        <w:t>: By infusing a ruby and using methodology that has not been revealed to me (though I have my suspicions), you can create a conjoined pair of gemstones. The process requires splitting the original ruby. The two halves will then create parallel reactions across a distance. Spanreeds are one of the most common forms of this type of fabrial.</w:t>
      </w:r>
    </w:p>
    <w:p w14:paraId="2226A183" w14:textId="77777777" w:rsidR="00247F4C" w:rsidRPr="00C84020" w:rsidRDefault="00247F4C" w:rsidP="00247F4C">
      <w:pPr>
        <w:pStyle w:val="Body-TextTx"/>
      </w:pPr>
      <w:r w:rsidRPr="00C84020">
        <w:t>Conservation of force is maintained; for instance, if one is attached to a heavy stone, you will need the same strength to lift the conjoined fabrial that you would need to lift the stone itself. There appears to be some sort of process used during the creation of the fabrial that influences how far apart the two halves can go and still produce an effect.</w:t>
      </w:r>
    </w:p>
    <w:p w14:paraId="3F0EF0C9" w14:textId="77777777" w:rsidR="00247F4C" w:rsidRPr="00C84020" w:rsidRDefault="00247F4C" w:rsidP="00247F4C">
      <w:pPr>
        <w:pStyle w:val="Body-Text-ContinuedTxc"/>
      </w:pPr>
      <w:r w:rsidRPr="00B16BE6">
        <w:rPr>
          <w:rStyle w:val="itali"/>
        </w:rPr>
        <w:t>Reversers</w:t>
      </w:r>
      <w:r w:rsidRPr="00C84020">
        <w:t xml:space="preserve">: Using an amethyst instead of a ruby also creates conjoined halves of a gemstone, but these two work in creating </w:t>
      </w:r>
      <w:r w:rsidRPr="00B16BE6">
        <w:rPr>
          <w:rStyle w:val="itali"/>
        </w:rPr>
        <w:t>opposite</w:t>
      </w:r>
      <w:r w:rsidRPr="00C84020">
        <w:t xml:space="preserve"> reactions. Raise one, and the other will be pressed downward, for instance.</w:t>
      </w:r>
    </w:p>
    <w:p w14:paraId="3B3832D3" w14:textId="77777777" w:rsidR="00247F4C" w:rsidRPr="00C84020" w:rsidRDefault="00247F4C" w:rsidP="00247F4C">
      <w:pPr>
        <w:pStyle w:val="Body-TextTx"/>
      </w:pPr>
      <w:r w:rsidRPr="00C84020">
        <w:t xml:space="preserve">These fabrials have only just been discovered, and already the possibilities for exploitation are being conjectured. There appear to be some unexpected limitations to this form </w:t>
      </w:r>
      <w:r w:rsidRPr="00C84020">
        <w:lastRenderedPageBreak/>
        <w:t>of fabrial, though I have not been able to discover what they are.</w:t>
      </w:r>
    </w:p>
    <w:p w14:paraId="7602A064" w14:textId="77777777" w:rsidR="00247F4C" w:rsidRPr="00016474" w:rsidRDefault="00247F4C" w:rsidP="0045696B">
      <w:pPr>
        <w:pStyle w:val="B-HeadBhead"/>
      </w:pPr>
      <w:r>
        <w:t>W</w:t>
      </w:r>
      <w:r w:rsidRPr="00C84020">
        <w:t xml:space="preserve">arning </w:t>
      </w:r>
      <w:r>
        <w:t>F</w:t>
      </w:r>
      <w:r w:rsidRPr="00C84020">
        <w:t>abrials</w:t>
      </w:r>
    </w:p>
    <w:p w14:paraId="5DD01111" w14:textId="77777777" w:rsidR="00247F4C" w:rsidRPr="00C84020" w:rsidRDefault="00247F4C" w:rsidP="0045696B">
      <w:pPr>
        <w:pStyle w:val="Body-TextTx"/>
      </w:pPr>
      <w:r w:rsidRPr="00C84020">
        <w:t>There is only one type of fabrial in this set, informally known as the Alerter. An Alerter can warn one of a nearby object, feeling, sensation, or phenomenon. These fabrials use a heliodor stone as their focus. I do not know whether this is the only type of gemstone that will work, or if there is another reason heliodor is used.</w:t>
      </w:r>
    </w:p>
    <w:p w14:paraId="122B9305" w14:textId="77777777" w:rsidR="00247F4C" w:rsidRPr="00C84020" w:rsidRDefault="00247F4C" w:rsidP="00247F4C">
      <w:pPr>
        <w:pStyle w:val="Body-TextTx"/>
      </w:pPr>
      <w:r w:rsidRPr="00C84020">
        <w:t>In the case of this kind of fabrial, the amount of Stormlight you can infuse into it affects its range. Hence the size of gemstone used is very important.</w:t>
      </w:r>
    </w:p>
    <w:p w14:paraId="2CB3D220" w14:textId="77777777" w:rsidR="00247F4C" w:rsidRPr="00C84020" w:rsidRDefault="00247F4C" w:rsidP="0045696B">
      <w:pPr>
        <w:pStyle w:val="A-HeadAhead"/>
      </w:pPr>
      <w:r w:rsidRPr="00C84020">
        <w:t>WINDRUNNING AND LASHINGS</w:t>
      </w:r>
    </w:p>
    <w:p w14:paraId="0990EF05" w14:textId="60C7B01F" w:rsidR="00247F4C" w:rsidRPr="00C84020" w:rsidRDefault="00247F4C" w:rsidP="0045696B">
      <w:pPr>
        <w:pStyle w:val="Body-TextTx"/>
      </w:pPr>
      <w:r w:rsidRPr="00C84020">
        <w:t>Reports of the Assassin in White</w:t>
      </w:r>
      <w:r w:rsidR="00766B15">
        <w:t>’</w:t>
      </w:r>
      <w:r w:rsidRPr="00C84020">
        <w:t>s odd abilities have led me to some sources of information that, I believe, are generally unknown. The Windrunners were an order of the Knights Radiant, and they made use of two primary types of Surgebinding. The effects of these Surgebindings were known—colloquially among the members of the order—as the Three Lashings.</w:t>
      </w:r>
    </w:p>
    <w:p w14:paraId="182E3AAE" w14:textId="77777777" w:rsidR="00247F4C" w:rsidRPr="00016474" w:rsidRDefault="00247F4C" w:rsidP="0045696B">
      <w:pPr>
        <w:pStyle w:val="B-HeadBhead"/>
      </w:pPr>
      <w:r>
        <w:t>B</w:t>
      </w:r>
      <w:r w:rsidRPr="00C84020">
        <w:t xml:space="preserve">asic </w:t>
      </w:r>
      <w:r>
        <w:t>L</w:t>
      </w:r>
      <w:r w:rsidRPr="00C84020">
        <w:t xml:space="preserve">ashing: </w:t>
      </w:r>
      <w:r>
        <w:t>G</w:t>
      </w:r>
      <w:r w:rsidRPr="00C84020">
        <w:t xml:space="preserve">ravitational </w:t>
      </w:r>
      <w:r>
        <w:t>C</w:t>
      </w:r>
      <w:r w:rsidRPr="00C84020">
        <w:t>hange</w:t>
      </w:r>
    </w:p>
    <w:p w14:paraId="408DF0F7" w14:textId="67CF6F0D" w:rsidR="00247F4C" w:rsidRPr="00C84020" w:rsidRDefault="00247F4C" w:rsidP="0045696B">
      <w:pPr>
        <w:pStyle w:val="Body-TextTx"/>
      </w:pPr>
      <w:r w:rsidRPr="00C84020">
        <w:t>This type of Lashing was one of the most commonly used Lashings among the order, though it was not the easiest to use. (That distinction belongs to the Full Lashing below.) A Basic Lashing involved revoking a being</w:t>
      </w:r>
      <w:r w:rsidR="00766B15">
        <w:t>’</w:t>
      </w:r>
      <w:r w:rsidRPr="00C84020">
        <w:t>s or object</w:t>
      </w:r>
      <w:r w:rsidR="00766B15">
        <w:t>’</w:t>
      </w:r>
      <w:r w:rsidRPr="00C84020">
        <w:t>s spiritual gravitational bond to the planet below, instead temporarily linking that being or object to a different object or direction.</w:t>
      </w:r>
    </w:p>
    <w:p w14:paraId="2061FFB6" w14:textId="32DA5E07" w:rsidR="00247F4C" w:rsidRPr="00C84020" w:rsidRDefault="00247F4C" w:rsidP="00247F4C">
      <w:pPr>
        <w:pStyle w:val="Body-TextTx"/>
      </w:pPr>
      <w:r w:rsidRPr="00C84020">
        <w:t xml:space="preserve">Effectively, this creates a change in gravitational pull, twisting the energies of the planet itself. A Basic Lashing allowed a Windrunner to run up walls, to send objects or people flying </w:t>
      </w:r>
      <w:r w:rsidRPr="00C84020">
        <w:lastRenderedPageBreak/>
        <w:t>off into the air, or to create similar effects. Advanced uses of this type of Lashing would allow a Windrunner to make himself or herself lighter by binding part of his or her mass upward. (Mathematically, binding a quarter of one</w:t>
      </w:r>
      <w:r w:rsidR="00766B15">
        <w:t>’</w:t>
      </w:r>
      <w:r w:rsidRPr="00C84020">
        <w:t>s mass upward would halve a person</w:t>
      </w:r>
      <w:r w:rsidR="00766B15">
        <w:t>’</w:t>
      </w:r>
      <w:r w:rsidRPr="00C84020">
        <w:t>s effective weight. Binding half of one</w:t>
      </w:r>
      <w:r w:rsidR="00766B15">
        <w:t>’</w:t>
      </w:r>
      <w:r w:rsidRPr="00C84020">
        <w:t>s mass upward would create weightlessness.)</w:t>
      </w:r>
    </w:p>
    <w:p w14:paraId="6A9BA3A2" w14:textId="4599039C" w:rsidR="00247F4C" w:rsidRPr="00C84020" w:rsidRDefault="00247F4C" w:rsidP="00247F4C">
      <w:pPr>
        <w:pStyle w:val="Body-TextTx"/>
      </w:pPr>
      <w:r w:rsidRPr="00C84020">
        <w:t>Multiple Basic Lashings could also pull an object or a person</w:t>
      </w:r>
      <w:r w:rsidR="00766B15">
        <w:t>’</w:t>
      </w:r>
      <w:r w:rsidRPr="00C84020">
        <w:t>s body downward at double, triple, or other multiples of its weight.</w:t>
      </w:r>
    </w:p>
    <w:p w14:paraId="6FE178BB" w14:textId="77777777" w:rsidR="00247F4C" w:rsidRPr="00016474" w:rsidRDefault="00247F4C" w:rsidP="0045696B">
      <w:pPr>
        <w:pStyle w:val="B-HeadBhead"/>
      </w:pPr>
      <w:r>
        <w:t>F</w:t>
      </w:r>
      <w:r w:rsidRPr="00C84020">
        <w:t xml:space="preserve">ull </w:t>
      </w:r>
      <w:r>
        <w:t>L</w:t>
      </w:r>
      <w:r w:rsidRPr="00C84020">
        <w:t xml:space="preserve">ashing: </w:t>
      </w:r>
      <w:r>
        <w:t>B</w:t>
      </w:r>
      <w:r w:rsidRPr="00C84020">
        <w:t xml:space="preserve">inding </w:t>
      </w:r>
      <w:r>
        <w:t>O</w:t>
      </w:r>
      <w:r w:rsidRPr="00C84020">
        <w:t xml:space="preserve">bjects </w:t>
      </w:r>
      <w:r>
        <w:t>T</w:t>
      </w:r>
      <w:r w:rsidRPr="00C84020">
        <w:t>ogether</w:t>
      </w:r>
    </w:p>
    <w:p w14:paraId="37E199F1" w14:textId="77777777" w:rsidR="00247F4C" w:rsidRPr="00C84020" w:rsidRDefault="00247F4C" w:rsidP="0045696B">
      <w:pPr>
        <w:pStyle w:val="Body-TextTx"/>
      </w:pPr>
      <w:r w:rsidRPr="00C84020">
        <w:t>A Full Lashing might seem very similar to a Basic Lashing, but they worked on very different principles. While one had to do with gravitation, the other had to do with the force (or Surge, as the Radiants called them) of Adhesion—binding objects together as if they were one. I believe this Surge may have had something to do with atmospheric pressure.</w:t>
      </w:r>
    </w:p>
    <w:p w14:paraId="64DB7DB4" w14:textId="77777777" w:rsidR="00247F4C" w:rsidRPr="00C84020" w:rsidRDefault="00247F4C" w:rsidP="00247F4C">
      <w:pPr>
        <w:pStyle w:val="Body-TextTx"/>
      </w:pPr>
      <w:r w:rsidRPr="00C84020">
        <w:t>To create a Full Lashing, a Windrunner would infuse an object with Stormlight, then press another object to it. The two objects would become bound together with an extremely powerful bond, nearly impossible to break. In fact, most materials would themselves break before the bond holding them together would.</w:t>
      </w:r>
    </w:p>
    <w:p w14:paraId="53724359" w14:textId="77777777" w:rsidR="00247F4C" w:rsidRPr="00016474" w:rsidRDefault="00247F4C" w:rsidP="004A4727">
      <w:pPr>
        <w:pStyle w:val="B-HeadBhead"/>
      </w:pPr>
      <w:r>
        <w:t>R</w:t>
      </w:r>
      <w:r w:rsidRPr="00C84020">
        <w:t xml:space="preserve">everse </w:t>
      </w:r>
      <w:r>
        <w:t>L</w:t>
      </w:r>
      <w:r w:rsidRPr="00C84020">
        <w:t xml:space="preserve">ashing: </w:t>
      </w:r>
      <w:r>
        <w:t>G</w:t>
      </w:r>
      <w:r w:rsidRPr="00C84020">
        <w:t xml:space="preserve">iving an </w:t>
      </w:r>
      <w:r>
        <w:t>O</w:t>
      </w:r>
      <w:r w:rsidRPr="00C84020">
        <w:t xml:space="preserve">bject a </w:t>
      </w:r>
      <w:r>
        <w:t>G</w:t>
      </w:r>
      <w:r w:rsidRPr="00C84020">
        <w:t xml:space="preserve">ravitational </w:t>
      </w:r>
      <w:r>
        <w:t>P</w:t>
      </w:r>
      <w:r w:rsidRPr="00C84020">
        <w:t>ull</w:t>
      </w:r>
    </w:p>
    <w:p w14:paraId="618E88D1" w14:textId="77777777" w:rsidR="00247F4C" w:rsidRPr="00C84020" w:rsidRDefault="00247F4C" w:rsidP="004A4727">
      <w:pPr>
        <w:pStyle w:val="Body-TextTx"/>
      </w:pPr>
      <w:r w:rsidRPr="00C84020">
        <w:t xml:space="preserve">I believe this may actually be a specialized version of the Basic Lashing. This type of Lashing required the least amount of Stormlight of any of the three Lashings. The Windrunner would infuse something, give a mental command, and create a </w:t>
      </w:r>
      <w:r w:rsidRPr="00844859">
        <w:rPr>
          <w:rStyle w:val="itali"/>
        </w:rPr>
        <w:t>pull</w:t>
      </w:r>
      <w:r w:rsidRPr="00C84020">
        <w:t xml:space="preserve"> to the object that yanked other objects toward it.</w:t>
      </w:r>
    </w:p>
    <w:p w14:paraId="3423B1D0" w14:textId="77777777" w:rsidR="00247F4C" w:rsidRPr="001C270E" w:rsidRDefault="00247F4C" w:rsidP="00247F4C">
      <w:pPr>
        <w:pStyle w:val="Body-TextTx"/>
      </w:pPr>
      <w:r w:rsidRPr="00C84020">
        <w:t xml:space="preserve">At its heart, this Lashing created a bubble around the object that imitated its spiritual link to the ground beneath it. As such, it was much harder for the Lashing to affect objects touching </w:t>
      </w:r>
      <w:r w:rsidRPr="00C84020">
        <w:lastRenderedPageBreak/>
        <w:t>the ground, where their link to the planet was strongest. Objects falling or in flight were the easiest to influence. Other objects could be affected, but the Stormlight and skill required were much more substantial.</w:t>
      </w:r>
    </w:p>
    <w:p w14:paraId="58694404" w14:textId="77777777" w:rsidR="00247F4C" w:rsidRPr="001C270E" w:rsidRDefault="00247F4C" w:rsidP="004A4727">
      <w:pPr>
        <w:pStyle w:val="A-HeadAhead"/>
      </w:pPr>
      <w:r w:rsidRPr="001C270E">
        <w:t>LIGHTWEAVING</w:t>
      </w:r>
    </w:p>
    <w:p w14:paraId="2AA11E95" w14:textId="77777777" w:rsidR="00766B15" w:rsidRDefault="00247F4C" w:rsidP="004A4727">
      <w:pPr>
        <w:pStyle w:val="Body-TextTx"/>
      </w:pPr>
      <w:r w:rsidRPr="00C84020">
        <w:t xml:space="preserve">A second form of Surgebinding involves the manipulation of light and sound in illusory tactics common throughout the cosmere. Unlike the variations present on Sel, however, this method has a powerful Spiritual element, requiring not just a full mental picture of the intended creation, but some level of Connection to it as well. The illusion is based not simply upon what the Lightweaver imagines, but upon what they </w:t>
      </w:r>
      <w:r w:rsidRPr="00844859">
        <w:rPr>
          <w:rStyle w:val="itali"/>
        </w:rPr>
        <w:t>desire</w:t>
      </w:r>
      <w:r w:rsidRPr="00C84020">
        <w:t xml:space="preserve"> to create.</w:t>
      </w:r>
    </w:p>
    <w:p w14:paraId="7C1D3079" w14:textId="77777777" w:rsidR="00766B15" w:rsidRDefault="00247F4C" w:rsidP="00247F4C">
      <w:pPr>
        <w:pStyle w:val="Body-TextTx"/>
      </w:pPr>
      <w:r w:rsidRPr="00C84020">
        <w:t>In many ways, this is the most similar ability to the original Yolish variant, which excites me. I wish to delve more into this ability, with the hope to gain a full understanding of how it relates to cognitive and spiritual attributes.</w:t>
      </w:r>
    </w:p>
    <w:p w14:paraId="1E4528AF" w14:textId="021F0C08" w:rsidR="00247F4C" w:rsidRPr="001C270E" w:rsidRDefault="00247F4C" w:rsidP="004A4727">
      <w:pPr>
        <w:pStyle w:val="A-HeadAhead"/>
      </w:pPr>
      <w:r w:rsidRPr="001C270E">
        <w:t>SOULCASTING</w:t>
      </w:r>
    </w:p>
    <w:p w14:paraId="5E367EF0" w14:textId="77777777" w:rsidR="00247F4C" w:rsidRPr="00C84020" w:rsidRDefault="00247F4C" w:rsidP="004A4727">
      <w:pPr>
        <w:pStyle w:val="Body-TextTx"/>
      </w:pPr>
      <w:r w:rsidRPr="00C84020">
        <w:t xml:space="preserve">Essential to the economy of Roshar is the art of Soulcasting, in which one form of matter is directly transformed into another by changing its spiritual nature. This is performed on Roshar via the use of devices known as Soulcasters, and these devices (the majority of which appear to be focused on turning stone into grain or flesh) </w:t>
      </w:r>
      <w:r w:rsidRPr="00844859">
        <w:t>are</w:t>
      </w:r>
      <w:r w:rsidRPr="00C84020">
        <w:t xml:space="preserve"> used to provide mobile supply for armies or to augment local urban food stores. This has allowed kingdoms on Roshar—where fresh water is rarely an issue, because of highstorm rains—to field armies in ways that would be unthinkable elsewhere.</w:t>
      </w:r>
    </w:p>
    <w:p w14:paraId="6BB0B452" w14:textId="32B58F73" w:rsidR="00247F4C" w:rsidRPr="00C84020" w:rsidRDefault="00247F4C" w:rsidP="00247F4C">
      <w:pPr>
        <w:pStyle w:val="Body-TextTx"/>
      </w:pPr>
      <w:r w:rsidRPr="00C84020">
        <w:t xml:space="preserve">What intrigues me most about Soulcasting, however, are the things we can infer about the </w:t>
      </w:r>
      <w:r w:rsidRPr="00C84020">
        <w:lastRenderedPageBreak/>
        <w:t xml:space="preserve">world and Investiture from it. For example, certain gemstones are requisite in producing certain results—if you wish to produce grain, however, your Soulcaster must both be attuned to that transformation </w:t>
      </w:r>
      <w:r w:rsidRPr="00844859">
        <w:rPr>
          <w:rStyle w:val="itali"/>
        </w:rPr>
        <w:t>and</w:t>
      </w:r>
      <w:r w:rsidRPr="00C84020">
        <w:t xml:space="preserve"> have an emerald (not a different gemstone) attached. This creates an economy based on the relative values of what the gemstones can create, not upon their rarity. Indeed, as the chemical structures are identical for several of these gemstone varieties, aside from trace impurities, the </w:t>
      </w:r>
      <w:r w:rsidRPr="00844859">
        <w:rPr>
          <w:rStyle w:val="itali"/>
        </w:rPr>
        <w:t>color</w:t>
      </w:r>
      <w:r w:rsidRPr="00C84020">
        <w:t xml:space="preserve"> is the most important part—not their actual axial makeup. I</w:t>
      </w:r>
      <w:r w:rsidR="00766B15">
        <w:t>’</w:t>
      </w:r>
      <w:r w:rsidRPr="00C84020">
        <w:t>m certain you will find this relevance of hue quite intriguing, particularly in its relationship to other forms of Investiture.</w:t>
      </w:r>
    </w:p>
    <w:p w14:paraId="603140F4" w14:textId="7872E584" w:rsidR="00766B15" w:rsidRDefault="00247F4C" w:rsidP="00247F4C">
      <w:pPr>
        <w:pStyle w:val="Body-TextTx"/>
      </w:pPr>
      <w:r w:rsidRPr="00C84020">
        <w:t>This relationship must have been essential in the local creation of the table I</w:t>
      </w:r>
      <w:r w:rsidR="00766B15">
        <w:t>’</w:t>
      </w:r>
      <w:r w:rsidRPr="00C84020">
        <w:t>ve included above, which lacks some scientific merit, but is intrinsically tied to the folklore surrounding Soulcasting. An emerald can be used to create food—and thus is traditionally associated with a similar Essence. Indeed, on Roshar there are considered to be ten elements; not the traditional four or sixteen, depending upon local tradition.</w:t>
      </w:r>
    </w:p>
    <w:p w14:paraId="01C007B3" w14:textId="123D58F0" w:rsidR="00247F4C" w:rsidRPr="00C84020" w:rsidRDefault="00247F4C" w:rsidP="00247F4C">
      <w:pPr>
        <w:pStyle w:val="Body-TextTx"/>
      </w:pPr>
      <w:r w:rsidRPr="00C84020">
        <w:t>Curiously, these gemstones seem tied to the original abilities of the Soulcasters who were an order of Knights Radiant—but they don</w:t>
      </w:r>
      <w:r w:rsidR="00766B15">
        <w:t>’</w:t>
      </w:r>
      <w:r w:rsidRPr="00C84020">
        <w:t xml:space="preserve">t seem </w:t>
      </w:r>
      <w:r w:rsidRPr="00844859">
        <w:rPr>
          <w:rStyle w:val="itali"/>
        </w:rPr>
        <w:t>essential</w:t>
      </w:r>
      <w:r w:rsidRPr="00C84020">
        <w:t xml:space="preserve"> to the actual operation of the Investiture when performed by a living Radiant. I do not know the connection here, though it implies something valuable.</w:t>
      </w:r>
    </w:p>
    <w:p w14:paraId="3EF405F7" w14:textId="77777777" w:rsidR="00247F4C" w:rsidRDefault="00247F4C" w:rsidP="00247F4C">
      <w:pPr>
        <w:pStyle w:val="Body-TextTx"/>
      </w:pPr>
      <w:r w:rsidRPr="00C84020">
        <w:t xml:space="preserve">Soulcasters, the devices, were created to </w:t>
      </w:r>
      <w:r w:rsidRPr="00844859">
        <w:rPr>
          <w:rStyle w:val="itali"/>
        </w:rPr>
        <w:t>imitate</w:t>
      </w:r>
      <w:r w:rsidRPr="00C84020">
        <w:t xml:space="preserve"> the abilities of the Surge of Soulcasting (or Transformation). This is yet </w:t>
      </w:r>
      <w:r w:rsidRPr="00844859">
        <w:rPr>
          <w:rStyle w:val="itali"/>
        </w:rPr>
        <w:t>another</w:t>
      </w:r>
      <w:r w:rsidRPr="00C84020">
        <w:t xml:space="preserve"> mechanical imitation of something once only available only to a select few within the bounds of an Invested Art. The Honorblades on Roshar, indeed, may be the very first example of this—from thousands of years ago. I believe this has relevance to the discoveries being made on Scadrial, and the commoditization of Allomancy and Feruchemy.</w:t>
      </w:r>
    </w:p>
    <w:p w14:paraId="3295A774" w14:textId="77777777" w:rsidR="00247F4C" w:rsidRPr="00C84020" w:rsidRDefault="00247F4C" w:rsidP="00247F4C">
      <w:pPr>
        <w:pStyle w:val="Design-NoteDn"/>
      </w:pPr>
      <w:r>
        <w:lastRenderedPageBreak/>
        <w:t>per note above, the below is the new section</w:t>
      </w:r>
    </w:p>
    <w:p w14:paraId="3245EC00" w14:textId="77777777" w:rsidR="00247F4C" w:rsidRDefault="00247F4C" w:rsidP="004A4727">
      <w:pPr>
        <w:pStyle w:val="A-HeadAhead"/>
      </w:pPr>
      <w:r>
        <w:t>STONESHAPING</w:t>
      </w:r>
    </w:p>
    <w:p w14:paraId="3F7B9431" w14:textId="64606CE7" w:rsidR="00247F4C" w:rsidRDefault="00247F4C" w:rsidP="004A4727">
      <w:pPr>
        <w:pStyle w:val="Body-TextTx"/>
      </w:pPr>
      <w:r>
        <w:t>As I</w:t>
      </w:r>
      <w:r w:rsidR="00766B15">
        <w:t>’</w:t>
      </w:r>
      <w:r>
        <w:t>ve had further occasion to study the use of Investiture on Roshar, and the curious manifestation of it known as Surgebinding, I</w:t>
      </w:r>
      <w:r w:rsidR="00766B15">
        <w:t>’</w:t>
      </w:r>
      <w:r>
        <w:t>ve found occasion to ruminate further on the nature of Intent and Connection.</w:t>
      </w:r>
    </w:p>
    <w:p w14:paraId="7574D9F2" w14:textId="77777777" w:rsidR="00766B15" w:rsidRDefault="00247F4C" w:rsidP="00247F4C">
      <w:pPr>
        <w:pStyle w:val="Body-TextTx"/>
      </w:pPr>
      <w:r w:rsidRPr="00844859">
        <w:t xml:space="preserve">The power known as Stoneshaping, as practiced by the orders of Stonewards and Willshapers, is an excellent example of this. This ability manipulates the surge of </w:t>
      </w:r>
      <w:r>
        <w:t>Co</w:t>
      </w:r>
      <w:r w:rsidRPr="00844859">
        <w:t>hesion, and is in many ways a cousin to the axial manipulation known as microkinesis</w:t>
      </w:r>
      <w:r>
        <w:t>—</w:t>
      </w:r>
      <w:r w:rsidRPr="00844859">
        <w:t xml:space="preserve">as both grant the ability to manipulate the forces that bind individual axi together. Fortunately, in my explorations, it appears that </w:t>
      </w:r>
      <w:r>
        <w:t>S</w:t>
      </w:r>
      <w:r w:rsidRPr="00844859">
        <w:t>toneshaping is far less</w:t>
      </w:r>
      <w:r w:rsidR="00766B15">
        <w:t> . . .</w:t>
      </w:r>
      <w:r>
        <w:t xml:space="preserve"> </w:t>
      </w:r>
      <w:r w:rsidRPr="00844859">
        <w:t>explosive of a power, bounded by the rules that Honor placed upon it to protect from the mistakes that happened on Yolen.</w:t>
      </w:r>
    </w:p>
    <w:p w14:paraId="6FD8D416" w14:textId="1C51B654" w:rsidR="00247F4C" w:rsidRPr="00844859" w:rsidRDefault="00247F4C" w:rsidP="00247F4C">
      <w:pPr>
        <w:pStyle w:val="Body-TextTx"/>
      </w:pPr>
      <w:r w:rsidRPr="00844859">
        <w:t>Nevertheless, a practiced Stoneward or Willshaper can mold stone as if it were clay, weakening the bonds between axi. (Indeed, this can be done to other materials as well, I</w:t>
      </w:r>
      <w:r w:rsidR="00766B15">
        <w:t>’</w:t>
      </w:r>
      <w:r w:rsidRPr="00844859">
        <w:t>m led to believe, but stone is the easiest and most common application.) This is not simply a chemical process. Normally, one might expect heat to be involved to excite the axi, but this is not the case. Indeed, it is the Intent of the user that is relevant here.</w:t>
      </w:r>
    </w:p>
    <w:p w14:paraId="6C4D3C57" w14:textId="11BABF0A" w:rsidR="00247F4C" w:rsidRPr="00844859" w:rsidRDefault="00247F4C" w:rsidP="00247F4C">
      <w:pPr>
        <w:pStyle w:val="Body-TextTx"/>
      </w:pPr>
      <w:r w:rsidRPr="00844859">
        <w:t>The stone senses the desire of the Stoneward, and the practitioner is able to shape it through desire as much as through physical force. I don</w:t>
      </w:r>
      <w:r w:rsidR="00766B15">
        <w:t>’</w:t>
      </w:r>
      <w:r w:rsidRPr="00844859">
        <w:t>t believe I properly understood the way Investiture responds to the conscious Intent of the user until I read of the interactions of spren and sapient beings on Roshar. There is so much to learn here and so much to explore.</w:t>
      </w:r>
    </w:p>
    <w:p w14:paraId="6A10B92F" w14:textId="77777777" w:rsidR="00247F4C" w:rsidRPr="00844859" w:rsidRDefault="00247F4C" w:rsidP="00247F4C">
      <w:pPr>
        <w:pStyle w:val="Body-TextTx"/>
      </w:pPr>
      <w:r w:rsidRPr="00844859">
        <w:t>I have sent my best agent to embed among the Stonewards. His research has been m</w:t>
      </w:r>
      <w:r>
        <w:t>o</w:t>
      </w:r>
      <w:r w:rsidRPr="00844859">
        <w:t xml:space="preserve">st illuminating. It suggests there are three ways we can look at the nature of Intent as it relates to </w:t>
      </w:r>
      <w:r w:rsidRPr="00844859">
        <w:lastRenderedPageBreak/>
        <w:t>Stoneshaping.</w:t>
      </w:r>
    </w:p>
    <w:p w14:paraId="300B0555" w14:textId="5596EB8B" w:rsidR="00766B15" w:rsidRDefault="00247F4C" w:rsidP="00247F4C">
      <w:pPr>
        <w:pStyle w:val="Body-Text-ContinuedTxc"/>
      </w:pPr>
      <w:r w:rsidRPr="00FA79BF">
        <w:rPr>
          <w:rStyle w:val="itali"/>
        </w:rPr>
        <w:t>Willingness</w:t>
      </w:r>
      <w:r>
        <w:t>:</w:t>
      </w:r>
      <w:r w:rsidRPr="00844859">
        <w:t xml:space="preserve"> Stone seems to be uniformly willing to obey the commands of a Surgebinder attuned to </w:t>
      </w:r>
      <w:r>
        <w:t>C</w:t>
      </w:r>
      <w:r w:rsidRPr="00844859">
        <w:t>ohesion. This is curious, as stone is often among the most difficult of materials to work with in Soulcasting</w:t>
      </w:r>
      <w:r>
        <w:t>—</w:t>
      </w:r>
      <w:r w:rsidRPr="00844859">
        <w:t>even more difficult than living beings, depending on those beings</w:t>
      </w:r>
      <w:r w:rsidR="00766B15">
        <w:t>’</w:t>
      </w:r>
      <w:r w:rsidRPr="00844859">
        <w:t xml:space="preserve"> emotional, mental, and spiritual state.</w:t>
      </w:r>
    </w:p>
    <w:p w14:paraId="0E481D0B" w14:textId="1EDA1958" w:rsidR="00247F4C" w:rsidRPr="00844859" w:rsidRDefault="00247F4C" w:rsidP="00247F4C">
      <w:pPr>
        <w:pStyle w:val="Body-TextTx"/>
      </w:pPr>
      <w:r w:rsidRPr="00844859">
        <w:t>Why is stone so eager to change for a Stoneward or Willshaper? What about it makes it so likely to respond to their desires, to incorporate them, and to enjoy the result? Like a willing audience at a comedy, the stone lets the Surgebinder guide it.</w:t>
      </w:r>
    </w:p>
    <w:p w14:paraId="7F8EDD13" w14:textId="77777777" w:rsidR="00247F4C" w:rsidRPr="00844859" w:rsidRDefault="00247F4C" w:rsidP="00247F4C">
      <w:pPr>
        <w:pStyle w:val="Body-Text-ContinuedTxc"/>
      </w:pPr>
      <w:r w:rsidRPr="00FA79BF">
        <w:rPr>
          <w:rStyle w:val="itali"/>
        </w:rPr>
        <w:t>Connection</w:t>
      </w:r>
      <w:r>
        <w:t>:</w:t>
      </w:r>
      <w:r w:rsidRPr="00844859">
        <w:t xml:space="preserve"> The Stone can sense the intent of the Surgebinder, and even their past. I have reliable reports of stone reaching back generations of </w:t>
      </w:r>
      <w:r>
        <w:t>C</w:t>
      </w:r>
      <w:r w:rsidRPr="00844859">
        <w:t>onnection to display events, feelings, emotions, and ideas from long ago. It will shape the faces of Stonewards long dead. It will create pictures of events long forgotten. What I initially dismissed as an inferior form of microkenesis is, indeed, much more focused and</w:t>
      </w:r>
      <w:r>
        <w:t>—</w:t>
      </w:r>
      <w:r w:rsidRPr="00844859">
        <w:t>in some ways</w:t>
      </w:r>
      <w:r>
        <w:t>—</w:t>
      </w:r>
      <w:r w:rsidRPr="00844859">
        <w:t xml:space="preserve">more remarkable. There is a divining property to </w:t>
      </w:r>
      <w:r>
        <w:t>S</w:t>
      </w:r>
      <w:r w:rsidRPr="00844859">
        <w:t>toneshaping I had not thought to find.</w:t>
      </w:r>
    </w:p>
    <w:p w14:paraId="26C416F1" w14:textId="77777777" w:rsidR="00247F4C" w:rsidRPr="00844859" w:rsidRDefault="00247F4C" w:rsidP="00247F4C">
      <w:pPr>
        <w:pStyle w:val="Body-Text-ContinuedTxc"/>
      </w:pPr>
      <w:r w:rsidRPr="00FA79BF">
        <w:rPr>
          <w:rStyle w:val="itali"/>
        </w:rPr>
        <w:t>Command</w:t>
      </w:r>
      <w:r>
        <w:t>:</w:t>
      </w:r>
      <w:r w:rsidRPr="00844859">
        <w:t xml:space="preserve"> The </w:t>
      </w:r>
      <w:r>
        <w:t>S</w:t>
      </w:r>
      <w:r w:rsidRPr="00844859">
        <w:t xml:space="preserve">toneshaper must often make a </w:t>
      </w:r>
      <w:r>
        <w:t>C</w:t>
      </w:r>
      <w:r w:rsidRPr="00844859">
        <w:t>ommand, mental or verbal, to truly control the stone. This is much like many other arcan</w:t>
      </w:r>
      <w:r>
        <w:t>a</w:t>
      </w:r>
      <w:r w:rsidRPr="00844859">
        <w:t xml:space="preserve"> around the cosmere, and is in itself not that novel. However, I find electrifying the news out of the mountains of Ur, and their current queen, who seems to have been able to </w:t>
      </w:r>
      <w:r>
        <w:t>C</w:t>
      </w:r>
      <w:r w:rsidRPr="00844859">
        <w:t>ommand the creation of an anti-</w:t>
      </w:r>
      <w:r>
        <w:t>I</w:t>
      </w:r>
      <w:r w:rsidRPr="00844859">
        <w:t>nvestiture. Long theorized, this will be my first true evidence it is possible</w:t>
      </w:r>
      <w:r>
        <w:t>—</w:t>
      </w:r>
      <w:r w:rsidRPr="00844859">
        <w:t>and c</w:t>
      </w:r>
      <w:r>
        <w:t>an</w:t>
      </w:r>
      <w:r w:rsidRPr="00844859">
        <w:t xml:space="preserve"> only be created through </w:t>
      </w:r>
      <w:r>
        <w:t>I</w:t>
      </w:r>
      <w:r w:rsidRPr="00844859">
        <w:t>ntent.</w:t>
      </w:r>
    </w:p>
    <w:p w14:paraId="3F2A8043" w14:textId="77777777" w:rsidR="00766B15" w:rsidRDefault="00247F4C" w:rsidP="00247F4C">
      <w:pPr>
        <w:pStyle w:val="Body-TextTx"/>
      </w:pPr>
      <w:r w:rsidRPr="00844859">
        <w:t>I think that perhaps Foil, deep within his ocean, would find this information supports my theories over his. And he</w:t>
      </w:r>
      <w:r w:rsidR="00766B15">
        <w:t>’</w:t>
      </w:r>
      <w:r w:rsidRPr="00844859">
        <w:t>d do well to listen to me on this matter if he ever wishes to achieve control over the aethers, as he has insisted is his goal.</w:t>
      </w:r>
    </w:p>
    <w:sectPr w:rsidR="00766B15" w:rsidSect="00D14C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Segoe UI">
    <w:altName w:val="Sylfaen"/>
    <w:panose1 w:val="020B0604020202020204"/>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10002FF" w:usb1="4000FCFF" w:usb2="00000009" w:usb3="00000000" w:csb0="0000019F" w:csb1="00000000"/>
  </w:font>
  <w:font w:name="Times">
    <w:panose1 w:val="00000500000000020000"/>
    <w:charset w:val="00"/>
    <w:family w:val="auto"/>
    <w:pitch w:val="variable"/>
    <w:sig w:usb0="E00002FF" w:usb1="5000205A"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5456F2F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E2AA51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733A0BF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4B56B0EA"/>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6D2EED7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7D49292"/>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BC6642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078A2F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2B4DC2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6C664A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EC1A09"/>
    <w:multiLevelType w:val="multilevel"/>
    <w:tmpl w:val="6608C708"/>
    <w:lvl w:ilvl="0">
      <w:start w:val="1"/>
      <w:numFmt w:val="bullet"/>
      <w:pStyle w:val="Bullet-Level-1-ListBl1"/>
      <w:lvlText w:val=""/>
      <w:lvlJc w:val="left"/>
      <w:pPr>
        <w:tabs>
          <w:tab w:val="num" w:pos="1429"/>
        </w:tabs>
        <w:ind w:left="1145" w:hanging="425"/>
      </w:pPr>
      <w:rPr>
        <w:rFonts w:ascii="Symbol" w:hAnsi="Symbol" w:hint="default"/>
      </w:r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1" w15:restartNumberingAfterBreak="0">
    <w:nsid w:val="17902C2B"/>
    <w:multiLevelType w:val="multilevel"/>
    <w:tmpl w:val="394454CA"/>
    <w:lvl w:ilvl="0">
      <w:start w:val="1"/>
      <w:numFmt w:val="bullet"/>
      <w:lvlText w:val=""/>
      <w:lvlJc w:val="left"/>
      <w:pPr>
        <w:tabs>
          <w:tab w:val="num" w:pos="2869"/>
        </w:tabs>
        <w:ind w:left="2585" w:hanging="425"/>
      </w:pPr>
      <w:rPr>
        <w:rFonts w:ascii="Symbol" w:hAnsi="Symbol" w:hint="default"/>
      </w:rPr>
    </w:lvl>
    <w:lvl w:ilvl="1">
      <w:start w:val="1"/>
      <w:numFmt w:val="lowerLetter"/>
      <w:lvlText w:val="%2)"/>
      <w:lvlJc w:val="left"/>
      <w:pPr>
        <w:ind w:left="2880" w:hanging="360"/>
      </w:pPr>
    </w:lvl>
    <w:lvl w:ilvl="2">
      <w:start w:val="1"/>
      <w:numFmt w:val="lowerRoman"/>
      <w:lvlText w:val="%3)"/>
      <w:lvlJc w:val="left"/>
      <w:pPr>
        <w:ind w:left="3240" w:hanging="360"/>
      </w:pPr>
    </w:lvl>
    <w:lvl w:ilvl="3">
      <w:start w:val="1"/>
      <w:numFmt w:val="decimal"/>
      <w:lvlText w:val="(%4)"/>
      <w:lvlJc w:val="left"/>
      <w:pPr>
        <w:ind w:left="3600" w:hanging="360"/>
      </w:pPr>
    </w:lvl>
    <w:lvl w:ilvl="4">
      <w:start w:val="1"/>
      <w:numFmt w:val="lowerLetter"/>
      <w:lvlText w:val="(%5)"/>
      <w:lvlJc w:val="left"/>
      <w:pPr>
        <w:ind w:left="3960" w:hanging="360"/>
      </w:pPr>
    </w:lvl>
    <w:lvl w:ilvl="5">
      <w:start w:val="1"/>
      <w:numFmt w:val="lowerRoman"/>
      <w:lvlText w:val="(%6)"/>
      <w:lvlJc w:val="left"/>
      <w:pPr>
        <w:ind w:left="4320" w:hanging="360"/>
      </w:pPr>
    </w:lvl>
    <w:lvl w:ilvl="6">
      <w:start w:val="1"/>
      <w:numFmt w:val="decimal"/>
      <w:lvlText w:val="%7."/>
      <w:lvlJc w:val="left"/>
      <w:pPr>
        <w:ind w:left="4680" w:hanging="360"/>
      </w:pPr>
    </w:lvl>
    <w:lvl w:ilvl="7">
      <w:start w:val="1"/>
      <w:numFmt w:val="lowerLetter"/>
      <w:lvlText w:val="%8."/>
      <w:lvlJc w:val="left"/>
      <w:pPr>
        <w:ind w:left="5040" w:hanging="360"/>
      </w:pPr>
    </w:lvl>
    <w:lvl w:ilvl="8">
      <w:start w:val="1"/>
      <w:numFmt w:val="lowerRoman"/>
      <w:lvlText w:val="%9."/>
      <w:lvlJc w:val="left"/>
      <w:pPr>
        <w:ind w:left="5400" w:hanging="360"/>
      </w:pPr>
    </w:lvl>
  </w:abstractNum>
  <w:abstractNum w:abstractNumId="12" w15:restartNumberingAfterBreak="0">
    <w:nsid w:val="28B028FA"/>
    <w:multiLevelType w:val="multilevel"/>
    <w:tmpl w:val="0409001D"/>
    <w:name w:val="objBulletLT522"/>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367448AD"/>
    <w:multiLevelType w:val="multilevel"/>
    <w:tmpl w:val="9A6816F0"/>
    <w:name w:val="objBulletLT4"/>
    <w:lvl w:ilvl="0">
      <w:start w:val="1"/>
      <w:numFmt w:val="bullet"/>
      <w:lvlText w:val=""/>
      <w:lvlJc w:val="left"/>
      <w:pPr>
        <w:tabs>
          <w:tab w:val="num" w:pos="2869"/>
        </w:tabs>
        <w:ind w:left="2585" w:hanging="425"/>
      </w:pPr>
      <w:rPr>
        <w:rFonts w:ascii="Symbol" w:hAnsi="Symbol" w:hint="default"/>
      </w:rPr>
    </w:lvl>
    <w:lvl w:ilvl="1">
      <w:start w:val="1"/>
      <w:numFmt w:val="lowerLetter"/>
      <w:lvlText w:val="%2)"/>
      <w:lvlJc w:val="left"/>
      <w:pPr>
        <w:ind w:left="2880" w:hanging="360"/>
      </w:pPr>
    </w:lvl>
    <w:lvl w:ilvl="2">
      <w:start w:val="1"/>
      <w:numFmt w:val="lowerRoman"/>
      <w:lvlText w:val="%3)"/>
      <w:lvlJc w:val="left"/>
      <w:pPr>
        <w:ind w:left="3240" w:hanging="360"/>
      </w:pPr>
    </w:lvl>
    <w:lvl w:ilvl="3">
      <w:start w:val="1"/>
      <w:numFmt w:val="decimal"/>
      <w:lvlText w:val="(%4)"/>
      <w:lvlJc w:val="left"/>
      <w:pPr>
        <w:ind w:left="3600" w:hanging="360"/>
      </w:pPr>
    </w:lvl>
    <w:lvl w:ilvl="4">
      <w:start w:val="1"/>
      <w:numFmt w:val="lowerLetter"/>
      <w:lvlText w:val="(%5)"/>
      <w:lvlJc w:val="left"/>
      <w:pPr>
        <w:ind w:left="3960" w:hanging="360"/>
      </w:pPr>
    </w:lvl>
    <w:lvl w:ilvl="5">
      <w:start w:val="1"/>
      <w:numFmt w:val="lowerRoman"/>
      <w:lvlText w:val="(%6)"/>
      <w:lvlJc w:val="left"/>
      <w:pPr>
        <w:ind w:left="4320" w:hanging="360"/>
      </w:pPr>
    </w:lvl>
    <w:lvl w:ilvl="6">
      <w:start w:val="1"/>
      <w:numFmt w:val="decimal"/>
      <w:lvlText w:val="%7."/>
      <w:lvlJc w:val="left"/>
      <w:pPr>
        <w:ind w:left="4680" w:hanging="360"/>
      </w:pPr>
    </w:lvl>
    <w:lvl w:ilvl="7">
      <w:start w:val="1"/>
      <w:numFmt w:val="lowerLetter"/>
      <w:lvlText w:val="%8."/>
      <w:lvlJc w:val="left"/>
      <w:pPr>
        <w:ind w:left="5040" w:hanging="360"/>
      </w:pPr>
    </w:lvl>
    <w:lvl w:ilvl="8">
      <w:start w:val="1"/>
      <w:numFmt w:val="lowerRoman"/>
      <w:lvlText w:val="%9."/>
      <w:lvlJc w:val="left"/>
      <w:pPr>
        <w:ind w:left="5400" w:hanging="360"/>
      </w:pPr>
    </w:lvl>
  </w:abstractNum>
  <w:abstractNum w:abstractNumId="14" w15:restartNumberingAfterBreak="0">
    <w:nsid w:val="37A44FE5"/>
    <w:multiLevelType w:val="multilevel"/>
    <w:tmpl w:val="20748380"/>
    <w:lvl w:ilvl="0">
      <w:start w:val="1"/>
      <w:numFmt w:val="bullet"/>
      <w:lvlText w:val=""/>
      <w:lvlJc w:val="left"/>
      <w:pPr>
        <w:tabs>
          <w:tab w:val="num" w:pos="1429"/>
        </w:tabs>
        <w:ind w:left="1145" w:hanging="425"/>
      </w:pPr>
      <w:rPr>
        <w:rFonts w:ascii="Symbol" w:hAnsi="Symbol" w:hint="default"/>
      </w:r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5" w15:restartNumberingAfterBreak="0">
    <w:nsid w:val="39ED00D0"/>
    <w:multiLevelType w:val="multilevel"/>
    <w:tmpl w:val="275A0B28"/>
    <w:name w:val="objBulletLT3"/>
    <w:lvl w:ilvl="0">
      <w:start w:val="1"/>
      <w:numFmt w:val="bullet"/>
      <w:lvlText w:val=""/>
      <w:lvlJc w:val="left"/>
      <w:pPr>
        <w:tabs>
          <w:tab w:val="num" w:pos="2149"/>
        </w:tabs>
        <w:ind w:left="1865" w:hanging="425"/>
      </w:pPr>
      <w:rPr>
        <w:rFonts w:ascii="Symbol" w:hAnsi="Symbol" w:hint="default"/>
      </w:rPr>
    </w:lvl>
    <w:lvl w:ilvl="1">
      <w:start w:val="1"/>
      <w:numFmt w:val="lowerLetter"/>
      <w:lvlText w:val="%2)"/>
      <w:lvlJc w:val="left"/>
      <w:pPr>
        <w:ind w:left="2160" w:hanging="360"/>
      </w:pPr>
    </w:lvl>
    <w:lvl w:ilvl="2">
      <w:start w:val="1"/>
      <w:numFmt w:val="lowerRoman"/>
      <w:lvlText w:val="%3)"/>
      <w:lvlJc w:val="left"/>
      <w:pPr>
        <w:ind w:left="2520" w:hanging="360"/>
      </w:pPr>
    </w:lvl>
    <w:lvl w:ilvl="3">
      <w:start w:val="1"/>
      <w:numFmt w:val="decimal"/>
      <w:lvlText w:val="(%4)"/>
      <w:lvlJc w:val="left"/>
      <w:pPr>
        <w:ind w:left="2880" w:hanging="360"/>
      </w:pPr>
    </w:lvl>
    <w:lvl w:ilvl="4">
      <w:start w:val="1"/>
      <w:numFmt w:val="lowerLetter"/>
      <w:lvlText w:val="(%5)"/>
      <w:lvlJc w:val="left"/>
      <w:pPr>
        <w:ind w:left="3240" w:hanging="360"/>
      </w:pPr>
    </w:lvl>
    <w:lvl w:ilvl="5">
      <w:start w:val="1"/>
      <w:numFmt w:val="lowerRoman"/>
      <w:lvlText w:val="(%6)"/>
      <w:lvlJc w:val="left"/>
      <w:pPr>
        <w:ind w:left="3600" w:hanging="360"/>
      </w:pPr>
    </w:lvl>
    <w:lvl w:ilvl="6">
      <w:start w:val="1"/>
      <w:numFmt w:val="decimal"/>
      <w:lvlText w:val="%7."/>
      <w:lvlJc w:val="left"/>
      <w:pPr>
        <w:ind w:left="3960" w:hanging="360"/>
      </w:pPr>
    </w:lvl>
    <w:lvl w:ilvl="7">
      <w:start w:val="1"/>
      <w:numFmt w:val="lowerLetter"/>
      <w:lvlText w:val="%8."/>
      <w:lvlJc w:val="left"/>
      <w:pPr>
        <w:ind w:left="4320" w:hanging="360"/>
      </w:pPr>
    </w:lvl>
    <w:lvl w:ilvl="8">
      <w:start w:val="1"/>
      <w:numFmt w:val="lowerRoman"/>
      <w:lvlText w:val="%9."/>
      <w:lvlJc w:val="left"/>
      <w:pPr>
        <w:ind w:left="4680" w:hanging="360"/>
      </w:pPr>
    </w:lvl>
  </w:abstractNum>
  <w:abstractNum w:abstractNumId="16" w15:restartNumberingAfterBreak="0">
    <w:nsid w:val="3E8C47B5"/>
    <w:multiLevelType w:val="multilevel"/>
    <w:tmpl w:val="17D4905C"/>
    <w:name w:val="objBulletLT"/>
    <w:lvl w:ilvl="0">
      <w:start w:val="1"/>
      <w:numFmt w:val="bullet"/>
      <w:lvlText w:val=""/>
      <w:lvlJc w:val="left"/>
      <w:pPr>
        <w:tabs>
          <w:tab w:val="num" w:pos="709"/>
        </w:tabs>
        <w:ind w:left="425" w:hanging="425"/>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42A452C9"/>
    <w:multiLevelType w:val="multilevel"/>
    <w:tmpl w:val="04090023"/>
    <w:name w:val="objBulletLT5222"/>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5A456239"/>
    <w:multiLevelType w:val="multilevel"/>
    <w:tmpl w:val="ABF0927E"/>
    <w:lvl w:ilvl="0">
      <w:start w:val="1"/>
      <w:numFmt w:val="bullet"/>
      <w:lvlText w:val=""/>
      <w:lvlJc w:val="left"/>
      <w:pPr>
        <w:tabs>
          <w:tab w:val="num" w:pos="709"/>
        </w:tabs>
        <w:ind w:left="425" w:hanging="425"/>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68D57E4F"/>
    <w:multiLevelType w:val="multilevel"/>
    <w:tmpl w:val="35A212A0"/>
    <w:lvl w:ilvl="0">
      <w:start w:val="1"/>
      <w:numFmt w:val="bullet"/>
      <w:pStyle w:val="Bullet-Level-3-ListBl3"/>
      <w:lvlText w:val=""/>
      <w:lvlJc w:val="left"/>
      <w:pPr>
        <w:tabs>
          <w:tab w:val="num" w:pos="2869"/>
        </w:tabs>
        <w:ind w:left="2585" w:hanging="425"/>
      </w:pPr>
      <w:rPr>
        <w:rFonts w:ascii="Symbol" w:hAnsi="Symbol" w:hint="default"/>
      </w:rPr>
    </w:lvl>
    <w:lvl w:ilvl="1">
      <w:start w:val="1"/>
      <w:numFmt w:val="lowerLetter"/>
      <w:lvlText w:val="%2)"/>
      <w:lvlJc w:val="left"/>
      <w:pPr>
        <w:ind w:left="2880" w:hanging="360"/>
      </w:pPr>
    </w:lvl>
    <w:lvl w:ilvl="2">
      <w:start w:val="1"/>
      <w:numFmt w:val="lowerRoman"/>
      <w:lvlText w:val="%3)"/>
      <w:lvlJc w:val="left"/>
      <w:pPr>
        <w:ind w:left="3240" w:hanging="360"/>
      </w:pPr>
    </w:lvl>
    <w:lvl w:ilvl="3">
      <w:start w:val="1"/>
      <w:numFmt w:val="decimal"/>
      <w:lvlText w:val="(%4)"/>
      <w:lvlJc w:val="left"/>
      <w:pPr>
        <w:ind w:left="3600" w:hanging="360"/>
      </w:pPr>
    </w:lvl>
    <w:lvl w:ilvl="4">
      <w:start w:val="1"/>
      <w:numFmt w:val="lowerLetter"/>
      <w:lvlText w:val="(%5)"/>
      <w:lvlJc w:val="left"/>
      <w:pPr>
        <w:ind w:left="3960" w:hanging="360"/>
      </w:pPr>
    </w:lvl>
    <w:lvl w:ilvl="5">
      <w:start w:val="1"/>
      <w:numFmt w:val="lowerRoman"/>
      <w:lvlText w:val="(%6)"/>
      <w:lvlJc w:val="left"/>
      <w:pPr>
        <w:ind w:left="4320" w:hanging="360"/>
      </w:pPr>
    </w:lvl>
    <w:lvl w:ilvl="6">
      <w:start w:val="1"/>
      <w:numFmt w:val="decimal"/>
      <w:lvlText w:val="%7."/>
      <w:lvlJc w:val="left"/>
      <w:pPr>
        <w:ind w:left="4680" w:hanging="360"/>
      </w:pPr>
    </w:lvl>
    <w:lvl w:ilvl="7">
      <w:start w:val="1"/>
      <w:numFmt w:val="lowerLetter"/>
      <w:lvlText w:val="%8."/>
      <w:lvlJc w:val="left"/>
      <w:pPr>
        <w:ind w:left="5040" w:hanging="360"/>
      </w:pPr>
    </w:lvl>
    <w:lvl w:ilvl="8">
      <w:start w:val="1"/>
      <w:numFmt w:val="lowerRoman"/>
      <w:lvlText w:val="%9."/>
      <w:lvlJc w:val="left"/>
      <w:pPr>
        <w:ind w:left="5400" w:hanging="360"/>
      </w:pPr>
    </w:lvl>
  </w:abstractNum>
  <w:abstractNum w:abstractNumId="20" w15:restartNumberingAfterBreak="0">
    <w:nsid w:val="6B9C0840"/>
    <w:multiLevelType w:val="multilevel"/>
    <w:tmpl w:val="0409001F"/>
    <w:name w:val="objBulletLT52"/>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DF47924"/>
    <w:multiLevelType w:val="multilevel"/>
    <w:tmpl w:val="F4F4C3A4"/>
    <w:lvl w:ilvl="0">
      <w:start w:val="1"/>
      <w:numFmt w:val="bullet"/>
      <w:pStyle w:val="Bullet-Level-2-ListBl2"/>
      <w:lvlText w:val=""/>
      <w:lvlJc w:val="left"/>
      <w:pPr>
        <w:tabs>
          <w:tab w:val="num" w:pos="2149"/>
        </w:tabs>
        <w:ind w:left="1865" w:hanging="425"/>
      </w:pPr>
      <w:rPr>
        <w:rFonts w:ascii="Symbol" w:hAnsi="Symbol" w:hint="default"/>
      </w:rPr>
    </w:lvl>
    <w:lvl w:ilvl="1">
      <w:start w:val="1"/>
      <w:numFmt w:val="lowerLetter"/>
      <w:lvlText w:val="%2)"/>
      <w:lvlJc w:val="left"/>
      <w:pPr>
        <w:ind w:left="2160" w:hanging="360"/>
      </w:pPr>
    </w:lvl>
    <w:lvl w:ilvl="2">
      <w:start w:val="1"/>
      <w:numFmt w:val="lowerRoman"/>
      <w:lvlText w:val="%3)"/>
      <w:lvlJc w:val="left"/>
      <w:pPr>
        <w:ind w:left="2520" w:hanging="360"/>
      </w:pPr>
    </w:lvl>
    <w:lvl w:ilvl="3">
      <w:start w:val="1"/>
      <w:numFmt w:val="decimal"/>
      <w:lvlText w:val="(%4)"/>
      <w:lvlJc w:val="left"/>
      <w:pPr>
        <w:ind w:left="2880" w:hanging="360"/>
      </w:pPr>
    </w:lvl>
    <w:lvl w:ilvl="4">
      <w:start w:val="1"/>
      <w:numFmt w:val="lowerLetter"/>
      <w:lvlText w:val="(%5)"/>
      <w:lvlJc w:val="left"/>
      <w:pPr>
        <w:ind w:left="3240" w:hanging="360"/>
      </w:pPr>
    </w:lvl>
    <w:lvl w:ilvl="5">
      <w:start w:val="1"/>
      <w:numFmt w:val="lowerRoman"/>
      <w:lvlText w:val="(%6)"/>
      <w:lvlJc w:val="left"/>
      <w:pPr>
        <w:ind w:left="3600" w:hanging="360"/>
      </w:pPr>
    </w:lvl>
    <w:lvl w:ilvl="6">
      <w:start w:val="1"/>
      <w:numFmt w:val="decimal"/>
      <w:lvlText w:val="%7."/>
      <w:lvlJc w:val="left"/>
      <w:pPr>
        <w:ind w:left="3960" w:hanging="360"/>
      </w:pPr>
    </w:lvl>
    <w:lvl w:ilvl="7">
      <w:start w:val="1"/>
      <w:numFmt w:val="lowerLetter"/>
      <w:lvlText w:val="%8."/>
      <w:lvlJc w:val="left"/>
      <w:pPr>
        <w:ind w:left="4320" w:hanging="360"/>
      </w:pPr>
    </w:lvl>
    <w:lvl w:ilvl="8">
      <w:start w:val="1"/>
      <w:numFmt w:val="lowerRoman"/>
      <w:lvlText w:val="%9."/>
      <w:lvlJc w:val="left"/>
      <w:pPr>
        <w:ind w:left="4680" w:hanging="360"/>
      </w:pPr>
    </w:lvl>
  </w:abstractNum>
  <w:abstractNum w:abstractNumId="22" w15:restartNumberingAfterBreak="0">
    <w:nsid w:val="72992206"/>
    <w:multiLevelType w:val="multilevel"/>
    <w:tmpl w:val="AE3A5E90"/>
    <w:lvl w:ilvl="0">
      <w:start w:val="1"/>
      <w:numFmt w:val="bullet"/>
      <w:lvlText w:val=""/>
      <w:lvlJc w:val="left"/>
      <w:pPr>
        <w:tabs>
          <w:tab w:val="num" w:pos="709"/>
        </w:tabs>
        <w:ind w:left="425" w:hanging="425"/>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734447A5"/>
    <w:multiLevelType w:val="multilevel"/>
    <w:tmpl w:val="BC4A1E0A"/>
    <w:name w:val="objBulletLT5"/>
    <w:lvl w:ilvl="0">
      <w:start w:val="1"/>
      <w:numFmt w:val="bullet"/>
      <w:pStyle w:val="Bulleted-ParagraphBp"/>
      <w:lvlText w:val=""/>
      <w:lvlJc w:val="left"/>
      <w:pPr>
        <w:tabs>
          <w:tab w:val="num" w:pos="1429"/>
        </w:tabs>
        <w:ind w:left="1145" w:hanging="425"/>
      </w:pPr>
      <w:rPr>
        <w:rFonts w:ascii="Symbol" w:hAnsi="Symbol" w:hint="default"/>
      </w:r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4" w15:restartNumberingAfterBreak="0">
    <w:nsid w:val="75EE79D4"/>
    <w:multiLevelType w:val="multilevel"/>
    <w:tmpl w:val="9AD09B72"/>
    <w:lvl w:ilvl="0">
      <w:start w:val="1"/>
      <w:numFmt w:val="bullet"/>
      <w:lvlText w:val=""/>
      <w:lvlJc w:val="left"/>
      <w:pPr>
        <w:tabs>
          <w:tab w:val="num" w:pos="2149"/>
        </w:tabs>
        <w:ind w:left="1865" w:hanging="425"/>
      </w:pPr>
      <w:rPr>
        <w:rFonts w:ascii="Symbol" w:hAnsi="Symbol" w:hint="default"/>
      </w:rPr>
    </w:lvl>
    <w:lvl w:ilvl="1">
      <w:start w:val="1"/>
      <w:numFmt w:val="lowerLetter"/>
      <w:lvlText w:val="%2)"/>
      <w:lvlJc w:val="left"/>
      <w:pPr>
        <w:ind w:left="2160" w:hanging="360"/>
      </w:pPr>
    </w:lvl>
    <w:lvl w:ilvl="2">
      <w:start w:val="1"/>
      <w:numFmt w:val="lowerRoman"/>
      <w:lvlText w:val="%3)"/>
      <w:lvlJc w:val="left"/>
      <w:pPr>
        <w:ind w:left="2520" w:hanging="360"/>
      </w:pPr>
    </w:lvl>
    <w:lvl w:ilvl="3">
      <w:start w:val="1"/>
      <w:numFmt w:val="decimal"/>
      <w:lvlText w:val="(%4)"/>
      <w:lvlJc w:val="left"/>
      <w:pPr>
        <w:ind w:left="2880" w:hanging="360"/>
      </w:pPr>
    </w:lvl>
    <w:lvl w:ilvl="4">
      <w:start w:val="1"/>
      <w:numFmt w:val="lowerLetter"/>
      <w:lvlText w:val="(%5)"/>
      <w:lvlJc w:val="left"/>
      <w:pPr>
        <w:ind w:left="3240" w:hanging="360"/>
      </w:pPr>
    </w:lvl>
    <w:lvl w:ilvl="5">
      <w:start w:val="1"/>
      <w:numFmt w:val="lowerRoman"/>
      <w:lvlText w:val="(%6)"/>
      <w:lvlJc w:val="left"/>
      <w:pPr>
        <w:ind w:left="3600" w:hanging="360"/>
      </w:pPr>
    </w:lvl>
    <w:lvl w:ilvl="6">
      <w:start w:val="1"/>
      <w:numFmt w:val="decimal"/>
      <w:lvlText w:val="%7."/>
      <w:lvlJc w:val="left"/>
      <w:pPr>
        <w:ind w:left="3960" w:hanging="360"/>
      </w:pPr>
    </w:lvl>
    <w:lvl w:ilvl="7">
      <w:start w:val="1"/>
      <w:numFmt w:val="lowerLetter"/>
      <w:lvlText w:val="%8."/>
      <w:lvlJc w:val="left"/>
      <w:pPr>
        <w:ind w:left="4320" w:hanging="360"/>
      </w:pPr>
    </w:lvl>
    <w:lvl w:ilvl="8">
      <w:start w:val="1"/>
      <w:numFmt w:val="lowerRoman"/>
      <w:lvlText w:val="%9."/>
      <w:lvlJc w:val="left"/>
      <w:pPr>
        <w:ind w:left="4680" w:hanging="360"/>
      </w:pPr>
    </w:lvl>
  </w:abstractNum>
  <w:abstractNum w:abstractNumId="25" w15:restartNumberingAfterBreak="0">
    <w:nsid w:val="7B0C44B2"/>
    <w:multiLevelType w:val="multilevel"/>
    <w:tmpl w:val="04BAB3B0"/>
    <w:name w:val="objBulletLT2"/>
    <w:lvl w:ilvl="0">
      <w:start w:val="1"/>
      <w:numFmt w:val="bullet"/>
      <w:lvlText w:val=""/>
      <w:lvlJc w:val="left"/>
      <w:pPr>
        <w:tabs>
          <w:tab w:val="num" w:pos="1429"/>
        </w:tabs>
        <w:ind w:left="1145" w:hanging="425"/>
      </w:pPr>
      <w:rPr>
        <w:rFonts w:ascii="Symbol" w:hAnsi="Symbol" w:hint="default"/>
      </w:r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num w:numId="1">
    <w:abstractNumId w:val="16"/>
  </w:num>
  <w:num w:numId="2">
    <w:abstractNumId w:val="25"/>
  </w:num>
  <w:num w:numId="3">
    <w:abstractNumId w:val="15"/>
  </w:num>
  <w:num w:numId="4">
    <w:abstractNumId w:val="13"/>
  </w:num>
  <w:num w:numId="5">
    <w:abstractNumId w:val="20"/>
  </w:num>
  <w:num w:numId="6">
    <w:abstractNumId w:val="12"/>
  </w:num>
  <w:num w:numId="7">
    <w:abstractNumId w:val="17"/>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22"/>
  </w:num>
  <w:num w:numId="19">
    <w:abstractNumId w:val="14"/>
  </w:num>
  <w:num w:numId="20">
    <w:abstractNumId w:val="24"/>
  </w:num>
  <w:num w:numId="21">
    <w:abstractNumId w:val="11"/>
  </w:num>
  <w:num w:numId="22">
    <w:abstractNumId w:val="18"/>
  </w:num>
  <w:num w:numId="23">
    <w:abstractNumId w:val="10"/>
  </w:num>
  <w:num w:numId="24">
    <w:abstractNumId w:val="21"/>
  </w:num>
  <w:num w:numId="25">
    <w:abstractNumId w:val="19"/>
  </w:num>
  <w:num w:numId="2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activeWritingStyle w:appName="MSWord" w:lang="en-US" w:vendorID="64" w:dllVersion="4096" w:nlCheck="1" w:checkStyle="0"/>
  <w:activeWritingStyle w:appName="MSWord" w:lang="en-US" w:vendorID="64" w:dllVersion="6" w:nlCheck="1" w:checkStyle="1"/>
  <w:activeWritingStyle w:appName="MSWord" w:lang="en-US" w:vendorID="64" w:dllVersion="0" w:nlCheck="1" w:checkStyle="0"/>
  <w:attachedTemplate r:id="rId1"/>
  <w:linkStyles/>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221"/>
    <w:rsid w:val="0000654B"/>
    <w:rsid w:val="00012053"/>
    <w:rsid w:val="00013D01"/>
    <w:rsid w:val="00016474"/>
    <w:rsid w:val="00021F9D"/>
    <w:rsid w:val="00023E93"/>
    <w:rsid w:val="00024AF0"/>
    <w:rsid w:val="00025ED2"/>
    <w:rsid w:val="00026268"/>
    <w:rsid w:val="000332B4"/>
    <w:rsid w:val="0003347F"/>
    <w:rsid w:val="0003501C"/>
    <w:rsid w:val="000376E4"/>
    <w:rsid w:val="00037D67"/>
    <w:rsid w:val="0004281A"/>
    <w:rsid w:val="0004379C"/>
    <w:rsid w:val="00043AE8"/>
    <w:rsid w:val="00043C68"/>
    <w:rsid w:val="00047651"/>
    <w:rsid w:val="000503D3"/>
    <w:rsid w:val="00050411"/>
    <w:rsid w:val="00054430"/>
    <w:rsid w:val="00060CF6"/>
    <w:rsid w:val="00061888"/>
    <w:rsid w:val="00061A8E"/>
    <w:rsid w:val="000627FA"/>
    <w:rsid w:val="00063BD1"/>
    <w:rsid w:val="00064113"/>
    <w:rsid w:val="000654BA"/>
    <w:rsid w:val="000660DD"/>
    <w:rsid w:val="0006759A"/>
    <w:rsid w:val="00072B98"/>
    <w:rsid w:val="000742D6"/>
    <w:rsid w:val="00077251"/>
    <w:rsid w:val="0007767A"/>
    <w:rsid w:val="0008411A"/>
    <w:rsid w:val="000855EB"/>
    <w:rsid w:val="000858E3"/>
    <w:rsid w:val="00090A56"/>
    <w:rsid w:val="00091109"/>
    <w:rsid w:val="00091D33"/>
    <w:rsid w:val="00095A92"/>
    <w:rsid w:val="000A50CE"/>
    <w:rsid w:val="000A528F"/>
    <w:rsid w:val="000A64E8"/>
    <w:rsid w:val="000A6953"/>
    <w:rsid w:val="000B1101"/>
    <w:rsid w:val="000B149C"/>
    <w:rsid w:val="000B22CC"/>
    <w:rsid w:val="000B4218"/>
    <w:rsid w:val="000B5A72"/>
    <w:rsid w:val="000B68E7"/>
    <w:rsid w:val="000B7960"/>
    <w:rsid w:val="000C298C"/>
    <w:rsid w:val="000C2C93"/>
    <w:rsid w:val="000C32AA"/>
    <w:rsid w:val="000C37AD"/>
    <w:rsid w:val="000C50C2"/>
    <w:rsid w:val="000D2214"/>
    <w:rsid w:val="000D73D3"/>
    <w:rsid w:val="000E0D03"/>
    <w:rsid w:val="000E1CDD"/>
    <w:rsid w:val="000E1DB5"/>
    <w:rsid w:val="000E235A"/>
    <w:rsid w:val="000E2583"/>
    <w:rsid w:val="000E7013"/>
    <w:rsid w:val="000F1654"/>
    <w:rsid w:val="000F1BDE"/>
    <w:rsid w:val="000F338D"/>
    <w:rsid w:val="000F371A"/>
    <w:rsid w:val="000F374B"/>
    <w:rsid w:val="000F3C9A"/>
    <w:rsid w:val="000F68DA"/>
    <w:rsid w:val="000F7D60"/>
    <w:rsid w:val="001059F6"/>
    <w:rsid w:val="00115919"/>
    <w:rsid w:val="001241A2"/>
    <w:rsid w:val="00124688"/>
    <w:rsid w:val="00125D35"/>
    <w:rsid w:val="001337D7"/>
    <w:rsid w:val="0013723F"/>
    <w:rsid w:val="00137CF6"/>
    <w:rsid w:val="00142B3A"/>
    <w:rsid w:val="00146E13"/>
    <w:rsid w:val="001514D8"/>
    <w:rsid w:val="00152871"/>
    <w:rsid w:val="00153022"/>
    <w:rsid w:val="001537E0"/>
    <w:rsid w:val="001549CE"/>
    <w:rsid w:val="00157A75"/>
    <w:rsid w:val="001611D1"/>
    <w:rsid w:val="001621AE"/>
    <w:rsid w:val="00164F19"/>
    <w:rsid w:val="00173338"/>
    <w:rsid w:val="00173644"/>
    <w:rsid w:val="00173D4B"/>
    <w:rsid w:val="001752A5"/>
    <w:rsid w:val="001755D1"/>
    <w:rsid w:val="00177984"/>
    <w:rsid w:val="00181991"/>
    <w:rsid w:val="001837A7"/>
    <w:rsid w:val="00185909"/>
    <w:rsid w:val="00186B4D"/>
    <w:rsid w:val="001926B4"/>
    <w:rsid w:val="001926D3"/>
    <w:rsid w:val="00194428"/>
    <w:rsid w:val="001950F8"/>
    <w:rsid w:val="00195A59"/>
    <w:rsid w:val="0019671A"/>
    <w:rsid w:val="001A1B8E"/>
    <w:rsid w:val="001A492D"/>
    <w:rsid w:val="001A6A4C"/>
    <w:rsid w:val="001B1AED"/>
    <w:rsid w:val="001B205E"/>
    <w:rsid w:val="001B4635"/>
    <w:rsid w:val="001B5CE2"/>
    <w:rsid w:val="001B5FB5"/>
    <w:rsid w:val="001C5262"/>
    <w:rsid w:val="001C5790"/>
    <w:rsid w:val="001D12FF"/>
    <w:rsid w:val="001D193C"/>
    <w:rsid w:val="001D4715"/>
    <w:rsid w:val="001D47BF"/>
    <w:rsid w:val="001D4CBB"/>
    <w:rsid w:val="001D597F"/>
    <w:rsid w:val="001D6CC8"/>
    <w:rsid w:val="001E1C52"/>
    <w:rsid w:val="001E2135"/>
    <w:rsid w:val="001E2242"/>
    <w:rsid w:val="001E334F"/>
    <w:rsid w:val="001E65C5"/>
    <w:rsid w:val="001E6AFD"/>
    <w:rsid w:val="001F585D"/>
    <w:rsid w:val="001F60AC"/>
    <w:rsid w:val="002016E7"/>
    <w:rsid w:val="00201E9B"/>
    <w:rsid w:val="002030EA"/>
    <w:rsid w:val="00204220"/>
    <w:rsid w:val="00204AF1"/>
    <w:rsid w:val="002065C0"/>
    <w:rsid w:val="00211DFF"/>
    <w:rsid w:val="00213E2C"/>
    <w:rsid w:val="002169FF"/>
    <w:rsid w:val="00217787"/>
    <w:rsid w:val="002200D0"/>
    <w:rsid w:val="00221709"/>
    <w:rsid w:val="0022348D"/>
    <w:rsid w:val="002276C2"/>
    <w:rsid w:val="00232039"/>
    <w:rsid w:val="002339F0"/>
    <w:rsid w:val="0023438B"/>
    <w:rsid w:val="00234AFC"/>
    <w:rsid w:val="002362EC"/>
    <w:rsid w:val="00236DE5"/>
    <w:rsid w:val="002410EF"/>
    <w:rsid w:val="002411D5"/>
    <w:rsid w:val="002411FB"/>
    <w:rsid w:val="00247F4C"/>
    <w:rsid w:val="002536D5"/>
    <w:rsid w:val="002539E2"/>
    <w:rsid w:val="002546D6"/>
    <w:rsid w:val="002577C7"/>
    <w:rsid w:val="00257F7A"/>
    <w:rsid w:val="00262FA9"/>
    <w:rsid w:val="00263810"/>
    <w:rsid w:val="00264A31"/>
    <w:rsid w:val="00266B52"/>
    <w:rsid w:val="00271D0D"/>
    <w:rsid w:val="00272A36"/>
    <w:rsid w:val="0027450E"/>
    <w:rsid w:val="002810E5"/>
    <w:rsid w:val="00282320"/>
    <w:rsid w:val="00282ED6"/>
    <w:rsid w:val="00284202"/>
    <w:rsid w:val="002869FB"/>
    <w:rsid w:val="00286E67"/>
    <w:rsid w:val="002916A8"/>
    <w:rsid w:val="00291F8F"/>
    <w:rsid w:val="00292095"/>
    <w:rsid w:val="00292754"/>
    <w:rsid w:val="00296F06"/>
    <w:rsid w:val="002A1FA4"/>
    <w:rsid w:val="002A6D5E"/>
    <w:rsid w:val="002B110C"/>
    <w:rsid w:val="002B5F0E"/>
    <w:rsid w:val="002B734F"/>
    <w:rsid w:val="002C3091"/>
    <w:rsid w:val="002C4D3C"/>
    <w:rsid w:val="002D0B0C"/>
    <w:rsid w:val="002D0E27"/>
    <w:rsid w:val="002D2097"/>
    <w:rsid w:val="002E0EAB"/>
    <w:rsid w:val="002E24AE"/>
    <w:rsid w:val="002E34BC"/>
    <w:rsid w:val="002E45E5"/>
    <w:rsid w:val="002E5138"/>
    <w:rsid w:val="002E5A47"/>
    <w:rsid w:val="002E6674"/>
    <w:rsid w:val="002E684F"/>
    <w:rsid w:val="002E689C"/>
    <w:rsid w:val="002E7D48"/>
    <w:rsid w:val="002F0B3D"/>
    <w:rsid w:val="002F1263"/>
    <w:rsid w:val="002F270D"/>
    <w:rsid w:val="002F3970"/>
    <w:rsid w:val="002F3F68"/>
    <w:rsid w:val="002F45B7"/>
    <w:rsid w:val="002F685F"/>
    <w:rsid w:val="0030022E"/>
    <w:rsid w:val="00300581"/>
    <w:rsid w:val="00300E17"/>
    <w:rsid w:val="003034A3"/>
    <w:rsid w:val="00303683"/>
    <w:rsid w:val="00304021"/>
    <w:rsid w:val="003049CC"/>
    <w:rsid w:val="0030573D"/>
    <w:rsid w:val="00307E07"/>
    <w:rsid w:val="00311C1A"/>
    <w:rsid w:val="00311F72"/>
    <w:rsid w:val="00311FFC"/>
    <w:rsid w:val="003139F9"/>
    <w:rsid w:val="00313B11"/>
    <w:rsid w:val="0031640A"/>
    <w:rsid w:val="00317C6E"/>
    <w:rsid w:val="00320960"/>
    <w:rsid w:val="003211B3"/>
    <w:rsid w:val="00323D81"/>
    <w:rsid w:val="00331956"/>
    <w:rsid w:val="0033701F"/>
    <w:rsid w:val="00340806"/>
    <w:rsid w:val="003417B6"/>
    <w:rsid w:val="00343996"/>
    <w:rsid w:val="00343C96"/>
    <w:rsid w:val="003441F2"/>
    <w:rsid w:val="00346C0D"/>
    <w:rsid w:val="003511E4"/>
    <w:rsid w:val="00354E68"/>
    <w:rsid w:val="003570F7"/>
    <w:rsid w:val="00357D31"/>
    <w:rsid w:val="00362BDD"/>
    <w:rsid w:val="0036312E"/>
    <w:rsid w:val="003645BD"/>
    <w:rsid w:val="00364D0D"/>
    <w:rsid w:val="00371E62"/>
    <w:rsid w:val="0037292F"/>
    <w:rsid w:val="00373AA3"/>
    <w:rsid w:val="00374D9D"/>
    <w:rsid w:val="00376050"/>
    <w:rsid w:val="00376EAD"/>
    <w:rsid w:val="00377130"/>
    <w:rsid w:val="003776A0"/>
    <w:rsid w:val="00381CB8"/>
    <w:rsid w:val="00383783"/>
    <w:rsid w:val="00385B2D"/>
    <w:rsid w:val="00386E34"/>
    <w:rsid w:val="003871E3"/>
    <w:rsid w:val="00390282"/>
    <w:rsid w:val="00392916"/>
    <w:rsid w:val="0039461B"/>
    <w:rsid w:val="00395162"/>
    <w:rsid w:val="00397403"/>
    <w:rsid w:val="003A1264"/>
    <w:rsid w:val="003A4F35"/>
    <w:rsid w:val="003A5812"/>
    <w:rsid w:val="003A749E"/>
    <w:rsid w:val="003B56D0"/>
    <w:rsid w:val="003C0FF1"/>
    <w:rsid w:val="003C15AC"/>
    <w:rsid w:val="003C595A"/>
    <w:rsid w:val="003C59F9"/>
    <w:rsid w:val="003C5CD8"/>
    <w:rsid w:val="003D29D6"/>
    <w:rsid w:val="003D3B48"/>
    <w:rsid w:val="003D58CA"/>
    <w:rsid w:val="003D7447"/>
    <w:rsid w:val="003D7BE3"/>
    <w:rsid w:val="003E0A4D"/>
    <w:rsid w:val="003E2B53"/>
    <w:rsid w:val="003F104E"/>
    <w:rsid w:val="003F199D"/>
    <w:rsid w:val="00401A11"/>
    <w:rsid w:val="00401D82"/>
    <w:rsid w:val="0040393C"/>
    <w:rsid w:val="00404B3C"/>
    <w:rsid w:val="004119A6"/>
    <w:rsid w:val="0041266E"/>
    <w:rsid w:val="00413DED"/>
    <w:rsid w:val="004147EF"/>
    <w:rsid w:val="0041594D"/>
    <w:rsid w:val="00420186"/>
    <w:rsid w:val="00421073"/>
    <w:rsid w:val="0042456A"/>
    <w:rsid w:val="004256B8"/>
    <w:rsid w:val="004267C5"/>
    <w:rsid w:val="00426CD0"/>
    <w:rsid w:val="00427EC2"/>
    <w:rsid w:val="00430DE0"/>
    <w:rsid w:val="0043334B"/>
    <w:rsid w:val="004336B3"/>
    <w:rsid w:val="00433918"/>
    <w:rsid w:val="00434CBB"/>
    <w:rsid w:val="00436818"/>
    <w:rsid w:val="00436B8A"/>
    <w:rsid w:val="00436E0A"/>
    <w:rsid w:val="00441E53"/>
    <w:rsid w:val="004432B9"/>
    <w:rsid w:val="00444C65"/>
    <w:rsid w:val="004459D3"/>
    <w:rsid w:val="004467B1"/>
    <w:rsid w:val="00450A2E"/>
    <w:rsid w:val="004529B7"/>
    <w:rsid w:val="004534C5"/>
    <w:rsid w:val="004549B3"/>
    <w:rsid w:val="0045696B"/>
    <w:rsid w:val="004573BE"/>
    <w:rsid w:val="00460206"/>
    <w:rsid w:val="004623FD"/>
    <w:rsid w:val="004633BE"/>
    <w:rsid w:val="00465715"/>
    <w:rsid w:val="004660BF"/>
    <w:rsid w:val="004677BA"/>
    <w:rsid w:val="00467FFC"/>
    <w:rsid w:val="00470719"/>
    <w:rsid w:val="00471481"/>
    <w:rsid w:val="00471A3D"/>
    <w:rsid w:val="00472996"/>
    <w:rsid w:val="00473E39"/>
    <w:rsid w:val="004757EB"/>
    <w:rsid w:val="004758C8"/>
    <w:rsid w:val="00476C0C"/>
    <w:rsid w:val="00480366"/>
    <w:rsid w:val="004809B7"/>
    <w:rsid w:val="00483B1D"/>
    <w:rsid w:val="00485678"/>
    <w:rsid w:val="00494048"/>
    <w:rsid w:val="00496AC5"/>
    <w:rsid w:val="004A0400"/>
    <w:rsid w:val="004A3813"/>
    <w:rsid w:val="004A4727"/>
    <w:rsid w:val="004A4AAF"/>
    <w:rsid w:val="004A68A7"/>
    <w:rsid w:val="004B0BF1"/>
    <w:rsid w:val="004B0E36"/>
    <w:rsid w:val="004B100B"/>
    <w:rsid w:val="004B517A"/>
    <w:rsid w:val="004B7A80"/>
    <w:rsid w:val="004C0918"/>
    <w:rsid w:val="004C13C3"/>
    <w:rsid w:val="004C5EA4"/>
    <w:rsid w:val="004D1CCA"/>
    <w:rsid w:val="004D5961"/>
    <w:rsid w:val="004D6100"/>
    <w:rsid w:val="004D62ED"/>
    <w:rsid w:val="004E554D"/>
    <w:rsid w:val="004E6557"/>
    <w:rsid w:val="004E6BC5"/>
    <w:rsid w:val="004E6E74"/>
    <w:rsid w:val="004F1D9E"/>
    <w:rsid w:val="004F3B0D"/>
    <w:rsid w:val="004F44E4"/>
    <w:rsid w:val="004F5E89"/>
    <w:rsid w:val="004F6457"/>
    <w:rsid w:val="005030B1"/>
    <w:rsid w:val="00504740"/>
    <w:rsid w:val="00505C28"/>
    <w:rsid w:val="0051167F"/>
    <w:rsid w:val="005155FE"/>
    <w:rsid w:val="00516301"/>
    <w:rsid w:val="00516F07"/>
    <w:rsid w:val="00517269"/>
    <w:rsid w:val="00524E04"/>
    <w:rsid w:val="0052630B"/>
    <w:rsid w:val="005269E4"/>
    <w:rsid w:val="00532F92"/>
    <w:rsid w:val="005334A9"/>
    <w:rsid w:val="00540F03"/>
    <w:rsid w:val="00541096"/>
    <w:rsid w:val="00543864"/>
    <w:rsid w:val="005439C8"/>
    <w:rsid w:val="0054559E"/>
    <w:rsid w:val="005515C3"/>
    <w:rsid w:val="00552011"/>
    <w:rsid w:val="00552D91"/>
    <w:rsid w:val="0055759E"/>
    <w:rsid w:val="00564849"/>
    <w:rsid w:val="005704E2"/>
    <w:rsid w:val="00573183"/>
    <w:rsid w:val="0057488A"/>
    <w:rsid w:val="00574EA4"/>
    <w:rsid w:val="00574F72"/>
    <w:rsid w:val="005767DD"/>
    <w:rsid w:val="00577537"/>
    <w:rsid w:val="0058688F"/>
    <w:rsid w:val="0059070E"/>
    <w:rsid w:val="00593B8F"/>
    <w:rsid w:val="0059432C"/>
    <w:rsid w:val="005A2074"/>
    <w:rsid w:val="005A52B4"/>
    <w:rsid w:val="005A7D93"/>
    <w:rsid w:val="005B0FD4"/>
    <w:rsid w:val="005B1A93"/>
    <w:rsid w:val="005B465E"/>
    <w:rsid w:val="005B573E"/>
    <w:rsid w:val="005C03BA"/>
    <w:rsid w:val="005C0C70"/>
    <w:rsid w:val="005C0CF2"/>
    <w:rsid w:val="005C2312"/>
    <w:rsid w:val="005C4A37"/>
    <w:rsid w:val="005C5CDE"/>
    <w:rsid w:val="005C6E43"/>
    <w:rsid w:val="005D1A16"/>
    <w:rsid w:val="005E11CE"/>
    <w:rsid w:val="005E246F"/>
    <w:rsid w:val="005E27F5"/>
    <w:rsid w:val="005E2924"/>
    <w:rsid w:val="005E3FE9"/>
    <w:rsid w:val="005E458C"/>
    <w:rsid w:val="005E55FA"/>
    <w:rsid w:val="005E6973"/>
    <w:rsid w:val="005E7D51"/>
    <w:rsid w:val="005F1569"/>
    <w:rsid w:val="005F2014"/>
    <w:rsid w:val="005F28EE"/>
    <w:rsid w:val="005F2DEA"/>
    <w:rsid w:val="005F40B1"/>
    <w:rsid w:val="005F43D7"/>
    <w:rsid w:val="005F57BD"/>
    <w:rsid w:val="00602CBC"/>
    <w:rsid w:val="00605AE0"/>
    <w:rsid w:val="0060644B"/>
    <w:rsid w:val="006070B3"/>
    <w:rsid w:val="006076AF"/>
    <w:rsid w:val="006100E5"/>
    <w:rsid w:val="00615801"/>
    <w:rsid w:val="00616D8D"/>
    <w:rsid w:val="00620CC2"/>
    <w:rsid w:val="006216AA"/>
    <w:rsid w:val="00621B2C"/>
    <w:rsid w:val="00621C65"/>
    <w:rsid w:val="00624B58"/>
    <w:rsid w:val="006344B8"/>
    <w:rsid w:val="00635291"/>
    <w:rsid w:val="0064199B"/>
    <w:rsid w:val="00642BA2"/>
    <w:rsid w:val="00645073"/>
    <w:rsid w:val="00646F66"/>
    <w:rsid w:val="00647AD6"/>
    <w:rsid w:val="00647E83"/>
    <w:rsid w:val="00652958"/>
    <w:rsid w:val="00654248"/>
    <w:rsid w:val="006545D4"/>
    <w:rsid w:val="00665A64"/>
    <w:rsid w:val="00665DE9"/>
    <w:rsid w:val="00667A3A"/>
    <w:rsid w:val="00671D75"/>
    <w:rsid w:val="006736F9"/>
    <w:rsid w:val="0067372A"/>
    <w:rsid w:val="00673A53"/>
    <w:rsid w:val="00673F75"/>
    <w:rsid w:val="0067497A"/>
    <w:rsid w:val="00674D8B"/>
    <w:rsid w:val="006754E5"/>
    <w:rsid w:val="006758DF"/>
    <w:rsid w:val="006803DF"/>
    <w:rsid w:val="00684D30"/>
    <w:rsid w:val="0068524D"/>
    <w:rsid w:val="0068571E"/>
    <w:rsid w:val="00690D9E"/>
    <w:rsid w:val="00692F1F"/>
    <w:rsid w:val="00693680"/>
    <w:rsid w:val="006962BA"/>
    <w:rsid w:val="006A2D02"/>
    <w:rsid w:val="006A6BA8"/>
    <w:rsid w:val="006B0B80"/>
    <w:rsid w:val="006B0CAA"/>
    <w:rsid w:val="006B13BF"/>
    <w:rsid w:val="006B519A"/>
    <w:rsid w:val="006B69EF"/>
    <w:rsid w:val="006B6A2C"/>
    <w:rsid w:val="006B7DFC"/>
    <w:rsid w:val="006C00F6"/>
    <w:rsid w:val="006C440D"/>
    <w:rsid w:val="006C605D"/>
    <w:rsid w:val="006D097A"/>
    <w:rsid w:val="006D2722"/>
    <w:rsid w:val="006D7104"/>
    <w:rsid w:val="006E12A0"/>
    <w:rsid w:val="006E1496"/>
    <w:rsid w:val="006E1B0F"/>
    <w:rsid w:val="006E1CC7"/>
    <w:rsid w:val="006E1DCA"/>
    <w:rsid w:val="006E3FFD"/>
    <w:rsid w:val="006E528C"/>
    <w:rsid w:val="006F0CB5"/>
    <w:rsid w:val="006F100A"/>
    <w:rsid w:val="006F273E"/>
    <w:rsid w:val="006F703F"/>
    <w:rsid w:val="00702D34"/>
    <w:rsid w:val="00703941"/>
    <w:rsid w:val="00711D4E"/>
    <w:rsid w:val="00712221"/>
    <w:rsid w:val="007200C5"/>
    <w:rsid w:val="0072112C"/>
    <w:rsid w:val="007212F1"/>
    <w:rsid w:val="00722A15"/>
    <w:rsid w:val="00723423"/>
    <w:rsid w:val="007271D0"/>
    <w:rsid w:val="00734393"/>
    <w:rsid w:val="00736120"/>
    <w:rsid w:val="00741ABF"/>
    <w:rsid w:val="0074313E"/>
    <w:rsid w:val="00746E5B"/>
    <w:rsid w:val="00747DA2"/>
    <w:rsid w:val="00751405"/>
    <w:rsid w:val="007520D5"/>
    <w:rsid w:val="00754E3C"/>
    <w:rsid w:val="00755C43"/>
    <w:rsid w:val="00756A6C"/>
    <w:rsid w:val="00761898"/>
    <w:rsid w:val="00766B15"/>
    <w:rsid w:val="00767B27"/>
    <w:rsid w:val="00770EAE"/>
    <w:rsid w:val="007712BA"/>
    <w:rsid w:val="007716DF"/>
    <w:rsid w:val="00776DCF"/>
    <w:rsid w:val="0078078C"/>
    <w:rsid w:val="00780851"/>
    <w:rsid w:val="0078206E"/>
    <w:rsid w:val="0078350B"/>
    <w:rsid w:val="00785F56"/>
    <w:rsid w:val="00787ADF"/>
    <w:rsid w:val="007937B5"/>
    <w:rsid w:val="00794A00"/>
    <w:rsid w:val="007963BE"/>
    <w:rsid w:val="007A0BAA"/>
    <w:rsid w:val="007A4E5E"/>
    <w:rsid w:val="007B0BF7"/>
    <w:rsid w:val="007B518B"/>
    <w:rsid w:val="007B532F"/>
    <w:rsid w:val="007B6AB3"/>
    <w:rsid w:val="007C1F6B"/>
    <w:rsid w:val="007C420C"/>
    <w:rsid w:val="007C77CA"/>
    <w:rsid w:val="007D294F"/>
    <w:rsid w:val="007D2EDC"/>
    <w:rsid w:val="007D2F97"/>
    <w:rsid w:val="007D6878"/>
    <w:rsid w:val="007D7661"/>
    <w:rsid w:val="007E027D"/>
    <w:rsid w:val="007E1793"/>
    <w:rsid w:val="007E7527"/>
    <w:rsid w:val="007E7B41"/>
    <w:rsid w:val="007F168F"/>
    <w:rsid w:val="007F4037"/>
    <w:rsid w:val="007F7F4A"/>
    <w:rsid w:val="0080010E"/>
    <w:rsid w:val="00800675"/>
    <w:rsid w:val="00801C1A"/>
    <w:rsid w:val="00804C15"/>
    <w:rsid w:val="00805261"/>
    <w:rsid w:val="00810684"/>
    <w:rsid w:val="00812001"/>
    <w:rsid w:val="008120A8"/>
    <w:rsid w:val="008124C8"/>
    <w:rsid w:val="00813079"/>
    <w:rsid w:val="00813B77"/>
    <w:rsid w:val="00813C04"/>
    <w:rsid w:val="008144DA"/>
    <w:rsid w:val="00816D9A"/>
    <w:rsid w:val="00817120"/>
    <w:rsid w:val="00817D1E"/>
    <w:rsid w:val="00823858"/>
    <w:rsid w:val="008273F6"/>
    <w:rsid w:val="00830F9F"/>
    <w:rsid w:val="00831435"/>
    <w:rsid w:val="00831C2E"/>
    <w:rsid w:val="00831EB4"/>
    <w:rsid w:val="00832B9D"/>
    <w:rsid w:val="00833C66"/>
    <w:rsid w:val="008374DF"/>
    <w:rsid w:val="00837706"/>
    <w:rsid w:val="00840B05"/>
    <w:rsid w:val="00841339"/>
    <w:rsid w:val="00842EAC"/>
    <w:rsid w:val="00843F75"/>
    <w:rsid w:val="00844E90"/>
    <w:rsid w:val="00846336"/>
    <w:rsid w:val="008509AD"/>
    <w:rsid w:val="00851082"/>
    <w:rsid w:val="008522C6"/>
    <w:rsid w:val="0085675C"/>
    <w:rsid w:val="008570F9"/>
    <w:rsid w:val="0086113D"/>
    <w:rsid w:val="00865509"/>
    <w:rsid w:val="00865703"/>
    <w:rsid w:val="008660FC"/>
    <w:rsid w:val="008678E1"/>
    <w:rsid w:val="00867B6F"/>
    <w:rsid w:val="00873499"/>
    <w:rsid w:val="008801F1"/>
    <w:rsid w:val="00882379"/>
    <w:rsid w:val="008825E4"/>
    <w:rsid w:val="008828E3"/>
    <w:rsid w:val="00882C47"/>
    <w:rsid w:val="008850B4"/>
    <w:rsid w:val="008906AD"/>
    <w:rsid w:val="00891C65"/>
    <w:rsid w:val="008945A1"/>
    <w:rsid w:val="0089584E"/>
    <w:rsid w:val="00896217"/>
    <w:rsid w:val="00896FD5"/>
    <w:rsid w:val="008A1223"/>
    <w:rsid w:val="008A2492"/>
    <w:rsid w:val="008A2D35"/>
    <w:rsid w:val="008A3096"/>
    <w:rsid w:val="008A72D2"/>
    <w:rsid w:val="008B0939"/>
    <w:rsid w:val="008B5F70"/>
    <w:rsid w:val="008B6C31"/>
    <w:rsid w:val="008B7632"/>
    <w:rsid w:val="008C08F3"/>
    <w:rsid w:val="008C384C"/>
    <w:rsid w:val="008C45D8"/>
    <w:rsid w:val="008C4AB3"/>
    <w:rsid w:val="008C5125"/>
    <w:rsid w:val="008C564E"/>
    <w:rsid w:val="008D1943"/>
    <w:rsid w:val="008D2056"/>
    <w:rsid w:val="008D6291"/>
    <w:rsid w:val="008D6774"/>
    <w:rsid w:val="008D7DFA"/>
    <w:rsid w:val="008E0C41"/>
    <w:rsid w:val="008E2595"/>
    <w:rsid w:val="008E5A43"/>
    <w:rsid w:val="008E6ED8"/>
    <w:rsid w:val="008F18EA"/>
    <w:rsid w:val="008F63F2"/>
    <w:rsid w:val="008F6486"/>
    <w:rsid w:val="008F7758"/>
    <w:rsid w:val="00905638"/>
    <w:rsid w:val="00906629"/>
    <w:rsid w:val="00911FA2"/>
    <w:rsid w:val="00916B40"/>
    <w:rsid w:val="00922D06"/>
    <w:rsid w:val="00923058"/>
    <w:rsid w:val="00926D09"/>
    <w:rsid w:val="009306C5"/>
    <w:rsid w:val="00935743"/>
    <w:rsid w:val="009366CE"/>
    <w:rsid w:val="00943594"/>
    <w:rsid w:val="00943959"/>
    <w:rsid w:val="0094503D"/>
    <w:rsid w:val="00953076"/>
    <w:rsid w:val="009537DF"/>
    <w:rsid w:val="00953B4B"/>
    <w:rsid w:val="00957796"/>
    <w:rsid w:val="00957FB2"/>
    <w:rsid w:val="00962636"/>
    <w:rsid w:val="009649F5"/>
    <w:rsid w:val="00966B48"/>
    <w:rsid w:val="0097424C"/>
    <w:rsid w:val="00976F2F"/>
    <w:rsid w:val="00977E61"/>
    <w:rsid w:val="00981243"/>
    <w:rsid w:val="009812B4"/>
    <w:rsid w:val="0098154A"/>
    <w:rsid w:val="009874D0"/>
    <w:rsid w:val="00987E30"/>
    <w:rsid w:val="00991225"/>
    <w:rsid w:val="00995A42"/>
    <w:rsid w:val="00997DAB"/>
    <w:rsid w:val="009B03DC"/>
    <w:rsid w:val="009B475C"/>
    <w:rsid w:val="009B483F"/>
    <w:rsid w:val="009B6BC5"/>
    <w:rsid w:val="009C0F34"/>
    <w:rsid w:val="009C109E"/>
    <w:rsid w:val="009D0DD6"/>
    <w:rsid w:val="009D1560"/>
    <w:rsid w:val="009D488B"/>
    <w:rsid w:val="009D4CD4"/>
    <w:rsid w:val="009D53FD"/>
    <w:rsid w:val="009D5744"/>
    <w:rsid w:val="009D61C2"/>
    <w:rsid w:val="009E13E6"/>
    <w:rsid w:val="009E25BE"/>
    <w:rsid w:val="009E3DF6"/>
    <w:rsid w:val="009E539E"/>
    <w:rsid w:val="009E66B5"/>
    <w:rsid w:val="009F0A81"/>
    <w:rsid w:val="009F1517"/>
    <w:rsid w:val="009F2C3A"/>
    <w:rsid w:val="009F3444"/>
    <w:rsid w:val="009F5BDD"/>
    <w:rsid w:val="009F75E7"/>
    <w:rsid w:val="00A00725"/>
    <w:rsid w:val="00A0172D"/>
    <w:rsid w:val="00A01ED1"/>
    <w:rsid w:val="00A033DA"/>
    <w:rsid w:val="00A04ABA"/>
    <w:rsid w:val="00A05DEE"/>
    <w:rsid w:val="00A1075D"/>
    <w:rsid w:val="00A109B0"/>
    <w:rsid w:val="00A15CC2"/>
    <w:rsid w:val="00A15F23"/>
    <w:rsid w:val="00A20D95"/>
    <w:rsid w:val="00A2266A"/>
    <w:rsid w:val="00A23DB4"/>
    <w:rsid w:val="00A24535"/>
    <w:rsid w:val="00A24FCD"/>
    <w:rsid w:val="00A26413"/>
    <w:rsid w:val="00A2755A"/>
    <w:rsid w:val="00A32170"/>
    <w:rsid w:val="00A32527"/>
    <w:rsid w:val="00A34176"/>
    <w:rsid w:val="00A4007C"/>
    <w:rsid w:val="00A40C8C"/>
    <w:rsid w:val="00A40D30"/>
    <w:rsid w:val="00A53F94"/>
    <w:rsid w:val="00A60784"/>
    <w:rsid w:val="00A62A3E"/>
    <w:rsid w:val="00A63B32"/>
    <w:rsid w:val="00A64D3E"/>
    <w:rsid w:val="00A76B40"/>
    <w:rsid w:val="00A80D79"/>
    <w:rsid w:val="00A80EDF"/>
    <w:rsid w:val="00A8143E"/>
    <w:rsid w:val="00A83BBD"/>
    <w:rsid w:val="00A84CA9"/>
    <w:rsid w:val="00A86537"/>
    <w:rsid w:val="00A93DB7"/>
    <w:rsid w:val="00A9443A"/>
    <w:rsid w:val="00A9729E"/>
    <w:rsid w:val="00A9742F"/>
    <w:rsid w:val="00AA0CA1"/>
    <w:rsid w:val="00AA244C"/>
    <w:rsid w:val="00AA24ED"/>
    <w:rsid w:val="00AA4D18"/>
    <w:rsid w:val="00AB1E86"/>
    <w:rsid w:val="00AB2937"/>
    <w:rsid w:val="00AB326C"/>
    <w:rsid w:val="00AB3A3A"/>
    <w:rsid w:val="00AC20C4"/>
    <w:rsid w:val="00AD0803"/>
    <w:rsid w:val="00AD35A7"/>
    <w:rsid w:val="00AD4735"/>
    <w:rsid w:val="00AD47E6"/>
    <w:rsid w:val="00AD4902"/>
    <w:rsid w:val="00AD610A"/>
    <w:rsid w:val="00AD61DE"/>
    <w:rsid w:val="00AE08F0"/>
    <w:rsid w:val="00AE28D1"/>
    <w:rsid w:val="00AE3F51"/>
    <w:rsid w:val="00AE5125"/>
    <w:rsid w:val="00AF1E64"/>
    <w:rsid w:val="00AF2953"/>
    <w:rsid w:val="00AF4313"/>
    <w:rsid w:val="00AF43ED"/>
    <w:rsid w:val="00B0036D"/>
    <w:rsid w:val="00B0048C"/>
    <w:rsid w:val="00B00C8E"/>
    <w:rsid w:val="00B02408"/>
    <w:rsid w:val="00B034C4"/>
    <w:rsid w:val="00B0603C"/>
    <w:rsid w:val="00B12F2D"/>
    <w:rsid w:val="00B157C2"/>
    <w:rsid w:val="00B2463C"/>
    <w:rsid w:val="00B25401"/>
    <w:rsid w:val="00B351C1"/>
    <w:rsid w:val="00B36FD0"/>
    <w:rsid w:val="00B40FAE"/>
    <w:rsid w:val="00B41B57"/>
    <w:rsid w:val="00B41BF4"/>
    <w:rsid w:val="00B45497"/>
    <w:rsid w:val="00B459C6"/>
    <w:rsid w:val="00B45EAC"/>
    <w:rsid w:val="00B50532"/>
    <w:rsid w:val="00B5109F"/>
    <w:rsid w:val="00B54343"/>
    <w:rsid w:val="00B55440"/>
    <w:rsid w:val="00B557BD"/>
    <w:rsid w:val="00B57ADC"/>
    <w:rsid w:val="00B60468"/>
    <w:rsid w:val="00B60BDB"/>
    <w:rsid w:val="00B63662"/>
    <w:rsid w:val="00B63B87"/>
    <w:rsid w:val="00B648A3"/>
    <w:rsid w:val="00B712CF"/>
    <w:rsid w:val="00B716BD"/>
    <w:rsid w:val="00B71A18"/>
    <w:rsid w:val="00B7226F"/>
    <w:rsid w:val="00B732C1"/>
    <w:rsid w:val="00B73C6C"/>
    <w:rsid w:val="00B76B10"/>
    <w:rsid w:val="00B77504"/>
    <w:rsid w:val="00B814C5"/>
    <w:rsid w:val="00B8216B"/>
    <w:rsid w:val="00B83B19"/>
    <w:rsid w:val="00B9160D"/>
    <w:rsid w:val="00B91760"/>
    <w:rsid w:val="00B931AB"/>
    <w:rsid w:val="00BA2D76"/>
    <w:rsid w:val="00BA3884"/>
    <w:rsid w:val="00BA4F83"/>
    <w:rsid w:val="00BA503A"/>
    <w:rsid w:val="00BA54D6"/>
    <w:rsid w:val="00BA5504"/>
    <w:rsid w:val="00BA5B30"/>
    <w:rsid w:val="00BA6786"/>
    <w:rsid w:val="00BA6A8B"/>
    <w:rsid w:val="00BA72EE"/>
    <w:rsid w:val="00BB2D8A"/>
    <w:rsid w:val="00BB7189"/>
    <w:rsid w:val="00BC1BED"/>
    <w:rsid w:val="00BC36FA"/>
    <w:rsid w:val="00BC488C"/>
    <w:rsid w:val="00BC4D6B"/>
    <w:rsid w:val="00BC5640"/>
    <w:rsid w:val="00BC59E3"/>
    <w:rsid w:val="00BC5FCC"/>
    <w:rsid w:val="00BD0DEF"/>
    <w:rsid w:val="00BD674B"/>
    <w:rsid w:val="00BD70D0"/>
    <w:rsid w:val="00BD7A72"/>
    <w:rsid w:val="00BE186E"/>
    <w:rsid w:val="00BE3A3E"/>
    <w:rsid w:val="00BE3C0B"/>
    <w:rsid w:val="00BE684B"/>
    <w:rsid w:val="00BF18AC"/>
    <w:rsid w:val="00BF1EE4"/>
    <w:rsid w:val="00BF1F17"/>
    <w:rsid w:val="00BF5CB9"/>
    <w:rsid w:val="00BF6150"/>
    <w:rsid w:val="00BF794A"/>
    <w:rsid w:val="00C02A34"/>
    <w:rsid w:val="00C03120"/>
    <w:rsid w:val="00C03D7A"/>
    <w:rsid w:val="00C0456D"/>
    <w:rsid w:val="00C04D12"/>
    <w:rsid w:val="00C05E79"/>
    <w:rsid w:val="00C0673E"/>
    <w:rsid w:val="00C070D5"/>
    <w:rsid w:val="00C073D3"/>
    <w:rsid w:val="00C07407"/>
    <w:rsid w:val="00C1212A"/>
    <w:rsid w:val="00C1369E"/>
    <w:rsid w:val="00C1462B"/>
    <w:rsid w:val="00C161F0"/>
    <w:rsid w:val="00C20FBD"/>
    <w:rsid w:val="00C2127C"/>
    <w:rsid w:val="00C22802"/>
    <w:rsid w:val="00C25A86"/>
    <w:rsid w:val="00C27E2F"/>
    <w:rsid w:val="00C301B1"/>
    <w:rsid w:val="00C30D02"/>
    <w:rsid w:val="00C33DD2"/>
    <w:rsid w:val="00C35E47"/>
    <w:rsid w:val="00C36BFF"/>
    <w:rsid w:val="00C37184"/>
    <w:rsid w:val="00C428F7"/>
    <w:rsid w:val="00C42EFC"/>
    <w:rsid w:val="00C43545"/>
    <w:rsid w:val="00C43968"/>
    <w:rsid w:val="00C44782"/>
    <w:rsid w:val="00C4494B"/>
    <w:rsid w:val="00C45886"/>
    <w:rsid w:val="00C47914"/>
    <w:rsid w:val="00C53219"/>
    <w:rsid w:val="00C56ECA"/>
    <w:rsid w:val="00C60252"/>
    <w:rsid w:val="00C622B7"/>
    <w:rsid w:val="00C64968"/>
    <w:rsid w:val="00C64A2C"/>
    <w:rsid w:val="00C66999"/>
    <w:rsid w:val="00C676F6"/>
    <w:rsid w:val="00C70491"/>
    <w:rsid w:val="00C71093"/>
    <w:rsid w:val="00C71EDC"/>
    <w:rsid w:val="00C724F1"/>
    <w:rsid w:val="00C73214"/>
    <w:rsid w:val="00C84B93"/>
    <w:rsid w:val="00C85C1A"/>
    <w:rsid w:val="00C86CE2"/>
    <w:rsid w:val="00C95F71"/>
    <w:rsid w:val="00C97340"/>
    <w:rsid w:val="00CA0077"/>
    <w:rsid w:val="00CA1499"/>
    <w:rsid w:val="00CA242D"/>
    <w:rsid w:val="00CA6613"/>
    <w:rsid w:val="00CA6BCD"/>
    <w:rsid w:val="00CA6F2C"/>
    <w:rsid w:val="00CA7975"/>
    <w:rsid w:val="00CA7E8E"/>
    <w:rsid w:val="00CB1134"/>
    <w:rsid w:val="00CB1F07"/>
    <w:rsid w:val="00CB1F81"/>
    <w:rsid w:val="00CB2FAA"/>
    <w:rsid w:val="00CB3D6D"/>
    <w:rsid w:val="00CB5411"/>
    <w:rsid w:val="00CB5785"/>
    <w:rsid w:val="00CB786C"/>
    <w:rsid w:val="00CC0160"/>
    <w:rsid w:val="00CC0447"/>
    <w:rsid w:val="00CC0C62"/>
    <w:rsid w:val="00CC4772"/>
    <w:rsid w:val="00CC55F5"/>
    <w:rsid w:val="00CC5738"/>
    <w:rsid w:val="00CC5BD6"/>
    <w:rsid w:val="00CC702F"/>
    <w:rsid w:val="00CD1702"/>
    <w:rsid w:val="00CD6FE3"/>
    <w:rsid w:val="00CE117D"/>
    <w:rsid w:val="00CE222D"/>
    <w:rsid w:val="00CE2DA9"/>
    <w:rsid w:val="00CE48D4"/>
    <w:rsid w:val="00CE5254"/>
    <w:rsid w:val="00CE75BD"/>
    <w:rsid w:val="00CF0C0F"/>
    <w:rsid w:val="00CF0E32"/>
    <w:rsid w:val="00CF226D"/>
    <w:rsid w:val="00CF4C2D"/>
    <w:rsid w:val="00CF68C5"/>
    <w:rsid w:val="00D00FF3"/>
    <w:rsid w:val="00D013C7"/>
    <w:rsid w:val="00D0249F"/>
    <w:rsid w:val="00D06F73"/>
    <w:rsid w:val="00D10479"/>
    <w:rsid w:val="00D10B5B"/>
    <w:rsid w:val="00D12040"/>
    <w:rsid w:val="00D14C5B"/>
    <w:rsid w:val="00D2060D"/>
    <w:rsid w:val="00D22171"/>
    <w:rsid w:val="00D25E70"/>
    <w:rsid w:val="00D31E61"/>
    <w:rsid w:val="00D3318F"/>
    <w:rsid w:val="00D35B3F"/>
    <w:rsid w:val="00D36DDD"/>
    <w:rsid w:val="00D41AF1"/>
    <w:rsid w:val="00D420A7"/>
    <w:rsid w:val="00D44004"/>
    <w:rsid w:val="00D50288"/>
    <w:rsid w:val="00D5602E"/>
    <w:rsid w:val="00D60F07"/>
    <w:rsid w:val="00D61578"/>
    <w:rsid w:val="00D61784"/>
    <w:rsid w:val="00D63535"/>
    <w:rsid w:val="00D63D2B"/>
    <w:rsid w:val="00D66D6B"/>
    <w:rsid w:val="00D701E2"/>
    <w:rsid w:val="00D708A7"/>
    <w:rsid w:val="00D710D5"/>
    <w:rsid w:val="00D7182D"/>
    <w:rsid w:val="00D71F64"/>
    <w:rsid w:val="00D73794"/>
    <w:rsid w:val="00D73E33"/>
    <w:rsid w:val="00D74246"/>
    <w:rsid w:val="00D774C4"/>
    <w:rsid w:val="00D802E5"/>
    <w:rsid w:val="00D8105C"/>
    <w:rsid w:val="00D818B5"/>
    <w:rsid w:val="00D8196A"/>
    <w:rsid w:val="00D838C9"/>
    <w:rsid w:val="00D84918"/>
    <w:rsid w:val="00D8742B"/>
    <w:rsid w:val="00D87B71"/>
    <w:rsid w:val="00D949D1"/>
    <w:rsid w:val="00D95990"/>
    <w:rsid w:val="00D9759E"/>
    <w:rsid w:val="00DA17C0"/>
    <w:rsid w:val="00DA395B"/>
    <w:rsid w:val="00DA6E7F"/>
    <w:rsid w:val="00DB1A11"/>
    <w:rsid w:val="00DB37D5"/>
    <w:rsid w:val="00DB3D57"/>
    <w:rsid w:val="00DB481C"/>
    <w:rsid w:val="00DB4D07"/>
    <w:rsid w:val="00DB6F2E"/>
    <w:rsid w:val="00DC1962"/>
    <w:rsid w:val="00DC29C0"/>
    <w:rsid w:val="00DC3505"/>
    <w:rsid w:val="00DC79AD"/>
    <w:rsid w:val="00DD1783"/>
    <w:rsid w:val="00DD7B0F"/>
    <w:rsid w:val="00DE329A"/>
    <w:rsid w:val="00DE5986"/>
    <w:rsid w:val="00DE5D02"/>
    <w:rsid w:val="00DF0292"/>
    <w:rsid w:val="00DF2BA2"/>
    <w:rsid w:val="00DF4B97"/>
    <w:rsid w:val="00DF5123"/>
    <w:rsid w:val="00DF65A4"/>
    <w:rsid w:val="00E02EFB"/>
    <w:rsid w:val="00E03EB3"/>
    <w:rsid w:val="00E0525C"/>
    <w:rsid w:val="00E06E16"/>
    <w:rsid w:val="00E10F92"/>
    <w:rsid w:val="00E11E8F"/>
    <w:rsid w:val="00E13209"/>
    <w:rsid w:val="00E13CBB"/>
    <w:rsid w:val="00E14DC1"/>
    <w:rsid w:val="00E1500A"/>
    <w:rsid w:val="00E153AC"/>
    <w:rsid w:val="00E16ED6"/>
    <w:rsid w:val="00E20B98"/>
    <w:rsid w:val="00E27255"/>
    <w:rsid w:val="00E37552"/>
    <w:rsid w:val="00E47EA8"/>
    <w:rsid w:val="00E52A3A"/>
    <w:rsid w:val="00E543C6"/>
    <w:rsid w:val="00E61989"/>
    <w:rsid w:val="00E621E4"/>
    <w:rsid w:val="00E62967"/>
    <w:rsid w:val="00E6581D"/>
    <w:rsid w:val="00E6752C"/>
    <w:rsid w:val="00E67A16"/>
    <w:rsid w:val="00E70AA0"/>
    <w:rsid w:val="00E72578"/>
    <w:rsid w:val="00E728A7"/>
    <w:rsid w:val="00E74ADE"/>
    <w:rsid w:val="00E77D61"/>
    <w:rsid w:val="00E81DC1"/>
    <w:rsid w:val="00E862BE"/>
    <w:rsid w:val="00E92D9F"/>
    <w:rsid w:val="00E93159"/>
    <w:rsid w:val="00E93B09"/>
    <w:rsid w:val="00E969FC"/>
    <w:rsid w:val="00E96C52"/>
    <w:rsid w:val="00EA13EE"/>
    <w:rsid w:val="00EA41DA"/>
    <w:rsid w:val="00EA4C37"/>
    <w:rsid w:val="00EB2932"/>
    <w:rsid w:val="00EB40AC"/>
    <w:rsid w:val="00EB5E1E"/>
    <w:rsid w:val="00EB5EC2"/>
    <w:rsid w:val="00EC0A43"/>
    <w:rsid w:val="00EC14D8"/>
    <w:rsid w:val="00EC2B0C"/>
    <w:rsid w:val="00EC39AF"/>
    <w:rsid w:val="00EC4689"/>
    <w:rsid w:val="00EC57B6"/>
    <w:rsid w:val="00EC5896"/>
    <w:rsid w:val="00EC5DC5"/>
    <w:rsid w:val="00EC6255"/>
    <w:rsid w:val="00EC7509"/>
    <w:rsid w:val="00ED2BF2"/>
    <w:rsid w:val="00ED3665"/>
    <w:rsid w:val="00ED6997"/>
    <w:rsid w:val="00ED7F33"/>
    <w:rsid w:val="00EE0CAC"/>
    <w:rsid w:val="00EE110F"/>
    <w:rsid w:val="00EE1C27"/>
    <w:rsid w:val="00EE2FDC"/>
    <w:rsid w:val="00EE5034"/>
    <w:rsid w:val="00EE5BB9"/>
    <w:rsid w:val="00EE7E33"/>
    <w:rsid w:val="00EF09AB"/>
    <w:rsid w:val="00EF0C5E"/>
    <w:rsid w:val="00EF0E15"/>
    <w:rsid w:val="00EF3BDD"/>
    <w:rsid w:val="00EF47DF"/>
    <w:rsid w:val="00EF68E7"/>
    <w:rsid w:val="00EF70D0"/>
    <w:rsid w:val="00EF72B3"/>
    <w:rsid w:val="00F0145C"/>
    <w:rsid w:val="00F01D5B"/>
    <w:rsid w:val="00F02673"/>
    <w:rsid w:val="00F033DB"/>
    <w:rsid w:val="00F05F8A"/>
    <w:rsid w:val="00F1158B"/>
    <w:rsid w:val="00F12AB8"/>
    <w:rsid w:val="00F13D0A"/>
    <w:rsid w:val="00F16074"/>
    <w:rsid w:val="00F16B82"/>
    <w:rsid w:val="00F24140"/>
    <w:rsid w:val="00F24866"/>
    <w:rsid w:val="00F26DFC"/>
    <w:rsid w:val="00F31418"/>
    <w:rsid w:val="00F32899"/>
    <w:rsid w:val="00F328DD"/>
    <w:rsid w:val="00F34568"/>
    <w:rsid w:val="00F36065"/>
    <w:rsid w:val="00F401B9"/>
    <w:rsid w:val="00F43610"/>
    <w:rsid w:val="00F43B13"/>
    <w:rsid w:val="00F440C0"/>
    <w:rsid w:val="00F441CB"/>
    <w:rsid w:val="00F475D6"/>
    <w:rsid w:val="00F52C17"/>
    <w:rsid w:val="00F55170"/>
    <w:rsid w:val="00F5555D"/>
    <w:rsid w:val="00F56337"/>
    <w:rsid w:val="00F56CF1"/>
    <w:rsid w:val="00F5784A"/>
    <w:rsid w:val="00F60151"/>
    <w:rsid w:val="00F61B28"/>
    <w:rsid w:val="00F61C4E"/>
    <w:rsid w:val="00F63264"/>
    <w:rsid w:val="00F637D3"/>
    <w:rsid w:val="00F63E19"/>
    <w:rsid w:val="00F656E8"/>
    <w:rsid w:val="00F7389A"/>
    <w:rsid w:val="00F74164"/>
    <w:rsid w:val="00F74D62"/>
    <w:rsid w:val="00F80CD7"/>
    <w:rsid w:val="00F81472"/>
    <w:rsid w:val="00F934AB"/>
    <w:rsid w:val="00F946B5"/>
    <w:rsid w:val="00F96690"/>
    <w:rsid w:val="00F96B08"/>
    <w:rsid w:val="00F97947"/>
    <w:rsid w:val="00F97A8A"/>
    <w:rsid w:val="00FA0457"/>
    <w:rsid w:val="00FA1046"/>
    <w:rsid w:val="00FA5785"/>
    <w:rsid w:val="00FA5A53"/>
    <w:rsid w:val="00FA733B"/>
    <w:rsid w:val="00FB27A4"/>
    <w:rsid w:val="00FB4CE3"/>
    <w:rsid w:val="00FB694D"/>
    <w:rsid w:val="00FC06FA"/>
    <w:rsid w:val="00FC09F2"/>
    <w:rsid w:val="00FC2AB8"/>
    <w:rsid w:val="00FC4285"/>
    <w:rsid w:val="00FC5679"/>
    <w:rsid w:val="00FC5C3C"/>
    <w:rsid w:val="00FC7367"/>
    <w:rsid w:val="00FD199F"/>
    <w:rsid w:val="00FD2AB6"/>
    <w:rsid w:val="00FD5F56"/>
    <w:rsid w:val="00FD6249"/>
    <w:rsid w:val="00FD7AFF"/>
    <w:rsid w:val="00FE174A"/>
    <w:rsid w:val="00FE313F"/>
    <w:rsid w:val="00FF0AA8"/>
    <w:rsid w:val="00FF4200"/>
    <w:rsid w:val="00FF4271"/>
    <w:rsid w:val="00FF6D63"/>
  </w:rsids>
  <m:mathPr>
    <m:mathFont m:val="Cambria Math"/>
    <m:brkBin m:val="before"/>
    <m:brkBinSub m:val="--"/>
    <m:smallFrac m:val="0"/>
    <m:dispDef/>
    <m:lMargin m:val="0"/>
    <m:rMargin m:val="0"/>
    <m:defJc m:val="centerGroup"/>
    <m:wrapIndent m:val="1440"/>
    <m:intLim m:val="subSup"/>
    <m:naryLim m:val="undOvr"/>
  </m:mathPr>
  <w:themeFontLang w:val="en-US" w:eastAsia="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EF9BF"/>
  <w15:docId w15:val="{636708BA-C43B-469A-8F76-7ACD9BDEF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HAnsi" w:hAnsiTheme="majorHAnsi" w:cs="Courier New"/>
        <w:sz w:val="24"/>
        <w:lang w:val="en-US" w:eastAsia="en-US" w:bidi="en-US"/>
      </w:rPr>
    </w:rPrDefault>
    <w:pPrDefault/>
  </w:docDefaults>
  <w:latentStyles w:defLockedState="0" w:defUIPriority="8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iPriority="0"/>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Medium List 1 Accent 1"/>
    <w:lsdException w:name="Revision" w:semiHidden="1" w:uiPriority="0"/>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89"/>
    <w:qFormat/>
    <w:rsid w:val="0094503D"/>
    <w:pPr>
      <w:spacing w:after="160" w:line="259" w:lineRule="auto"/>
    </w:pPr>
    <w:rPr>
      <w:rFonts w:asciiTheme="minorHAnsi" w:eastAsiaTheme="minorHAnsi" w:hAnsiTheme="minorHAnsi" w:cstheme="minorBidi"/>
      <w:sz w:val="22"/>
      <w:szCs w:val="22"/>
      <w:lang w:bidi="ar-SA"/>
    </w:rPr>
  </w:style>
  <w:style w:type="paragraph" w:styleId="Heading1">
    <w:name w:val="heading 1"/>
    <w:basedOn w:val="Normal"/>
    <w:next w:val="Normal"/>
    <w:link w:val="Heading1Char"/>
    <w:uiPriority w:val="89"/>
    <w:qFormat/>
    <w:rsid w:val="0094503D"/>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89"/>
    <w:unhideWhenUsed/>
    <w:qFormat/>
    <w:rsid w:val="0094503D"/>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89"/>
    <w:unhideWhenUsed/>
    <w:qFormat/>
    <w:rsid w:val="0094503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89"/>
    <w:unhideWhenUsed/>
    <w:qFormat/>
    <w:rsid w:val="0094503D"/>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89"/>
    <w:unhideWhenUsed/>
    <w:qFormat/>
    <w:rsid w:val="0094503D"/>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89"/>
    <w:unhideWhenUsed/>
    <w:qFormat/>
    <w:rsid w:val="0094503D"/>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89"/>
    <w:unhideWhenUsed/>
    <w:qFormat/>
    <w:rsid w:val="0094503D"/>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89"/>
    <w:unhideWhenUsed/>
    <w:qFormat/>
    <w:rsid w:val="0094503D"/>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89"/>
    <w:unhideWhenUsed/>
    <w:qFormat/>
    <w:rsid w:val="0094503D"/>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89"/>
    <w:rsid w:val="0094503D"/>
    <w:rPr>
      <w:rFonts w:eastAsiaTheme="majorEastAsia" w:cstheme="majorBidi"/>
      <w:color w:val="365F91" w:themeColor="accent1" w:themeShade="BF"/>
      <w:sz w:val="32"/>
      <w:szCs w:val="32"/>
      <w:lang w:bidi="ar-SA"/>
    </w:rPr>
  </w:style>
  <w:style w:type="character" w:customStyle="1" w:styleId="Heading2Char">
    <w:name w:val="Heading 2 Char"/>
    <w:basedOn w:val="DefaultParagraphFont"/>
    <w:link w:val="Heading2"/>
    <w:uiPriority w:val="89"/>
    <w:rsid w:val="0094503D"/>
    <w:rPr>
      <w:rFonts w:eastAsiaTheme="majorEastAsia" w:cstheme="majorBidi"/>
      <w:color w:val="365F91" w:themeColor="accent1" w:themeShade="BF"/>
      <w:sz w:val="26"/>
      <w:szCs w:val="26"/>
      <w:lang w:bidi="ar-SA"/>
    </w:rPr>
  </w:style>
  <w:style w:type="paragraph" w:styleId="BalloonText">
    <w:name w:val="Balloon Text"/>
    <w:basedOn w:val="Normal"/>
    <w:link w:val="BalloonTextChar"/>
    <w:uiPriority w:val="89"/>
    <w:semiHidden/>
    <w:unhideWhenUsed/>
    <w:rsid w:val="0094503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89"/>
    <w:semiHidden/>
    <w:rsid w:val="0094503D"/>
    <w:rPr>
      <w:rFonts w:ascii="Segoe UI" w:eastAsiaTheme="minorHAnsi" w:hAnsi="Segoe UI" w:cs="Segoe UI"/>
      <w:sz w:val="18"/>
      <w:szCs w:val="18"/>
      <w:lang w:bidi="ar-SA"/>
    </w:rPr>
  </w:style>
  <w:style w:type="paragraph" w:styleId="Revision">
    <w:name w:val="Revision"/>
    <w:hidden/>
    <w:rsid w:val="002A1F68"/>
    <w:rPr>
      <w:rFonts w:ascii="Courier New" w:hAnsi="Courier New"/>
    </w:rPr>
  </w:style>
  <w:style w:type="character" w:customStyle="1" w:styleId="spansmallcapscharacterssc">
    <w:name w:val="span small caps characters (sc)"/>
    <w:basedOn w:val="DefaultParagraphFont"/>
    <w:uiPriority w:val="1"/>
    <w:rsid w:val="00AE3F93"/>
    <w:rPr>
      <w:smallCaps/>
      <w:color w:val="auto"/>
      <w:bdr w:val="none" w:sz="0" w:space="0" w:color="auto"/>
      <w:shd w:val="clear" w:color="auto" w:fill="CCFFFF"/>
    </w:rPr>
  </w:style>
  <w:style w:type="character" w:styleId="CommentReference">
    <w:name w:val="annotation reference"/>
    <w:basedOn w:val="DefaultParagraphFont"/>
    <w:uiPriority w:val="89"/>
    <w:unhideWhenUsed/>
    <w:rsid w:val="0094503D"/>
    <w:rPr>
      <w:sz w:val="16"/>
      <w:szCs w:val="16"/>
    </w:rPr>
  </w:style>
  <w:style w:type="paragraph" w:styleId="CommentText">
    <w:name w:val="annotation text"/>
    <w:basedOn w:val="Normal"/>
    <w:link w:val="CommentTextChar"/>
    <w:uiPriority w:val="89"/>
    <w:unhideWhenUsed/>
    <w:rsid w:val="0094503D"/>
    <w:pPr>
      <w:spacing w:line="240" w:lineRule="auto"/>
    </w:pPr>
    <w:rPr>
      <w:sz w:val="20"/>
      <w:szCs w:val="20"/>
    </w:rPr>
  </w:style>
  <w:style w:type="character" w:customStyle="1" w:styleId="CommentTextChar">
    <w:name w:val="Comment Text Char"/>
    <w:basedOn w:val="DefaultParagraphFont"/>
    <w:link w:val="CommentText"/>
    <w:uiPriority w:val="89"/>
    <w:rsid w:val="0094503D"/>
    <w:rPr>
      <w:rFonts w:asciiTheme="minorHAnsi" w:eastAsiaTheme="minorHAnsi" w:hAnsiTheme="minorHAnsi" w:cstheme="minorBidi"/>
      <w:sz w:val="20"/>
      <w:lang w:bidi="ar-SA"/>
    </w:rPr>
  </w:style>
  <w:style w:type="paragraph" w:styleId="CommentSubject">
    <w:name w:val="annotation subject"/>
    <w:basedOn w:val="CommentText"/>
    <w:next w:val="CommentText"/>
    <w:link w:val="CommentSubjectChar"/>
    <w:uiPriority w:val="89"/>
    <w:unhideWhenUsed/>
    <w:rsid w:val="0094503D"/>
    <w:rPr>
      <w:b/>
      <w:bCs/>
    </w:rPr>
  </w:style>
  <w:style w:type="character" w:customStyle="1" w:styleId="CommentSubjectChar">
    <w:name w:val="Comment Subject Char"/>
    <w:basedOn w:val="CommentTextChar"/>
    <w:link w:val="CommentSubject"/>
    <w:uiPriority w:val="89"/>
    <w:rsid w:val="0094503D"/>
    <w:rPr>
      <w:rFonts w:asciiTheme="minorHAnsi" w:eastAsiaTheme="minorHAnsi" w:hAnsiTheme="minorHAnsi" w:cstheme="minorBidi"/>
      <w:b/>
      <w:bCs/>
      <w:sz w:val="20"/>
      <w:lang w:bidi="ar-SA"/>
    </w:rPr>
  </w:style>
  <w:style w:type="character" w:customStyle="1" w:styleId="Heading3Char">
    <w:name w:val="Heading 3 Char"/>
    <w:basedOn w:val="DefaultParagraphFont"/>
    <w:link w:val="Heading3"/>
    <w:uiPriority w:val="89"/>
    <w:rsid w:val="0094503D"/>
    <w:rPr>
      <w:rFonts w:eastAsiaTheme="majorEastAsia" w:cstheme="majorBidi"/>
      <w:color w:val="243F60" w:themeColor="accent1" w:themeShade="7F"/>
      <w:szCs w:val="24"/>
      <w:lang w:bidi="ar-SA"/>
    </w:rPr>
  </w:style>
  <w:style w:type="character" w:customStyle="1" w:styleId="Heading4Char">
    <w:name w:val="Heading 4 Char"/>
    <w:basedOn w:val="DefaultParagraphFont"/>
    <w:link w:val="Heading4"/>
    <w:uiPriority w:val="89"/>
    <w:rsid w:val="0094503D"/>
    <w:rPr>
      <w:rFonts w:eastAsiaTheme="majorEastAsia" w:cstheme="majorBidi"/>
      <w:i/>
      <w:iCs/>
      <w:color w:val="365F91" w:themeColor="accent1" w:themeShade="BF"/>
      <w:sz w:val="22"/>
      <w:szCs w:val="22"/>
      <w:lang w:bidi="ar-SA"/>
    </w:rPr>
  </w:style>
  <w:style w:type="character" w:customStyle="1" w:styleId="Heading5Char">
    <w:name w:val="Heading 5 Char"/>
    <w:basedOn w:val="DefaultParagraphFont"/>
    <w:link w:val="Heading5"/>
    <w:uiPriority w:val="89"/>
    <w:rsid w:val="0094503D"/>
    <w:rPr>
      <w:rFonts w:eastAsiaTheme="majorEastAsia" w:cstheme="majorBidi"/>
      <w:color w:val="365F91" w:themeColor="accent1" w:themeShade="BF"/>
      <w:sz w:val="22"/>
      <w:szCs w:val="22"/>
      <w:lang w:bidi="ar-SA"/>
    </w:rPr>
  </w:style>
  <w:style w:type="character" w:customStyle="1" w:styleId="Heading6Char">
    <w:name w:val="Heading 6 Char"/>
    <w:basedOn w:val="DefaultParagraphFont"/>
    <w:link w:val="Heading6"/>
    <w:uiPriority w:val="89"/>
    <w:rsid w:val="0094503D"/>
    <w:rPr>
      <w:rFonts w:eastAsiaTheme="majorEastAsia" w:cstheme="majorBidi"/>
      <w:color w:val="243F60" w:themeColor="accent1" w:themeShade="7F"/>
      <w:sz w:val="22"/>
      <w:szCs w:val="22"/>
      <w:lang w:bidi="ar-SA"/>
    </w:rPr>
  </w:style>
  <w:style w:type="character" w:customStyle="1" w:styleId="Heading7Char">
    <w:name w:val="Heading 7 Char"/>
    <w:basedOn w:val="DefaultParagraphFont"/>
    <w:link w:val="Heading7"/>
    <w:uiPriority w:val="89"/>
    <w:rsid w:val="0094503D"/>
    <w:rPr>
      <w:rFonts w:eastAsiaTheme="majorEastAsia" w:cstheme="majorBidi"/>
      <w:i/>
      <w:iCs/>
      <w:color w:val="243F60" w:themeColor="accent1" w:themeShade="7F"/>
      <w:sz w:val="22"/>
      <w:szCs w:val="22"/>
      <w:lang w:bidi="ar-SA"/>
    </w:rPr>
  </w:style>
  <w:style w:type="character" w:customStyle="1" w:styleId="Heading8Char">
    <w:name w:val="Heading 8 Char"/>
    <w:basedOn w:val="DefaultParagraphFont"/>
    <w:link w:val="Heading8"/>
    <w:uiPriority w:val="89"/>
    <w:rsid w:val="0094503D"/>
    <w:rPr>
      <w:rFonts w:eastAsiaTheme="majorEastAsia" w:cstheme="majorBidi"/>
      <w:color w:val="272727" w:themeColor="text1" w:themeTint="D8"/>
      <w:sz w:val="21"/>
      <w:szCs w:val="21"/>
      <w:lang w:bidi="ar-SA"/>
    </w:rPr>
  </w:style>
  <w:style w:type="character" w:customStyle="1" w:styleId="Heading9Char">
    <w:name w:val="Heading 9 Char"/>
    <w:basedOn w:val="DefaultParagraphFont"/>
    <w:link w:val="Heading9"/>
    <w:uiPriority w:val="89"/>
    <w:rsid w:val="0094503D"/>
    <w:rPr>
      <w:rFonts w:eastAsiaTheme="majorEastAsia" w:cstheme="majorBidi"/>
      <w:i/>
      <w:iCs/>
      <w:color w:val="272727" w:themeColor="text1" w:themeTint="D8"/>
      <w:sz w:val="21"/>
      <w:szCs w:val="21"/>
      <w:lang w:bidi="ar-SA"/>
    </w:rPr>
  </w:style>
  <w:style w:type="paragraph" w:customStyle="1" w:styleId="Section-BookBOOK">
    <w:name w:val="Section-Book (BOOK)"/>
    <w:basedOn w:val="Normal"/>
    <w:next w:val="Body-TextTx"/>
    <w:uiPriority w:val="3"/>
    <w:rsid w:val="0094503D"/>
    <w:pPr>
      <w:widowControl w:val="0"/>
      <w:spacing w:after="120" w:line="240" w:lineRule="auto"/>
      <w:jc w:val="center"/>
      <w:outlineLvl w:val="0"/>
    </w:pPr>
    <w:rPr>
      <w:rFonts w:ascii="Arial" w:hAnsi="Arial" w:cs="Arial"/>
      <w:color w:val="329632"/>
      <w:sz w:val="48"/>
    </w:rPr>
  </w:style>
  <w:style w:type="paragraph" w:customStyle="1" w:styleId="Section-Front-SalesSFS">
    <w:name w:val="Section-Front-Sales (SFS)"/>
    <w:basedOn w:val="Normal"/>
    <w:next w:val="TitleTtl"/>
    <w:uiPriority w:val="3"/>
    <w:rsid w:val="0094503D"/>
    <w:pPr>
      <w:pageBreakBefore/>
      <w:widowControl w:val="0"/>
      <w:pBdr>
        <w:left w:val="single" w:sz="36" w:space="4" w:color="000000"/>
      </w:pBdr>
      <w:shd w:val="clear" w:color="auto" w:fill="B4E2F3"/>
      <w:spacing w:after="120" w:line="240" w:lineRule="auto"/>
      <w:jc w:val="center"/>
      <w:outlineLvl w:val="0"/>
    </w:pPr>
    <w:rPr>
      <w:rFonts w:ascii="Arial Black" w:hAnsi="Arial Black"/>
      <w:sz w:val="32"/>
    </w:rPr>
  </w:style>
  <w:style w:type="paragraph" w:customStyle="1" w:styleId="Section-HalftitleSHT">
    <w:name w:val="Section-Halftitle (SHT)"/>
    <w:basedOn w:val="Normal"/>
    <w:next w:val="TitleTtl"/>
    <w:uiPriority w:val="3"/>
    <w:rsid w:val="0094503D"/>
    <w:pPr>
      <w:pageBreakBefore/>
      <w:widowControl w:val="0"/>
      <w:pBdr>
        <w:left w:val="single" w:sz="36" w:space="4" w:color="000000"/>
      </w:pBdr>
      <w:shd w:val="clear" w:color="auto" w:fill="B4E2F3"/>
      <w:spacing w:after="120" w:line="240" w:lineRule="auto"/>
      <w:jc w:val="center"/>
      <w:outlineLvl w:val="0"/>
    </w:pPr>
    <w:rPr>
      <w:rFonts w:ascii="Arial Black" w:hAnsi="Arial Black"/>
      <w:sz w:val="32"/>
    </w:rPr>
  </w:style>
  <w:style w:type="paragraph" w:customStyle="1" w:styleId="Section-Ad-CardSAC">
    <w:name w:val="Section-Ad-Card (SAC)"/>
    <w:basedOn w:val="Normal"/>
    <w:next w:val="Main-HeadMHead"/>
    <w:uiPriority w:val="3"/>
    <w:rsid w:val="0094503D"/>
    <w:pPr>
      <w:pageBreakBefore/>
      <w:widowControl w:val="0"/>
      <w:pBdr>
        <w:left w:val="single" w:sz="36" w:space="4" w:color="000000"/>
      </w:pBdr>
      <w:shd w:val="clear" w:color="auto" w:fill="B4E2F3"/>
      <w:spacing w:after="120" w:line="240" w:lineRule="auto"/>
      <w:jc w:val="center"/>
      <w:outlineLvl w:val="0"/>
    </w:pPr>
    <w:rPr>
      <w:rFonts w:ascii="Arial Black" w:hAnsi="Arial Black"/>
      <w:sz w:val="32"/>
    </w:rPr>
  </w:style>
  <w:style w:type="paragraph" w:customStyle="1" w:styleId="Section-Series-PageSSP">
    <w:name w:val="Section-Series-Page (SSP)"/>
    <w:basedOn w:val="Normal"/>
    <w:next w:val="Main-HeadMHead"/>
    <w:uiPriority w:val="3"/>
    <w:rsid w:val="0094503D"/>
    <w:pPr>
      <w:pageBreakBefore/>
      <w:widowControl w:val="0"/>
      <w:pBdr>
        <w:left w:val="single" w:sz="36" w:space="4" w:color="000000"/>
      </w:pBdr>
      <w:shd w:val="clear" w:color="auto" w:fill="B4E2F3"/>
      <w:spacing w:after="120" w:line="240" w:lineRule="auto"/>
      <w:jc w:val="center"/>
      <w:outlineLvl w:val="0"/>
    </w:pPr>
    <w:rPr>
      <w:rFonts w:ascii="Arial Black" w:hAnsi="Arial Black"/>
      <w:sz w:val="32"/>
    </w:rPr>
  </w:style>
  <w:style w:type="paragraph" w:customStyle="1" w:styleId="Section-TitlepageSTI">
    <w:name w:val="Section-Titlepage (STI)"/>
    <w:basedOn w:val="Normal"/>
    <w:next w:val="TitleTtl"/>
    <w:uiPriority w:val="3"/>
    <w:rsid w:val="0094503D"/>
    <w:pPr>
      <w:pageBreakBefore/>
      <w:widowControl w:val="0"/>
      <w:pBdr>
        <w:left w:val="single" w:sz="36" w:space="4" w:color="000000"/>
      </w:pBdr>
      <w:shd w:val="clear" w:color="auto" w:fill="B4E2F3"/>
      <w:spacing w:after="120" w:line="240" w:lineRule="auto"/>
      <w:jc w:val="center"/>
      <w:outlineLvl w:val="0"/>
    </w:pPr>
    <w:rPr>
      <w:rFonts w:ascii="Arial Black" w:hAnsi="Arial Black"/>
      <w:sz w:val="32"/>
    </w:rPr>
  </w:style>
  <w:style w:type="paragraph" w:customStyle="1" w:styleId="Section-CopyrightSCR">
    <w:name w:val="Section-Copyright (SCR)"/>
    <w:basedOn w:val="Normal"/>
    <w:next w:val="Body-TextTx"/>
    <w:uiPriority w:val="3"/>
    <w:rsid w:val="0094503D"/>
    <w:pPr>
      <w:pageBreakBefore/>
      <w:widowControl w:val="0"/>
      <w:pBdr>
        <w:left w:val="single" w:sz="36" w:space="4" w:color="000000"/>
      </w:pBdr>
      <w:shd w:val="clear" w:color="auto" w:fill="B4E2F3"/>
      <w:spacing w:after="120" w:line="240" w:lineRule="auto"/>
      <w:jc w:val="center"/>
      <w:outlineLvl w:val="0"/>
    </w:pPr>
    <w:rPr>
      <w:rFonts w:ascii="Arial Black" w:hAnsi="Arial Black"/>
      <w:sz w:val="32"/>
    </w:rPr>
  </w:style>
  <w:style w:type="paragraph" w:customStyle="1" w:styleId="Section-Ebook-CopyrightSECR">
    <w:name w:val="Section-Ebook-Copyright (SECR)"/>
    <w:basedOn w:val="Normal"/>
    <w:next w:val="Body-TextTx"/>
    <w:uiPriority w:val="3"/>
    <w:rsid w:val="0094503D"/>
    <w:pPr>
      <w:pageBreakBefore/>
      <w:widowControl w:val="0"/>
      <w:pBdr>
        <w:left w:val="single" w:sz="36" w:space="4" w:color="000000"/>
      </w:pBdr>
      <w:shd w:val="clear" w:color="auto" w:fill="800000"/>
      <w:spacing w:after="120" w:line="240" w:lineRule="auto"/>
      <w:jc w:val="center"/>
      <w:outlineLvl w:val="0"/>
    </w:pPr>
    <w:rPr>
      <w:rFonts w:ascii="Arial Black" w:hAnsi="Arial Black"/>
      <w:color w:val="D0D0D0"/>
      <w:sz w:val="32"/>
    </w:rPr>
  </w:style>
  <w:style w:type="paragraph" w:customStyle="1" w:styleId="Section-DedicationSDE">
    <w:name w:val="Section-Dedication (SDE)"/>
    <w:basedOn w:val="Normal"/>
    <w:next w:val="DedicationDed"/>
    <w:uiPriority w:val="3"/>
    <w:rsid w:val="0094503D"/>
    <w:pPr>
      <w:pageBreakBefore/>
      <w:widowControl w:val="0"/>
      <w:pBdr>
        <w:left w:val="single" w:sz="36" w:space="4" w:color="000000"/>
      </w:pBdr>
      <w:shd w:val="clear" w:color="auto" w:fill="B4E2F3"/>
      <w:spacing w:after="120" w:line="240" w:lineRule="auto"/>
      <w:jc w:val="center"/>
      <w:outlineLvl w:val="0"/>
    </w:pPr>
    <w:rPr>
      <w:rFonts w:ascii="Arial Black" w:hAnsi="Arial Black"/>
      <w:sz w:val="32"/>
    </w:rPr>
  </w:style>
  <w:style w:type="paragraph" w:customStyle="1" w:styleId="Section-EpigraphSEP">
    <w:name w:val="Section-Epigraph (SEP)"/>
    <w:basedOn w:val="Normal"/>
    <w:next w:val="Body-TextTx"/>
    <w:uiPriority w:val="3"/>
    <w:rsid w:val="0094503D"/>
    <w:pPr>
      <w:pageBreakBefore/>
      <w:widowControl w:val="0"/>
      <w:pBdr>
        <w:left w:val="single" w:sz="36" w:space="4" w:color="000000"/>
      </w:pBdr>
      <w:shd w:val="clear" w:color="auto" w:fill="B4E2F3"/>
      <w:spacing w:after="120" w:line="240" w:lineRule="auto"/>
      <w:jc w:val="center"/>
      <w:outlineLvl w:val="0"/>
    </w:pPr>
    <w:rPr>
      <w:rFonts w:ascii="Arial Black" w:hAnsi="Arial Black"/>
      <w:sz w:val="32"/>
    </w:rPr>
  </w:style>
  <w:style w:type="paragraph" w:customStyle="1" w:styleId="Section-ContentsSTC">
    <w:name w:val="Section-Contents (STC)"/>
    <w:basedOn w:val="Normal"/>
    <w:next w:val="Main-HeadMHead"/>
    <w:uiPriority w:val="3"/>
    <w:rsid w:val="0094503D"/>
    <w:pPr>
      <w:pageBreakBefore/>
      <w:widowControl w:val="0"/>
      <w:pBdr>
        <w:left w:val="single" w:sz="36" w:space="4" w:color="000000"/>
      </w:pBdr>
      <w:shd w:val="clear" w:color="auto" w:fill="B4E2F3"/>
      <w:spacing w:after="120" w:line="240" w:lineRule="auto"/>
      <w:jc w:val="center"/>
      <w:outlineLvl w:val="0"/>
    </w:pPr>
    <w:rPr>
      <w:rFonts w:ascii="Arial Black" w:hAnsi="Arial Black"/>
      <w:sz w:val="32"/>
    </w:rPr>
  </w:style>
  <w:style w:type="paragraph" w:customStyle="1" w:styleId="Section-ForewordSFW">
    <w:name w:val="Section-Foreword (SFW)"/>
    <w:basedOn w:val="Normal"/>
    <w:next w:val="Main-HeadMHead"/>
    <w:uiPriority w:val="3"/>
    <w:rsid w:val="0094503D"/>
    <w:pPr>
      <w:pageBreakBefore/>
      <w:widowControl w:val="0"/>
      <w:pBdr>
        <w:left w:val="single" w:sz="36" w:space="4" w:color="000000"/>
      </w:pBdr>
      <w:shd w:val="clear" w:color="auto" w:fill="B4E2F3"/>
      <w:spacing w:after="120" w:line="240" w:lineRule="auto"/>
      <w:jc w:val="center"/>
      <w:outlineLvl w:val="0"/>
    </w:pPr>
    <w:rPr>
      <w:rFonts w:ascii="Arial Black" w:hAnsi="Arial Black"/>
      <w:sz w:val="32"/>
    </w:rPr>
  </w:style>
  <w:style w:type="paragraph" w:customStyle="1" w:styleId="Section-PrefaceSPF">
    <w:name w:val="Section-Preface (SPF)"/>
    <w:basedOn w:val="Normal"/>
    <w:next w:val="Main-HeadMHead"/>
    <w:uiPriority w:val="3"/>
    <w:rsid w:val="0094503D"/>
    <w:pPr>
      <w:pageBreakBefore/>
      <w:widowControl w:val="0"/>
      <w:pBdr>
        <w:left w:val="single" w:sz="36" w:space="4" w:color="000000"/>
      </w:pBdr>
      <w:shd w:val="clear" w:color="auto" w:fill="B4E2F3"/>
      <w:spacing w:after="120" w:line="240" w:lineRule="auto"/>
      <w:jc w:val="center"/>
      <w:outlineLvl w:val="0"/>
    </w:pPr>
    <w:rPr>
      <w:rFonts w:ascii="Arial Black" w:hAnsi="Arial Black"/>
      <w:sz w:val="32"/>
    </w:rPr>
  </w:style>
  <w:style w:type="paragraph" w:customStyle="1" w:styleId="Section-Front-Matter-GeneralSFM">
    <w:name w:val="Section-Front-Matter-General (SFM)"/>
    <w:basedOn w:val="Normal"/>
    <w:next w:val="Main-HeadMHead"/>
    <w:uiPriority w:val="3"/>
    <w:rsid w:val="0094503D"/>
    <w:pPr>
      <w:pageBreakBefore/>
      <w:widowControl w:val="0"/>
      <w:pBdr>
        <w:left w:val="single" w:sz="36" w:space="4" w:color="000000"/>
      </w:pBdr>
      <w:shd w:val="clear" w:color="auto" w:fill="B4E2F3"/>
      <w:spacing w:after="120" w:line="240" w:lineRule="auto"/>
      <w:jc w:val="center"/>
      <w:outlineLvl w:val="0"/>
    </w:pPr>
    <w:rPr>
      <w:rFonts w:ascii="Arial Black" w:hAnsi="Arial Black"/>
      <w:sz w:val="32"/>
    </w:rPr>
  </w:style>
  <w:style w:type="paragraph" w:customStyle="1" w:styleId="Section-IntroductionSIC">
    <w:name w:val="Section-Introduction (SIC)"/>
    <w:basedOn w:val="Normal"/>
    <w:next w:val="Main-HeadMHead"/>
    <w:uiPriority w:val="3"/>
    <w:rsid w:val="0094503D"/>
    <w:pPr>
      <w:pageBreakBefore/>
      <w:widowControl w:val="0"/>
      <w:pBdr>
        <w:left w:val="single" w:sz="36" w:space="4" w:color="000000"/>
      </w:pBdr>
      <w:shd w:val="clear" w:color="auto" w:fill="B4E2F3"/>
      <w:spacing w:after="120" w:line="240" w:lineRule="auto"/>
      <w:jc w:val="center"/>
      <w:outlineLvl w:val="0"/>
    </w:pPr>
    <w:rPr>
      <w:rFonts w:ascii="Arial Black" w:hAnsi="Arial Black"/>
      <w:sz w:val="32"/>
    </w:rPr>
  </w:style>
  <w:style w:type="paragraph" w:customStyle="1" w:styleId="Section-PartSPT">
    <w:name w:val="Section-Part (SPT)"/>
    <w:basedOn w:val="Normal"/>
    <w:next w:val="TitleTtl"/>
    <w:uiPriority w:val="3"/>
    <w:rsid w:val="0094503D"/>
    <w:pPr>
      <w:pageBreakBefore/>
      <w:widowControl w:val="0"/>
      <w:pBdr>
        <w:left w:val="single" w:sz="36" w:space="4" w:color="000000"/>
      </w:pBdr>
      <w:shd w:val="clear" w:color="auto" w:fill="FF0080"/>
      <w:spacing w:after="120" w:line="240" w:lineRule="auto"/>
      <w:jc w:val="center"/>
      <w:outlineLvl w:val="0"/>
    </w:pPr>
    <w:rPr>
      <w:rFonts w:ascii="Arial Black" w:hAnsi="Arial Black"/>
      <w:sz w:val="32"/>
    </w:rPr>
  </w:style>
  <w:style w:type="paragraph" w:customStyle="1" w:styleId="Section-ChapterSCP">
    <w:name w:val="Section-Chapter (SCP)"/>
    <w:basedOn w:val="Normal"/>
    <w:next w:val="TitleTtl"/>
    <w:uiPriority w:val="3"/>
    <w:rsid w:val="0094503D"/>
    <w:pPr>
      <w:pageBreakBefore/>
      <w:widowControl w:val="0"/>
      <w:pBdr>
        <w:left w:val="single" w:sz="36" w:space="4" w:color="000000"/>
      </w:pBdr>
      <w:shd w:val="clear" w:color="auto" w:fill="C5E0B3"/>
      <w:spacing w:after="120" w:line="240" w:lineRule="auto"/>
      <w:jc w:val="center"/>
      <w:outlineLvl w:val="0"/>
    </w:pPr>
    <w:rPr>
      <w:rFonts w:ascii="Arial Black" w:hAnsi="Arial Black"/>
      <w:sz w:val="32"/>
    </w:rPr>
  </w:style>
  <w:style w:type="paragraph" w:customStyle="1" w:styleId="Section-RecipeSREC">
    <w:name w:val="Section-Recipe (SREC)"/>
    <w:basedOn w:val="Normal"/>
    <w:next w:val="TitleTtl"/>
    <w:uiPriority w:val="3"/>
    <w:rsid w:val="0094503D"/>
    <w:pPr>
      <w:pageBreakBefore/>
      <w:widowControl w:val="0"/>
      <w:pBdr>
        <w:left w:val="single" w:sz="36" w:space="4" w:color="000000"/>
      </w:pBdr>
      <w:shd w:val="clear" w:color="auto" w:fill="C5E0B3"/>
      <w:spacing w:after="120" w:line="240" w:lineRule="auto"/>
      <w:jc w:val="center"/>
      <w:outlineLvl w:val="0"/>
    </w:pPr>
    <w:rPr>
      <w:rFonts w:ascii="Arial Black" w:hAnsi="Arial Black"/>
      <w:sz w:val="32"/>
    </w:rPr>
  </w:style>
  <w:style w:type="paragraph" w:customStyle="1" w:styleId="Section-InterludeSIN">
    <w:name w:val="Section-Interlude (SIN)"/>
    <w:basedOn w:val="Normal"/>
    <w:next w:val="TitleTtl"/>
    <w:uiPriority w:val="3"/>
    <w:rsid w:val="00EE5BB9"/>
    <w:pPr>
      <w:pageBreakBefore/>
      <w:widowControl w:val="0"/>
      <w:pBdr>
        <w:left w:val="single" w:sz="36" w:space="4" w:color="000000"/>
      </w:pBdr>
      <w:shd w:val="clear" w:color="auto" w:fill="C5E0B3"/>
      <w:spacing w:after="120" w:line="240" w:lineRule="auto"/>
      <w:jc w:val="center"/>
      <w:outlineLvl w:val="0"/>
    </w:pPr>
    <w:rPr>
      <w:rFonts w:ascii="Arial Black" w:hAnsi="Arial Black"/>
      <w:sz w:val="32"/>
    </w:rPr>
  </w:style>
  <w:style w:type="paragraph" w:customStyle="1" w:styleId="Section-ConclusionSCL">
    <w:name w:val="Section-Conclusion (SCL)"/>
    <w:basedOn w:val="Normal"/>
    <w:next w:val="Main-HeadMHead"/>
    <w:uiPriority w:val="3"/>
    <w:rsid w:val="0094503D"/>
    <w:pPr>
      <w:pageBreakBefore/>
      <w:widowControl w:val="0"/>
      <w:pBdr>
        <w:left w:val="single" w:sz="36" w:space="4" w:color="000000"/>
      </w:pBdr>
      <w:shd w:val="clear" w:color="auto" w:fill="C5E0B3"/>
      <w:spacing w:after="120" w:line="240" w:lineRule="auto"/>
      <w:jc w:val="center"/>
      <w:outlineLvl w:val="0"/>
    </w:pPr>
    <w:rPr>
      <w:rFonts w:ascii="Arial Black" w:hAnsi="Arial Black"/>
      <w:sz w:val="32"/>
    </w:rPr>
  </w:style>
  <w:style w:type="paragraph" w:customStyle="1" w:styleId="Section-AfterwordSAW">
    <w:name w:val="Section-Afterword (SAW)"/>
    <w:basedOn w:val="Normal"/>
    <w:next w:val="Main-HeadMHead"/>
    <w:uiPriority w:val="3"/>
    <w:rsid w:val="0094503D"/>
    <w:pPr>
      <w:pageBreakBefore/>
      <w:widowControl w:val="0"/>
      <w:pBdr>
        <w:left w:val="single" w:sz="36" w:space="4" w:color="000000"/>
      </w:pBdr>
      <w:shd w:val="clear" w:color="auto" w:fill="000080"/>
      <w:spacing w:after="120" w:line="240" w:lineRule="auto"/>
      <w:jc w:val="center"/>
      <w:outlineLvl w:val="0"/>
    </w:pPr>
    <w:rPr>
      <w:rFonts w:ascii="Arial Black" w:hAnsi="Arial Black"/>
      <w:color w:val="D0D0D0"/>
      <w:sz w:val="32"/>
    </w:rPr>
  </w:style>
  <w:style w:type="paragraph" w:customStyle="1" w:styleId="Section-AcknowledgmentsSAK">
    <w:name w:val="Section-Acknowledgments (SAK)"/>
    <w:basedOn w:val="Normal"/>
    <w:next w:val="Main-HeadMHead"/>
    <w:uiPriority w:val="3"/>
    <w:rsid w:val="0094503D"/>
    <w:pPr>
      <w:pageBreakBefore/>
      <w:widowControl w:val="0"/>
      <w:pBdr>
        <w:left w:val="single" w:sz="36" w:space="4" w:color="000000"/>
      </w:pBdr>
      <w:shd w:val="clear" w:color="auto" w:fill="000080"/>
      <w:spacing w:after="120" w:line="240" w:lineRule="auto"/>
      <w:jc w:val="center"/>
      <w:outlineLvl w:val="0"/>
    </w:pPr>
    <w:rPr>
      <w:rFonts w:ascii="Arial Black" w:hAnsi="Arial Black"/>
      <w:color w:val="D0D0D0"/>
      <w:sz w:val="32"/>
    </w:rPr>
  </w:style>
  <w:style w:type="paragraph" w:customStyle="1" w:styleId="Section-AppendixSAP">
    <w:name w:val="Section-Appendix (SAP)"/>
    <w:basedOn w:val="Normal"/>
    <w:next w:val="Main-HeadMHead"/>
    <w:uiPriority w:val="3"/>
    <w:rsid w:val="0094503D"/>
    <w:pPr>
      <w:pageBreakBefore/>
      <w:widowControl w:val="0"/>
      <w:pBdr>
        <w:left w:val="single" w:sz="36" w:space="4" w:color="000000"/>
      </w:pBdr>
      <w:shd w:val="clear" w:color="auto" w:fill="000080"/>
      <w:spacing w:after="120" w:line="240" w:lineRule="auto"/>
      <w:jc w:val="center"/>
      <w:outlineLvl w:val="0"/>
    </w:pPr>
    <w:rPr>
      <w:rFonts w:ascii="Arial Black" w:hAnsi="Arial Black"/>
      <w:color w:val="D0D0D0"/>
      <w:sz w:val="32"/>
    </w:rPr>
  </w:style>
  <w:style w:type="paragraph" w:customStyle="1" w:styleId="Section-GlossarySGL">
    <w:name w:val="Section-Glossary (SGL)"/>
    <w:basedOn w:val="Normal"/>
    <w:next w:val="Main-HeadMHead"/>
    <w:uiPriority w:val="3"/>
    <w:rsid w:val="0094503D"/>
    <w:pPr>
      <w:pageBreakBefore/>
      <w:widowControl w:val="0"/>
      <w:pBdr>
        <w:left w:val="single" w:sz="36" w:space="4" w:color="000000"/>
      </w:pBdr>
      <w:shd w:val="clear" w:color="auto" w:fill="000080"/>
      <w:spacing w:after="120" w:line="240" w:lineRule="auto"/>
      <w:jc w:val="center"/>
      <w:outlineLvl w:val="0"/>
    </w:pPr>
    <w:rPr>
      <w:rFonts w:ascii="Arial Black" w:hAnsi="Arial Black"/>
      <w:color w:val="D0D0D0"/>
      <w:sz w:val="32"/>
    </w:rPr>
  </w:style>
  <w:style w:type="paragraph" w:customStyle="1" w:styleId="Section-Excerpt-ChapterSEC">
    <w:name w:val="Section-Excerpt-Chapter (SEC)"/>
    <w:basedOn w:val="Normal"/>
    <w:next w:val="TitleTtl"/>
    <w:uiPriority w:val="3"/>
    <w:rsid w:val="0094503D"/>
    <w:pPr>
      <w:pageBreakBefore/>
      <w:widowControl w:val="0"/>
      <w:pBdr>
        <w:left w:val="single" w:sz="36" w:space="4" w:color="000000"/>
      </w:pBdr>
      <w:shd w:val="clear" w:color="auto" w:fill="000080"/>
      <w:spacing w:after="120" w:line="240" w:lineRule="auto"/>
      <w:jc w:val="center"/>
      <w:outlineLvl w:val="0"/>
    </w:pPr>
    <w:rPr>
      <w:rFonts w:ascii="Arial Black" w:hAnsi="Arial Black"/>
      <w:color w:val="D0D0D0"/>
      <w:sz w:val="32"/>
    </w:rPr>
  </w:style>
  <w:style w:type="paragraph" w:customStyle="1" w:styleId="Section-Excerpt-OpenerSEO">
    <w:name w:val="Section-Excerpt-Opener (SEO)"/>
    <w:basedOn w:val="Normal"/>
    <w:next w:val="Main-HeadMHead"/>
    <w:uiPriority w:val="3"/>
    <w:rsid w:val="0094503D"/>
    <w:pPr>
      <w:pageBreakBefore/>
      <w:widowControl w:val="0"/>
      <w:pBdr>
        <w:left w:val="single" w:sz="36" w:space="4" w:color="000000"/>
      </w:pBdr>
      <w:shd w:val="clear" w:color="auto" w:fill="000080"/>
      <w:spacing w:after="120" w:line="240" w:lineRule="auto"/>
      <w:jc w:val="center"/>
      <w:outlineLvl w:val="0"/>
    </w:pPr>
    <w:rPr>
      <w:rFonts w:ascii="Arial Black" w:hAnsi="Arial Black"/>
      <w:color w:val="D0D0D0"/>
      <w:sz w:val="32"/>
    </w:rPr>
  </w:style>
  <w:style w:type="paragraph" w:customStyle="1" w:styleId="Section-BibliographySBI">
    <w:name w:val="Section-Bibliography (SBI)"/>
    <w:basedOn w:val="Normal"/>
    <w:next w:val="Main-HeadMHead"/>
    <w:uiPriority w:val="3"/>
    <w:rsid w:val="0094503D"/>
    <w:pPr>
      <w:pageBreakBefore/>
      <w:widowControl w:val="0"/>
      <w:pBdr>
        <w:left w:val="single" w:sz="36" w:space="4" w:color="000000"/>
      </w:pBdr>
      <w:shd w:val="clear" w:color="auto" w:fill="000080"/>
      <w:spacing w:after="120" w:line="240" w:lineRule="auto"/>
      <w:jc w:val="center"/>
      <w:outlineLvl w:val="0"/>
    </w:pPr>
    <w:rPr>
      <w:rFonts w:ascii="Arial Black" w:hAnsi="Arial Black"/>
      <w:color w:val="D0D0D0"/>
      <w:sz w:val="32"/>
    </w:rPr>
  </w:style>
  <w:style w:type="paragraph" w:customStyle="1" w:styleId="Section-NotesSNT">
    <w:name w:val="Section-Notes (SNT)"/>
    <w:basedOn w:val="Normal"/>
    <w:next w:val="Main-HeadMHead"/>
    <w:uiPriority w:val="3"/>
    <w:rsid w:val="0094503D"/>
    <w:pPr>
      <w:pageBreakBefore/>
      <w:widowControl w:val="0"/>
      <w:pBdr>
        <w:left w:val="single" w:sz="36" w:space="4" w:color="000000"/>
      </w:pBdr>
      <w:shd w:val="clear" w:color="auto" w:fill="000080"/>
      <w:spacing w:after="120" w:line="240" w:lineRule="auto"/>
      <w:jc w:val="center"/>
      <w:outlineLvl w:val="0"/>
    </w:pPr>
    <w:rPr>
      <w:rFonts w:ascii="Arial Black" w:hAnsi="Arial Black"/>
      <w:color w:val="D0D0D0"/>
      <w:sz w:val="32"/>
    </w:rPr>
  </w:style>
  <w:style w:type="paragraph" w:customStyle="1" w:styleId="Section-About-AuthorSAA">
    <w:name w:val="Section-About-Author (SAA)"/>
    <w:basedOn w:val="Normal"/>
    <w:next w:val="Main-HeadMHead"/>
    <w:uiPriority w:val="3"/>
    <w:rsid w:val="0094503D"/>
    <w:pPr>
      <w:pageBreakBefore/>
      <w:widowControl w:val="0"/>
      <w:pBdr>
        <w:left w:val="single" w:sz="36" w:space="4" w:color="000000"/>
      </w:pBdr>
      <w:shd w:val="clear" w:color="auto" w:fill="800000"/>
      <w:spacing w:after="120" w:line="240" w:lineRule="auto"/>
      <w:jc w:val="center"/>
      <w:outlineLvl w:val="0"/>
    </w:pPr>
    <w:rPr>
      <w:rFonts w:ascii="Arial Black" w:hAnsi="Arial Black"/>
      <w:color w:val="D0D0D0"/>
      <w:sz w:val="32"/>
    </w:rPr>
  </w:style>
  <w:style w:type="paragraph" w:customStyle="1" w:styleId="Section-Back-AdSBA">
    <w:name w:val="Section-Back-Ad (SBA)"/>
    <w:basedOn w:val="Normal"/>
    <w:next w:val="TitleTtl"/>
    <w:uiPriority w:val="3"/>
    <w:rsid w:val="0094503D"/>
    <w:pPr>
      <w:pageBreakBefore/>
      <w:widowControl w:val="0"/>
      <w:pBdr>
        <w:left w:val="single" w:sz="36" w:space="4" w:color="000000"/>
      </w:pBdr>
      <w:shd w:val="clear" w:color="auto" w:fill="000080"/>
      <w:spacing w:after="120" w:line="240" w:lineRule="auto"/>
      <w:jc w:val="center"/>
      <w:outlineLvl w:val="0"/>
    </w:pPr>
    <w:rPr>
      <w:rFonts w:ascii="Arial Black" w:hAnsi="Arial Black"/>
      <w:color w:val="D0D0D0"/>
      <w:sz w:val="32"/>
    </w:rPr>
  </w:style>
  <w:style w:type="paragraph" w:customStyle="1" w:styleId="Section-IndexSIN">
    <w:name w:val="Section-Index (SIN)"/>
    <w:basedOn w:val="Normal"/>
    <w:next w:val="Main-HeadMHead"/>
    <w:uiPriority w:val="3"/>
    <w:rsid w:val="0094503D"/>
    <w:pPr>
      <w:pageBreakBefore/>
      <w:widowControl w:val="0"/>
      <w:pBdr>
        <w:left w:val="single" w:sz="36" w:space="4" w:color="000000"/>
      </w:pBdr>
      <w:shd w:val="clear" w:color="auto" w:fill="000080"/>
      <w:spacing w:after="120" w:line="240" w:lineRule="auto"/>
      <w:jc w:val="center"/>
      <w:outlineLvl w:val="0"/>
    </w:pPr>
    <w:rPr>
      <w:rFonts w:ascii="Arial Black" w:hAnsi="Arial Black"/>
      <w:color w:val="D0D0D0"/>
      <w:sz w:val="32"/>
    </w:rPr>
  </w:style>
  <w:style w:type="paragraph" w:customStyle="1" w:styleId="Section-Back-Matter-GeneralSBM">
    <w:name w:val="Section-Back-Matter-General (SBM)"/>
    <w:basedOn w:val="Normal"/>
    <w:next w:val="Main-HeadMHead"/>
    <w:uiPriority w:val="3"/>
    <w:rsid w:val="0094503D"/>
    <w:pPr>
      <w:pageBreakBefore/>
      <w:widowControl w:val="0"/>
      <w:pBdr>
        <w:left w:val="single" w:sz="36" w:space="4" w:color="000000"/>
      </w:pBdr>
      <w:shd w:val="clear" w:color="auto" w:fill="000080"/>
      <w:spacing w:after="120" w:line="240" w:lineRule="auto"/>
      <w:jc w:val="center"/>
      <w:outlineLvl w:val="0"/>
    </w:pPr>
    <w:rPr>
      <w:rFonts w:ascii="Arial Black" w:hAnsi="Arial Black"/>
      <w:color w:val="D0D0D0"/>
      <w:sz w:val="32"/>
    </w:rPr>
  </w:style>
  <w:style w:type="paragraph" w:customStyle="1" w:styleId="NumberNum">
    <w:name w:val="Number (Num)"/>
    <w:basedOn w:val="Normal"/>
    <w:next w:val="TitleTtl"/>
    <w:qFormat/>
    <w:rsid w:val="0094503D"/>
    <w:pPr>
      <w:widowControl w:val="0"/>
      <w:pBdr>
        <w:left w:val="dotted" w:sz="36" w:space="4" w:color="C5E0B3"/>
      </w:pBdr>
      <w:spacing w:before="120" w:after="120" w:line="480" w:lineRule="auto"/>
      <w:jc w:val="center"/>
      <w:outlineLvl w:val="2"/>
    </w:pPr>
    <w:rPr>
      <w:rFonts w:ascii="Arial Black" w:hAnsi="Arial Black"/>
      <w:sz w:val="36"/>
    </w:rPr>
  </w:style>
  <w:style w:type="paragraph" w:customStyle="1" w:styleId="TitleTtl">
    <w:name w:val="Title (Ttl)"/>
    <w:basedOn w:val="Normal"/>
    <w:next w:val="Body-TextTx"/>
    <w:qFormat/>
    <w:rsid w:val="0094503D"/>
    <w:pPr>
      <w:widowControl w:val="0"/>
      <w:pBdr>
        <w:left w:val="dotted" w:sz="36" w:space="4" w:color="C5E0B3"/>
      </w:pBdr>
      <w:spacing w:before="120" w:after="120" w:line="480" w:lineRule="auto"/>
      <w:jc w:val="center"/>
      <w:outlineLvl w:val="2"/>
    </w:pPr>
    <w:rPr>
      <w:rFonts w:ascii="Arial" w:hAnsi="Arial" w:cs="Arial"/>
      <w:sz w:val="48"/>
    </w:rPr>
  </w:style>
  <w:style w:type="paragraph" w:customStyle="1" w:styleId="Main-HeadMHead">
    <w:name w:val="Main-Head (MHead)"/>
    <w:basedOn w:val="Normal"/>
    <w:next w:val="Body-TextTx"/>
    <w:qFormat/>
    <w:rsid w:val="0094503D"/>
    <w:pPr>
      <w:widowControl w:val="0"/>
      <w:pBdr>
        <w:left w:val="dotted" w:sz="36" w:space="4" w:color="C5E0B3"/>
      </w:pBdr>
      <w:spacing w:before="120" w:after="120" w:line="480" w:lineRule="auto"/>
      <w:jc w:val="center"/>
      <w:outlineLvl w:val="2"/>
    </w:pPr>
    <w:rPr>
      <w:rFonts w:ascii="Arial Black" w:hAnsi="Arial Black"/>
      <w:sz w:val="40"/>
    </w:rPr>
  </w:style>
  <w:style w:type="paragraph" w:customStyle="1" w:styleId="SubtitleSttl">
    <w:name w:val="Subtitle (Sttl)"/>
    <w:basedOn w:val="Normal"/>
    <w:next w:val="Body-TextTx"/>
    <w:rsid w:val="0094503D"/>
    <w:pPr>
      <w:widowControl w:val="0"/>
      <w:pBdr>
        <w:left w:val="dotted" w:sz="36" w:space="4" w:color="C5E0B3"/>
      </w:pBdr>
      <w:spacing w:before="120" w:after="120" w:line="480" w:lineRule="auto"/>
      <w:contextualSpacing/>
      <w:jc w:val="center"/>
    </w:pPr>
    <w:rPr>
      <w:rFonts w:ascii="Times New Roman" w:hAnsi="Times New Roman" w:cs="Times New Roman"/>
      <w:sz w:val="36"/>
    </w:rPr>
  </w:style>
  <w:style w:type="paragraph" w:customStyle="1" w:styleId="Author1Au1">
    <w:name w:val="Author1 (Au1)"/>
    <w:basedOn w:val="Normal"/>
    <w:next w:val="Body-TextTx"/>
    <w:rsid w:val="0094503D"/>
    <w:pPr>
      <w:widowControl w:val="0"/>
      <w:pBdr>
        <w:left w:val="dotted" w:sz="36" w:space="4" w:color="C5E0B3"/>
      </w:pBdr>
      <w:spacing w:before="120" w:after="120" w:line="480" w:lineRule="auto"/>
      <w:contextualSpacing/>
      <w:jc w:val="center"/>
    </w:pPr>
    <w:rPr>
      <w:rFonts w:ascii="Times New Roman" w:hAnsi="Times New Roman" w:cs="Times New Roman"/>
      <w:sz w:val="28"/>
    </w:rPr>
  </w:style>
  <w:style w:type="paragraph" w:customStyle="1" w:styleId="Author2Au2">
    <w:name w:val="Author2 (Au2)"/>
    <w:basedOn w:val="Normal"/>
    <w:next w:val="Body-TextTx"/>
    <w:rsid w:val="0094503D"/>
    <w:pPr>
      <w:widowControl w:val="0"/>
      <w:pBdr>
        <w:left w:val="dotted" w:sz="36" w:space="4" w:color="C5E0B3"/>
      </w:pBdr>
      <w:spacing w:before="120" w:after="120" w:line="480" w:lineRule="auto"/>
      <w:contextualSpacing/>
      <w:jc w:val="center"/>
    </w:pPr>
    <w:rPr>
      <w:rFonts w:ascii="Times New Roman" w:hAnsi="Times New Roman" w:cs="Times New Roman"/>
      <w:sz w:val="28"/>
    </w:rPr>
  </w:style>
  <w:style w:type="paragraph" w:customStyle="1" w:styleId="Author3Au3">
    <w:name w:val="Author3 (Au3)"/>
    <w:basedOn w:val="Normal"/>
    <w:next w:val="Body-TextTx"/>
    <w:rsid w:val="0094503D"/>
    <w:pPr>
      <w:widowControl w:val="0"/>
      <w:pBdr>
        <w:left w:val="dotted" w:sz="36" w:space="4" w:color="C5E0B3"/>
      </w:pBdr>
      <w:spacing w:before="120" w:after="120" w:line="480" w:lineRule="auto"/>
      <w:contextualSpacing/>
      <w:jc w:val="center"/>
    </w:pPr>
    <w:rPr>
      <w:rFonts w:ascii="Times New Roman" w:hAnsi="Times New Roman" w:cs="Times New Roman"/>
      <w:sz w:val="28"/>
    </w:rPr>
  </w:style>
  <w:style w:type="paragraph" w:customStyle="1" w:styleId="A-HeadAhead">
    <w:name w:val="A-Head (Ahead)"/>
    <w:basedOn w:val="Normal"/>
    <w:next w:val="Body-TextTx"/>
    <w:qFormat/>
    <w:rsid w:val="0094503D"/>
    <w:pPr>
      <w:widowControl w:val="0"/>
      <w:pBdr>
        <w:left w:val="dotted" w:sz="36" w:space="4" w:color="C5E0B3"/>
      </w:pBdr>
      <w:spacing w:before="120" w:after="120" w:line="480" w:lineRule="auto"/>
      <w:outlineLvl w:val="3"/>
    </w:pPr>
    <w:rPr>
      <w:rFonts w:ascii="Arial Black" w:hAnsi="Arial Black"/>
      <w:sz w:val="32"/>
    </w:rPr>
  </w:style>
  <w:style w:type="paragraph" w:customStyle="1" w:styleId="B-HeadBhead">
    <w:name w:val="B-Head (Bhead)"/>
    <w:basedOn w:val="Normal"/>
    <w:next w:val="Body-TextTx"/>
    <w:qFormat/>
    <w:rsid w:val="0094503D"/>
    <w:pPr>
      <w:widowControl w:val="0"/>
      <w:pBdr>
        <w:left w:val="dotted" w:sz="36" w:space="4" w:color="C5E0B3"/>
      </w:pBdr>
      <w:spacing w:before="120" w:after="120" w:line="480" w:lineRule="auto"/>
      <w:outlineLvl w:val="4"/>
    </w:pPr>
    <w:rPr>
      <w:rFonts w:ascii="Arial" w:hAnsi="Arial" w:cs="Arial"/>
      <w:sz w:val="32"/>
    </w:rPr>
  </w:style>
  <w:style w:type="paragraph" w:customStyle="1" w:styleId="C-HeadChead">
    <w:name w:val="C-Head (Chead)"/>
    <w:basedOn w:val="Normal"/>
    <w:next w:val="Body-TextTx"/>
    <w:rsid w:val="0094503D"/>
    <w:pPr>
      <w:widowControl w:val="0"/>
      <w:pBdr>
        <w:left w:val="dotted" w:sz="36" w:space="4" w:color="C5E0B3"/>
      </w:pBdr>
      <w:spacing w:before="120" w:after="120" w:line="480" w:lineRule="auto"/>
      <w:outlineLvl w:val="5"/>
    </w:pPr>
    <w:rPr>
      <w:rFonts w:ascii="Arial Narrow" w:hAnsi="Arial Narrow"/>
      <w:sz w:val="32"/>
    </w:rPr>
  </w:style>
  <w:style w:type="paragraph" w:customStyle="1" w:styleId="D-HeadDhead">
    <w:name w:val="D-Head (Dhead)"/>
    <w:basedOn w:val="Normal"/>
    <w:next w:val="Body-TextTx"/>
    <w:rsid w:val="0094503D"/>
    <w:pPr>
      <w:widowControl w:val="0"/>
      <w:pBdr>
        <w:left w:val="dotted" w:sz="36" w:space="4" w:color="C5E0B3"/>
      </w:pBdr>
      <w:spacing w:before="120" w:after="120" w:line="480" w:lineRule="auto"/>
      <w:outlineLvl w:val="6"/>
    </w:pPr>
    <w:rPr>
      <w:rFonts w:ascii="Arial Black" w:hAnsi="Arial Black"/>
      <w:sz w:val="28"/>
    </w:rPr>
  </w:style>
  <w:style w:type="paragraph" w:customStyle="1" w:styleId="E-HeadEhead">
    <w:name w:val="E-Head (Ehead)"/>
    <w:basedOn w:val="Normal"/>
    <w:next w:val="Body-TextTx"/>
    <w:rsid w:val="0094503D"/>
    <w:pPr>
      <w:widowControl w:val="0"/>
      <w:pBdr>
        <w:left w:val="dotted" w:sz="36" w:space="4" w:color="C5E0B3"/>
      </w:pBdr>
      <w:spacing w:before="120" w:after="120" w:line="480" w:lineRule="auto"/>
      <w:outlineLvl w:val="7"/>
    </w:pPr>
    <w:rPr>
      <w:rFonts w:ascii="Arial" w:hAnsi="Arial" w:cs="Arial"/>
      <w:sz w:val="28"/>
    </w:rPr>
  </w:style>
  <w:style w:type="paragraph" w:customStyle="1" w:styleId="F-HeadFhead">
    <w:name w:val="F-Head (Fhead)"/>
    <w:basedOn w:val="Normal"/>
    <w:next w:val="Body-TextTx"/>
    <w:rsid w:val="0094503D"/>
    <w:pPr>
      <w:widowControl w:val="0"/>
      <w:pBdr>
        <w:left w:val="dotted" w:sz="36" w:space="4" w:color="C5E0B3"/>
      </w:pBdr>
      <w:spacing w:before="120" w:after="120" w:line="480" w:lineRule="auto"/>
      <w:outlineLvl w:val="8"/>
    </w:pPr>
    <w:rPr>
      <w:rFonts w:ascii="Arial Narrow" w:hAnsi="Arial Narrow"/>
      <w:sz w:val="28"/>
    </w:rPr>
  </w:style>
  <w:style w:type="paragraph" w:customStyle="1" w:styleId="Body-TextTx">
    <w:name w:val="Body-Text (Tx)"/>
    <w:basedOn w:val="Normal"/>
    <w:qFormat/>
    <w:rsid w:val="0094503D"/>
    <w:pPr>
      <w:widowControl w:val="0"/>
      <w:pBdr>
        <w:left w:val="single" w:sz="36" w:space="4" w:color="C5E0B3"/>
      </w:pBdr>
      <w:spacing w:before="120" w:after="120" w:line="480" w:lineRule="auto"/>
      <w:ind w:firstLine="720"/>
      <w:contextualSpacing/>
    </w:pPr>
    <w:rPr>
      <w:rFonts w:ascii="Times New Roman" w:hAnsi="Times New Roman" w:cs="Times New Roman"/>
      <w:sz w:val="24"/>
    </w:rPr>
  </w:style>
  <w:style w:type="paragraph" w:customStyle="1" w:styleId="Body-Text-ContinuedTxc">
    <w:name w:val="Body-Text-Continued (Txc)"/>
    <w:basedOn w:val="Normal"/>
    <w:next w:val="Body-TextTx"/>
    <w:rsid w:val="0094503D"/>
    <w:pPr>
      <w:widowControl w:val="0"/>
      <w:pBdr>
        <w:left w:val="single" w:sz="36" w:space="4" w:color="C5E0B3"/>
      </w:pBdr>
      <w:spacing w:before="120" w:after="120" w:line="480" w:lineRule="auto"/>
    </w:pPr>
    <w:rPr>
      <w:rFonts w:ascii="Times New Roman" w:hAnsi="Times New Roman" w:cs="Times New Roman"/>
      <w:sz w:val="24"/>
    </w:rPr>
  </w:style>
  <w:style w:type="paragraph" w:customStyle="1" w:styleId="Verse1Vrs1">
    <w:name w:val="Verse1 (Vrs1)"/>
    <w:basedOn w:val="Normal"/>
    <w:qFormat/>
    <w:rsid w:val="0094503D"/>
    <w:pPr>
      <w:widowControl w:val="0"/>
      <w:pBdr>
        <w:left w:val="single" w:sz="36" w:space="4" w:color="C5E0B3"/>
      </w:pBdr>
      <w:spacing w:before="120" w:after="120" w:line="480" w:lineRule="auto"/>
      <w:ind w:left="720"/>
      <w:contextualSpacing/>
    </w:pPr>
    <w:rPr>
      <w:rFonts w:ascii="Times New Roman" w:hAnsi="Times New Roman" w:cs="Times New Roman"/>
      <w:sz w:val="24"/>
    </w:rPr>
  </w:style>
  <w:style w:type="paragraph" w:customStyle="1" w:styleId="Verse1-indent1Vrs1-i1">
    <w:name w:val="Verse1-indent1 (Vrs1-i1)"/>
    <w:basedOn w:val="Normal"/>
    <w:next w:val="Verse1Vrs1"/>
    <w:rsid w:val="0094503D"/>
    <w:pPr>
      <w:widowControl w:val="0"/>
      <w:pBdr>
        <w:left w:val="single" w:sz="36" w:space="4" w:color="C5E0B3"/>
      </w:pBdr>
      <w:spacing w:before="120" w:after="120" w:line="480" w:lineRule="auto"/>
      <w:ind w:left="1440"/>
      <w:contextualSpacing/>
    </w:pPr>
    <w:rPr>
      <w:rFonts w:ascii="Times New Roman" w:hAnsi="Times New Roman" w:cs="Times New Roman"/>
      <w:sz w:val="24"/>
    </w:rPr>
  </w:style>
  <w:style w:type="paragraph" w:customStyle="1" w:styleId="Verse1-indent2Vrs1-i2">
    <w:name w:val="Verse1-indent2 (Vrs1-i2)"/>
    <w:basedOn w:val="Normal"/>
    <w:next w:val="Verse1Vrs1"/>
    <w:rsid w:val="0094503D"/>
    <w:pPr>
      <w:widowControl w:val="0"/>
      <w:pBdr>
        <w:left w:val="single" w:sz="36" w:space="4" w:color="C5E0B3"/>
      </w:pBdr>
      <w:spacing w:before="120" w:after="120" w:line="480" w:lineRule="auto"/>
      <w:ind w:left="2160"/>
      <w:contextualSpacing/>
    </w:pPr>
    <w:rPr>
      <w:rFonts w:ascii="Times New Roman" w:hAnsi="Times New Roman" w:cs="Times New Roman"/>
      <w:sz w:val="24"/>
    </w:rPr>
  </w:style>
  <w:style w:type="paragraph" w:customStyle="1" w:styleId="Verse1-indent3Vrs1-i3">
    <w:name w:val="Verse1-indent3 (Vrs1-i3)"/>
    <w:basedOn w:val="Normal"/>
    <w:next w:val="Verse1Vrs1"/>
    <w:rsid w:val="0094503D"/>
    <w:pPr>
      <w:widowControl w:val="0"/>
      <w:pBdr>
        <w:left w:val="single" w:sz="36" w:space="4" w:color="C5E0B3"/>
      </w:pBdr>
      <w:spacing w:before="120" w:after="120" w:line="480" w:lineRule="auto"/>
      <w:ind w:left="2880"/>
      <w:contextualSpacing/>
    </w:pPr>
    <w:rPr>
      <w:rFonts w:ascii="Times New Roman" w:hAnsi="Times New Roman" w:cs="Times New Roman"/>
      <w:sz w:val="24"/>
    </w:rPr>
  </w:style>
  <w:style w:type="paragraph" w:customStyle="1" w:styleId="Verse2Vrs2">
    <w:name w:val="Verse2 (Vrs2)"/>
    <w:basedOn w:val="Normal"/>
    <w:qFormat/>
    <w:rsid w:val="0094503D"/>
    <w:pPr>
      <w:widowControl w:val="0"/>
      <w:pBdr>
        <w:left w:val="double" w:sz="18" w:space="4" w:color="C5E0B3"/>
      </w:pBdr>
      <w:spacing w:before="120" w:after="120" w:line="480" w:lineRule="auto"/>
      <w:ind w:left="720"/>
      <w:contextualSpacing/>
    </w:pPr>
    <w:rPr>
      <w:rFonts w:ascii="Times New Roman" w:hAnsi="Times New Roman" w:cs="Times New Roman"/>
      <w:sz w:val="24"/>
    </w:rPr>
  </w:style>
  <w:style w:type="paragraph" w:customStyle="1" w:styleId="Verse2-indent1Vrs2-i1">
    <w:name w:val="Verse2-indent1 (Vrs2-i1)"/>
    <w:basedOn w:val="Normal"/>
    <w:next w:val="Verse2Vrs2"/>
    <w:rsid w:val="0094503D"/>
    <w:pPr>
      <w:widowControl w:val="0"/>
      <w:pBdr>
        <w:left w:val="double" w:sz="18" w:space="4" w:color="C5E0B3"/>
      </w:pBdr>
      <w:spacing w:before="120" w:after="120" w:line="480" w:lineRule="auto"/>
      <w:ind w:left="1440"/>
      <w:contextualSpacing/>
    </w:pPr>
    <w:rPr>
      <w:rFonts w:ascii="Times New Roman" w:hAnsi="Times New Roman" w:cs="Times New Roman"/>
      <w:sz w:val="24"/>
    </w:rPr>
  </w:style>
  <w:style w:type="paragraph" w:customStyle="1" w:styleId="Verse2-indent2Vrs2-i2">
    <w:name w:val="Verse2-indent2 (Vrs2-i2)"/>
    <w:basedOn w:val="Normal"/>
    <w:next w:val="Verse2Vrs2"/>
    <w:rsid w:val="0094503D"/>
    <w:pPr>
      <w:widowControl w:val="0"/>
      <w:pBdr>
        <w:left w:val="double" w:sz="18" w:space="4" w:color="C5E0B3"/>
      </w:pBdr>
      <w:spacing w:before="120" w:after="120" w:line="480" w:lineRule="auto"/>
      <w:ind w:left="2160"/>
      <w:contextualSpacing/>
    </w:pPr>
    <w:rPr>
      <w:rFonts w:ascii="Times New Roman" w:hAnsi="Times New Roman" w:cs="Times New Roman"/>
      <w:sz w:val="24"/>
    </w:rPr>
  </w:style>
  <w:style w:type="paragraph" w:customStyle="1" w:styleId="Verse2-indent3Vrs2-i3">
    <w:name w:val="Verse2-indent3 (Vrs2-i3)"/>
    <w:basedOn w:val="Normal"/>
    <w:next w:val="Verse2Vrs2"/>
    <w:rsid w:val="0094503D"/>
    <w:pPr>
      <w:widowControl w:val="0"/>
      <w:pBdr>
        <w:left w:val="double" w:sz="18" w:space="4" w:color="C5E0B3"/>
      </w:pBdr>
      <w:spacing w:before="120" w:after="120" w:line="480" w:lineRule="auto"/>
      <w:ind w:left="2880"/>
      <w:contextualSpacing/>
    </w:pPr>
    <w:rPr>
      <w:rFonts w:ascii="Times New Roman" w:hAnsi="Times New Roman" w:cs="Times New Roman"/>
      <w:sz w:val="24"/>
    </w:rPr>
  </w:style>
  <w:style w:type="paragraph" w:customStyle="1" w:styleId="QuotationQuo">
    <w:name w:val="Quotation (Quo)"/>
    <w:basedOn w:val="Normal"/>
    <w:rsid w:val="0094503D"/>
    <w:pPr>
      <w:widowControl w:val="0"/>
      <w:pBdr>
        <w:left w:val="single" w:sz="36" w:space="4" w:color="C5E0B3"/>
      </w:pBdr>
      <w:spacing w:before="120" w:after="120" w:line="480" w:lineRule="auto"/>
      <w:ind w:left="720" w:firstLine="720"/>
      <w:contextualSpacing/>
    </w:pPr>
    <w:rPr>
      <w:rFonts w:ascii="Times New Roman" w:hAnsi="Times New Roman" w:cs="Times New Roman"/>
      <w:sz w:val="24"/>
    </w:rPr>
  </w:style>
  <w:style w:type="paragraph" w:customStyle="1" w:styleId="Extract1Ext1">
    <w:name w:val="Extract1 (Ext1)"/>
    <w:basedOn w:val="Normal"/>
    <w:qFormat/>
    <w:rsid w:val="0094503D"/>
    <w:pPr>
      <w:widowControl w:val="0"/>
      <w:pBdr>
        <w:left w:val="single" w:sz="36" w:space="4" w:color="C5E0B3"/>
      </w:pBdr>
      <w:spacing w:before="120" w:after="120" w:line="480" w:lineRule="auto"/>
      <w:ind w:left="720" w:firstLine="720"/>
      <w:contextualSpacing/>
    </w:pPr>
    <w:rPr>
      <w:rFonts w:ascii="Times New Roman" w:hAnsi="Times New Roman" w:cs="Times New Roman"/>
      <w:sz w:val="24"/>
    </w:rPr>
  </w:style>
  <w:style w:type="paragraph" w:customStyle="1" w:styleId="Extract2Ext2">
    <w:name w:val="Extract2 (Ext2)"/>
    <w:basedOn w:val="Normal"/>
    <w:qFormat/>
    <w:rsid w:val="0094503D"/>
    <w:pPr>
      <w:widowControl w:val="0"/>
      <w:pBdr>
        <w:left w:val="double" w:sz="18" w:space="4" w:color="C5E0B3"/>
      </w:pBdr>
      <w:spacing w:before="120" w:after="120" w:line="480" w:lineRule="auto"/>
      <w:ind w:left="720" w:firstLine="720"/>
      <w:contextualSpacing/>
    </w:pPr>
    <w:rPr>
      <w:rFonts w:ascii="Times New Roman" w:hAnsi="Times New Roman" w:cs="Times New Roman"/>
      <w:sz w:val="24"/>
    </w:rPr>
  </w:style>
  <w:style w:type="paragraph" w:customStyle="1" w:styleId="SourceSrc">
    <w:name w:val="Source (Src)"/>
    <w:basedOn w:val="Normal"/>
    <w:next w:val="Body-TextTx"/>
    <w:rsid w:val="0094503D"/>
    <w:pPr>
      <w:widowControl w:val="0"/>
      <w:pBdr>
        <w:left w:val="single" w:sz="36" w:space="4" w:color="C5E0B3"/>
      </w:pBdr>
      <w:spacing w:before="120" w:after="120" w:line="480" w:lineRule="auto"/>
      <w:ind w:left="720"/>
      <w:contextualSpacing/>
      <w:jc w:val="right"/>
    </w:pPr>
    <w:rPr>
      <w:rFonts w:ascii="Times New Roman" w:hAnsi="Times New Roman" w:cs="Times New Roman"/>
      <w:sz w:val="24"/>
    </w:rPr>
  </w:style>
  <w:style w:type="paragraph" w:customStyle="1" w:styleId="Epigraph-Non-VerseEpi">
    <w:name w:val="Epigraph-Non-Verse (Epi)"/>
    <w:basedOn w:val="Normal"/>
    <w:qFormat/>
    <w:rsid w:val="0094503D"/>
    <w:pPr>
      <w:widowControl w:val="0"/>
      <w:pBdr>
        <w:left w:val="single" w:sz="36" w:space="4" w:color="C5E0B3"/>
      </w:pBdr>
      <w:spacing w:before="120" w:after="120" w:line="480" w:lineRule="auto"/>
      <w:ind w:left="720" w:firstLine="720"/>
      <w:contextualSpacing/>
    </w:pPr>
    <w:rPr>
      <w:rFonts w:ascii="Times New Roman" w:hAnsi="Times New Roman" w:cs="Times New Roman"/>
      <w:sz w:val="24"/>
    </w:rPr>
  </w:style>
  <w:style w:type="paragraph" w:customStyle="1" w:styleId="Epigraph-VerseEpiv">
    <w:name w:val="Epigraph-Verse (Epiv)"/>
    <w:basedOn w:val="Normal"/>
    <w:qFormat/>
    <w:rsid w:val="0094503D"/>
    <w:pPr>
      <w:widowControl w:val="0"/>
      <w:pBdr>
        <w:left w:val="single" w:sz="36" w:space="4" w:color="C5E0B3"/>
      </w:pBdr>
      <w:spacing w:before="120" w:after="120" w:line="480" w:lineRule="auto"/>
      <w:ind w:left="720"/>
      <w:contextualSpacing/>
    </w:pPr>
    <w:rPr>
      <w:rFonts w:ascii="Times New Roman" w:hAnsi="Times New Roman" w:cs="Times New Roman"/>
      <w:sz w:val="24"/>
    </w:rPr>
  </w:style>
  <w:style w:type="paragraph" w:customStyle="1" w:styleId="Epigraph-SourceEpisrc">
    <w:name w:val="Epigraph-Source (Episrc)"/>
    <w:basedOn w:val="Normal"/>
    <w:next w:val="Body-TextTx"/>
    <w:qFormat/>
    <w:rsid w:val="0094503D"/>
    <w:pPr>
      <w:widowControl w:val="0"/>
      <w:pBdr>
        <w:left w:val="single" w:sz="36" w:space="4" w:color="C5E0B3"/>
      </w:pBdr>
      <w:spacing w:before="120" w:after="120" w:line="480" w:lineRule="auto"/>
      <w:ind w:left="720"/>
      <w:contextualSpacing/>
      <w:jc w:val="right"/>
    </w:pPr>
    <w:rPr>
      <w:rFonts w:ascii="Times New Roman" w:hAnsi="Times New Roman" w:cs="Times New Roman"/>
      <w:sz w:val="24"/>
    </w:rPr>
  </w:style>
  <w:style w:type="paragraph" w:customStyle="1" w:styleId="HeadnoteHdnt">
    <w:name w:val="Headnote (Hdnt)"/>
    <w:basedOn w:val="Normal"/>
    <w:next w:val="Body-TextTx"/>
    <w:rsid w:val="0094503D"/>
    <w:pPr>
      <w:widowControl w:val="0"/>
      <w:pBdr>
        <w:left w:val="single" w:sz="36" w:space="4" w:color="C5E0B3"/>
      </w:pBdr>
      <w:spacing w:before="120" w:after="120" w:line="480" w:lineRule="auto"/>
      <w:ind w:firstLine="720"/>
      <w:jc w:val="center"/>
    </w:pPr>
    <w:rPr>
      <w:rFonts w:ascii="Times New Roman" w:hAnsi="Times New Roman" w:cs="Times New Roman"/>
      <w:sz w:val="24"/>
    </w:rPr>
  </w:style>
  <w:style w:type="paragraph" w:customStyle="1" w:styleId="DatelineDate">
    <w:name w:val="Dateline (Date)"/>
    <w:basedOn w:val="Normal"/>
    <w:rsid w:val="0094503D"/>
    <w:pPr>
      <w:widowControl w:val="0"/>
      <w:pBdr>
        <w:left w:val="single" w:sz="36" w:space="4" w:color="C5E0B3"/>
      </w:pBdr>
      <w:spacing w:before="120" w:after="120" w:line="480" w:lineRule="auto"/>
      <w:contextualSpacing/>
    </w:pPr>
    <w:rPr>
      <w:rFonts w:ascii="Times New Roman" w:hAnsi="Times New Roman" w:cs="Times New Roman"/>
      <w:sz w:val="24"/>
    </w:rPr>
  </w:style>
  <w:style w:type="paragraph" w:customStyle="1" w:styleId="AddressAdd">
    <w:name w:val="Address (Add)"/>
    <w:basedOn w:val="Normal"/>
    <w:rsid w:val="0094503D"/>
    <w:pPr>
      <w:widowControl w:val="0"/>
      <w:pBdr>
        <w:left w:val="single" w:sz="36" w:space="4" w:color="C5E0B3"/>
      </w:pBdr>
      <w:spacing w:before="120" w:after="120" w:line="480" w:lineRule="auto"/>
      <w:contextualSpacing/>
    </w:pPr>
    <w:rPr>
      <w:rFonts w:ascii="Times New Roman" w:hAnsi="Times New Roman" w:cs="Times New Roman"/>
      <w:sz w:val="24"/>
    </w:rPr>
  </w:style>
  <w:style w:type="paragraph" w:customStyle="1" w:styleId="LocationLoc">
    <w:name w:val="Location (Loc)"/>
    <w:basedOn w:val="Normal"/>
    <w:rsid w:val="0094503D"/>
    <w:pPr>
      <w:widowControl w:val="0"/>
      <w:pBdr>
        <w:left w:val="single" w:sz="36" w:space="4" w:color="C5E0B3"/>
      </w:pBdr>
      <w:spacing w:before="120" w:after="120" w:line="480" w:lineRule="auto"/>
      <w:contextualSpacing/>
    </w:pPr>
    <w:rPr>
      <w:rFonts w:ascii="Times New Roman" w:hAnsi="Times New Roman" w:cs="Times New Roman"/>
      <w:sz w:val="24"/>
    </w:rPr>
  </w:style>
  <w:style w:type="paragraph" w:customStyle="1" w:styleId="SignatureSig">
    <w:name w:val="Signature (Sig)"/>
    <w:basedOn w:val="Normal"/>
    <w:rsid w:val="0094503D"/>
    <w:pPr>
      <w:widowControl w:val="0"/>
      <w:pBdr>
        <w:left w:val="single" w:sz="36" w:space="4" w:color="C5E0B3"/>
      </w:pBdr>
      <w:spacing w:before="120" w:after="120" w:line="480" w:lineRule="auto"/>
      <w:contextualSpacing/>
      <w:jc w:val="right"/>
    </w:pPr>
    <w:rPr>
      <w:rFonts w:ascii="Times New Roman" w:hAnsi="Times New Roman" w:cs="Times New Roman"/>
      <w:sz w:val="24"/>
    </w:rPr>
  </w:style>
  <w:style w:type="paragraph" w:customStyle="1" w:styleId="SalutationSal">
    <w:name w:val="Salutation (Sal)"/>
    <w:basedOn w:val="Normal"/>
    <w:rsid w:val="0094503D"/>
    <w:pPr>
      <w:widowControl w:val="0"/>
      <w:pBdr>
        <w:left w:val="single" w:sz="36" w:space="4" w:color="C5E0B3"/>
      </w:pBdr>
      <w:spacing w:before="120" w:after="120" w:line="480" w:lineRule="auto"/>
    </w:pPr>
    <w:rPr>
      <w:rFonts w:ascii="Times New Roman" w:hAnsi="Times New Roman" w:cs="Times New Roman"/>
      <w:sz w:val="24"/>
    </w:rPr>
  </w:style>
  <w:style w:type="paragraph" w:customStyle="1" w:styleId="ClosingClos">
    <w:name w:val="Closing (Clos)"/>
    <w:basedOn w:val="Normal"/>
    <w:rsid w:val="0094503D"/>
    <w:pPr>
      <w:widowControl w:val="0"/>
      <w:pBdr>
        <w:left w:val="single" w:sz="36" w:space="4" w:color="C5E0B3"/>
      </w:pBdr>
      <w:spacing w:before="120" w:after="120" w:line="480" w:lineRule="auto"/>
      <w:contextualSpacing/>
      <w:jc w:val="right"/>
    </w:pPr>
    <w:rPr>
      <w:rFonts w:ascii="Times New Roman" w:hAnsi="Times New Roman" w:cs="Times New Roman"/>
      <w:sz w:val="24"/>
    </w:rPr>
  </w:style>
  <w:style w:type="paragraph" w:customStyle="1" w:styleId="PostscriptPst">
    <w:name w:val="Postscript (Pst)"/>
    <w:basedOn w:val="Normal"/>
    <w:rsid w:val="0094503D"/>
    <w:pPr>
      <w:widowControl w:val="0"/>
      <w:pBdr>
        <w:left w:val="single" w:sz="36" w:space="4" w:color="C5E0B3"/>
      </w:pBdr>
      <w:spacing w:before="120" w:after="120" w:line="480" w:lineRule="auto"/>
      <w:contextualSpacing/>
    </w:pPr>
    <w:rPr>
      <w:rFonts w:ascii="Times New Roman" w:hAnsi="Times New Roman" w:cs="Times New Roman"/>
      <w:sz w:val="24"/>
    </w:rPr>
  </w:style>
  <w:style w:type="paragraph" w:customStyle="1" w:styleId="DedicationDed">
    <w:name w:val="Dedication (Ded)"/>
    <w:basedOn w:val="Normal"/>
    <w:rsid w:val="0094503D"/>
    <w:pPr>
      <w:widowControl w:val="0"/>
      <w:pBdr>
        <w:left w:val="single" w:sz="36" w:space="4" w:color="C5E0B3"/>
      </w:pBdr>
      <w:spacing w:before="120" w:after="120" w:line="480" w:lineRule="auto"/>
      <w:jc w:val="center"/>
    </w:pPr>
    <w:rPr>
      <w:rFonts w:ascii="Times New Roman" w:hAnsi="Times New Roman" w:cs="Times New Roman"/>
      <w:sz w:val="24"/>
    </w:rPr>
  </w:style>
  <w:style w:type="paragraph" w:customStyle="1" w:styleId="Text-MessageTmg">
    <w:name w:val="Text-Message (Tmg)"/>
    <w:basedOn w:val="Normal"/>
    <w:rsid w:val="0094503D"/>
    <w:pPr>
      <w:widowControl w:val="0"/>
      <w:pBdr>
        <w:left w:val="single" w:sz="36" w:space="4" w:color="C5E0B3"/>
      </w:pBdr>
      <w:spacing w:before="120" w:after="120" w:line="480" w:lineRule="auto"/>
      <w:ind w:left="720"/>
      <w:contextualSpacing/>
    </w:pPr>
    <w:rPr>
      <w:rFonts w:ascii="Courier New" w:hAnsi="Courier New"/>
    </w:rPr>
  </w:style>
  <w:style w:type="paragraph" w:customStyle="1" w:styleId="Computer-TextComp">
    <w:name w:val="Computer-Text (Comp)"/>
    <w:basedOn w:val="Normal"/>
    <w:rsid w:val="0094503D"/>
    <w:pPr>
      <w:widowControl w:val="0"/>
      <w:pBdr>
        <w:left w:val="single" w:sz="36" w:space="4" w:color="C5E0B3"/>
      </w:pBdr>
      <w:spacing w:before="120" w:after="120" w:line="480" w:lineRule="auto"/>
      <w:ind w:left="720"/>
      <w:contextualSpacing/>
    </w:pPr>
    <w:rPr>
      <w:rFonts w:ascii="Courier New" w:hAnsi="Courier New"/>
    </w:rPr>
  </w:style>
  <w:style w:type="paragraph" w:customStyle="1" w:styleId="Custom1Cust1">
    <w:name w:val="Custom1 (Cust1)"/>
    <w:basedOn w:val="Normal"/>
    <w:rsid w:val="0094503D"/>
    <w:pPr>
      <w:widowControl w:val="0"/>
      <w:pBdr>
        <w:left w:val="single" w:sz="36" w:space="4" w:color="C5E0B3"/>
      </w:pBdr>
      <w:spacing w:before="120" w:after="120" w:line="480" w:lineRule="auto"/>
      <w:contextualSpacing/>
    </w:pPr>
    <w:rPr>
      <w:rFonts w:ascii="Times New Roman" w:hAnsi="Times New Roman" w:cs="Times New Roman"/>
      <w:sz w:val="24"/>
    </w:rPr>
  </w:style>
  <w:style w:type="paragraph" w:customStyle="1" w:styleId="Custom2Cust2">
    <w:name w:val="Custom2 (Cust2)"/>
    <w:basedOn w:val="Normal"/>
    <w:rsid w:val="0094503D"/>
    <w:pPr>
      <w:widowControl w:val="0"/>
      <w:pBdr>
        <w:left w:val="double" w:sz="18" w:space="4" w:color="C5E0B3"/>
      </w:pBdr>
      <w:spacing w:before="120" w:after="120" w:line="480" w:lineRule="auto"/>
      <w:contextualSpacing/>
    </w:pPr>
    <w:rPr>
      <w:rFonts w:ascii="Times New Roman" w:hAnsi="Times New Roman" w:cs="Times New Roman"/>
      <w:sz w:val="24"/>
    </w:rPr>
  </w:style>
  <w:style w:type="paragraph" w:customStyle="1" w:styleId="Display1Disp1">
    <w:name w:val="Display1 (Disp1)"/>
    <w:basedOn w:val="Normal"/>
    <w:rsid w:val="0094503D"/>
    <w:pPr>
      <w:widowControl w:val="0"/>
      <w:pBdr>
        <w:left w:val="single" w:sz="36" w:space="4" w:color="C5E0B3"/>
      </w:pBdr>
      <w:spacing w:before="120" w:after="120" w:line="480" w:lineRule="auto"/>
      <w:contextualSpacing/>
    </w:pPr>
    <w:rPr>
      <w:rFonts w:ascii="Times New Roman" w:hAnsi="Times New Roman" w:cs="Times New Roman"/>
      <w:sz w:val="24"/>
    </w:rPr>
  </w:style>
  <w:style w:type="paragraph" w:customStyle="1" w:styleId="Display2Disp2">
    <w:name w:val="Display2 (Disp2)"/>
    <w:basedOn w:val="Normal"/>
    <w:rsid w:val="0094503D"/>
    <w:pPr>
      <w:widowControl w:val="0"/>
      <w:pBdr>
        <w:left w:val="double" w:sz="18" w:space="4" w:color="C5E0B3"/>
      </w:pBdr>
      <w:spacing w:before="120" w:after="120" w:line="480" w:lineRule="auto"/>
      <w:contextualSpacing/>
    </w:pPr>
    <w:rPr>
      <w:rFonts w:ascii="Times New Roman" w:hAnsi="Times New Roman" w:cs="Times New Roman"/>
      <w:sz w:val="24"/>
    </w:rPr>
  </w:style>
  <w:style w:type="paragraph" w:customStyle="1" w:styleId="Table-HeadTbhd">
    <w:name w:val="Table-Head (Tbhd)"/>
    <w:basedOn w:val="Normal"/>
    <w:next w:val="Table-TextTbtx"/>
    <w:rsid w:val="0094503D"/>
    <w:pPr>
      <w:widowControl w:val="0"/>
      <w:pBdr>
        <w:left w:val="single" w:sz="36" w:space="4" w:color="C5E0B3"/>
      </w:pBdr>
      <w:spacing w:before="120" w:after="120" w:line="480" w:lineRule="auto"/>
      <w:contextualSpacing/>
    </w:pPr>
    <w:rPr>
      <w:rFonts w:ascii="Arial" w:hAnsi="Arial" w:cs="Arial"/>
      <w:b/>
    </w:rPr>
  </w:style>
  <w:style w:type="paragraph" w:customStyle="1" w:styleId="Table-SubheadTbsbhd">
    <w:name w:val="Table-Subhead (Tbsbhd)"/>
    <w:basedOn w:val="Normal"/>
    <w:next w:val="Table-TextTbtx"/>
    <w:rsid w:val="0094503D"/>
    <w:pPr>
      <w:widowControl w:val="0"/>
      <w:pBdr>
        <w:left w:val="single" w:sz="36" w:space="4" w:color="C5E0B3"/>
      </w:pBdr>
      <w:spacing w:before="120" w:after="120" w:line="480" w:lineRule="auto"/>
      <w:contextualSpacing/>
    </w:pPr>
    <w:rPr>
      <w:rFonts w:ascii="Arial" w:hAnsi="Arial" w:cs="Arial"/>
    </w:rPr>
  </w:style>
  <w:style w:type="paragraph" w:customStyle="1" w:styleId="Table-TextTbtx">
    <w:name w:val="Table-Text (Tbtx)"/>
    <w:basedOn w:val="Normal"/>
    <w:rsid w:val="0094503D"/>
    <w:pPr>
      <w:widowControl w:val="0"/>
      <w:pBdr>
        <w:left w:val="single" w:sz="36" w:space="4" w:color="C5E0B3"/>
      </w:pBdr>
      <w:spacing w:before="120" w:after="120" w:line="480" w:lineRule="auto"/>
      <w:contextualSpacing/>
    </w:pPr>
    <w:rPr>
      <w:rFonts w:ascii="Arial" w:hAnsi="Arial" w:cs="Arial"/>
    </w:rPr>
  </w:style>
  <w:style w:type="paragraph" w:customStyle="1" w:styleId="HeadlineHdline">
    <w:name w:val="Headline (Hdline)"/>
    <w:basedOn w:val="Normal"/>
    <w:next w:val="Body-TextTx"/>
    <w:rsid w:val="0094503D"/>
    <w:pPr>
      <w:widowControl w:val="0"/>
      <w:pBdr>
        <w:left w:val="single" w:sz="36" w:space="4" w:color="C5E0B3"/>
      </w:pBdr>
      <w:spacing w:before="120" w:after="120" w:line="480" w:lineRule="auto"/>
      <w:jc w:val="center"/>
    </w:pPr>
    <w:rPr>
      <w:rFonts w:ascii="Times New Roman" w:hAnsi="Times New Roman" w:cs="Times New Roman"/>
      <w:b/>
      <w:sz w:val="24"/>
    </w:rPr>
  </w:style>
  <w:style w:type="paragraph" w:customStyle="1" w:styleId="BylineByline">
    <w:name w:val="Byline (Byline)"/>
    <w:basedOn w:val="Normal"/>
    <w:next w:val="Body-TextTx"/>
    <w:rsid w:val="0094503D"/>
    <w:pPr>
      <w:widowControl w:val="0"/>
      <w:pBdr>
        <w:left w:val="single" w:sz="36" w:space="4" w:color="C5E0B3"/>
      </w:pBdr>
      <w:spacing w:before="120" w:after="120" w:line="480" w:lineRule="auto"/>
      <w:jc w:val="center"/>
    </w:pPr>
    <w:rPr>
      <w:rFonts w:ascii="Times New Roman" w:hAnsi="Times New Roman" w:cs="Times New Roman"/>
      <w:sz w:val="24"/>
    </w:rPr>
  </w:style>
  <w:style w:type="paragraph" w:customStyle="1" w:styleId="Bullet-Level-1-ListBl1">
    <w:name w:val="Bullet-Level-1-List (Bl1)"/>
    <w:basedOn w:val="Normal"/>
    <w:qFormat/>
    <w:rsid w:val="0094503D"/>
    <w:pPr>
      <w:widowControl w:val="0"/>
      <w:numPr>
        <w:numId w:val="23"/>
      </w:numPr>
      <w:pBdr>
        <w:left w:val="wave" w:sz="12" w:space="4" w:color="C5E0B3"/>
      </w:pBdr>
      <w:spacing w:before="120" w:after="120" w:line="480" w:lineRule="auto"/>
      <w:contextualSpacing/>
    </w:pPr>
    <w:rPr>
      <w:rFonts w:ascii="Times New Roman" w:hAnsi="Times New Roman" w:cs="Times New Roman"/>
      <w:sz w:val="24"/>
    </w:rPr>
  </w:style>
  <w:style w:type="paragraph" w:customStyle="1" w:styleId="Bullet-Level-1-List-ParagraphBl1p">
    <w:name w:val="Bullet-Level-1-List-Paragraph (Bl1p)"/>
    <w:basedOn w:val="Normal"/>
    <w:rsid w:val="0094503D"/>
    <w:pPr>
      <w:widowControl w:val="0"/>
      <w:pBdr>
        <w:left w:val="wave" w:sz="12" w:space="4" w:color="C5E0B3"/>
      </w:pBdr>
      <w:spacing w:before="120" w:after="120" w:line="480" w:lineRule="auto"/>
      <w:ind w:left="720" w:firstLine="720"/>
      <w:contextualSpacing/>
    </w:pPr>
    <w:rPr>
      <w:rFonts w:ascii="Times New Roman" w:hAnsi="Times New Roman" w:cs="Times New Roman"/>
      <w:sz w:val="24"/>
    </w:rPr>
  </w:style>
  <w:style w:type="paragraph" w:customStyle="1" w:styleId="Bullet-Level-2-ListBl2">
    <w:name w:val="Bullet-Level-2-List (Bl2)"/>
    <w:basedOn w:val="Normal"/>
    <w:rsid w:val="0094503D"/>
    <w:pPr>
      <w:widowControl w:val="0"/>
      <w:numPr>
        <w:numId w:val="24"/>
      </w:numPr>
      <w:pBdr>
        <w:left w:val="wave" w:sz="12" w:space="4" w:color="C5E0B3"/>
      </w:pBdr>
      <w:spacing w:before="120" w:after="120" w:line="480" w:lineRule="auto"/>
      <w:contextualSpacing/>
    </w:pPr>
    <w:rPr>
      <w:rFonts w:ascii="Times New Roman" w:hAnsi="Times New Roman" w:cs="Times New Roman"/>
      <w:sz w:val="24"/>
    </w:rPr>
  </w:style>
  <w:style w:type="paragraph" w:customStyle="1" w:styleId="Bullet-Level-2-List-ParagraphBl2p">
    <w:name w:val="Bullet-Level-2-List-Paragraph (Bl2p)"/>
    <w:basedOn w:val="Normal"/>
    <w:rsid w:val="0094503D"/>
    <w:pPr>
      <w:widowControl w:val="0"/>
      <w:pBdr>
        <w:left w:val="wave" w:sz="12" w:space="4" w:color="C5E0B3"/>
      </w:pBdr>
      <w:spacing w:before="120" w:after="120" w:line="480" w:lineRule="auto"/>
      <w:ind w:left="1440" w:firstLine="720"/>
      <w:contextualSpacing/>
    </w:pPr>
    <w:rPr>
      <w:rFonts w:ascii="Times New Roman" w:hAnsi="Times New Roman" w:cs="Times New Roman"/>
      <w:sz w:val="24"/>
    </w:rPr>
  </w:style>
  <w:style w:type="paragraph" w:customStyle="1" w:styleId="Bullet-Level-3-ListBl3">
    <w:name w:val="Bullet-Level-3-List (Bl3)"/>
    <w:basedOn w:val="Normal"/>
    <w:rsid w:val="0094503D"/>
    <w:pPr>
      <w:widowControl w:val="0"/>
      <w:numPr>
        <w:numId w:val="25"/>
      </w:numPr>
      <w:pBdr>
        <w:left w:val="wave" w:sz="12" w:space="4" w:color="C5E0B3"/>
      </w:pBdr>
      <w:spacing w:before="120" w:after="120" w:line="480" w:lineRule="auto"/>
      <w:contextualSpacing/>
    </w:pPr>
    <w:rPr>
      <w:rFonts w:ascii="Times New Roman" w:hAnsi="Times New Roman" w:cs="Times New Roman"/>
      <w:sz w:val="24"/>
    </w:rPr>
  </w:style>
  <w:style w:type="paragraph" w:customStyle="1" w:styleId="Bullet-Level-3-List-ParagraphBl3p">
    <w:name w:val="Bullet-Level-3-List-Paragraph (Bl3p)"/>
    <w:basedOn w:val="Normal"/>
    <w:rsid w:val="0094503D"/>
    <w:pPr>
      <w:widowControl w:val="0"/>
      <w:pBdr>
        <w:left w:val="wave" w:sz="12" w:space="4" w:color="C5E0B3"/>
      </w:pBdr>
      <w:spacing w:before="120" w:after="120" w:line="480" w:lineRule="auto"/>
      <w:ind w:left="2160" w:firstLine="720"/>
      <w:contextualSpacing/>
    </w:pPr>
    <w:rPr>
      <w:rFonts w:ascii="Times New Roman" w:hAnsi="Times New Roman" w:cs="Times New Roman"/>
      <w:sz w:val="24"/>
    </w:rPr>
  </w:style>
  <w:style w:type="paragraph" w:customStyle="1" w:styleId="Num-Level-1-ListNl1">
    <w:name w:val="Num-Level-1-List (Nl1)"/>
    <w:basedOn w:val="Normal"/>
    <w:qFormat/>
    <w:rsid w:val="0094503D"/>
    <w:pPr>
      <w:widowControl w:val="0"/>
      <w:pBdr>
        <w:left w:val="wave" w:sz="12" w:space="4" w:color="C5E0B3"/>
      </w:pBdr>
      <w:spacing w:before="120" w:after="120" w:line="480" w:lineRule="auto"/>
      <w:ind w:left="720"/>
      <w:contextualSpacing/>
    </w:pPr>
    <w:rPr>
      <w:rFonts w:ascii="Times New Roman" w:hAnsi="Times New Roman" w:cs="Times New Roman"/>
      <w:sz w:val="24"/>
    </w:rPr>
  </w:style>
  <w:style w:type="paragraph" w:customStyle="1" w:styleId="Num-Level-1-List-ParagraphNl1p">
    <w:name w:val="Num-Level-1-List-Paragraph (Nl1p)"/>
    <w:basedOn w:val="Normal"/>
    <w:rsid w:val="0094503D"/>
    <w:pPr>
      <w:widowControl w:val="0"/>
      <w:pBdr>
        <w:left w:val="wave" w:sz="12" w:space="4" w:color="C5E0B3"/>
      </w:pBdr>
      <w:spacing w:before="120" w:after="120" w:line="480" w:lineRule="auto"/>
      <w:ind w:left="720" w:firstLine="720"/>
      <w:contextualSpacing/>
    </w:pPr>
    <w:rPr>
      <w:rFonts w:ascii="Times New Roman" w:hAnsi="Times New Roman" w:cs="Times New Roman"/>
      <w:sz w:val="24"/>
    </w:rPr>
  </w:style>
  <w:style w:type="paragraph" w:customStyle="1" w:styleId="Num-Level-2-ListNl2">
    <w:name w:val="Num-Level-2-List (Nl2)"/>
    <w:basedOn w:val="Normal"/>
    <w:rsid w:val="0094503D"/>
    <w:pPr>
      <w:widowControl w:val="0"/>
      <w:pBdr>
        <w:left w:val="wave" w:sz="12" w:space="4" w:color="C5E0B3"/>
      </w:pBdr>
      <w:spacing w:before="120" w:after="120" w:line="480" w:lineRule="auto"/>
      <w:ind w:left="1440"/>
      <w:contextualSpacing/>
    </w:pPr>
    <w:rPr>
      <w:rFonts w:ascii="Times New Roman" w:hAnsi="Times New Roman" w:cs="Times New Roman"/>
      <w:sz w:val="24"/>
    </w:rPr>
  </w:style>
  <w:style w:type="paragraph" w:customStyle="1" w:styleId="Num-Level-2-List-ParagraphNl2p">
    <w:name w:val="Num-Level-2-List-Paragraph (Nl2p)"/>
    <w:basedOn w:val="Normal"/>
    <w:rsid w:val="0094503D"/>
    <w:pPr>
      <w:widowControl w:val="0"/>
      <w:pBdr>
        <w:left w:val="wave" w:sz="12" w:space="4" w:color="C5E0B3"/>
      </w:pBdr>
      <w:spacing w:before="120" w:after="120" w:line="480" w:lineRule="auto"/>
      <w:ind w:left="1440" w:firstLine="720"/>
      <w:contextualSpacing/>
    </w:pPr>
    <w:rPr>
      <w:rFonts w:ascii="Times New Roman" w:hAnsi="Times New Roman" w:cs="Times New Roman"/>
      <w:sz w:val="24"/>
    </w:rPr>
  </w:style>
  <w:style w:type="paragraph" w:customStyle="1" w:styleId="Num-Level-3-ListNl3">
    <w:name w:val="Num-Level-3-List (Nl3)"/>
    <w:basedOn w:val="Normal"/>
    <w:rsid w:val="0094503D"/>
    <w:pPr>
      <w:widowControl w:val="0"/>
      <w:pBdr>
        <w:left w:val="wave" w:sz="12" w:space="4" w:color="C5E0B3"/>
      </w:pBdr>
      <w:spacing w:before="120" w:after="120" w:line="480" w:lineRule="auto"/>
      <w:ind w:left="2160"/>
      <w:contextualSpacing/>
    </w:pPr>
    <w:rPr>
      <w:rFonts w:ascii="Times New Roman" w:hAnsi="Times New Roman" w:cs="Times New Roman"/>
      <w:sz w:val="24"/>
    </w:rPr>
  </w:style>
  <w:style w:type="paragraph" w:customStyle="1" w:styleId="Num-Level-3-List-ParagraphNl3p">
    <w:name w:val="Num-Level-3-List-Paragraph (Nl3p)"/>
    <w:basedOn w:val="Normal"/>
    <w:rsid w:val="0094503D"/>
    <w:pPr>
      <w:widowControl w:val="0"/>
      <w:pBdr>
        <w:left w:val="wave" w:sz="12" w:space="4" w:color="C5E0B3"/>
      </w:pBdr>
      <w:spacing w:before="120" w:after="120" w:line="480" w:lineRule="auto"/>
      <w:ind w:left="2160" w:firstLine="720"/>
      <w:contextualSpacing/>
    </w:pPr>
    <w:rPr>
      <w:rFonts w:ascii="Times New Roman" w:hAnsi="Times New Roman" w:cs="Times New Roman"/>
      <w:sz w:val="24"/>
    </w:rPr>
  </w:style>
  <w:style w:type="paragraph" w:customStyle="1" w:styleId="Unnum-Level-1-ListUl1">
    <w:name w:val="Unnum-Level-1-List (Ul1)"/>
    <w:basedOn w:val="Normal"/>
    <w:qFormat/>
    <w:rsid w:val="0094503D"/>
    <w:pPr>
      <w:widowControl w:val="0"/>
      <w:pBdr>
        <w:left w:val="wave" w:sz="12" w:space="4" w:color="C5E0B3"/>
      </w:pBdr>
      <w:spacing w:before="120" w:after="120" w:line="480" w:lineRule="auto"/>
      <w:ind w:left="720"/>
      <w:contextualSpacing/>
    </w:pPr>
    <w:rPr>
      <w:rFonts w:ascii="Times New Roman" w:hAnsi="Times New Roman" w:cs="Times New Roman"/>
      <w:sz w:val="24"/>
    </w:rPr>
  </w:style>
  <w:style w:type="paragraph" w:customStyle="1" w:styleId="Unnum-Level-1-List-ParagraphUl1p">
    <w:name w:val="Unnum-Level-1-List-Paragraph (Ul1p)"/>
    <w:basedOn w:val="Normal"/>
    <w:rsid w:val="0094503D"/>
    <w:pPr>
      <w:widowControl w:val="0"/>
      <w:pBdr>
        <w:left w:val="wave" w:sz="12" w:space="4" w:color="C5E0B3"/>
      </w:pBdr>
      <w:spacing w:before="120" w:after="120" w:line="480" w:lineRule="auto"/>
      <w:ind w:left="720" w:firstLine="720"/>
      <w:contextualSpacing/>
    </w:pPr>
    <w:rPr>
      <w:rFonts w:ascii="Times New Roman" w:hAnsi="Times New Roman" w:cs="Times New Roman"/>
      <w:sz w:val="24"/>
    </w:rPr>
  </w:style>
  <w:style w:type="paragraph" w:customStyle="1" w:styleId="Unnum-Level-2-ListUl2">
    <w:name w:val="Unnum-Level-2-List (Ul2)"/>
    <w:basedOn w:val="Normal"/>
    <w:rsid w:val="0094503D"/>
    <w:pPr>
      <w:widowControl w:val="0"/>
      <w:pBdr>
        <w:left w:val="wave" w:sz="12" w:space="4" w:color="C5E0B3"/>
      </w:pBdr>
      <w:spacing w:before="120" w:after="120" w:line="480" w:lineRule="auto"/>
      <w:ind w:left="1440"/>
      <w:contextualSpacing/>
    </w:pPr>
    <w:rPr>
      <w:rFonts w:ascii="Times New Roman" w:hAnsi="Times New Roman" w:cs="Times New Roman"/>
      <w:sz w:val="24"/>
    </w:rPr>
  </w:style>
  <w:style w:type="paragraph" w:customStyle="1" w:styleId="Unnum-Level-2-List-ParagraphUl2p">
    <w:name w:val="Unnum-Level-2-List-Paragraph (Ul2p)"/>
    <w:basedOn w:val="Normal"/>
    <w:rsid w:val="0094503D"/>
    <w:pPr>
      <w:widowControl w:val="0"/>
      <w:pBdr>
        <w:left w:val="wave" w:sz="12" w:space="4" w:color="C5E0B3"/>
      </w:pBdr>
      <w:spacing w:before="120" w:after="120" w:line="480" w:lineRule="auto"/>
      <w:ind w:left="1440" w:firstLine="720"/>
      <w:contextualSpacing/>
    </w:pPr>
    <w:rPr>
      <w:rFonts w:ascii="Times New Roman" w:hAnsi="Times New Roman" w:cs="Times New Roman"/>
      <w:sz w:val="24"/>
    </w:rPr>
  </w:style>
  <w:style w:type="paragraph" w:customStyle="1" w:styleId="Unnum-Level-3-ListUl3">
    <w:name w:val="Unnum-Level-3-List (Ul3)"/>
    <w:basedOn w:val="Normal"/>
    <w:rsid w:val="0094503D"/>
    <w:pPr>
      <w:widowControl w:val="0"/>
      <w:pBdr>
        <w:left w:val="wave" w:sz="12" w:space="4" w:color="C5E0B3"/>
      </w:pBdr>
      <w:spacing w:before="120" w:after="120" w:line="480" w:lineRule="auto"/>
      <w:ind w:left="2160"/>
      <w:contextualSpacing/>
    </w:pPr>
    <w:rPr>
      <w:rFonts w:ascii="Times New Roman" w:hAnsi="Times New Roman" w:cs="Times New Roman"/>
      <w:sz w:val="24"/>
    </w:rPr>
  </w:style>
  <w:style w:type="paragraph" w:customStyle="1" w:styleId="Unnum-Level-3-List-ParagraphUl3p">
    <w:name w:val="Unnum-Level-3-List-Paragraph (Ul3p)"/>
    <w:basedOn w:val="Normal"/>
    <w:rsid w:val="0094503D"/>
    <w:pPr>
      <w:widowControl w:val="0"/>
      <w:pBdr>
        <w:left w:val="wave" w:sz="12" w:space="4" w:color="C5E0B3"/>
      </w:pBdr>
      <w:spacing w:before="120" w:after="120" w:line="480" w:lineRule="auto"/>
      <w:ind w:left="2160" w:firstLine="720"/>
      <w:contextualSpacing/>
    </w:pPr>
    <w:rPr>
      <w:rFonts w:ascii="Times New Roman" w:hAnsi="Times New Roman" w:cs="Times New Roman"/>
      <w:sz w:val="24"/>
    </w:rPr>
  </w:style>
  <w:style w:type="paragraph" w:customStyle="1" w:styleId="Alpha-Level-1-ListAl1">
    <w:name w:val="Alpha-Level-1-List (Al1)"/>
    <w:basedOn w:val="Normal"/>
    <w:rsid w:val="0094503D"/>
    <w:pPr>
      <w:widowControl w:val="0"/>
      <w:pBdr>
        <w:left w:val="wave" w:sz="12" w:space="4" w:color="C5E0B3"/>
      </w:pBdr>
      <w:spacing w:before="120" w:after="120" w:line="480" w:lineRule="auto"/>
      <w:ind w:left="720"/>
      <w:contextualSpacing/>
    </w:pPr>
    <w:rPr>
      <w:rFonts w:ascii="Times New Roman" w:hAnsi="Times New Roman" w:cs="Times New Roman"/>
      <w:sz w:val="24"/>
    </w:rPr>
  </w:style>
  <w:style w:type="paragraph" w:customStyle="1" w:styleId="Alpha-Level-1-List-ParagraphAl1p">
    <w:name w:val="Alpha-Level-1-List-Paragraph (Al1p)"/>
    <w:basedOn w:val="Normal"/>
    <w:rsid w:val="0094503D"/>
    <w:pPr>
      <w:widowControl w:val="0"/>
      <w:pBdr>
        <w:left w:val="wave" w:sz="12" w:space="4" w:color="C5E0B3"/>
      </w:pBdr>
      <w:spacing w:before="120" w:after="120" w:line="480" w:lineRule="auto"/>
      <w:ind w:left="720" w:firstLine="720"/>
      <w:contextualSpacing/>
    </w:pPr>
    <w:rPr>
      <w:rFonts w:ascii="Times New Roman" w:hAnsi="Times New Roman" w:cs="Times New Roman"/>
      <w:sz w:val="24"/>
    </w:rPr>
  </w:style>
  <w:style w:type="paragraph" w:customStyle="1" w:styleId="Alpha-Level-2-ListAl2">
    <w:name w:val="Alpha-Level-2-List (Al2)"/>
    <w:basedOn w:val="Normal"/>
    <w:rsid w:val="0094503D"/>
    <w:pPr>
      <w:widowControl w:val="0"/>
      <w:pBdr>
        <w:left w:val="wave" w:sz="12" w:space="4" w:color="C5E0B3"/>
      </w:pBdr>
      <w:spacing w:before="120" w:after="120" w:line="480" w:lineRule="auto"/>
      <w:ind w:left="1440"/>
      <w:contextualSpacing/>
    </w:pPr>
    <w:rPr>
      <w:rFonts w:ascii="Times New Roman" w:hAnsi="Times New Roman" w:cs="Times New Roman"/>
      <w:sz w:val="24"/>
    </w:rPr>
  </w:style>
  <w:style w:type="paragraph" w:customStyle="1" w:styleId="Alpha-Level-2-List-ParagraphAl2p">
    <w:name w:val="Alpha-Level-2-List-Paragraph (Al2p)"/>
    <w:basedOn w:val="Normal"/>
    <w:rsid w:val="0094503D"/>
    <w:pPr>
      <w:widowControl w:val="0"/>
      <w:pBdr>
        <w:left w:val="wave" w:sz="12" w:space="4" w:color="C5E0B3"/>
      </w:pBdr>
      <w:spacing w:before="120" w:after="120" w:line="480" w:lineRule="auto"/>
      <w:ind w:left="1440" w:firstLine="720"/>
      <w:contextualSpacing/>
    </w:pPr>
    <w:rPr>
      <w:rFonts w:ascii="Times New Roman" w:hAnsi="Times New Roman" w:cs="Times New Roman"/>
      <w:sz w:val="24"/>
    </w:rPr>
  </w:style>
  <w:style w:type="paragraph" w:customStyle="1" w:styleId="Alpha-Level-3-ListAl3">
    <w:name w:val="Alpha-Level-3-List (Al3)"/>
    <w:basedOn w:val="Normal"/>
    <w:rsid w:val="0094503D"/>
    <w:pPr>
      <w:widowControl w:val="0"/>
      <w:pBdr>
        <w:left w:val="wave" w:sz="12" w:space="4" w:color="C5E0B3"/>
      </w:pBdr>
      <w:spacing w:before="120" w:after="120" w:line="480" w:lineRule="auto"/>
      <w:ind w:left="2160"/>
      <w:contextualSpacing/>
    </w:pPr>
    <w:rPr>
      <w:rFonts w:ascii="Times New Roman" w:hAnsi="Times New Roman" w:cs="Times New Roman"/>
      <w:sz w:val="24"/>
    </w:rPr>
  </w:style>
  <w:style w:type="paragraph" w:customStyle="1" w:styleId="Alpha-Level-3-List-ParagraphAl3p">
    <w:name w:val="Alpha-Level-3-List-Paragraph (Al3p)"/>
    <w:basedOn w:val="Normal"/>
    <w:rsid w:val="0094503D"/>
    <w:pPr>
      <w:widowControl w:val="0"/>
      <w:pBdr>
        <w:left w:val="wave" w:sz="12" w:space="4" w:color="C5E0B3"/>
      </w:pBdr>
      <w:spacing w:before="120" w:after="120" w:line="480" w:lineRule="auto"/>
      <w:ind w:left="2160" w:firstLine="720"/>
      <w:contextualSpacing/>
    </w:pPr>
    <w:rPr>
      <w:rFonts w:ascii="Times New Roman" w:hAnsi="Times New Roman" w:cs="Times New Roman"/>
      <w:sz w:val="24"/>
    </w:rPr>
  </w:style>
  <w:style w:type="paragraph" w:customStyle="1" w:styleId="Bulleted-ParagraphBp">
    <w:name w:val="Bulleted-Paragraph (Bp)"/>
    <w:basedOn w:val="Normal"/>
    <w:rsid w:val="0094503D"/>
    <w:pPr>
      <w:widowControl w:val="0"/>
      <w:numPr>
        <w:numId w:val="26"/>
      </w:numPr>
      <w:pBdr>
        <w:left w:val="wave" w:sz="12" w:space="4" w:color="C5E0B3"/>
      </w:pBdr>
      <w:spacing w:before="120" w:after="120" w:line="480" w:lineRule="auto"/>
    </w:pPr>
    <w:rPr>
      <w:rFonts w:ascii="Times New Roman" w:hAnsi="Times New Roman" w:cs="Times New Roman"/>
      <w:sz w:val="24"/>
    </w:rPr>
  </w:style>
  <w:style w:type="paragraph" w:customStyle="1" w:styleId="Numbered-ParagraphNp">
    <w:name w:val="Numbered-Paragraph (Np)"/>
    <w:basedOn w:val="Normal"/>
    <w:rsid w:val="0094503D"/>
    <w:pPr>
      <w:widowControl w:val="0"/>
      <w:pBdr>
        <w:left w:val="wave" w:sz="12" w:space="4" w:color="C5E0B3"/>
      </w:pBdr>
      <w:spacing w:before="120" w:after="120" w:line="480" w:lineRule="auto"/>
      <w:ind w:firstLine="720"/>
    </w:pPr>
    <w:rPr>
      <w:rFonts w:ascii="Times New Roman" w:hAnsi="Times New Roman" w:cs="Times New Roman"/>
      <w:sz w:val="24"/>
    </w:rPr>
  </w:style>
  <w:style w:type="paragraph" w:customStyle="1" w:styleId="List-HeadLhead">
    <w:name w:val="List-Head (Lhead)"/>
    <w:basedOn w:val="Normal"/>
    <w:next w:val="Body-TextTx"/>
    <w:rsid w:val="0094503D"/>
    <w:pPr>
      <w:widowControl w:val="0"/>
      <w:pBdr>
        <w:left w:val="wave" w:sz="12" w:space="4" w:color="C5E0B3"/>
      </w:pBdr>
      <w:spacing w:before="120" w:after="120" w:line="480" w:lineRule="auto"/>
      <w:ind w:left="720"/>
      <w:outlineLvl w:val="5"/>
    </w:pPr>
    <w:rPr>
      <w:rFonts w:ascii="Arial Narrow" w:hAnsi="Arial Narrow"/>
      <w:sz w:val="28"/>
    </w:rPr>
  </w:style>
  <w:style w:type="paragraph" w:customStyle="1" w:styleId="Generic-FootnoteFtnt">
    <w:name w:val="Generic-Footnote (Ftnt)"/>
    <w:basedOn w:val="Normal"/>
    <w:rsid w:val="0094503D"/>
    <w:pPr>
      <w:widowControl w:val="0"/>
      <w:pBdr>
        <w:left w:val="single" w:sz="36" w:space="4" w:color="C5E0B3"/>
      </w:pBdr>
      <w:spacing w:before="120" w:after="120" w:line="480" w:lineRule="auto"/>
      <w:ind w:firstLine="720"/>
    </w:pPr>
    <w:rPr>
      <w:rFonts w:ascii="Times New Roman" w:hAnsi="Times New Roman" w:cs="Times New Roman"/>
      <w:sz w:val="20"/>
    </w:rPr>
  </w:style>
  <w:style w:type="paragraph" w:customStyle="1" w:styleId="Reference-EntryRef">
    <w:name w:val="Reference-Entry (Ref)"/>
    <w:basedOn w:val="Normal"/>
    <w:rsid w:val="0094503D"/>
    <w:pPr>
      <w:widowControl w:val="0"/>
      <w:pBdr>
        <w:left w:val="single" w:sz="36" w:space="4" w:color="C5E0B3"/>
      </w:pBdr>
      <w:spacing w:before="120" w:after="120" w:line="480" w:lineRule="auto"/>
      <w:ind w:firstLine="720"/>
    </w:pPr>
    <w:rPr>
      <w:rFonts w:ascii="Times New Roman" w:hAnsi="Times New Roman" w:cs="Times New Roman"/>
      <w:sz w:val="24"/>
    </w:rPr>
  </w:style>
  <w:style w:type="paragraph" w:customStyle="1" w:styleId="Source-NoteSrcnt">
    <w:name w:val="Source-Note (Srcnt)"/>
    <w:basedOn w:val="Normal"/>
    <w:next w:val="Body-TextTx"/>
    <w:rsid w:val="0094503D"/>
    <w:pPr>
      <w:widowControl w:val="0"/>
      <w:pBdr>
        <w:left w:val="single" w:sz="36" w:space="4" w:color="C5E0B3"/>
      </w:pBdr>
      <w:spacing w:before="120" w:after="120" w:line="480" w:lineRule="auto"/>
      <w:ind w:firstLine="720"/>
      <w:contextualSpacing/>
    </w:pPr>
    <w:rPr>
      <w:rFonts w:ascii="Times New Roman" w:hAnsi="Times New Roman" w:cs="Times New Roman"/>
      <w:sz w:val="24"/>
    </w:rPr>
  </w:style>
  <w:style w:type="paragraph" w:customStyle="1" w:styleId="Index-EntryIdx1">
    <w:name w:val="Index-Entry (Idx1)"/>
    <w:basedOn w:val="Normal"/>
    <w:rsid w:val="0094503D"/>
    <w:pPr>
      <w:widowControl w:val="0"/>
      <w:pBdr>
        <w:left w:val="single" w:sz="36" w:space="4" w:color="000080"/>
      </w:pBdr>
      <w:spacing w:before="120" w:after="120" w:line="480" w:lineRule="auto"/>
      <w:ind w:left="360" w:hanging="360"/>
      <w:contextualSpacing/>
    </w:pPr>
    <w:rPr>
      <w:rFonts w:ascii="Times New Roman" w:hAnsi="Times New Roman" w:cs="Times New Roman"/>
      <w:sz w:val="24"/>
    </w:rPr>
  </w:style>
  <w:style w:type="paragraph" w:customStyle="1" w:styleId="Index-Sub-EntryIdx2">
    <w:name w:val="Index-Sub-Entry (Idx2)"/>
    <w:basedOn w:val="Normal"/>
    <w:rsid w:val="0094503D"/>
    <w:pPr>
      <w:widowControl w:val="0"/>
      <w:pBdr>
        <w:left w:val="single" w:sz="36" w:space="4" w:color="000080"/>
      </w:pBdr>
      <w:spacing w:before="120" w:after="120" w:line="480" w:lineRule="auto"/>
      <w:ind w:left="1080" w:hanging="360"/>
      <w:contextualSpacing/>
    </w:pPr>
    <w:rPr>
      <w:rFonts w:ascii="Times New Roman" w:hAnsi="Times New Roman" w:cs="Times New Roman"/>
      <w:sz w:val="24"/>
    </w:rPr>
  </w:style>
  <w:style w:type="paragraph" w:customStyle="1" w:styleId="Index-Sub-Sub-EntryIdx3">
    <w:name w:val="Index-Sub-Sub-Entry (Idx3)"/>
    <w:basedOn w:val="Normal"/>
    <w:rsid w:val="0094503D"/>
    <w:pPr>
      <w:widowControl w:val="0"/>
      <w:pBdr>
        <w:left w:val="single" w:sz="36" w:space="4" w:color="000080"/>
      </w:pBdr>
      <w:spacing w:before="120" w:after="120" w:line="480" w:lineRule="auto"/>
      <w:ind w:left="1800" w:hanging="360"/>
      <w:contextualSpacing/>
    </w:pPr>
    <w:rPr>
      <w:rFonts w:ascii="Times New Roman" w:hAnsi="Times New Roman" w:cs="Times New Roman"/>
      <w:sz w:val="24"/>
    </w:rPr>
  </w:style>
  <w:style w:type="paragraph" w:customStyle="1" w:styleId="PublisherPub">
    <w:name w:val="Publisher (Pub)"/>
    <w:basedOn w:val="Normal"/>
    <w:next w:val="Body-TextTx"/>
    <w:rsid w:val="0094503D"/>
    <w:pPr>
      <w:widowControl w:val="0"/>
      <w:pBdr>
        <w:left w:val="single" w:sz="36" w:space="4" w:color="B4E2F3"/>
      </w:pBdr>
      <w:spacing w:before="120" w:after="120" w:line="480" w:lineRule="auto"/>
      <w:contextualSpacing/>
      <w:jc w:val="center"/>
    </w:pPr>
    <w:rPr>
      <w:rFonts w:ascii="Times New Roman" w:hAnsi="Times New Roman" w:cs="Times New Roman"/>
      <w:sz w:val="24"/>
    </w:rPr>
  </w:style>
  <w:style w:type="paragraph" w:customStyle="1" w:styleId="CitiesCit">
    <w:name w:val="Cities (Cit)"/>
    <w:basedOn w:val="Normal"/>
    <w:next w:val="Body-TextTx"/>
    <w:rsid w:val="0094503D"/>
    <w:pPr>
      <w:widowControl w:val="0"/>
      <w:pBdr>
        <w:left w:val="single" w:sz="36" w:space="4" w:color="B4E2F3"/>
      </w:pBdr>
      <w:spacing w:before="120" w:after="120" w:line="480" w:lineRule="auto"/>
      <w:contextualSpacing/>
      <w:jc w:val="center"/>
    </w:pPr>
    <w:rPr>
      <w:rFonts w:ascii="Times New Roman" w:hAnsi="Times New Roman" w:cs="Times New Roman"/>
      <w:sz w:val="24"/>
    </w:rPr>
  </w:style>
  <w:style w:type="paragraph" w:customStyle="1" w:styleId="Logo-PlacementLogo">
    <w:name w:val="Logo-Placement (Logo)"/>
    <w:basedOn w:val="Normal"/>
    <w:next w:val="Body-TextTx"/>
    <w:rsid w:val="0094503D"/>
    <w:pPr>
      <w:widowControl w:val="0"/>
      <w:pBdr>
        <w:top w:val="single" w:sz="24" w:space="1" w:color="FF0000"/>
        <w:left w:val="single" w:sz="36" w:space="4" w:color="FF0000"/>
        <w:bottom w:val="single" w:sz="24" w:space="1" w:color="FF0000"/>
        <w:right w:val="single" w:sz="24" w:space="4" w:color="FF0000"/>
      </w:pBdr>
      <w:spacing w:before="120" w:after="120" w:line="480" w:lineRule="auto"/>
      <w:jc w:val="center"/>
    </w:pPr>
    <w:rPr>
      <w:rFonts w:ascii="Arial" w:hAnsi="Arial" w:cs="Arial"/>
      <w:color w:val="FF0000"/>
      <w:sz w:val="24"/>
    </w:rPr>
  </w:style>
  <w:style w:type="paragraph" w:customStyle="1" w:styleId="ImprintImp">
    <w:name w:val="Imprint (Imp)"/>
    <w:basedOn w:val="Normal"/>
    <w:next w:val="Body-TextTx"/>
    <w:rsid w:val="0094503D"/>
    <w:pPr>
      <w:widowControl w:val="0"/>
      <w:pBdr>
        <w:left w:val="single" w:sz="36" w:space="4" w:color="B4E2F3"/>
      </w:pBdr>
      <w:spacing w:before="120" w:after="120" w:line="480" w:lineRule="auto"/>
      <w:contextualSpacing/>
      <w:jc w:val="center"/>
    </w:pPr>
    <w:rPr>
      <w:rFonts w:ascii="Times New Roman" w:hAnsi="Times New Roman" w:cs="Times New Roman"/>
      <w:sz w:val="24"/>
    </w:rPr>
  </w:style>
  <w:style w:type="paragraph" w:customStyle="1" w:styleId="Image-PlacementImg">
    <w:name w:val="Image-Placement (Img)"/>
    <w:basedOn w:val="Normal"/>
    <w:next w:val="Body-TextTx"/>
    <w:qFormat/>
    <w:rsid w:val="0094503D"/>
    <w:pPr>
      <w:widowControl w:val="0"/>
      <w:pBdr>
        <w:top w:val="single" w:sz="24" w:space="1" w:color="FF0000"/>
        <w:left w:val="single" w:sz="36" w:space="4" w:color="FF0000"/>
        <w:bottom w:val="single" w:sz="24" w:space="1" w:color="FF0000"/>
        <w:right w:val="single" w:sz="24" w:space="4" w:color="FF0000"/>
      </w:pBdr>
      <w:spacing w:before="120" w:after="120" w:line="480" w:lineRule="auto"/>
      <w:jc w:val="center"/>
    </w:pPr>
    <w:rPr>
      <w:rFonts w:ascii="Arial" w:hAnsi="Arial" w:cs="Arial"/>
      <w:color w:val="FF0000"/>
      <w:sz w:val="24"/>
    </w:rPr>
  </w:style>
  <w:style w:type="paragraph" w:customStyle="1" w:styleId="Credit-LineCrd">
    <w:name w:val="Credit-Line (Crd)"/>
    <w:basedOn w:val="Normal"/>
    <w:rsid w:val="0094503D"/>
    <w:pPr>
      <w:widowControl w:val="0"/>
      <w:pBdr>
        <w:left w:val="single" w:sz="36" w:space="4" w:color="800040"/>
      </w:pBdr>
      <w:spacing w:before="120" w:after="120" w:line="480" w:lineRule="auto"/>
      <w:ind w:firstLine="720"/>
      <w:contextualSpacing/>
    </w:pPr>
    <w:rPr>
      <w:rFonts w:ascii="Arial" w:hAnsi="Arial" w:cs="Arial"/>
      <w:sz w:val="20"/>
    </w:rPr>
  </w:style>
  <w:style w:type="paragraph" w:customStyle="1" w:styleId="CaptionCap">
    <w:name w:val="Caption (Cap)"/>
    <w:basedOn w:val="Normal"/>
    <w:rsid w:val="0094503D"/>
    <w:pPr>
      <w:widowControl w:val="0"/>
      <w:pBdr>
        <w:left w:val="single" w:sz="36" w:space="4" w:color="800040"/>
      </w:pBdr>
      <w:spacing w:before="120" w:after="120" w:line="480" w:lineRule="auto"/>
      <w:ind w:firstLine="720"/>
      <w:contextualSpacing/>
    </w:pPr>
    <w:rPr>
      <w:rFonts w:ascii="Arial" w:hAnsi="Arial" w:cs="Arial"/>
      <w:sz w:val="20"/>
    </w:rPr>
  </w:style>
  <w:style w:type="paragraph" w:customStyle="1" w:styleId="Speaker1Sp1">
    <w:name w:val="Speaker1 (Sp1)"/>
    <w:basedOn w:val="Normal"/>
    <w:rsid w:val="0094503D"/>
    <w:pPr>
      <w:widowControl w:val="0"/>
      <w:pBdr>
        <w:left w:val="single" w:sz="36" w:space="4" w:color="C5E0B3"/>
      </w:pBdr>
      <w:spacing w:before="120" w:after="120" w:line="480" w:lineRule="auto"/>
      <w:ind w:left="720"/>
    </w:pPr>
    <w:rPr>
      <w:rFonts w:ascii="Arial Black" w:hAnsi="Arial Black"/>
    </w:rPr>
  </w:style>
  <w:style w:type="paragraph" w:customStyle="1" w:styleId="Speaker2Sp2">
    <w:name w:val="Speaker2 (Sp2)"/>
    <w:basedOn w:val="Normal"/>
    <w:rsid w:val="0094503D"/>
    <w:pPr>
      <w:widowControl w:val="0"/>
      <w:pBdr>
        <w:left w:val="double" w:sz="18" w:space="4" w:color="C5E0B3"/>
      </w:pBdr>
      <w:spacing w:before="120" w:after="120" w:line="480" w:lineRule="auto"/>
      <w:ind w:left="720"/>
    </w:pPr>
    <w:rPr>
      <w:rFonts w:ascii="Arial Black" w:hAnsi="Arial Black"/>
    </w:rPr>
  </w:style>
  <w:style w:type="paragraph" w:customStyle="1" w:styleId="Dialogue1Dia1">
    <w:name w:val="Dialogue1 (Dia1)"/>
    <w:basedOn w:val="Normal"/>
    <w:rsid w:val="0094503D"/>
    <w:pPr>
      <w:widowControl w:val="0"/>
      <w:pBdr>
        <w:left w:val="single" w:sz="36" w:space="4" w:color="C5E0B3"/>
      </w:pBdr>
      <w:spacing w:before="120" w:after="120" w:line="480" w:lineRule="auto"/>
      <w:ind w:left="720"/>
      <w:contextualSpacing/>
    </w:pPr>
    <w:rPr>
      <w:rFonts w:ascii="Times New Roman" w:hAnsi="Times New Roman" w:cs="Times New Roman"/>
      <w:sz w:val="24"/>
    </w:rPr>
  </w:style>
  <w:style w:type="paragraph" w:customStyle="1" w:styleId="Dialogue2Dia2">
    <w:name w:val="Dialogue2 (Dia2)"/>
    <w:basedOn w:val="Normal"/>
    <w:rsid w:val="0094503D"/>
    <w:pPr>
      <w:widowControl w:val="0"/>
      <w:pBdr>
        <w:left w:val="double" w:sz="18" w:space="4" w:color="C5E0B3"/>
      </w:pBdr>
      <w:spacing w:before="120" w:after="120" w:line="480" w:lineRule="auto"/>
      <w:ind w:left="720"/>
      <w:contextualSpacing/>
    </w:pPr>
    <w:rPr>
      <w:rFonts w:ascii="Times New Roman" w:hAnsi="Times New Roman" w:cs="Times New Roman"/>
      <w:sz w:val="24"/>
    </w:rPr>
  </w:style>
  <w:style w:type="paragraph" w:customStyle="1" w:styleId="Stage-DirectionsStdir">
    <w:name w:val="Stage-Directions (Stdir)"/>
    <w:basedOn w:val="Normal"/>
    <w:rsid w:val="0094503D"/>
    <w:pPr>
      <w:widowControl w:val="0"/>
      <w:pBdr>
        <w:left w:val="single" w:sz="36" w:space="4" w:color="C5E0B3"/>
      </w:pBdr>
      <w:spacing w:before="120" w:after="120" w:line="480" w:lineRule="auto"/>
      <w:ind w:left="720"/>
      <w:contextualSpacing/>
    </w:pPr>
    <w:rPr>
      <w:rFonts w:ascii="Arial" w:hAnsi="Arial" w:cs="Arial"/>
    </w:rPr>
  </w:style>
  <w:style w:type="paragraph" w:customStyle="1" w:styleId="TOC-FrontmatterTocfm">
    <w:name w:val="TOC-Frontmatter (Tocfm)"/>
    <w:basedOn w:val="Normal"/>
    <w:rsid w:val="0094503D"/>
    <w:pPr>
      <w:widowControl w:val="0"/>
      <w:pBdr>
        <w:left w:val="single" w:sz="36" w:space="4" w:color="B4E2F3"/>
      </w:pBdr>
      <w:spacing w:before="120" w:after="120" w:line="480" w:lineRule="auto"/>
      <w:contextualSpacing/>
    </w:pPr>
    <w:rPr>
      <w:rFonts w:ascii="Times New Roman" w:hAnsi="Times New Roman" w:cs="Times New Roman"/>
      <w:sz w:val="24"/>
    </w:rPr>
  </w:style>
  <w:style w:type="paragraph" w:customStyle="1" w:styleId="TOC-PartTocpt">
    <w:name w:val="TOC-Part (Tocpt)"/>
    <w:basedOn w:val="Normal"/>
    <w:rsid w:val="0094503D"/>
    <w:pPr>
      <w:widowControl w:val="0"/>
      <w:pBdr>
        <w:left w:val="single" w:sz="36" w:space="4" w:color="B4E2F3"/>
      </w:pBdr>
      <w:spacing w:before="120" w:after="120" w:line="480" w:lineRule="auto"/>
    </w:pPr>
    <w:rPr>
      <w:rFonts w:ascii="Times New Roman" w:hAnsi="Times New Roman" w:cs="Times New Roman"/>
      <w:sz w:val="24"/>
    </w:rPr>
  </w:style>
  <w:style w:type="paragraph" w:customStyle="1" w:styleId="TOC-ChapterTocch">
    <w:name w:val="TOC-Chapter (Tocch)"/>
    <w:basedOn w:val="Normal"/>
    <w:rsid w:val="0094503D"/>
    <w:pPr>
      <w:widowControl w:val="0"/>
      <w:pBdr>
        <w:left w:val="single" w:sz="36" w:space="4" w:color="B4E2F3"/>
      </w:pBdr>
      <w:spacing w:before="120" w:after="120" w:line="480" w:lineRule="auto"/>
      <w:contextualSpacing/>
    </w:pPr>
    <w:rPr>
      <w:rFonts w:ascii="Times New Roman" w:hAnsi="Times New Roman" w:cs="Times New Roman"/>
      <w:sz w:val="24"/>
    </w:rPr>
  </w:style>
  <w:style w:type="paragraph" w:customStyle="1" w:styleId="TOC-SubheadTocsub">
    <w:name w:val="TOC-Subhead (Tocsub)"/>
    <w:basedOn w:val="Normal"/>
    <w:rsid w:val="0094503D"/>
    <w:pPr>
      <w:widowControl w:val="0"/>
      <w:pBdr>
        <w:left w:val="single" w:sz="36" w:space="4" w:color="B4E2F3"/>
      </w:pBdr>
      <w:spacing w:before="120" w:after="120" w:line="480" w:lineRule="auto"/>
      <w:contextualSpacing/>
    </w:pPr>
    <w:rPr>
      <w:rFonts w:ascii="Times New Roman" w:hAnsi="Times New Roman" w:cs="Times New Roman"/>
      <w:sz w:val="24"/>
    </w:rPr>
  </w:style>
  <w:style w:type="paragraph" w:customStyle="1" w:styleId="TOC-BackmatterTocbm">
    <w:name w:val="TOC-Backmatter (Tocbm)"/>
    <w:basedOn w:val="Normal"/>
    <w:rsid w:val="0094503D"/>
    <w:pPr>
      <w:widowControl w:val="0"/>
      <w:pBdr>
        <w:left w:val="single" w:sz="36" w:space="4" w:color="B4E2F3"/>
      </w:pBdr>
      <w:spacing w:before="120" w:after="120" w:line="480" w:lineRule="auto"/>
      <w:contextualSpacing/>
    </w:pPr>
    <w:rPr>
      <w:rFonts w:ascii="Times New Roman" w:hAnsi="Times New Roman" w:cs="Times New Roman"/>
      <w:sz w:val="24"/>
    </w:rPr>
  </w:style>
  <w:style w:type="paragraph" w:customStyle="1" w:styleId="Blank-Space-BreakBsbrk">
    <w:name w:val="Blank-Space-Break (Bsbrk)"/>
    <w:basedOn w:val="Normal"/>
    <w:next w:val="Body-TextTx"/>
    <w:qFormat/>
    <w:rsid w:val="0094503D"/>
    <w:pPr>
      <w:widowControl w:val="0"/>
      <w:pBdr>
        <w:top w:val="single" w:sz="24" w:space="1" w:color="FF0000"/>
        <w:left w:val="dashSmallGap" w:sz="18" w:space="4" w:color="FF0000"/>
        <w:bottom w:val="single" w:sz="24" w:space="1" w:color="FF0000"/>
        <w:right w:val="dashSmallGap" w:sz="18" w:space="4" w:color="FF0000"/>
      </w:pBdr>
      <w:shd w:val="clear" w:color="auto" w:fill="E5E5E5"/>
      <w:spacing w:before="120" w:after="120" w:line="480" w:lineRule="auto"/>
      <w:jc w:val="center"/>
    </w:pPr>
    <w:rPr>
      <w:rFonts w:ascii="Times New Roman" w:hAnsi="Times New Roman" w:cs="Times New Roman"/>
      <w:color w:val="FF0000"/>
      <w:sz w:val="24"/>
    </w:rPr>
  </w:style>
  <w:style w:type="paragraph" w:customStyle="1" w:styleId="Ornamental-Space-BreakOsbrk">
    <w:name w:val="Ornamental-Space-Break (Osbrk)"/>
    <w:basedOn w:val="Normal"/>
    <w:next w:val="Body-TextTx"/>
    <w:qFormat/>
    <w:rsid w:val="0094503D"/>
    <w:pPr>
      <w:widowControl w:val="0"/>
      <w:pBdr>
        <w:top w:val="single" w:sz="24" w:space="1" w:color="FF0000"/>
        <w:left w:val="dashSmallGap" w:sz="18" w:space="4" w:color="FF0000"/>
        <w:bottom w:val="single" w:sz="24" w:space="1" w:color="FF0000"/>
        <w:right w:val="dashSmallGap" w:sz="18" w:space="4" w:color="FF0000"/>
      </w:pBdr>
      <w:shd w:val="clear" w:color="auto" w:fill="E5E5E5"/>
      <w:spacing w:before="120" w:after="120" w:line="480" w:lineRule="auto"/>
      <w:jc w:val="center"/>
    </w:pPr>
    <w:rPr>
      <w:rFonts w:ascii="Times New Roman" w:hAnsi="Times New Roman" w:cs="Times New Roman"/>
      <w:color w:val="FF0000"/>
      <w:sz w:val="24"/>
    </w:rPr>
  </w:style>
  <w:style w:type="paragraph" w:customStyle="1" w:styleId="SeparatorSep">
    <w:name w:val="Separator (Sep)"/>
    <w:basedOn w:val="Normal"/>
    <w:next w:val="Body-TextTx"/>
    <w:qFormat/>
    <w:rsid w:val="0094503D"/>
    <w:pPr>
      <w:widowControl w:val="0"/>
      <w:pBdr>
        <w:top w:val="single" w:sz="24" w:space="1" w:color="FF0000"/>
        <w:left w:val="dashSmallGap" w:sz="18" w:space="4" w:color="FF0000"/>
        <w:bottom w:val="single" w:sz="24" w:space="1" w:color="FF0000"/>
        <w:right w:val="dashSmallGap" w:sz="18" w:space="4" w:color="FF0000"/>
      </w:pBdr>
      <w:shd w:val="clear" w:color="auto" w:fill="E5E5E5"/>
      <w:spacing w:before="120" w:after="120" w:line="480" w:lineRule="auto"/>
      <w:jc w:val="center"/>
    </w:pPr>
    <w:rPr>
      <w:rFonts w:ascii="Times New Roman" w:hAnsi="Times New Roman" w:cs="Times New Roman"/>
      <w:color w:val="FF0000"/>
      <w:sz w:val="24"/>
    </w:rPr>
  </w:style>
  <w:style w:type="paragraph" w:customStyle="1" w:styleId="Design-NoteDn">
    <w:name w:val="Design-Note (Dn)"/>
    <w:basedOn w:val="Normal"/>
    <w:qFormat/>
    <w:rsid w:val="0094503D"/>
    <w:pPr>
      <w:widowControl w:val="0"/>
      <w:pBdr>
        <w:top w:val="single" w:sz="24" w:space="1" w:color="FF0000"/>
        <w:left w:val="single" w:sz="24" w:space="4" w:color="FF0000"/>
        <w:bottom w:val="single" w:sz="24" w:space="1" w:color="FF0000"/>
        <w:right w:val="single" w:sz="24" w:space="4" w:color="FF0000"/>
      </w:pBdr>
      <w:spacing w:before="120" w:after="120" w:line="480" w:lineRule="auto"/>
      <w:ind w:firstLine="720"/>
    </w:pPr>
    <w:rPr>
      <w:rFonts w:ascii="Courier New" w:hAnsi="Courier New" w:cs="Courier New"/>
      <w:color w:val="FF0000"/>
    </w:rPr>
  </w:style>
  <w:style w:type="paragraph" w:customStyle="1" w:styleId="Bookmaker-Processing-InstructionBpi">
    <w:name w:val="Bookmaker-Processing-Instruction (Bpi)"/>
    <w:basedOn w:val="Normal"/>
    <w:rsid w:val="0094503D"/>
    <w:pPr>
      <w:widowControl w:val="0"/>
      <w:pBdr>
        <w:top w:val="single" w:sz="24" w:space="1" w:color="FF0000"/>
        <w:left w:val="single" w:sz="24" w:space="4" w:color="FF0000"/>
        <w:bottom w:val="single" w:sz="24" w:space="1" w:color="FF0000"/>
        <w:right w:val="single" w:sz="24" w:space="4" w:color="FF0000"/>
      </w:pBdr>
      <w:spacing w:before="120" w:after="120" w:line="480" w:lineRule="auto"/>
      <w:ind w:firstLine="720"/>
      <w:contextualSpacing/>
    </w:pPr>
    <w:rPr>
      <w:rFonts w:ascii="Courier New" w:hAnsi="Courier New" w:cs="Courier New"/>
      <w:color w:val="FF0000"/>
    </w:rPr>
  </w:style>
  <w:style w:type="paragraph" w:customStyle="1" w:styleId="Ebook-Only-TextEonly">
    <w:name w:val="Ebook-Only-Text (Eonly)"/>
    <w:basedOn w:val="Normal"/>
    <w:rsid w:val="0094503D"/>
    <w:pPr>
      <w:widowControl w:val="0"/>
      <w:pBdr>
        <w:left w:val="single" w:sz="36" w:space="4" w:color="800000"/>
      </w:pBdr>
      <w:spacing w:before="120" w:after="120" w:line="480" w:lineRule="auto"/>
      <w:ind w:firstLine="720"/>
      <w:contextualSpacing/>
    </w:pPr>
    <w:rPr>
      <w:rFonts w:ascii="Arial" w:hAnsi="Arial" w:cs="Arial"/>
      <w:color w:val="FF0000"/>
    </w:rPr>
  </w:style>
  <w:style w:type="paragraph" w:customStyle="1" w:styleId="EXTRACT-AEXT-A">
    <w:name w:val="EXTRACT-A (EXT-A)"/>
    <w:basedOn w:val="Normal"/>
    <w:next w:val="Body-TextTx"/>
    <w:uiPriority w:val="2"/>
    <w:rsid w:val="0094503D"/>
    <w:pPr>
      <w:widowControl w:val="0"/>
      <w:pBdr>
        <w:top w:val="single" w:sz="12" w:space="1" w:color="4B4B4B"/>
        <w:left w:val="single" w:sz="36" w:space="4" w:color="4B4B4B"/>
        <w:right w:val="single" w:sz="36" w:space="4" w:color="4B4B4B"/>
      </w:pBdr>
      <w:shd w:val="clear" w:color="auto" w:fill="D1EBDE"/>
      <w:spacing w:before="360" w:after="120" w:line="480" w:lineRule="auto"/>
      <w:jc w:val="center"/>
    </w:pPr>
    <w:rPr>
      <w:rFonts w:ascii="Arial" w:hAnsi="Arial" w:cs="Arial"/>
      <w:b/>
      <w:sz w:val="24"/>
    </w:rPr>
  </w:style>
  <w:style w:type="paragraph" w:customStyle="1" w:styleId="EXTRACT-BEXT-B">
    <w:name w:val="EXTRACT-B (EXT-B)"/>
    <w:basedOn w:val="Normal"/>
    <w:next w:val="Body-TextTx"/>
    <w:uiPriority w:val="2"/>
    <w:rsid w:val="0094503D"/>
    <w:pPr>
      <w:widowControl w:val="0"/>
      <w:pBdr>
        <w:top w:val="single" w:sz="12" w:space="1" w:color="4B4B4B"/>
        <w:left w:val="double" w:sz="18" w:space="4" w:color="4B4B4B"/>
        <w:right w:val="double" w:sz="18" w:space="4" w:color="4B4B4B"/>
      </w:pBdr>
      <w:shd w:val="clear" w:color="auto" w:fill="D1EBDE"/>
      <w:spacing w:before="360" w:after="120" w:line="480" w:lineRule="auto"/>
      <w:jc w:val="center"/>
    </w:pPr>
    <w:rPr>
      <w:rFonts w:ascii="Arial" w:hAnsi="Arial" w:cs="Arial"/>
      <w:b/>
      <w:sz w:val="24"/>
    </w:rPr>
  </w:style>
  <w:style w:type="paragraph" w:customStyle="1" w:styleId="EXTRACT-CEXT-C">
    <w:name w:val="EXTRACT-C (EXT-C)"/>
    <w:basedOn w:val="Normal"/>
    <w:next w:val="Body-TextTx"/>
    <w:uiPriority w:val="2"/>
    <w:rsid w:val="0094503D"/>
    <w:pPr>
      <w:widowControl w:val="0"/>
      <w:pBdr>
        <w:top w:val="single" w:sz="12" w:space="1" w:color="4B4B4B"/>
        <w:left w:val="triple" w:sz="18" w:space="4" w:color="4B4B4B"/>
        <w:right w:val="triple" w:sz="18" w:space="4" w:color="4B4B4B"/>
      </w:pBdr>
      <w:shd w:val="clear" w:color="auto" w:fill="D1EBDE"/>
      <w:spacing w:before="360" w:after="120" w:line="480" w:lineRule="auto"/>
      <w:jc w:val="center"/>
    </w:pPr>
    <w:rPr>
      <w:rFonts w:ascii="Arial" w:hAnsi="Arial" w:cs="Arial"/>
      <w:b/>
      <w:sz w:val="24"/>
    </w:rPr>
  </w:style>
  <w:style w:type="paragraph" w:customStyle="1" w:styleId="EXTRACT-DEXT-D">
    <w:name w:val="EXTRACT-D (EXT-D)"/>
    <w:basedOn w:val="Normal"/>
    <w:next w:val="Body-TextTx"/>
    <w:uiPriority w:val="2"/>
    <w:rsid w:val="0094503D"/>
    <w:pPr>
      <w:widowControl w:val="0"/>
      <w:pBdr>
        <w:top w:val="single" w:sz="12" w:space="1" w:color="4B4B4B"/>
        <w:left w:val="thinThickMediumGap" w:sz="36" w:space="4" w:color="4B4B4B"/>
        <w:right w:val="thinThickMediumGap" w:sz="36" w:space="4" w:color="4B4B4B"/>
      </w:pBdr>
      <w:shd w:val="clear" w:color="auto" w:fill="D1EBDE"/>
      <w:spacing w:before="360" w:after="120" w:line="480" w:lineRule="auto"/>
      <w:jc w:val="center"/>
    </w:pPr>
    <w:rPr>
      <w:rFonts w:ascii="Arial" w:hAnsi="Arial" w:cs="Arial"/>
      <w:b/>
      <w:sz w:val="24"/>
    </w:rPr>
  </w:style>
  <w:style w:type="paragraph" w:customStyle="1" w:styleId="VERSE-AVRS-A">
    <w:name w:val="VERSE-A (VRS-A)"/>
    <w:basedOn w:val="Normal"/>
    <w:next w:val="Body-TextTx"/>
    <w:uiPriority w:val="2"/>
    <w:rsid w:val="0094503D"/>
    <w:pPr>
      <w:widowControl w:val="0"/>
      <w:pBdr>
        <w:top w:val="single" w:sz="12" w:space="1" w:color="4B4B4B"/>
        <w:left w:val="single" w:sz="36" w:space="4" w:color="4B4B4B"/>
        <w:right w:val="single" w:sz="36" w:space="4" w:color="4B4B4B"/>
      </w:pBdr>
      <w:shd w:val="clear" w:color="auto" w:fill="D1EBDE"/>
      <w:spacing w:before="360" w:after="120" w:line="480" w:lineRule="auto"/>
      <w:jc w:val="center"/>
    </w:pPr>
    <w:rPr>
      <w:rFonts w:ascii="Arial" w:hAnsi="Arial" w:cs="Arial"/>
      <w:b/>
      <w:sz w:val="24"/>
    </w:rPr>
  </w:style>
  <w:style w:type="paragraph" w:customStyle="1" w:styleId="VERSE-BVRS-B">
    <w:name w:val="VERSE-B (VRS-B)"/>
    <w:basedOn w:val="Normal"/>
    <w:next w:val="Body-TextTx"/>
    <w:uiPriority w:val="2"/>
    <w:rsid w:val="0094503D"/>
    <w:pPr>
      <w:widowControl w:val="0"/>
      <w:pBdr>
        <w:top w:val="single" w:sz="12" w:space="1" w:color="4B4B4B"/>
        <w:left w:val="double" w:sz="18" w:space="4" w:color="4B4B4B"/>
        <w:right w:val="double" w:sz="18" w:space="4" w:color="4B4B4B"/>
      </w:pBdr>
      <w:shd w:val="clear" w:color="auto" w:fill="D1EBDE"/>
      <w:spacing w:before="360" w:after="120" w:line="480" w:lineRule="auto"/>
      <w:jc w:val="center"/>
    </w:pPr>
    <w:rPr>
      <w:rFonts w:ascii="Arial" w:hAnsi="Arial" w:cs="Arial"/>
      <w:b/>
      <w:sz w:val="24"/>
    </w:rPr>
  </w:style>
  <w:style w:type="paragraph" w:customStyle="1" w:styleId="BOX-ABOX-A">
    <w:name w:val="BOX-A (BOX-A)"/>
    <w:basedOn w:val="Normal"/>
    <w:next w:val="Body-TextTx"/>
    <w:uiPriority w:val="2"/>
    <w:rsid w:val="0094503D"/>
    <w:pPr>
      <w:widowControl w:val="0"/>
      <w:pBdr>
        <w:top w:val="single" w:sz="12" w:space="1" w:color="4B4B4B"/>
        <w:left w:val="single" w:sz="36" w:space="4" w:color="4B4B4B"/>
        <w:right w:val="single" w:sz="36" w:space="4" w:color="4B4B4B"/>
      </w:pBdr>
      <w:shd w:val="clear" w:color="auto" w:fill="D1EBDE"/>
      <w:spacing w:before="360" w:after="120" w:line="480" w:lineRule="auto"/>
      <w:jc w:val="center"/>
    </w:pPr>
    <w:rPr>
      <w:rFonts w:ascii="Arial" w:hAnsi="Arial" w:cs="Arial"/>
      <w:b/>
      <w:sz w:val="24"/>
    </w:rPr>
  </w:style>
  <w:style w:type="paragraph" w:customStyle="1" w:styleId="BOX-BBOX-B">
    <w:name w:val="BOX-B (BOX-B)"/>
    <w:basedOn w:val="Normal"/>
    <w:next w:val="Body-TextTx"/>
    <w:uiPriority w:val="2"/>
    <w:rsid w:val="0094503D"/>
    <w:pPr>
      <w:widowControl w:val="0"/>
      <w:pBdr>
        <w:top w:val="single" w:sz="12" w:space="1" w:color="4B4B4B"/>
        <w:left w:val="double" w:sz="18" w:space="4" w:color="4B4B4B"/>
        <w:right w:val="double" w:sz="18" w:space="4" w:color="4B4B4B"/>
      </w:pBdr>
      <w:shd w:val="clear" w:color="auto" w:fill="D1EBDE"/>
      <w:spacing w:before="360" w:after="120" w:line="480" w:lineRule="auto"/>
      <w:jc w:val="center"/>
    </w:pPr>
    <w:rPr>
      <w:rFonts w:ascii="Arial" w:hAnsi="Arial" w:cs="Arial"/>
      <w:b/>
      <w:sz w:val="24"/>
    </w:rPr>
  </w:style>
  <w:style w:type="paragraph" w:customStyle="1" w:styleId="LETTER-ALTR-A">
    <w:name w:val="LETTER-A (LTR-A)"/>
    <w:basedOn w:val="Normal"/>
    <w:next w:val="Body-TextTx"/>
    <w:uiPriority w:val="2"/>
    <w:rsid w:val="0094503D"/>
    <w:pPr>
      <w:widowControl w:val="0"/>
      <w:pBdr>
        <w:top w:val="single" w:sz="12" w:space="1" w:color="4B4B4B"/>
        <w:left w:val="single" w:sz="36" w:space="4" w:color="4B4B4B"/>
        <w:right w:val="single" w:sz="36" w:space="4" w:color="4B4B4B"/>
      </w:pBdr>
      <w:shd w:val="clear" w:color="auto" w:fill="D1EBDE"/>
      <w:spacing w:before="360" w:after="120" w:line="480" w:lineRule="auto"/>
      <w:jc w:val="center"/>
    </w:pPr>
    <w:rPr>
      <w:rFonts w:ascii="Arial" w:hAnsi="Arial" w:cs="Arial"/>
      <w:b/>
      <w:sz w:val="24"/>
    </w:rPr>
  </w:style>
  <w:style w:type="paragraph" w:customStyle="1" w:styleId="LETTER-BLTR-B">
    <w:name w:val="LETTER-B (LTR-B)"/>
    <w:basedOn w:val="Normal"/>
    <w:next w:val="Body-TextTx"/>
    <w:uiPriority w:val="2"/>
    <w:rsid w:val="0094503D"/>
    <w:pPr>
      <w:widowControl w:val="0"/>
      <w:pBdr>
        <w:top w:val="single" w:sz="12" w:space="1" w:color="4B4B4B"/>
        <w:left w:val="double" w:sz="18" w:space="4" w:color="4B4B4B"/>
        <w:right w:val="double" w:sz="18" w:space="4" w:color="4B4B4B"/>
      </w:pBdr>
      <w:shd w:val="clear" w:color="auto" w:fill="D1EBDE"/>
      <w:spacing w:before="360" w:after="120" w:line="480" w:lineRule="auto"/>
      <w:jc w:val="center"/>
    </w:pPr>
    <w:rPr>
      <w:rFonts w:ascii="Arial" w:hAnsi="Arial" w:cs="Arial"/>
      <w:b/>
      <w:sz w:val="24"/>
    </w:rPr>
  </w:style>
  <w:style w:type="paragraph" w:customStyle="1" w:styleId="LETTER-CLTR-C">
    <w:name w:val="LETTER-C (LTR-C)"/>
    <w:basedOn w:val="Normal"/>
    <w:next w:val="Body-TextTx"/>
    <w:uiPriority w:val="2"/>
    <w:rsid w:val="0094503D"/>
    <w:pPr>
      <w:widowControl w:val="0"/>
      <w:pBdr>
        <w:top w:val="single" w:sz="12" w:space="1" w:color="4B4B4B"/>
        <w:left w:val="triple" w:sz="18" w:space="4" w:color="4B4B4B"/>
        <w:right w:val="triple" w:sz="18" w:space="4" w:color="4B4B4B"/>
      </w:pBdr>
      <w:shd w:val="clear" w:color="auto" w:fill="D1EBDE"/>
      <w:spacing w:before="360" w:after="120" w:line="480" w:lineRule="auto"/>
      <w:jc w:val="center"/>
    </w:pPr>
    <w:rPr>
      <w:rFonts w:ascii="Arial" w:hAnsi="Arial" w:cs="Arial"/>
      <w:b/>
      <w:sz w:val="24"/>
    </w:rPr>
  </w:style>
  <w:style w:type="paragraph" w:customStyle="1" w:styleId="LETTER-DLTR-D">
    <w:name w:val="LETTER-D (LTR-D)"/>
    <w:basedOn w:val="Normal"/>
    <w:next w:val="Body-TextTx"/>
    <w:uiPriority w:val="2"/>
    <w:rsid w:val="0094503D"/>
    <w:pPr>
      <w:widowControl w:val="0"/>
      <w:pBdr>
        <w:top w:val="single" w:sz="12" w:space="1" w:color="4B4B4B"/>
        <w:left w:val="thinThickMediumGap" w:sz="36" w:space="4" w:color="4B4B4B"/>
        <w:right w:val="thinThickMediumGap" w:sz="36" w:space="4" w:color="4B4B4B"/>
      </w:pBdr>
      <w:shd w:val="clear" w:color="auto" w:fill="D1EBDE"/>
      <w:spacing w:before="360" w:after="120" w:line="480" w:lineRule="auto"/>
      <w:jc w:val="center"/>
    </w:pPr>
    <w:rPr>
      <w:rFonts w:ascii="Arial" w:hAnsi="Arial" w:cs="Arial"/>
      <w:b/>
      <w:sz w:val="24"/>
    </w:rPr>
  </w:style>
  <w:style w:type="paragraph" w:customStyle="1" w:styleId="COMPUTER-ACOM-A">
    <w:name w:val="COMPUTER-A (COM-A)"/>
    <w:basedOn w:val="Normal"/>
    <w:next w:val="Body-TextTx"/>
    <w:uiPriority w:val="2"/>
    <w:rsid w:val="0094503D"/>
    <w:pPr>
      <w:widowControl w:val="0"/>
      <w:pBdr>
        <w:top w:val="single" w:sz="12" w:space="1" w:color="4B4B4B"/>
        <w:left w:val="single" w:sz="36" w:space="4" w:color="4B4B4B"/>
        <w:right w:val="single" w:sz="36" w:space="4" w:color="4B4B4B"/>
      </w:pBdr>
      <w:shd w:val="clear" w:color="auto" w:fill="D1EBDE"/>
      <w:spacing w:before="360" w:after="120" w:line="480" w:lineRule="auto"/>
      <w:jc w:val="center"/>
    </w:pPr>
    <w:rPr>
      <w:rFonts w:ascii="Arial" w:hAnsi="Arial" w:cs="Arial"/>
      <w:b/>
      <w:sz w:val="24"/>
    </w:rPr>
  </w:style>
  <w:style w:type="paragraph" w:customStyle="1" w:styleId="COMPUTER-BCOM-B">
    <w:name w:val="COMPUTER-B (COM-B)"/>
    <w:basedOn w:val="Normal"/>
    <w:next w:val="Body-TextTx"/>
    <w:uiPriority w:val="2"/>
    <w:rsid w:val="0094503D"/>
    <w:pPr>
      <w:widowControl w:val="0"/>
      <w:pBdr>
        <w:top w:val="single" w:sz="12" w:space="1" w:color="4B4B4B"/>
        <w:left w:val="double" w:sz="18" w:space="4" w:color="4B4B4B"/>
        <w:right w:val="double" w:sz="18" w:space="4" w:color="4B4B4B"/>
      </w:pBdr>
      <w:shd w:val="clear" w:color="auto" w:fill="D1EBDE"/>
      <w:spacing w:before="360" w:after="120" w:line="480" w:lineRule="auto"/>
      <w:jc w:val="center"/>
    </w:pPr>
    <w:rPr>
      <w:rFonts w:ascii="Arial" w:hAnsi="Arial" w:cs="Arial"/>
      <w:b/>
      <w:sz w:val="24"/>
    </w:rPr>
  </w:style>
  <w:style w:type="paragraph" w:customStyle="1" w:styleId="SIDEBAR-ASIDE-A">
    <w:name w:val="SIDEBAR-A (SIDE-A)"/>
    <w:basedOn w:val="Normal"/>
    <w:next w:val="Body-TextTx"/>
    <w:uiPriority w:val="2"/>
    <w:rsid w:val="0094503D"/>
    <w:pPr>
      <w:widowControl w:val="0"/>
      <w:pBdr>
        <w:top w:val="single" w:sz="12" w:space="1" w:color="4B4B4B"/>
        <w:left w:val="single" w:sz="36" w:space="4" w:color="4B4B4B"/>
        <w:right w:val="single" w:sz="36" w:space="4" w:color="4B4B4B"/>
      </w:pBdr>
      <w:shd w:val="clear" w:color="auto" w:fill="FFFFCD"/>
      <w:spacing w:before="360" w:after="120" w:line="480" w:lineRule="auto"/>
      <w:jc w:val="center"/>
    </w:pPr>
    <w:rPr>
      <w:rFonts w:ascii="Arial" w:hAnsi="Arial" w:cs="Arial"/>
      <w:b/>
      <w:sz w:val="24"/>
    </w:rPr>
  </w:style>
  <w:style w:type="paragraph" w:customStyle="1" w:styleId="SIDEBAR-BSIDE-B">
    <w:name w:val="SIDEBAR-B (SIDE-B)"/>
    <w:basedOn w:val="Normal"/>
    <w:next w:val="Body-TextTx"/>
    <w:uiPriority w:val="2"/>
    <w:rsid w:val="0094503D"/>
    <w:pPr>
      <w:widowControl w:val="0"/>
      <w:pBdr>
        <w:top w:val="single" w:sz="12" w:space="1" w:color="4B4B4B"/>
        <w:left w:val="double" w:sz="18" w:space="4" w:color="4B4B4B"/>
        <w:right w:val="double" w:sz="18" w:space="4" w:color="4B4B4B"/>
      </w:pBdr>
      <w:shd w:val="clear" w:color="auto" w:fill="FFFFCD"/>
      <w:spacing w:before="360" w:after="120" w:line="480" w:lineRule="auto"/>
      <w:jc w:val="center"/>
    </w:pPr>
    <w:rPr>
      <w:rFonts w:ascii="Arial" w:hAnsi="Arial" w:cs="Arial"/>
      <w:b/>
      <w:sz w:val="24"/>
    </w:rPr>
  </w:style>
  <w:style w:type="paragraph" w:customStyle="1" w:styleId="PULL-QUOTEPQ">
    <w:name w:val="PULL-QUOTE (PQ)"/>
    <w:basedOn w:val="Normal"/>
    <w:next w:val="Body-TextTx"/>
    <w:uiPriority w:val="2"/>
    <w:rsid w:val="0094503D"/>
    <w:pPr>
      <w:widowControl w:val="0"/>
      <w:pBdr>
        <w:top w:val="single" w:sz="12" w:space="1" w:color="4B4B4B"/>
        <w:left w:val="single" w:sz="36" w:space="4" w:color="4B4B4B"/>
        <w:right w:val="single" w:sz="36" w:space="4" w:color="4B4B4B"/>
      </w:pBdr>
      <w:shd w:val="clear" w:color="auto" w:fill="FFFFCD"/>
      <w:spacing w:before="360" w:after="120" w:line="480" w:lineRule="auto"/>
      <w:jc w:val="center"/>
    </w:pPr>
    <w:rPr>
      <w:rFonts w:ascii="Arial" w:hAnsi="Arial" w:cs="Arial"/>
      <w:b/>
      <w:sz w:val="24"/>
    </w:rPr>
  </w:style>
  <w:style w:type="paragraph" w:customStyle="1" w:styleId="IMAGEIMG">
    <w:name w:val="IMAGE (IMG)"/>
    <w:basedOn w:val="Normal"/>
    <w:next w:val="Body-TextTx"/>
    <w:uiPriority w:val="2"/>
    <w:rsid w:val="0094503D"/>
    <w:pPr>
      <w:widowControl w:val="0"/>
      <w:pBdr>
        <w:top w:val="single" w:sz="12" w:space="1" w:color="4B4B4B"/>
        <w:left w:val="single" w:sz="36" w:space="4" w:color="4B4B4B"/>
        <w:right w:val="single" w:sz="36" w:space="4" w:color="4B4B4B"/>
      </w:pBdr>
      <w:shd w:val="clear" w:color="auto" w:fill="FFFFCD"/>
      <w:spacing w:before="360" w:after="120" w:line="480" w:lineRule="auto"/>
      <w:jc w:val="center"/>
    </w:pPr>
    <w:rPr>
      <w:rFonts w:ascii="Arial" w:hAnsi="Arial" w:cs="Arial"/>
      <w:b/>
      <w:sz w:val="24"/>
    </w:rPr>
  </w:style>
  <w:style w:type="paragraph" w:customStyle="1" w:styleId="TABLETBL">
    <w:name w:val="TABLE (TBL)"/>
    <w:basedOn w:val="Normal"/>
    <w:next w:val="Body-TextTx"/>
    <w:uiPriority w:val="2"/>
    <w:rsid w:val="0094503D"/>
    <w:pPr>
      <w:widowControl w:val="0"/>
      <w:pBdr>
        <w:top w:val="single" w:sz="12" w:space="1" w:color="4B4B4B"/>
        <w:left w:val="single" w:sz="36" w:space="4" w:color="4B4B4B"/>
        <w:right w:val="single" w:sz="36" w:space="4" w:color="4B4B4B"/>
      </w:pBdr>
      <w:shd w:val="clear" w:color="auto" w:fill="FFFFCD"/>
      <w:spacing w:before="360" w:after="120" w:line="480" w:lineRule="auto"/>
      <w:jc w:val="center"/>
    </w:pPr>
    <w:rPr>
      <w:rFonts w:ascii="Arial" w:hAnsi="Arial" w:cs="Arial"/>
      <w:b/>
      <w:sz w:val="24"/>
    </w:rPr>
  </w:style>
  <w:style w:type="paragraph" w:customStyle="1" w:styleId="RECIPEREC">
    <w:name w:val="RECIPE (REC)"/>
    <w:basedOn w:val="Normal"/>
    <w:next w:val="Body-TextTx"/>
    <w:uiPriority w:val="2"/>
    <w:rsid w:val="0094503D"/>
    <w:pPr>
      <w:widowControl w:val="0"/>
      <w:pBdr>
        <w:top w:val="single" w:sz="12" w:space="1" w:color="4B4B4B"/>
        <w:left w:val="single" w:sz="36" w:space="4" w:color="4B4B4B"/>
        <w:right w:val="single" w:sz="36" w:space="4" w:color="4B4B4B"/>
      </w:pBdr>
      <w:shd w:val="clear" w:color="auto" w:fill="D1EBDE"/>
      <w:spacing w:before="360" w:after="120" w:line="480" w:lineRule="auto"/>
      <w:jc w:val="center"/>
    </w:pPr>
    <w:rPr>
      <w:rFonts w:ascii="Arial" w:hAnsi="Arial" w:cs="Arial"/>
      <w:b/>
      <w:sz w:val="24"/>
    </w:rPr>
  </w:style>
  <w:style w:type="paragraph" w:customStyle="1" w:styleId="ENDEND">
    <w:name w:val="END (END)"/>
    <w:basedOn w:val="Normal"/>
    <w:next w:val="Body-TextTx"/>
    <w:uiPriority w:val="2"/>
    <w:rsid w:val="0094503D"/>
    <w:pPr>
      <w:widowControl w:val="0"/>
      <w:pBdr>
        <w:left w:val="single" w:sz="36" w:space="4" w:color="000000"/>
        <w:bottom w:val="single" w:sz="12" w:space="1" w:color="000000"/>
        <w:right w:val="single" w:sz="36" w:space="4" w:color="000000"/>
      </w:pBdr>
      <w:shd w:val="clear" w:color="auto" w:fill="808080"/>
      <w:spacing w:before="120" w:after="360" w:line="480" w:lineRule="auto"/>
      <w:jc w:val="center"/>
    </w:pPr>
    <w:rPr>
      <w:rFonts w:ascii="Arial" w:hAnsi="Arial" w:cs="Arial"/>
      <w:b/>
      <w:sz w:val="24"/>
    </w:rPr>
  </w:style>
  <w:style w:type="character" w:customStyle="1" w:styleId="boldb">
    <w:name w:val="bold (b)"/>
    <w:basedOn w:val="DefaultParagraphFont"/>
    <w:uiPriority w:val="1"/>
    <w:qFormat/>
    <w:rsid w:val="0094503D"/>
    <w:rPr>
      <w:rFonts w:ascii="Times New Roman" w:hAnsi="Times New Roman" w:cs="Times New Roman"/>
      <w:b/>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CCFFFF"/>
      <w:vertAlign w:val="baseline"/>
      <w:lang w:val="en-US"/>
      <w14:ligatures w14:val="none"/>
      <w14:numForm w14:val="default"/>
      <w14:numSpacing w14:val="default"/>
      <w14:stylisticSets/>
      <w14:cntxtAlts w14:val="0"/>
    </w:rPr>
  </w:style>
  <w:style w:type="character" w:customStyle="1" w:styleId="itali">
    <w:name w:val="ital (i)"/>
    <w:basedOn w:val="DefaultParagraphFont"/>
    <w:uiPriority w:val="1"/>
    <w:qFormat/>
    <w:rsid w:val="0094503D"/>
    <w:rPr>
      <w:rFonts w:ascii="Times New Roman" w:hAnsi="Times New Roman" w:cs="Times New Roman"/>
      <w:b w:val="0"/>
      <w:i/>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CCFFFF"/>
      <w:vertAlign w:val="baseline"/>
      <w:lang w:val="en-US"/>
      <w14:ligatures w14:val="none"/>
      <w14:numForm w14:val="default"/>
      <w14:numSpacing w14:val="default"/>
      <w14:stylisticSets/>
      <w14:cntxtAlts w14:val="0"/>
    </w:rPr>
  </w:style>
  <w:style w:type="character" w:customStyle="1" w:styleId="underlineu">
    <w:name w:val="underline (u)"/>
    <w:basedOn w:val="DefaultParagraphFont"/>
    <w:uiPriority w:val="1"/>
    <w:rsid w:val="0094503D"/>
    <w:rPr>
      <w:rFonts w:ascii="Times New Roman" w:hAnsi="Times New Roman" w:cs="Times New Roman"/>
      <w:b w:val="0"/>
      <w:i w:val="0"/>
      <w:caps w:val="0"/>
      <w:smallCaps w:val="0"/>
      <w:strike w:val="0"/>
      <w:dstrike w:val="0"/>
      <w:outline w:val="0"/>
      <w:shadow w:val="0"/>
      <w:emboss w:val="0"/>
      <w:imprint w:val="0"/>
      <w:noProof w:val="0"/>
      <w:vanish w:val="0"/>
      <w:color w:val="auto"/>
      <w:w w:val="100"/>
      <w:kern w:val="0"/>
      <w:sz w:val="24"/>
      <w:u w:val="single"/>
      <w:effect w:val="none"/>
      <w:bdr w:val="none" w:sz="0" w:space="0" w:color="auto"/>
      <w:shd w:val="clear" w:color="auto" w:fill="CCFFFF"/>
      <w:vertAlign w:val="baseline"/>
      <w:lang w:val="en-US"/>
      <w14:ligatures w14:val="none"/>
      <w14:numForm w14:val="default"/>
      <w14:numSpacing w14:val="default"/>
      <w14:stylisticSets/>
      <w14:cntxtAlts w14:val="0"/>
    </w:rPr>
  </w:style>
  <w:style w:type="character" w:customStyle="1" w:styleId="smallcapssc">
    <w:name w:val="smallcaps (sc)"/>
    <w:basedOn w:val="DefaultParagraphFont"/>
    <w:uiPriority w:val="1"/>
    <w:qFormat/>
    <w:rsid w:val="0094503D"/>
    <w:rPr>
      <w:rFonts w:ascii="Times New Roman" w:hAnsi="Times New Roman" w:cs="Times New Roman"/>
      <w:b w:val="0"/>
      <w:i w:val="0"/>
      <w:caps w:val="0"/>
      <w:smallCaps/>
      <w:strike w:val="0"/>
      <w:dstrike w:val="0"/>
      <w:outline w:val="0"/>
      <w:shadow w:val="0"/>
      <w:emboss w:val="0"/>
      <w:imprint w:val="0"/>
      <w:noProof w:val="0"/>
      <w:vanish w:val="0"/>
      <w:color w:val="auto"/>
      <w:w w:val="100"/>
      <w:kern w:val="0"/>
      <w:sz w:val="24"/>
      <w:u w:val="none"/>
      <w:effect w:val="none"/>
      <w:bdr w:val="none" w:sz="0" w:space="0" w:color="auto"/>
      <w:shd w:val="clear" w:color="auto" w:fill="CCFFFF"/>
      <w:vertAlign w:val="baseline"/>
      <w:lang w:val="en-US"/>
      <w14:ligatures w14:val="none"/>
      <w14:numForm w14:val="default"/>
      <w14:numSpacing w14:val="default"/>
      <w14:stylisticSets/>
      <w14:cntxtAlts w14:val="0"/>
    </w:rPr>
  </w:style>
  <w:style w:type="character" w:customStyle="1" w:styleId="supersup">
    <w:name w:val="super (sup)"/>
    <w:basedOn w:val="DefaultParagraphFont"/>
    <w:uiPriority w:val="1"/>
    <w:rsid w:val="0094503D"/>
    <w:rPr>
      <w:rFonts w:ascii="Times New Roman" w:hAnsi="Times New Roman" w:cs="Times New Roman"/>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CCFFFF"/>
      <w:vertAlign w:val="superscript"/>
      <w:lang w:val="en-US"/>
      <w14:ligatures w14:val="none"/>
      <w14:numForm w14:val="default"/>
      <w14:numSpacing w14:val="default"/>
      <w14:stylisticSets/>
      <w14:cntxtAlts w14:val="0"/>
    </w:rPr>
  </w:style>
  <w:style w:type="character" w:customStyle="1" w:styleId="subsub">
    <w:name w:val="sub (sub)"/>
    <w:basedOn w:val="DefaultParagraphFont"/>
    <w:uiPriority w:val="1"/>
    <w:rsid w:val="0094503D"/>
    <w:rPr>
      <w:rFonts w:ascii="Times New Roman" w:hAnsi="Times New Roman" w:cs="Times New Roman"/>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CCFFFF"/>
      <w:vertAlign w:val="subscript"/>
      <w:lang w:val="en-US"/>
      <w14:ligatures w14:val="none"/>
      <w14:numForm w14:val="default"/>
      <w14:numSpacing w14:val="default"/>
      <w14:stylisticSets/>
      <w14:cntxtAlts w14:val="0"/>
    </w:rPr>
  </w:style>
  <w:style w:type="character" w:customStyle="1" w:styleId="strikestr">
    <w:name w:val="strike (str)"/>
    <w:basedOn w:val="DefaultParagraphFont"/>
    <w:uiPriority w:val="1"/>
    <w:rsid w:val="0094503D"/>
    <w:rPr>
      <w:rFonts w:ascii="Times New Roman" w:hAnsi="Times New Roman" w:cs="Times New Roman"/>
      <w:b w:val="0"/>
      <w:i w:val="0"/>
      <w:caps w:val="0"/>
      <w:smallCaps w:val="0"/>
      <w:strike/>
      <w:dstrike w:val="0"/>
      <w:outline w:val="0"/>
      <w:shadow w:val="0"/>
      <w:emboss w:val="0"/>
      <w:imprint w:val="0"/>
      <w:noProof w:val="0"/>
      <w:vanish w:val="0"/>
      <w:color w:val="auto"/>
      <w:w w:val="100"/>
      <w:kern w:val="0"/>
      <w:sz w:val="24"/>
      <w:u w:val="none"/>
      <w:effect w:val="none"/>
      <w:bdr w:val="none" w:sz="0" w:space="0" w:color="auto"/>
      <w:shd w:val="clear" w:color="auto" w:fill="CCFFFF"/>
      <w:vertAlign w:val="baseline"/>
      <w:lang w:val="en-US"/>
      <w14:ligatures w14:val="none"/>
      <w14:numForm w14:val="default"/>
      <w14:numSpacing w14:val="default"/>
      <w14:stylisticSets/>
      <w14:cntxtAlts w14:val="0"/>
    </w:rPr>
  </w:style>
  <w:style w:type="character" w:customStyle="1" w:styleId="bold-italbi">
    <w:name w:val="bold-ital (bi)"/>
    <w:basedOn w:val="DefaultParagraphFont"/>
    <w:uiPriority w:val="1"/>
    <w:rsid w:val="0094503D"/>
    <w:rPr>
      <w:rFonts w:ascii="Times New Roman" w:hAnsi="Times New Roman" w:cs="Times New Roman"/>
      <w:b/>
      <w:i/>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CCFFFF"/>
      <w:vertAlign w:val="baseline"/>
      <w:lang w:val="en-US"/>
      <w14:ligatures w14:val="none"/>
      <w14:numForm w14:val="default"/>
      <w14:numSpacing w14:val="default"/>
      <w14:stylisticSets/>
      <w14:cntxtAlts w14:val="0"/>
    </w:rPr>
  </w:style>
  <w:style w:type="character" w:customStyle="1" w:styleId="smallcaps-italsci">
    <w:name w:val="smallcaps-ital (sci)"/>
    <w:basedOn w:val="DefaultParagraphFont"/>
    <w:uiPriority w:val="1"/>
    <w:rsid w:val="0094503D"/>
    <w:rPr>
      <w:rFonts w:ascii="Times New Roman" w:hAnsi="Times New Roman" w:cs="Times New Roman"/>
      <w:b w:val="0"/>
      <w:i/>
      <w:caps w:val="0"/>
      <w:smallCaps/>
      <w:strike w:val="0"/>
      <w:dstrike w:val="0"/>
      <w:outline w:val="0"/>
      <w:shadow w:val="0"/>
      <w:emboss w:val="0"/>
      <w:imprint w:val="0"/>
      <w:noProof w:val="0"/>
      <w:vanish w:val="0"/>
      <w:color w:val="auto"/>
      <w:w w:val="100"/>
      <w:kern w:val="0"/>
      <w:sz w:val="24"/>
      <w:u w:val="none"/>
      <w:effect w:val="none"/>
      <w:bdr w:val="none" w:sz="0" w:space="0" w:color="auto"/>
      <w:shd w:val="clear" w:color="auto" w:fill="CCFFFF"/>
      <w:vertAlign w:val="baseline"/>
      <w:lang w:val="en-US"/>
      <w14:ligatures w14:val="none"/>
      <w14:numForm w14:val="default"/>
      <w14:numSpacing w14:val="default"/>
      <w14:stylisticSets/>
      <w14:cntxtAlts w14:val="0"/>
    </w:rPr>
  </w:style>
  <w:style w:type="character" w:customStyle="1" w:styleId="smallcaps-boldscb">
    <w:name w:val="smallcaps-bold (scb)"/>
    <w:basedOn w:val="DefaultParagraphFont"/>
    <w:uiPriority w:val="1"/>
    <w:rsid w:val="0094503D"/>
    <w:rPr>
      <w:rFonts w:ascii="Times New Roman" w:hAnsi="Times New Roman" w:cs="Times New Roman"/>
      <w:b/>
      <w:i w:val="0"/>
      <w:caps w:val="0"/>
      <w:smallCaps/>
      <w:strike w:val="0"/>
      <w:dstrike w:val="0"/>
      <w:outline w:val="0"/>
      <w:shadow w:val="0"/>
      <w:emboss w:val="0"/>
      <w:imprint w:val="0"/>
      <w:noProof w:val="0"/>
      <w:vanish w:val="0"/>
      <w:color w:val="auto"/>
      <w:w w:val="100"/>
      <w:kern w:val="0"/>
      <w:sz w:val="24"/>
      <w:u w:val="none"/>
      <w:effect w:val="none"/>
      <w:bdr w:val="none" w:sz="0" w:space="0" w:color="auto"/>
      <w:shd w:val="clear" w:color="auto" w:fill="CCFFFF"/>
      <w:vertAlign w:val="baseline"/>
      <w:lang w:val="en-US"/>
      <w14:ligatures w14:val="none"/>
      <w14:numForm w14:val="default"/>
      <w14:numSpacing w14:val="default"/>
      <w14:stylisticSets/>
      <w14:cntxtAlts w14:val="0"/>
    </w:rPr>
  </w:style>
  <w:style w:type="character" w:customStyle="1" w:styleId="smallcaps-bold-italscbi">
    <w:name w:val="smallcaps-bold-ital (scbi)"/>
    <w:basedOn w:val="DefaultParagraphFont"/>
    <w:uiPriority w:val="1"/>
    <w:rsid w:val="0094503D"/>
    <w:rPr>
      <w:rFonts w:ascii="Times New Roman" w:hAnsi="Times New Roman" w:cs="Times New Roman"/>
      <w:b/>
      <w:i/>
      <w:caps w:val="0"/>
      <w:smallCaps/>
      <w:strike w:val="0"/>
      <w:dstrike w:val="0"/>
      <w:outline w:val="0"/>
      <w:shadow w:val="0"/>
      <w:emboss w:val="0"/>
      <w:imprint w:val="0"/>
      <w:noProof w:val="0"/>
      <w:vanish w:val="0"/>
      <w:color w:val="auto"/>
      <w:w w:val="100"/>
      <w:kern w:val="0"/>
      <w:sz w:val="24"/>
      <w:u w:val="none"/>
      <w:effect w:val="none"/>
      <w:bdr w:val="none" w:sz="0" w:space="0" w:color="auto"/>
      <w:shd w:val="clear" w:color="auto" w:fill="CCFFFF"/>
      <w:vertAlign w:val="baseline"/>
      <w:lang w:val="en-US"/>
      <w14:ligatures w14:val="none"/>
      <w14:numForm w14:val="default"/>
      <w14:numSpacing w14:val="default"/>
      <w14:stylisticSets/>
      <w14:cntxtAlts w14:val="0"/>
    </w:rPr>
  </w:style>
  <w:style w:type="character" w:customStyle="1" w:styleId="super-italsupi">
    <w:name w:val="super-ital (supi)"/>
    <w:basedOn w:val="DefaultParagraphFont"/>
    <w:uiPriority w:val="1"/>
    <w:rsid w:val="0094503D"/>
    <w:rPr>
      <w:rFonts w:ascii="Times New Roman" w:hAnsi="Times New Roman" w:cs="Times New Roman"/>
      <w:b w:val="0"/>
      <w:i/>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CCFFFF"/>
      <w:vertAlign w:val="superscript"/>
      <w:lang w:val="en-US"/>
      <w14:ligatures w14:val="none"/>
      <w14:numForm w14:val="default"/>
      <w14:numSpacing w14:val="default"/>
      <w14:stylisticSets/>
      <w14:cntxtAlts w14:val="0"/>
    </w:rPr>
  </w:style>
  <w:style w:type="character" w:customStyle="1" w:styleId="cstyle1cs1">
    <w:name w:val="cstyle1 (cs1)"/>
    <w:basedOn w:val="DefaultParagraphFont"/>
    <w:uiPriority w:val="1"/>
    <w:rsid w:val="0094503D"/>
    <w:rPr>
      <w:rFonts w:ascii="Times New Roman" w:hAnsi="Times New Roman" w:cs="Times New Roman"/>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CCFFFF"/>
      <w:vertAlign w:val="baseline"/>
      <w:lang w:val="en-US"/>
      <w14:ligatures w14:val="none"/>
      <w14:numForm w14:val="default"/>
      <w14:numSpacing w14:val="default"/>
      <w14:stylisticSets/>
      <w14:cntxtAlts w14:val="0"/>
    </w:rPr>
  </w:style>
  <w:style w:type="character" w:customStyle="1" w:styleId="cstyle2cs2">
    <w:name w:val="cstyle2 (cs2)"/>
    <w:basedOn w:val="DefaultParagraphFont"/>
    <w:uiPriority w:val="1"/>
    <w:rsid w:val="0094503D"/>
    <w:rPr>
      <w:rFonts w:ascii="Times New Roman" w:hAnsi="Times New Roman" w:cs="Times New Roman"/>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CCFFFF"/>
      <w:vertAlign w:val="baseline"/>
      <w:lang w:val="en-US"/>
      <w14:ligatures w14:val="none"/>
      <w14:numForm w14:val="default"/>
      <w14:numSpacing w14:val="default"/>
      <w14:stylisticSets/>
      <w14:cntxtAlts w14:val="0"/>
    </w:rPr>
  </w:style>
  <w:style w:type="character" w:customStyle="1" w:styleId="cs-headcshd">
    <w:name w:val="cs-head (cshd)"/>
    <w:basedOn w:val="DefaultParagraphFont"/>
    <w:uiPriority w:val="1"/>
    <w:rsid w:val="0094503D"/>
    <w:rPr>
      <w:rFonts w:ascii="Arial Black" w:hAnsi="Arial Black"/>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DEC3FF"/>
      <w:vertAlign w:val="baseline"/>
      <w:lang w:val="en-US"/>
      <w14:ligatures w14:val="none"/>
      <w14:numForm w14:val="default"/>
      <w14:numSpacing w14:val="default"/>
      <w14:stylisticSets/>
      <w14:cntxtAlts w14:val="0"/>
    </w:rPr>
  </w:style>
  <w:style w:type="character" w:customStyle="1" w:styleId="cs-speakercsp">
    <w:name w:val="cs-speaker (csp)"/>
    <w:basedOn w:val="DefaultParagraphFont"/>
    <w:uiPriority w:val="1"/>
    <w:rsid w:val="0094503D"/>
    <w:rPr>
      <w:rFonts w:ascii="Arial Black" w:hAnsi="Arial Black"/>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DEC3FF"/>
      <w:vertAlign w:val="baseline"/>
      <w:lang w:val="en-US"/>
      <w14:ligatures w14:val="none"/>
      <w14:numForm w14:val="default"/>
      <w14:numSpacing w14:val="default"/>
      <w14:stylisticSets/>
      <w14:cntxtAlts w14:val="0"/>
    </w:rPr>
  </w:style>
  <w:style w:type="character" w:customStyle="1" w:styleId="cs-text-messagectm">
    <w:name w:val="cs-text-message (ctm)"/>
    <w:basedOn w:val="DefaultParagraphFont"/>
    <w:uiPriority w:val="1"/>
    <w:rsid w:val="0094503D"/>
    <w:rPr>
      <w:rFonts w:ascii="Courier New" w:hAnsi="Courier New" w:cs="Courier New"/>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DEC3FF"/>
      <w:vertAlign w:val="baseline"/>
      <w:lang w:val="en-US"/>
      <w14:ligatures w14:val="none"/>
      <w14:numForm w14:val="default"/>
      <w14:numSpacing w14:val="default"/>
      <w14:stylisticSets/>
      <w14:cntxtAlts w14:val="0"/>
    </w:rPr>
  </w:style>
  <w:style w:type="character" w:customStyle="1" w:styleId="cs-computerccom">
    <w:name w:val="cs-computer (ccom)"/>
    <w:basedOn w:val="DefaultParagraphFont"/>
    <w:uiPriority w:val="1"/>
    <w:rsid w:val="0094503D"/>
    <w:rPr>
      <w:rFonts w:ascii="Courier New" w:hAnsi="Courier New" w:cs="Courier New"/>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DEC3FF"/>
      <w:vertAlign w:val="baseline"/>
      <w:lang w:val="en-US"/>
      <w14:ligatures w14:val="none"/>
      <w14:numForm w14:val="default"/>
      <w14:numSpacing w14:val="default"/>
      <w14:stylisticSets/>
      <w14:cntxtAlts w14:val="0"/>
    </w:rPr>
  </w:style>
  <w:style w:type="character" w:customStyle="1" w:styleId="cs-design-notecdn">
    <w:name w:val="cs-design-note (cdn)"/>
    <w:basedOn w:val="DefaultParagraphFont"/>
    <w:uiPriority w:val="1"/>
    <w:rsid w:val="0094503D"/>
    <w:rPr>
      <w:rFonts w:ascii="Arial" w:hAnsi="Arial" w:cs="Arial"/>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FF0000"/>
      <w:vertAlign w:val="baseline"/>
      <w:lang w:val="en-US"/>
      <w14:ligatures w14:val="none"/>
      <w14:numForm w14:val="default"/>
      <w14:numSpacing w14:val="default"/>
      <w14:stylisticSets/>
      <w14:cntxtAlts w14:val="0"/>
    </w:rPr>
  </w:style>
  <w:style w:type="character" w:customStyle="1" w:styleId="cs-image-placementcimg">
    <w:name w:val="cs-image-placement (cimg)"/>
    <w:basedOn w:val="DefaultParagraphFont"/>
    <w:uiPriority w:val="1"/>
    <w:rsid w:val="0094503D"/>
    <w:rPr>
      <w:rFonts w:ascii="Arial" w:hAnsi="Arial" w:cs="Arial"/>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FF0000"/>
      <w:vertAlign w:val="baseline"/>
      <w:lang w:val="en-US"/>
      <w14:ligatures w14:val="none"/>
      <w14:numForm w14:val="default"/>
      <w14:numSpacing w14:val="default"/>
      <w14:stylisticSets/>
      <w14:cntxtAlts w14:val="0"/>
    </w:rPr>
  </w:style>
  <w:style w:type="character" w:customStyle="1" w:styleId="symbolssym">
    <w:name w:val="symbols (sym)"/>
    <w:basedOn w:val="DefaultParagraphFont"/>
    <w:uiPriority w:val="1"/>
    <w:rsid w:val="0094503D"/>
    <w:rPr>
      <w:rFonts w:ascii="Times New Roman" w:hAnsi="Times New Roman" w:cs="Times New Roman"/>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FFCC99"/>
      <w:vertAlign w:val="baseline"/>
      <w:lang w:val="en-US"/>
      <w14:ligatures w14:val="none"/>
      <w14:numForm w14:val="default"/>
      <w14:numSpacing w14:val="default"/>
      <w14:stylisticSets/>
      <w14:cntxtAlts w14:val="0"/>
    </w:rPr>
  </w:style>
  <w:style w:type="character" w:customStyle="1" w:styleId="symbols-italsymi">
    <w:name w:val="symbols-ital (symi)"/>
    <w:basedOn w:val="DefaultParagraphFont"/>
    <w:uiPriority w:val="1"/>
    <w:rsid w:val="0094503D"/>
    <w:rPr>
      <w:rFonts w:ascii="Times New Roman" w:hAnsi="Times New Roman" w:cs="Times New Roman"/>
      <w:b w:val="0"/>
      <w:i/>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FFCC99"/>
      <w:vertAlign w:val="baseline"/>
      <w:lang w:val="en-US"/>
      <w14:ligatures w14:val="none"/>
      <w14:numForm w14:val="default"/>
      <w14:numSpacing w14:val="default"/>
      <w14:stylisticSets/>
      <w14:cntxtAlts w14:val="0"/>
    </w:rPr>
  </w:style>
  <w:style w:type="character" w:customStyle="1" w:styleId="cross-referencexref">
    <w:name w:val="cross-reference (xref)"/>
    <w:basedOn w:val="DefaultParagraphFont"/>
    <w:uiPriority w:val="1"/>
    <w:rsid w:val="0094503D"/>
    <w:rPr>
      <w:rFonts w:ascii="Times New Roman" w:hAnsi="Times New Roman" w:cs="Times New Roman"/>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99CCFF"/>
      <w:vertAlign w:val="baseline"/>
      <w:lang w:val="en-US"/>
      <w14:ligatures w14:val="none"/>
      <w14:numForm w14:val="default"/>
      <w14:numSpacing w14:val="default"/>
      <w14:stylisticSets/>
      <w14:cntxtAlts w14:val="0"/>
    </w:rPr>
  </w:style>
  <w:style w:type="character" w:customStyle="1" w:styleId="redacted-textred">
    <w:name w:val="redacted-text (red)"/>
    <w:basedOn w:val="DefaultParagraphFont"/>
    <w:uiPriority w:val="1"/>
    <w:rsid w:val="0094503D"/>
    <w:rPr>
      <w:rFonts w:ascii="Times New Roman" w:hAnsi="Times New Roman" w:cs="Times New Roman"/>
      <w:b/>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DEC3FF"/>
      <w:vertAlign w:val="baseline"/>
      <w:lang w:val="en-US"/>
      <w14:ligatures w14:val="none"/>
      <w14:numForm w14:val="default"/>
      <w14:numSpacing w14:val="default"/>
      <w14:stylisticSets/>
      <w14:cntxtAlts w14:val="0"/>
    </w:rPr>
  </w:style>
  <w:style w:type="character" w:customStyle="1" w:styleId="keyphrasekp">
    <w:name w:val="keyphrase (kp)"/>
    <w:basedOn w:val="DefaultParagraphFont"/>
    <w:uiPriority w:val="1"/>
    <w:rsid w:val="0094503D"/>
    <w:rPr>
      <w:rFonts w:ascii="Times New Roman" w:hAnsi="Times New Roman" w:cs="Times New Roman"/>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99CCFF"/>
      <w:vertAlign w:val="baseline"/>
      <w:lang w:val="en-US"/>
      <w14:ligatures w14:val="none"/>
      <w14:numForm w14:val="default"/>
      <w14:numSpacing w14:val="default"/>
      <w14:stylisticSets/>
      <w14:cntxtAlts w14:val="0"/>
    </w:rPr>
  </w:style>
  <w:style w:type="character" w:customStyle="1" w:styleId="cs-cleanup-excludecex">
    <w:name w:val="cs-cleanup-exclude (cex)"/>
    <w:basedOn w:val="DefaultParagraphFont"/>
    <w:uiPriority w:val="1"/>
    <w:rsid w:val="0094503D"/>
    <w:rPr>
      <w:rFonts w:ascii="Times New Roman" w:hAnsi="Times New Roman" w:cs="Times New Roman"/>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FFCC99"/>
      <w:vertAlign w:val="baseline"/>
      <w:lang w:val="en-US"/>
      <w14:ligatures w14:val="none"/>
      <w14:numForm w14:val="default"/>
      <w14:numSpacing w14:val="default"/>
      <w14:stylisticSets/>
      <w14:cntxtAlts w14:val="0"/>
    </w:rPr>
  </w:style>
  <w:style w:type="character" w:customStyle="1" w:styleId="bookmaker-keep-togetherbkt">
    <w:name w:val="bookmaker-keep-together (bkt)"/>
    <w:basedOn w:val="DefaultParagraphFont"/>
    <w:uiPriority w:val="1"/>
    <w:rsid w:val="0094503D"/>
    <w:rPr>
      <w:rFonts w:ascii="Times New Roman" w:hAnsi="Times New Roman" w:cs="Times New Roman"/>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BCE890"/>
      <w:vertAlign w:val="baseline"/>
      <w:lang w:val="en-US"/>
      <w14:ligatures w14:val="none"/>
      <w14:numForm w14:val="default"/>
      <w14:numSpacing w14:val="default"/>
      <w14:stylisticSets/>
      <w14:cntxtAlts w14:val="0"/>
    </w:rPr>
  </w:style>
  <w:style w:type="character" w:customStyle="1" w:styleId="bookmaker-loosenbln">
    <w:name w:val="bookmaker-loosen (bln)"/>
    <w:basedOn w:val="DefaultParagraphFont"/>
    <w:uiPriority w:val="1"/>
    <w:rsid w:val="0094503D"/>
    <w:rPr>
      <w:rFonts w:ascii="Times New Roman" w:hAnsi="Times New Roman" w:cs="Times New Roman"/>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BCE890"/>
      <w:vertAlign w:val="baseline"/>
      <w:lang w:val="en-US"/>
      <w14:ligatures w14:val="none"/>
      <w14:numForm w14:val="default"/>
      <w14:numSpacing w14:val="default"/>
      <w14:stylisticSets/>
      <w14:cntxtAlts w14:val="0"/>
    </w:rPr>
  </w:style>
  <w:style w:type="character" w:customStyle="1" w:styleId="bookmaker-tightenbti">
    <w:name w:val="bookmaker-tighten (bti)"/>
    <w:basedOn w:val="DefaultParagraphFont"/>
    <w:uiPriority w:val="1"/>
    <w:rsid w:val="0094503D"/>
    <w:rPr>
      <w:rFonts w:ascii="Times New Roman" w:hAnsi="Times New Roman" w:cs="Times New Roman"/>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BCE890"/>
      <w:vertAlign w:val="baseline"/>
      <w:lang w:val="en-US"/>
      <w14:ligatures w14:val="none"/>
      <w14:numForm w14:val="default"/>
      <w14:numSpacing w14:val="default"/>
      <w14:stylisticSets/>
      <w14:cntxtAlts w14:val="0"/>
    </w:rPr>
  </w:style>
  <w:style w:type="character" w:customStyle="1" w:styleId="cs-isbnisbn">
    <w:name w:val="cs-isbn (isbn)"/>
    <w:basedOn w:val="DefaultParagraphFont"/>
    <w:uiPriority w:val="1"/>
    <w:rsid w:val="0094503D"/>
    <w:rPr>
      <w:rFonts w:ascii="Times New Roman" w:hAnsi="Times New Roman" w:cs="Times New Roman"/>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FFCC99"/>
      <w:vertAlign w:val="baseline"/>
      <w:lang w:val="en-US"/>
      <w14:ligatures w14:val="none"/>
      <w14:numForm w14:val="default"/>
      <w14:numSpacing w14:val="default"/>
      <w14:stylisticSets/>
      <w14:cntxtAlts w14:val="0"/>
    </w:rPr>
  </w:style>
  <w:style w:type="numbering" w:styleId="111111">
    <w:name w:val="Outline List 2"/>
    <w:basedOn w:val="NoList"/>
    <w:uiPriority w:val="89"/>
    <w:unhideWhenUsed/>
    <w:rsid w:val="0094503D"/>
    <w:pPr>
      <w:numPr>
        <w:numId w:val="5"/>
      </w:numPr>
    </w:pPr>
  </w:style>
  <w:style w:type="numbering" w:styleId="1ai">
    <w:name w:val="Outline List 1"/>
    <w:basedOn w:val="NoList"/>
    <w:uiPriority w:val="89"/>
    <w:unhideWhenUsed/>
    <w:rsid w:val="0094503D"/>
    <w:pPr>
      <w:numPr>
        <w:numId w:val="6"/>
      </w:numPr>
    </w:pPr>
  </w:style>
  <w:style w:type="numbering" w:styleId="ArticleSection">
    <w:name w:val="Outline List 3"/>
    <w:basedOn w:val="NoList"/>
    <w:uiPriority w:val="89"/>
    <w:unhideWhenUsed/>
    <w:rsid w:val="0094503D"/>
    <w:pPr>
      <w:numPr>
        <w:numId w:val="7"/>
      </w:numPr>
    </w:pPr>
  </w:style>
  <w:style w:type="paragraph" w:styleId="Bibliography">
    <w:name w:val="Bibliography"/>
    <w:basedOn w:val="Normal"/>
    <w:next w:val="Normal"/>
    <w:uiPriority w:val="89"/>
    <w:unhideWhenUsed/>
    <w:rsid w:val="0094503D"/>
  </w:style>
  <w:style w:type="paragraph" w:styleId="BlockText">
    <w:name w:val="Block Text"/>
    <w:basedOn w:val="Normal"/>
    <w:uiPriority w:val="89"/>
    <w:unhideWhenUsed/>
    <w:rsid w:val="0094503D"/>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eastAsiaTheme="minorEastAsia"/>
      <w:i/>
      <w:iCs/>
      <w:color w:val="4F81BD" w:themeColor="accent1"/>
    </w:rPr>
  </w:style>
  <w:style w:type="paragraph" w:styleId="BodyText">
    <w:name w:val="Body Text"/>
    <w:basedOn w:val="Normal"/>
    <w:link w:val="BodyTextChar"/>
    <w:uiPriority w:val="89"/>
    <w:unhideWhenUsed/>
    <w:rsid w:val="0094503D"/>
    <w:pPr>
      <w:spacing w:after="120"/>
    </w:pPr>
  </w:style>
  <w:style w:type="character" w:customStyle="1" w:styleId="BodyTextChar">
    <w:name w:val="Body Text Char"/>
    <w:basedOn w:val="DefaultParagraphFont"/>
    <w:link w:val="BodyText"/>
    <w:uiPriority w:val="89"/>
    <w:rsid w:val="0094503D"/>
    <w:rPr>
      <w:rFonts w:asciiTheme="minorHAnsi" w:eastAsiaTheme="minorHAnsi" w:hAnsiTheme="minorHAnsi" w:cstheme="minorBidi"/>
      <w:sz w:val="22"/>
      <w:szCs w:val="22"/>
      <w:lang w:bidi="ar-SA"/>
    </w:rPr>
  </w:style>
  <w:style w:type="paragraph" w:styleId="BodyText2">
    <w:name w:val="Body Text 2"/>
    <w:basedOn w:val="Normal"/>
    <w:link w:val="BodyText2Char"/>
    <w:uiPriority w:val="89"/>
    <w:unhideWhenUsed/>
    <w:rsid w:val="0094503D"/>
    <w:pPr>
      <w:spacing w:after="120" w:line="480" w:lineRule="auto"/>
    </w:pPr>
  </w:style>
  <w:style w:type="character" w:customStyle="1" w:styleId="BodyText2Char">
    <w:name w:val="Body Text 2 Char"/>
    <w:basedOn w:val="DefaultParagraphFont"/>
    <w:link w:val="BodyText2"/>
    <w:uiPriority w:val="89"/>
    <w:rsid w:val="0094503D"/>
    <w:rPr>
      <w:rFonts w:asciiTheme="minorHAnsi" w:eastAsiaTheme="minorHAnsi" w:hAnsiTheme="minorHAnsi" w:cstheme="minorBidi"/>
      <w:sz w:val="22"/>
      <w:szCs w:val="22"/>
      <w:lang w:bidi="ar-SA"/>
    </w:rPr>
  </w:style>
  <w:style w:type="paragraph" w:styleId="BodyText3">
    <w:name w:val="Body Text 3"/>
    <w:basedOn w:val="Normal"/>
    <w:link w:val="BodyText3Char"/>
    <w:uiPriority w:val="89"/>
    <w:unhideWhenUsed/>
    <w:rsid w:val="0094503D"/>
    <w:pPr>
      <w:spacing w:after="120"/>
    </w:pPr>
    <w:rPr>
      <w:sz w:val="16"/>
      <w:szCs w:val="16"/>
    </w:rPr>
  </w:style>
  <w:style w:type="character" w:customStyle="1" w:styleId="BodyText3Char">
    <w:name w:val="Body Text 3 Char"/>
    <w:basedOn w:val="DefaultParagraphFont"/>
    <w:link w:val="BodyText3"/>
    <w:uiPriority w:val="89"/>
    <w:rsid w:val="0094503D"/>
    <w:rPr>
      <w:rFonts w:asciiTheme="minorHAnsi" w:eastAsiaTheme="minorHAnsi" w:hAnsiTheme="minorHAnsi" w:cstheme="minorBidi"/>
      <w:sz w:val="16"/>
      <w:szCs w:val="16"/>
      <w:lang w:bidi="ar-SA"/>
    </w:rPr>
  </w:style>
  <w:style w:type="paragraph" w:styleId="BodyTextFirstIndent">
    <w:name w:val="Body Text First Indent"/>
    <w:basedOn w:val="BodyText"/>
    <w:link w:val="BodyTextFirstIndentChar"/>
    <w:uiPriority w:val="89"/>
    <w:unhideWhenUsed/>
    <w:rsid w:val="0094503D"/>
    <w:pPr>
      <w:spacing w:after="160"/>
      <w:ind w:firstLine="360"/>
    </w:pPr>
  </w:style>
  <w:style w:type="character" w:customStyle="1" w:styleId="BodyTextFirstIndentChar">
    <w:name w:val="Body Text First Indent Char"/>
    <w:basedOn w:val="BodyTextChar"/>
    <w:link w:val="BodyTextFirstIndent"/>
    <w:uiPriority w:val="89"/>
    <w:rsid w:val="0094503D"/>
    <w:rPr>
      <w:rFonts w:asciiTheme="minorHAnsi" w:eastAsiaTheme="minorHAnsi" w:hAnsiTheme="minorHAnsi" w:cstheme="minorBidi"/>
      <w:sz w:val="22"/>
      <w:szCs w:val="22"/>
      <w:lang w:bidi="ar-SA"/>
    </w:rPr>
  </w:style>
  <w:style w:type="paragraph" w:styleId="BodyTextIndent">
    <w:name w:val="Body Text Indent"/>
    <w:basedOn w:val="Normal"/>
    <w:link w:val="BodyTextIndentChar"/>
    <w:uiPriority w:val="89"/>
    <w:unhideWhenUsed/>
    <w:rsid w:val="0094503D"/>
    <w:pPr>
      <w:spacing w:after="120"/>
      <w:ind w:left="360"/>
    </w:pPr>
  </w:style>
  <w:style w:type="character" w:customStyle="1" w:styleId="BodyTextIndentChar">
    <w:name w:val="Body Text Indent Char"/>
    <w:basedOn w:val="DefaultParagraphFont"/>
    <w:link w:val="BodyTextIndent"/>
    <w:uiPriority w:val="89"/>
    <w:rsid w:val="0094503D"/>
    <w:rPr>
      <w:rFonts w:asciiTheme="minorHAnsi" w:eastAsiaTheme="minorHAnsi" w:hAnsiTheme="minorHAnsi" w:cstheme="minorBidi"/>
      <w:sz w:val="22"/>
      <w:szCs w:val="22"/>
      <w:lang w:bidi="ar-SA"/>
    </w:rPr>
  </w:style>
  <w:style w:type="paragraph" w:styleId="BodyTextFirstIndent2">
    <w:name w:val="Body Text First Indent 2"/>
    <w:basedOn w:val="BodyTextIndent"/>
    <w:link w:val="BodyTextFirstIndent2Char"/>
    <w:uiPriority w:val="89"/>
    <w:unhideWhenUsed/>
    <w:rsid w:val="0094503D"/>
    <w:pPr>
      <w:spacing w:after="160"/>
      <w:ind w:firstLine="360"/>
    </w:pPr>
  </w:style>
  <w:style w:type="character" w:customStyle="1" w:styleId="BodyTextFirstIndent2Char">
    <w:name w:val="Body Text First Indent 2 Char"/>
    <w:basedOn w:val="BodyTextIndentChar"/>
    <w:link w:val="BodyTextFirstIndent2"/>
    <w:uiPriority w:val="89"/>
    <w:rsid w:val="0094503D"/>
    <w:rPr>
      <w:rFonts w:asciiTheme="minorHAnsi" w:eastAsiaTheme="minorHAnsi" w:hAnsiTheme="minorHAnsi" w:cstheme="minorBidi"/>
      <w:sz w:val="22"/>
      <w:szCs w:val="22"/>
      <w:lang w:bidi="ar-SA"/>
    </w:rPr>
  </w:style>
  <w:style w:type="paragraph" w:styleId="BodyTextIndent2">
    <w:name w:val="Body Text Indent 2"/>
    <w:basedOn w:val="Normal"/>
    <w:link w:val="BodyTextIndent2Char"/>
    <w:uiPriority w:val="89"/>
    <w:unhideWhenUsed/>
    <w:rsid w:val="0094503D"/>
    <w:pPr>
      <w:spacing w:after="120" w:line="480" w:lineRule="auto"/>
      <w:ind w:left="360"/>
    </w:pPr>
  </w:style>
  <w:style w:type="character" w:customStyle="1" w:styleId="BodyTextIndent2Char">
    <w:name w:val="Body Text Indent 2 Char"/>
    <w:basedOn w:val="DefaultParagraphFont"/>
    <w:link w:val="BodyTextIndent2"/>
    <w:uiPriority w:val="89"/>
    <w:rsid w:val="0094503D"/>
    <w:rPr>
      <w:rFonts w:asciiTheme="minorHAnsi" w:eastAsiaTheme="minorHAnsi" w:hAnsiTheme="minorHAnsi" w:cstheme="minorBidi"/>
      <w:sz w:val="22"/>
      <w:szCs w:val="22"/>
      <w:lang w:bidi="ar-SA"/>
    </w:rPr>
  </w:style>
  <w:style w:type="paragraph" w:styleId="BodyTextIndent3">
    <w:name w:val="Body Text Indent 3"/>
    <w:basedOn w:val="Normal"/>
    <w:link w:val="BodyTextIndent3Char"/>
    <w:uiPriority w:val="89"/>
    <w:unhideWhenUsed/>
    <w:rsid w:val="0094503D"/>
    <w:pPr>
      <w:spacing w:after="120"/>
      <w:ind w:left="360"/>
    </w:pPr>
    <w:rPr>
      <w:sz w:val="16"/>
      <w:szCs w:val="16"/>
    </w:rPr>
  </w:style>
  <w:style w:type="character" w:customStyle="1" w:styleId="BodyTextIndent3Char">
    <w:name w:val="Body Text Indent 3 Char"/>
    <w:basedOn w:val="DefaultParagraphFont"/>
    <w:link w:val="BodyTextIndent3"/>
    <w:uiPriority w:val="89"/>
    <w:rsid w:val="0094503D"/>
    <w:rPr>
      <w:rFonts w:asciiTheme="minorHAnsi" w:eastAsiaTheme="minorHAnsi" w:hAnsiTheme="minorHAnsi" w:cstheme="minorBidi"/>
      <w:sz w:val="16"/>
      <w:szCs w:val="16"/>
      <w:lang w:bidi="ar-SA"/>
    </w:rPr>
  </w:style>
  <w:style w:type="character" w:styleId="BookTitle">
    <w:name w:val="Book Title"/>
    <w:basedOn w:val="DefaultParagraphFont"/>
    <w:uiPriority w:val="89"/>
    <w:qFormat/>
    <w:rsid w:val="0094503D"/>
    <w:rPr>
      <w:b/>
      <w:bCs/>
      <w:i/>
      <w:iCs/>
      <w:spacing w:val="5"/>
    </w:rPr>
  </w:style>
  <w:style w:type="paragraph" w:styleId="Caption">
    <w:name w:val="caption"/>
    <w:basedOn w:val="Normal"/>
    <w:next w:val="Normal"/>
    <w:uiPriority w:val="89"/>
    <w:unhideWhenUsed/>
    <w:qFormat/>
    <w:rsid w:val="0094503D"/>
    <w:pPr>
      <w:spacing w:after="200" w:line="240" w:lineRule="auto"/>
    </w:pPr>
    <w:rPr>
      <w:i/>
      <w:iCs/>
      <w:color w:val="1F497D" w:themeColor="text2"/>
      <w:sz w:val="18"/>
      <w:szCs w:val="18"/>
    </w:rPr>
  </w:style>
  <w:style w:type="paragraph" w:styleId="Closing">
    <w:name w:val="Closing"/>
    <w:basedOn w:val="Normal"/>
    <w:link w:val="ClosingChar"/>
    <w:uiPriority w:val="89"/>
    <w:unhideWhenUsed/>
    <w:rsid w:val="0094503D"/>
    <w:pPr>
      <w:spacing w:after="0" w:line="240" w:lineRule="auto"/>
      <w:ind w:left="4320"/>
    </w:pPr>
  </w:style>
  <w:style w:type="character" w:customStyle="1" w:styleId="ClosingChar">
    <w:name w:val="Closing Char"/>
    <w:basedOn w:val="DefaultParagraphFont"/>
    <w:link w:val="Closing"/>
    <w:uiPriority w:val="89"/>
    <w:rsid w:val="0094503D"/>
    <w:rPr>
      <w:rFonts w:asciiTheme="minorHAnsi" w:eastAsiaTheme="minorHAnsi" w:hAnsiTheme="minorHAnsi" w:cstheme="minorBidi"/>
      <w:sz w:val="22"/>
      <w:szCs w:val="22"/>
      <w:lang w:bidi="ar-SA"/>
    </w:rPr>
  </w:style>
  <w:style w:type="table" w:styleId="ColorfulGrid">
    <w:name w:val="Colorful Grid"/>
    <w:basedOn w:val="TableNormal"/>
    <w:uiPriority w:val="89"/>
    <w:unhideWhenUsed/>
    <w:rsid w:val="0094503D"/>
    <w:rPr>
      <w:rFonts w:asciiTheme="minorHAnsi" w:eastAsiaTheme="minorHAnsi" w:hAnsiTheme="minorHAnsi" w:cstheme="minorBidi"/>
      <w:color w:val="000000" w:themeColor="text1"/>
      <w:sz w:val="22"/>
      <w:szCs w:val="22"/>
      <w:lang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89"/>
    <w:unhideWhenUsed/>
    <w:rsid w:val="0094503D"/>
    <w:rPr>
      <w:rFonts w:asciiTheme="minorHAnsi" w:eastAsiaTheme="minorHAnsi" w:hAnsiTheme="minorHAnsi" w:cstheme="minorBidi"/>
      <w:color w:val="000000" w:themeColor="text1"/>
      <w:sz w:val="22"/>
      <w:szCs w:val="22"/>
      <w:lang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89"/>
    <w:unhideWhenUsed/>
    <w:rsid w:val="0094503D"/>
    <w:rPr>
      <w:rFonts w:asciiTheme="minorHAnsi" w:eastAsiaTheme="minorHAnsi" w:hAnsiTheme="minorHAnsi" w:cstheme="minorBidi"/>
      <w:color w:val="000000" w:themeColor="text1"/>
      <w:sz w:val="22"/>
      <w:szCs w:val="22"/>
      <w:lang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89"/>
    <w:unhideWhenUsed/>
    <w:rsid w:val="0094503D"/>
    <w:rPr>
      <w:rFonts w:asciiTheme="minorHAnsi" w:eastAsiaTheme="minorHAnsi" w:hAnsiTheme="minorHAnsi" w:cstheme="minorBidi"/>
      <w:color w:val="000000" w:themeColor="text1"/>
      <w:sz w:val="22"/>
      <w:szCs w:val="22"/>
      <w:lang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89"/>
    <w:unhideWhenUsed/>
    <w:rsid w:val="0094503D"/>
    <w:rPr>
      <w:rFonts w:asciiTheme="minorHAnsi" w:eastAsiaTheme="minorHAnsi" w:hAnsiTheme="minorHAnsi" w:cstheme="minorBidi"/>
      <w:color w:val="000000" w:themeColor="text1"/>
      <w:sz w:val="22"/>
      <w:szCs w:val="22"/>
      <w:lang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89"/>
    <w:unhideWhenUsed/>
    <w:rsid w:val="0094503D"/>
    <w:rPr>
      <w:rFonts w:asciiTheme="minorHAnsi" w:eastAsiaTheme="minorHAnsi" w:hAnsiTheme="minorHAnsi" w:cstheme="minorBidi"/>
      <w:color w:val="000000" w:themeColor="text1"/>
      <w:sz w:val="22"/>
      <w:szCs w:val="22"/>
      <w:lang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89"/>
    <w:unhideWhenUsed/>
    <w:rsid w:val="0094503D"/>
    <w:rPr>
      <w:rFonts w:asciiTheme="minorHAnsi" w:eastAsiaTheme="minorHAnsi" w:hAnsiTheme="minorHAnsi" w:cstheme="minorBidi"/>
      <w:color w:val="000000" w:themeColor="text1"/>
      <w:sz w:val="22"/>
      <w:szCs w:val="22"/>
      <w:lang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89"/>
    <w:unhideWhenUsed/>
    <w:rsid w:val="0094503D"/>
    <w:rPr>
      <w:rFonts w:asciiTheme="minorHAnsi" w:eastAsiaTheme="minorHAnsi" w:hAnsiTheme="minorHAnsi" w:cstheme="minorBidi"/>
      <w:color w:val="000000" w:themeColor="text1"/>
      <w:sz w:val="22"/>
      <w:szCs w:val="22"/>
      <w:lang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89"/>
    <w:unhideWhenUsed/>
    <w:rsid w:val="0094503D"/>
    <w:rPr>
      <w:rFonts w:asciiTheme="minorHAnsi" w:eastAsiaTheme="minorHAnsi" w:hAnsiTheme="minorHAnsi" w:cstheme="minorBidi"/>
      <w:color w:val="000000" w:themeColor="text1"/>
      <w:sz w:val="22"/>
      <w:szCs w:val="22"/>
      <w:lang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89"/>
    <w:unhideWhenUsed/>
    <w:rsid w:val="0094503D"/>
    <w:rPr>
      <w:rFonts w:asciiTheme="minorHAnsi" w:eastAsiaTheme="minorHAnsi" w:hAnsiTheme="minorHAnsi" w:cstheme="minorBidi"/>
      <w:color w:val="000000" w:themeColor="text1"/>
      <w:sz w:val="22"/>
      <w:szCs w:val="22"/>
      <w:lang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89"/>
    <w:unhideWhenUsed/>
    <w:rsid w:val="0094503D"/>
    <w:rPr>
      <w:rFonts w:asciiTheme="minorHAnsi" w:eastAsiaTheme="minorHAnsi" w:hAnsiTheme="minorHAnsi" w:cstheme="minorBidi"/>
      <w:color w:val="000000" w:themeColor="text1"/>
      <w:sz w:val="22"/>
      <w:szCs w:val="22"/>
      <w:lang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89"/>
    <w:unhideWhenUsed/>
    <w:rsid w:val="0094503D"/>
    <w:rPr>
      <w:rFonts w:asciiTheme="minorHAnsi" w:eastAsiaTheme="minorHAnsi" w:hAnsiTheme="minorHAnsi" w:cstheme="minorBidi"/>
      <w:color w:val="000000" w:themeColor="text1"/>
      <w:sz w:val="22"/>
      <w:szCs w:val="22"/>
      <w:lang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89"/>
    <w:unhideWhenUsed/>
    <w:rsid w:val="0094503D"/>
    <w:rPr>
      <w:rFonts w:asciiTheme="minorHAnsi" w:eastAsiaTheme="minorHAnsi" w:hAnsiTheme="minorHAnsi" w:cstheme="minorBidi"/>
      <w:color w:val="000000" w:themeColor="text1"/>
      <w:sz w:val="22"/>
      <w:szCs w:val="22"/>
      <w:lang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89"/>
    <w:unhideWhenUsed/>
    <w:rsid w:val="0094503D"/>
    <w:rPr>
      <w:rFonts w:asciiTheme="minorHAnsi" w:eastAsiaTheme="minorHAnsi" w:hAnsiTheme="minorHAnsi" w:cstheme="minorBidi"/>
      <w:color w:val="000000" w:themeColor="text1"/>
      <w:sz w:val="22"/>
      <w:szCs w:val="22"/>
      <w:lang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89"/>
    <w:unhideWhenUsed/>
    <w:rsid w:val="0094503D"/>
    <w:rPr>
      <w:rFonts w:asciiTheme="minorHAnsi" w:eastAsiaTheme="minorHAnsi" w:hAnsiTheme="minorHAnsi" w:cstheme="minorBidi"/>
      <w:color w:val="000000" w:themeColor="text1"/>
      <w:sz w:val="22"/>
      <w:szCs w:val="22"/>
      <w:lang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89"/>
    <w:unhideWhenUsed/>
    <w:rsid w:val="0094503D"/>
    <w:rPr>
      <w:rFonts w:asciiTheme="minorHAnsi" w:eastAsiaTheme="minorHAnsi" w:hAnsiTheme="minorHAnsi" w:cstheme="minorBidi"/>
      <w:color w:val="000000" w:themeColor="text1"/>
      <w:sz w:val="22"/>
      <w:szCs w:val="22"/>
      <w:lang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89"/>
    <w:unhideWhenUsed/>
    <w:rsid w:val="0094503D"/>
    <w:rPr>
      <w:rFonts w:asciiTheme="minorHAnsi" w:eastAsiaTheme="minorHAnsi" w:hAnsiTheme="minorHAnsi" w:cstheme="minorBidi"/>
      <w:color w:val="000000" w:themeColor="text1"/>
      <w:sz w:val="22"/>
      <w:szCs w:val="22"/>
      <w:lang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89"/>
    <w:unhideWhenUsed/>
    <w:rsid w:val="0094503D"/>
    <w:rPr>
      <w:rFonts w:asciiTheme="minorHAnsi" w:eastAsiaTheme="minorHAnsi" w:hAnsiTheme="minorHAnsi" w:cstheme="minorBidi"/>
      <w:color w:val="000000" w:themeColor="text1"/>
      <w:sz w:val="22"/>
      <w:szCs w:val="22"/>
      <w:lang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89"/>
    <w:unhideWhenUsed/>
    <w:rsid w:val="0094503D"/>
    <w:rPr>
      <w:rFonts w:asciiTheme="minorHAnsi" w:eastAsiaTheme="minorHAnsi" w:hAnsiTheme="minorHAnsi" w:cstheme="minorBidi"/>
      <w:color w:val="000000" w:themeColor="text1"/>
      <w:sz w:val="22"/>
      <w:szCs w:val="22"/>
      <w:lang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89"/>
    <w:unhideWhenUsed/>
    <w:rsid w:val="0094503D"/>
    <w:rPr>
      <w:rFonts w:asciiTheme="minorHAnsi" w:eastAsiaTheme="minorHAnsi" w:hAnsiTheme="minorHAnsi" w:cstheme="minorBidi"/>
      <w:color w:val="000000" w:themeColor="text1"/>
      <w:sz w:val="22"/>
      <w:szCs w:val="22"/>
      <w:lang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89"/>
    <w:unhideWhenUsed/>
    <w:rsid w:val="0094503D"/>
    <w:rPr>
      <w:rFonts w:asciiTheme="minorHAnsi" w:eastAsiaTheme="minorHAnsi" w:hAnsiTheme="minorHAnsi" w:cstheme="minorBidi"/>
      <w:color w:val="000000" w:themeColor="text1"/>
      <w:sz w:val="22"/>
      <w:szCs w:val="22"/>
      <w:lang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89"/>
    <w:unhideWhenUsed/>
    <w:rsid w:val="0094503D"/>
    <w:rPr>
      <w:rFonts w:asciiTheme="minorHAnsi" w:eastAsiaTheme="minorHAnsi" w:hAnsiTheme="minorHAnsi" w:cstheme="minorBidi"/>
      <w:color w:val="FFFFFF" w:themeColor="background1"/>
      <w:sz w:val="22"/>
      <w:szCs w:val="22"/>
      <w:lang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89"/>
    <w:unhideWhenUsed/>
    <w:rsid w:val="0094503D"/>
    <w:rPr>
      <w:rFonts w:asciiTheme="minorHAnsi" w:eastAsiaTheme="minorHAnsi" w:hAnsiTheme="minorHAnsi" w:cstheme="minorBidi"/>
      <w:color w:val="FFFFFF" w:themeColor="background1"/>
      <w:sz w:val="22"/>
      <w:szCs w:val="22"/>
      <w:lang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89"/>
    <w:unhideWhenUsed/>
    <w:rsid w:val="0094503D"/>
    <w:rPr>
      <w:rFonts w:asciiTheme="minorHAnsi" w:eastAsiaTheme="minorHAnsi" w:hAnsiTheme="minorHAnsi" w:cstheme="minorBidi"/>
      <w:color w:val="FFFFFF" w:themeColor="background1"/>
      <w:sz w:val="22"/>
      <w:szCs w:val="22"/>
      <w:lang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89"/>
    <w:unhideWhenUsed/>
    <w:rsid w:val="0094503D"/>
    <w:rPr>
      <w:rFonts w:asciiTheme="minorHAnsi" w:eastAsiaTheme="minorHAnsi" w:hAnsiTheme="minorHAnsi" w:cstheme="minorBidi"/>
      <w:color w:val="FFFFFF" w:themeColor="background1"/>
      <w:sz w:val="22"/>
      <w:szCs w:val="22"/>
      <w:lang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89"/>
    <w:unhideWhenUsed/>
    <w:rsid w:val="0094503D"/>
    <w:rPr>
      <w:rFonts w:asciiTheme="minorHAnsi" w:eastAsiaTheme="minorHAnsi" w:hAnsiTheme="minorHAnsi" w:cstheme="minorBidi"/>
      <w:color w:val="FFFFFF" w:themeColor="background1"/>
      <w:sz w:val="22"/>
      <w:szCs w:val="22"/>
      <w:lang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89"/>
    <w:unhideWhenUsed/>
    <w:rsid w:val="0094503D"/>
    <w:rPr>
      <w:rFonts w:asciiTheme="minorHAnsi" w:eastAsiaTheme="minorHAnsi" w:hAnsiTheme="minorHAnsi" w:cstheme="minorBidi"/>
      <w:color w:val="FFFFFF" w:themeColor="background1"/>
      <w:sz w:val="22"/>
      <w:szCs w:val="22"/>
      <w:lang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89"/>
    <w:unhideWhenUsed/>
    <w:rsid w:val="0094503D"/>
    <w:rPr>
      <w:rFonts w:asciiTheme="minorHAnsi" w:eastAsiaTheme="minorHAnsi" w:hAnsiTheme="minorHAnsi" w:cstheme="minorBidi"/>
      <w:color w:val="FFFFFF" w:themeColor="background1"/>
      <w:sz w:val="22"/>
      <w:szCs w:val="22"/>
      <w:lang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89"/>
    <w:unhideWhenUsed/>
    <w:rsid w:val="0094503D"/>
  </w:style>
  <w:style w:type="character" w:customStyle="1" w:styleId="DateChar">
    <w:name w:val="Date Char"/>
    <w:basedOn w:val="DefaultParagraphFont"/>
    <w:link w:val="Date"/>
    <w:uiPriority w:val="89"/>
    <w:rsid w:val="0094503D"/>
    <w:rPr>
      <w:rFonts w:asciiTheme="minorHAnsi" w:eastAsiaTheme="minorHAnsi" w:hAnsiTheme="minorHAnsi" w:cstheme="minorBidi"/>
      <w:sz w:val="22"/>
      <w:szCs w:val="22"/>
      <w:lang w:bidi="ar-SA"/>
    </w:rPr>
  </w:style>
  <w:style w:type="paragraph" w:styleId="DocumentMap">
    <w:name w:val="Document Map"/>
    <w:basedOn w:val="Normal"/>
    <w:link w:val="DocumentMapChar"/>
    <w:uiPriority w:val="89"/>
    <w:unhideWhenUsed/>
    <w:rsid w:val="0094503D"/>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89"/>
    <w:rsid w:val="0094503D"/>
    <w:rPr>
      <w:rFonts w:ascii="Segoe UI" w:eastAsiaTheme="minorHAnsi" w:hAnsi="Segoe UI" w:cs="Segoe UI"/>
      <w:sz w:val="16"/>
      <w:szCs w:val="16"/>
      <w:lang w:bidi="ar-SA"/>
    </w:rPr>
  </w:style>
  <w:style w:type="paragraph" w:styleId="E-mailSignature">
    <w:name w:val="E-mail Signature"/>
    <w:basedOn w:val="Normal"/>
    <w:link w:val="E-mailSignatureChar"/>
    <w:uiPriority w:val="89"/>
    <w:unhideWhenUsed/>
    <w:rsid w:val="0094503D"/>
    <w:pPr>
      <w:spacing w:after="0" w:line="240" w:lineRule="auto"/>
    </w:pPr>
  </w:style>
  <w:style w:type="character" w:customStyle="1" w:styleId="E-mailSignatureChar">
    <w:name w:val="E-mail Signature Char"/>
    <w:basedOn w:val="DefaultParagraphFont"/>
    <w:link w:val="E-mailSignature"/>
    <w:uiPriority w:val="89"/>
    <w:rsid w:val="0094503D"/>
    <w:rPr>
      <w:rFonts w:asciiTheme="minorHAnsi" w:eastAsiaTheme="minorHAnsi" w:hAnsiTheme="minorHAnsi" w:cstheme="minorBidi"/>
      <w:sz w:val="22"/>
      <w:szCs w:val="22"/>
      <w:lang w:bidi="ar-SA"/>
    </w:rPr>
  </w:style>
  <w:style w:type="character" w:styleId="Emphasis">
    <w:name w:val="Emphasis"/>
    <w:basedOn w:val="DefaultParagraphFont"/>
    <w:uiPriority w:val="89"/>
    <w:qFormat/>
    <w:rsid w:val="0094503D"/>
    <w:rPr>
      <w:i/>
      <w:iCs/>
    </w:rPr>
  </w:style>
  <w:style w:type="character" w:styleId="EndnoteReference">
    <w:name w:val="endnote reference"/>
    <w:basedOn w:val="DefaultParagraphFont"/>
    <w:uiPriority w:val="89"/>
    <w:unhideWhenUsed/>
    <w:rsid w:val="0094503D"/>
    <w:rPr>
      <w:vertAlign w:val="superscript"/>
    </w:rPr>
  </w:style>
  <w:style w:type="paragraph" w:styleId="EndnoteText">
    <w:name w:val="endnote text"/>
    <w:basedOn w:val="Normal"/>
    <w:link w:val="EndnoteTextChar"/>
    <w:rsid w:val="0094503D"/>
    <w:pPr>
      <w:spacing w:after="0" w:line="240" w:lineRule="auto"/>
    </w:pPr>
    <w:rPr>
      <w:rFonts w:ascii="Times New Roman" w:hAnsi="Times New Roman" w:cs="Times New Roman"/>
      <w:sz w:val="24"/>
      <w:szCs w:val="20"/>
    </w:rPr>
  </w:style>
  <w:style w:type="character" w:customStyle="1" w:styleId="EndnoteTextChar">
    <w:name w:val="Endnote Text Char"/>
    <w:basedOn w:val="DefaultParagraphFont"/>
    <w:link w:val="EndnoteText"/>
    <w:rsid w:val="0094503D"/>
    <w:rPr>
      <w:rFonts w:ascii="Times New Roman" w:eastAsiaTheme="minorHAnsi" w:hAnsi="Times New Roman" w:cs="Times New Roman"/>
      <w:lang w:bidi="ar-SA"/>
    </w:rPr>
  </w:style>
  <w:style w:type="paragraph" w:styleId="EnvelopeAddress">
    <w:name w:val="envelope address"/>
    <w:basedOn w:val="Normal"/>
    <w:uiPriority w:val="89"/>
    <w:unhideWhenUsed/>
    <w:rsid w:val="0094503D"/>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89"/>
    <w:unhideWhenUsed/>
    <w:rsid w:val="0094503D"/>
    <w:pPr>
      <w:spacing w:after="0"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89"/>
    <w:unhideWhenUsed/>
    <w:rsid w:val="0094503D"/>
    <w:rPr>
      <w:color w:val="800080" w:themeColor="followedHyperlink"/>
      <w:u w:val="single"/>
    </w:rPr>
  </w:style>
  <w:style w:type="paragraph" w:styleId="Footer">
    <w:name w:val="footer"/>
    <w:basedOn w:val="Normal"/>
    <w:link w:val="FooterChar"/>
    <w:uiPriority w:val="89"/>
    <w:unhideWhenUsed/>
    <w:rsid w:val="0094503D"/>
    <w:pPr>
      <w:tabs>
        <w:tab w:val="center" w:pos="4680"/>
        <w:tab w:val="right" w:pos="9360"/>
      </w:tabs>
      <w:spacing w:after="0" w:line="240" w:lineRule="auto"/>
    </w:pPr>
  </w:style>
  <w:style w:type="character" w:customStyle="1" w:styleId="FooterChar">
    <w:name w:val="Footer Char"/>
    <w:basedOn w:val="DefaultParagraphFont"/>
    <w:link w:val="Footer"/>
    <w:uiPriority w:val="89"/>
    <w:rsid w:val="0094503D"/>
    <w:rPr>
      <w:rFonts w:asciiTheme="minorHAnsi" w:eastAsiaTheme="minorHAnsi" w:hAnsiTheme="minorHAnsi" w:cstheme="minorBidi"/>
      <w:sz w:val="22"/>
      <w:szCs w:val="22"/>
      <w:lang w:bidi="ar-SA"/>
    </w:rPr>
  </w:style>
  <w:style w:type="character" w:styleId="FootnoteReference">
    <w:name w:val="footnote reference"/>
    <w:basedOn w:val="DefaultParagraphFont"/>
    <w:uiPriority w:val="89"/>
    <w:unhideWhenUsed/>
    <w:rsid w:val="0094503D"/>
    <w:rPr>
      <w:vertAlign w:val="superscript"/>
    </w:rPr>
  </w:style>
  <w:style w:type="paragraph" w:styleId="FootnoteText">
    <w:name w:val="footnote text"/>
    <w:basedOn w:val="Normal"/>
    <w:link w:val="FootnoteTextChar"/>
    <w:rsid w:val="0094503D"/>
    <w:pPr>
      <w:spacing w:after="0" w:line="240" w:lineRule="auto"/>
    </w:pPr>
    <w:rPr>
      <w:rFonts w:ascii="Times New Roman" w:hAnsi="Times New Roman" w:cs="Times New Roman"/>
      <w:sz w:val="24"/>
      <w:szCs w:val="20"/>
    </w:rPr>
  </w:style>
  <w:style w:type="character" w:customStyle="1" w:styleId="FootnoteTextChar">
    <w:name w:val="Footnote Text Char"/>
    <w:basedOn w:val="DefaultParagraphFont"/>
    <w:link w:val="FootnoteText"/>
    <w:rsid w:val="0094503D"/>
    <w:rPr>
      <w:rFonts w:ascii="Times New Roman" w:eastAsiaTheme="minorHAnsi" w:hAnsi="Times New Roman" w:cs="Times New Roman"/>
      <w:lang w:bidi="ar-SA"/>
    </w:rPr>
  </w:style>
  <w:style w:type="table" w:customStyle="1" w:styleId="GridTable1Light1">
    <w:name w:val="Grid Table 1 Light1"/>
    <w:basedOn w:val="TableNormal"/>
    <w:uiPriority w:val="89"/>
    <w:rsid w:val="000C37AD"/>
    <w:rPr>
      <w:rFonts w:asciiTheme="minorHAnsi" w:eastAsiaTheme="minorHAnsi" w:hAnsiTheme="minorHAnsi" w:cstheme="minorBidi"/>
      <w:sz w:val="22"/>
      <w:szCs w:val="22"/>
      <w:lang w:bidi="ar-SA"/>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89"/>
    <w:rsid w:val="000C37AD"/>
    <w:rPr>
      <w:rFonts w:asciiTheme="minorHAnsi" w:eastAsiaTheme="minorHAnsi" w:hAnsiTheme="minorHAnsi" w:cstheme="minorBidi"/>
      <w:sz w:val="22"/>
      <w:szCs w:val="22"/>
      <w:lang w:bidi="ar-SA"/>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uiPriority w:val="89"/>
    <w:rsid w:val="000C37AD"/>
    <w:rPr>
      <w:rFonts w:asciiTheme="minorHAnsi" w:eastAsiaTheme="minorHAnsi" w:hAnsiTheme="minorHAnsi" w:cstheme="minorBidi"/>
      <w:sz w:val="22"/>
      <w:szCs w:val="22"/>
      <w:lang w:bidi="ar-SA"/>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TableNormal"/>
    <w:uiPriority w:val="89"/>
    <w:rsid w:val="000C37AD"/>
    <w:rPr>
      <w:rFonts w:asciiTheme="minorHAnsi" w:eastAsiaTheme="minorHAnsi" w:hAnsiTheme="minorHAnsi" w:cstheme="minorBidi"/>
      <w:sz w:val="22"/>
      <w:szCs w:val="22"/>
      <w:lang w:bidi="ar-SA"/>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89"/>
    <w:rsid w:val="000C37AD"/>
    <w:rPr>
      <w:rFonts w:asciiTheme="minorHAnsi" w:eastAsiaTheme="minorHAnsi" w:hAnsiTheme="minorHAnsi" w:cstheme="minorBidi"/>
      <w:sz w:val="22"/>
      <w:szCs w:val="22"/>
      <w:lang w:bidi="ar-SA"/>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uiPriority w:val="89"/>
    <w:rsid w:val="000C37AD"/>
    <w:rPr>
      <w:rFonts w:asciiTheme="minorHAnsi" w:eastAsiaTheme="minorHAnsi" w:hAnsiTheme="minorHAnsi" w:cstheme="minorBidi"/>
      <w:sz w:val="22"/>
      <w:szCs w:val="22"/>
      <w:lang w:bidi="ar-SA"/>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uiPriority w:val="89"/>
    <w:rsid w:val="000C37AD"/>
    <w:rPr>
      <w:rFonts w:asciiTheme="minorHAnsi" w:eastAsiaTheme="minorHAnsi" w:hAnsiTheme="minorHAnsi" w:cstheme="minorBidi"/>
      <w:sz w:val="22"/>
      <w:szCs w:val="22"/>
      <w:lang w:bidi="ar-SA"/>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1">
    <w:name w:val="Grid Table 21"/>
    <w:basedOn w:val="TableNormal"/>
    <w:uiPriority w:val="89"/>
    <w:rsid w:val="000C37AD"/>
    <w:rPr>
      <w:rFonts w:asciiTheme="minorHAnsi" w:eastAsiaTheme="minorHAnsi" w:hAnsiTheme="minorHAnsi" w:cstheme="minorBidi"/>
      <w:sz w:val="22"/>
      <w:szCs w:val="22"/>
      <w:lang w:bidi="ar-SA"/>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1">
    <w:name w:val="Grid Table 2 - Accent 11"/>
    <w:basedOn w:val="TableNormal"/>
    <w:uiPriority w:val="89"/>
    <w:rsid w:val="000C37AD"/>
    <w:rPr>
      <w:rFonts w:asciiTheme="minorHAnsi" w:eastAsiaTheme="minorHAnsi" w:hAnsiTheme="minorHAnsi" w:cstheme="minorBidi"/>
      <w:sz w:val="22"/>
      <w:szCs w:val="22"/>
      <w:lang w:bidi="ar-SA"/>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1">
    <w:name w:val="Grid Table 2 - Accent 21"/>
    <w:basedOn w:val="TableNormal"/>
    <w:uiPriority w:val="89"/>
    <w:rsid w:val="000C37AD"/>
    <w:rPr>
      <w:rFonts w:asciiTheme="minorHAnsi" w:eastAsiaTheme="minorHAnsi" w:hAnsiTheme="minorHAnsi" w:cstheme="minorBidi"/>
      <w:sz w:val="22"/>
      <w:szCs w:val="22"/>
      <w:lang w:bidi="ar-SA"/>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1">
    <w:name w:val="Grid Table 2 - Accent 31"/>
    <w:basedOn w:val="TableNormal"/>
    <w:uiPriority w:val="89"/>
    <w:rsid w:val="000C37AD"/>
    <w:rPr>
      <w:rFonts w:asciiTheme="minorHAnsi" w:eastAsiaTheme="minorHAnsi" w:hAnsiTheme="minorHAnsi" w:cstheme="minorBidi"/>
      <w:sz w:val="22"/>
      <w:szCs w:val="22"/>
      <w:lang w:bidi="ar-SA"/>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1">
    <w:name w:val="Grid Table 2 - Accent 41"/>
    <w:basedOn w:val="TableNormal"/>
    <w:uiPriority w:val="89"/>
    <w:rsid w:val="000C37AD"/>
    <w:rPr>
      <w:rFonts w:asciiTheme="minorHAnsi" w:eastAsiaTheme="minorHAnsi" w:hAnsiTheme="minorHAnsi" w:cstheme="minorBidi"/>
      <w:sz w:val="22"/>
      <w:szCs w:val="22"/>
      <w:lang w:bidi="ar-SA"/>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1">
    <w:name w:val="Grid Table 2 - Accent 51"/>
    <w:basedOn w:val="TableNormal"/>
    <w:uiPriority w:val="89"/>
    <w:rsid w:val="000C37AD"/>
    <w:rPr>
      <w:rFonts w:asciiTheme="minorHAnsi" w:eastAsiaTheme="minorHAnsi" w:hAnsiTheme="minorHAnsi" w:cstheme="minorBidi"/>
      <w:sz w:val="22"/>
      <w:szCs w:val="22"/>
      <w:lang w:bidi="ar-SA"/>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1">
    <w:name w:val="Grid Table 2 - Accent 61"/>
    <w:basedOn w:val="TableNormal"/>
    <w:uiPriority w:val="89"/>
    <w:rsid w:val="000C37AD"/>
    <w:rPr>
      <w:rFonts w:asciiTheme="minorHAnsi" w:eastAsiaTheme="minorHAnsi" w:hAnsiTheme="minorHAnsi" w:cstheme="minorBidi"/>
      <w:sz w:val="22"/>
      <w:szCs w:val="22"/>
      <w:lang w:bidi="ar-SA"/>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1">
    <w:name w:val="Grid Table 31"/>
    <w:basedOn w:val="TableNormal"/>
    <w:uiPriority w:val="89"/>
    <w:rsid w:val="000C37AD"/>
    <w:rPr>
      <w:rFonts w:asciiTheme="minorHAnsi" w:eastAsiaTheme="minorHAnsi" w:hAnsiTheme="minorHAnsi" w:cstheme="minorBidi"/>
      <w:sz w:val="22"/>
      <w:szCs w:val="22"/>
      <w:lang w:bidi="ar-SA"/>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1">
    <w:name w:val="Grid Table 3 - Accent 11"/>
    <w:basedOn w:val="TableNormal"/>
    <w:uiPriority w:val="89"/>
    <w:rsid w:val="000C37AD"/>
    <w:rPr>
      <w:rFonts w:asciiTheme="minorHAnsi" w:eastAsiaTheme="minorHAnsi" w:hAnsiTheme="minorHAnsi" w:cstheme="minorBidi"/>
      <w:sz w:val="22"/>
      <w:szCs w:val="22"/>
      <w:lang w:bidi="ar-SA"/>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1">
    <w:name w:val="Grid Table 3 - Accent 21"/>
    <w:basedOn w:val="TableNormal"/>
    <w:uiPriority w:val="89"/>
    <w:rsid w:val="000C37AD"/>
    <w:rPr>
      <w:rFonts w:asciiTheme="minorHAnsi" w:eastAsiaTheme="minorHAnsi" w:hAnsiTheme="minorHAnsi" w:cstheme="minorBidi"/>
      <w:sz w:val="22"/>
      <w:szCs w:val="22"/>
      <w:lang w:bidi="ar-SA"/>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1">
    <w:name w:val="Grid Table 3 - Accent 31"/>
    <w:basedOn w:val="TableNormal"/>
    <w:uiPriority w:val="89"/>
    <w:rsid w:val="000C37AD"/>
    <w:rPr>
      <w:rFonts w:asciiTheme="minorHAnsi" w:eastAsiaTheme="minorHAnsi" w:hAnsiTheme="minorHAnsi" w:cstheme="minorBidi"/>
      <w:sz w:val="22"/>
      <w:szCs w:val="22"/>
      <w:lang w:bidi="ar-SA"/>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1">
    <w:name w:val="Grid Table 3 - Accent 41"/>
    <w:basedOn w:val="TableNormal"/>
    <w:uiPriority w:val="89"/>
    <w:rsid w:val="000C37AD"/>
    <w:rPr>
      <w:rFonts w:asciiTheme="minorHAnsi" w:eastAsiaTheme="minorHAnsi" w:hAnsiTheme="minorHAnsi" w:cstheme="minorBidi"/>
      <w:sz w:val="22"/>
      <w:szCs w:val="22"/>
      <w:lang w:bidi="ar-SA"/>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1">
    <w:name w:val="Grid Table 3 - Accent 51"/>
    <w:basedOn w:val="TableNormal"/>
    <w:uiPriority w:val="89"/>
    <w:rsid w:val="000C37AD"/>
    <w:rPr>
      <w:rFonts w:asciiTheme="minorHAnsi" w:eastAsiaTheme="minorHAnsi" w:hAnsiTheme="minorHAnsi" w:cstheme="minorBidi"/>
      <w:sz w:val="22"/>
      <w:szCs w:val="22"/>
      <w:lang w:bidi="ar-SA"/>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1">
    <w:name w:val="Grid Table 3 - Accent 61"/>
    <w:basedOn w:val="TableNormal"/>
    <w:uiPriority w:val="89"/>
    <w:rsid w:val="000C37AD"/>
    <w:rPr>
      <w:rFonts w:asciiTheme="minorHAnsi" w:eastAsiaTheme="minorHAnsi" w:hAnsiTheme="minorHAnsi" w:cstheme="minorBidi"/>
      <w:sz w:val="22"/>
      <w:szCs w:val="22"/>
      <w:lang w:bidi="ar-SA"/>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1">
    <w:name w:val="Grid Table 41"/>
    <w:basedOn w:val="TableNormal"/>
    <w:uiPriority w:val="89"/>
    <w:rsid w:val="000C37AD"/>
    <w:rPr>
      <w:rFonts w:asciiTheme="minorHAnsi" w:eastAsiaTheme="minorHAnsi" w:hAnsiTheme="minorHAnsi" w:cstheme="minorBidi"/>
      <w:sz w:val="22"/>
      <w:szCs w:val="22"/>
      <w:lang w:bidi="ar-SA"/>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1">
    <w:name w:val="Grid Table 4 - Accent 11"/>
    <w:basedOn w:val="TableNormal"/>
    <w:uiPriority w:val="89"/>
    <w:rsid w:val="000C37AD"/>
    <w:rPr>
      <w:rFonts w:asciiTheme="minorHAnsi" w:eastAsiaTheme="minorHAnsi" w:hAnsiTheme="minorHAnsi" w:cstheme="minorBidi"/>
      <w:sz w:val="22"/>
      <w:szCs w:val="22"/>
      <w:lang w:bidi="ar-SA"/>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1">
    <w:name w:val="Grid Table 4 - Accent 21"/>
    <w:basedOn w:val="TableNormal"/>
    <w:uiPriority w:val="89"/>
    <w:rsid w:val="000C37AD"/>
    <w:rPr>
      <w:rFonts w:asciiTheme="minorHAnsi" w:eastAsiaTheme="minorHAnsi" w:hAnsiTheme="minorHAnsi" w:cstheme="minorBidi"/>
      <w:sz w:val="22"/>
      <w:szCs w:val="22"/>
      <w:lang w:bidi="ar-SA"/>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1">
    <w:name w:val="Grid Table 4 - Accent 31"/>
    <w:basedOn w:val="TableNormal"/>
    <w:uiPriority w:val="89"/>
    <w:rsid w:val="000C37AD"/>
    <w:rPr>
      <w:rFonts w:asciiTheme="minorHAnsi" w:eastAsiaTheme="minorHAnsi" w:hAnsiTheme="minorHAnsi" w:cstheme="minorBidi"/>
      <w:sz w:val="22"/>
      <w:szCs w:val="22"/>
      <w:lang w:bidi="ar-SA"/>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1">
    <w:name w:val="Grid Table 4 - Accent 41"/>
    <w:basedOn w:val="TableNormal"/>
    <w:uiPriority w:val="89"/>
    <w:rsid w:val="000C37AD"/>
    <w:rPr>
      <w:rFonts w:asciiTheme="minorHAnsi" w:eastAsiaTheme="minorHAnsi" w:hAnsiTheme="minorHAnsi" w:cstheme="minorBidi"/>
      <w:sz w:val="22"/>
      <w:szCs w:val="22"/>
      <w:lang w:bidi="ar-SA"/>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1">
    <w:name w:val="Grid Table 4 - Accent 51"/>
    <w:basedOn w:val="TableNormal"/>
    <w:uiPriority w:val="89"/>
    <w:rsid w:val="000C37AD"/>
    <w:rPr>
      <w:rFonts w:asciiTheme="minorHAnsi" w:eastAsiaTheme="minorHAnsi" w:hAnsiTheme="minorHAnsi" w:cstheme="minorBidi"/>
      <w:sz w:val="22"/>
      <w:szCs w:val="22"/>
      <w:lang w:bidi="ar-SA"/>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1">
    <w:name w:val="Grid Table 4 - Accent 61"/>
    <w:basedOn w:val="TableNormal"/>
    <w:uiPriority w:val="89"/>
    <w:rsid w:val="000C37AD"/>
    <w:rPr>
      <w:rFonts w:asciiTheme="minorHAnsi" w:eastAsiaTheme="minorHAnsi" w:hAnsiTheme="minorHAnsi" w:cstheme="minorBidi"/>
      <w:sz w:val="22"/>
      <w:szCs w:val="22"/>
      <w:lang w:bidi="ar-SA"/>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1">
    <w:name w:val="Grid Table 5 Dark1"/>
    <w:basedOn w:val="TableNormal"/>
    <w:uiPriority w:val="89"/>
    <w:rsid w:val="000C37AD"/>
    <w:rPr>
      <w:rFonts w:asciiTheme="minorHAnsi" w:eastAsiaTheme="minorHAnsi" w:hAnsiTheme="minorHAnsi" w:cstheme="minorBidi"/>
      <w:sz w:val="22"/>
      <w:szCs w:val="22"/>
      <w:lang w:bidi="ar-SA"/>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1">
    <w:name w:val="Grid Table 5 Dark - Accent 11"/>
    <w:basedOn w:val="TableNormal"/>
    <w:uiPriority w:val="89"/>
    <w:rsid w:val="000C37AD"/>
    <w:rPr>
      <w:rFonts w:asciiTheme="minorHAnsi" w:eastAsiaTheme="minorHAnsi" w:hAnsiTheme="minorHAnsi" w:cstheme="minorBidi"/>
      <w:sz w:val="22"/>
      <w:szCs w:val="22"/>
      <w:lang w:bidi="ar-SA"/>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1">
    <w:name w:val="Grid Table 5 Dark - Accent 21"/>
    <w:basedOn w:val="TableNormal"/>
    <w:uiPriority w:val="89"/>
    <w:rsid w:val="000C37AD"/>
    <w:rPr>
      <w:rFonts w:asciiTheme="minorHAnsi" w:eastAsiaTheme="minorHAnsi" w:hAnsiTheme="minorHAnsi" w:cstheme="minorBidi"/>
      <w:sz w:val="22"/>
      <w:szCs w:val="22"/>
      <w:lang w:bidi="ar-SA"/>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1">
    <w:name w:val="Grid Table 5 Dark - Accent 31"/>
    <w:basedOn w:val="TableNormal"/>
    <w:uiPriority w:val="89"/>
    <w:rsid w:val="000C37AD"/>
    <w:rPr>
      <w:rFonts w:asciiTheme="minorHAnsi" w:eastAsiaTheme="minorHAnsi" w:hAnsiTheme="minorHAnsi" w:cstheme="minorBidi"/>
      <w:sz w:val="22"/>
      <w:szCs w:val="22"/>
      <w:lang w:bidi="ar-SA"/>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1">
    <w:name w:val="Grid Table 5 Dark - Accent 41"/>
    <w:basedOn w:val="TableNormal"/>
    <w:uiPriority w:val="89"/>
    <w:rsid w:val="000C37AD"/>
    <w:rPr>
      <w:rFonts w:asciiTheme="minorHAnsi" w:eastAsiaTheme="minorHAnsi" w:hAnsiTheme="minorHAnsi" w:cstheme="minorBidi"/>
      <w:sz w:val="22"/>
      <w:szCs w:val="22"/>
      <w:lang w:bidi="ar-SA"/>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1">
    <w:name w:val="Grid Table 5 Dark - Accent 51"/>
    <w:basedOn w:val="TableNormal"/>
    <w:uiPriority w:val="89"/>
    <w:rsid w:val="000C37AD"/>
    <w:rPr>
      <w:rFonts w:asciiTheme="minorHAnsi" w:eastAsiaTheme="minorHAnsi" w:hAnsiTheme="minorHAnsi" w:cstheme="minorBidi"/>
      <w:sz w:val="22"/>
      <w:szCs w:val="22"/>
      <w:lang w:bidi="ar-SA"/>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1">
    <w:name w:val="Grid Table 5 Dark - Accent 61"/>
    <w:basedOn w:val="TableNormal"/>
    <w:uiPriority w:val="89"/>
    <w:rsid w:val="000C37AD"/>
    <w:rPr>
      <w:rFonts w:asciiTheme="minorHAnsi" w:eastAsiaTheme="minorHAnsi" w:hAnsiTheme="minorHAnsi" w:cstheme="minorBidi"/>
      <w:sz w:val="22"/>
      <w:szCs w:val="22"/>
      <w:lang w:bidi="ar-SA"/>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1">
    <w:name w:val="Grid Table 6 Colorful1"/>
    <w:basedOn w:val="TableNormal"/>
    <w:uiPriority w:val="89"/>
    <w:rsid w:val="000C37AD"/>
    <w:rPr>
      <w:rFonts w:asciiTheme="minorHAnsi" w:eastAsiaTheme="minorHAnsi" w:hAnsiTheme="minorHAnsi" w:cstheme="minorBidi"/>
      <w:color w:val="000000" w:themeColor="text1"/>
      <w:sz w:val="22"/>
      <w:szCs w:val="22"/>
      <w:lang w:bidi="ar-SA"/>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1">
    <w:name w:val="Grid Table 6 Colorful - Accent 11"/>
    <w:basedOn w:val="TableNormal"/>
    <w:uiPriority w:val="89"/>
    <w:rsid w:val="000C37AD"/>
    <w:rPr>
      <w:rFonts w:asciiTheme="minorHAnsi" w:eastAsiaTheme="minorHAnsi" w:hAnsiTheme="minorHAnsi" w:cstheme="minorBidi"/>
      <w:color w:val="365F91" w:themeColor="accent1" w:themeShade="BF"/>
      <w:sz w:val="22"/>
      <w:szCs w:val="22"/>
      <w:lang w:bidi="ar-SA"/>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1">
    <w:name w:val="Grid Table 6 Colorful - Accent 21"/>
    <w:basedOn w:val="TableNormal"/>
    <w:uiPriority w:val="89"/>
    <w:rsid w:val="000C37AD"/>
    <w:rPr>
      <w:rFonts w:asciiTheme="minorHAnsi" w:eastAsiaTheme="minorHAnsi" w:hAnsiTheme="minorHAnsi" w:cstheme="minorBidi"/>
      <w:color w:val="943634" w:themeColor="accent2" w:themeShade="BF"/>
      <w:sz w:val="22"/>
      <w:szCs w:val="22"/>
      <w:lang w:bidi="ar-SA"/>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1">
    <w:name w:val="Grid Table 6 Colorful - Accent 31"/>
    <w:basedOn w:val="TableNormal"/>
    <w:uiPriority w:val="89"/>
    <w:rsid w:val="000C37AD"/>
    <w:rPr>
      <w:rFonts w:asciiTheme="minorHAnsi" w:eastAsiaTheme="minorHAnsi" w:hAnsiTheme="minorHAnsi" w:cstheme="minorBidi"/>
      <w:color w:val="76923C" w:themeColor="accent3" w:themeShade="BF"/>
      <w:sz w:val="22"/>
      <w:szCs w:val="22"/>
      <w:lang w:bidi="ar-SA"/>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1">
    <w:name w:val="Grid Table 6 Colorful - Accent 41"/>
    <w:basedOn w:val="TableNormal"/>
    <w:uiPriority w:val="89"/>
    <w:rsid w:val="000C37AD"/>
    <w:rPr>
      <w:rFonts w:asciiTheme="minorHAnsi" w:eastAsiaTheme="minorHAnsi" w:hAnsiTheme="minorHAnsi" w:cstheme="minorBidi"/>
      <w:color w:val="5F497A" w:themeColor="accent4" w:themeShade="BF"/>
      <w:sz w:val="22"/>
      <w:szCs w:val="22"/>
      <w:lang w:bidi="ar-SA"/>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1">
    <w:name w:val="Grid Table 6 Colorful - Accent 51"/>
    <w:basedOn w:val="TableNormal"/>
    <w:uiPriority w:val="89"/>
    <w:rsid w:val="000C37AD"/>
    <w:rPr>
      <w:rFonts w:asciiTheme="minorHAnsi" w:eastAsiaTheme="minorHAnsi" w:hAnsiTheme="minorHAnsi" w:cstheme="minorBidi"/>
      <w:color w:val="31849B" w:themeColor="accent5" w:themeShade="BF"/>
      <w:sz w:val="22"/>
      <w:szCs w:val="22"/>
      <w:lang w:bidi="ar-SA"/>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1">
    <w:name w:val="Grid Table 6 Colorful - Accent 61"/>
    <w:basedOn w:val="TableNormal"/>
    <w:uiPriority w:val="89"/>
    <w:rsid w:val="000C37AD"/>
    <w:rPr>
      <w:rFonts w:asciiTheme="minorHAnsi" w:eastAsiaTheme="minorHAnsi" w:hAnsiTheme="minorHAnsi" w:cstheme="minorBidi"/>
      <w:color w:val="E36C0A" w:themeColor="accent6" w:themeShade="BF"/>
      <w:sz w:val="22"/>
      <w:szCs w:val="22"/>
      <w:lang w:bidi="ar-SA"/>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1">
    <w:name w:val="Grid Table 7 Colorful1"/>
    <w:basedOn w:val="TableNormal"/>
    <w:uiPriority w:val="89"/>
    <w:rsid w:val="000C37AD"/>
    <w:rPr>
      <w:rFonts w:asciiTheme="minorHAnsi" w:eastAsiaTheme="minorHAnsi" w:hAnsiTheme="minorHAnsi" w:cstheme="minorBidi"/>
      <w:color w:val="000000" w:themeColor="text1"/>
      <w:sz w:val="22"/>
      <w:szCs w:val="22"/>
      <w:lang w:bidi="ar-SA"/>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1">
    <w:name w:val="Grid Table 7 Colorful - Accent 11"/>
    <w:basedOn w:val="TableNormal"/>
    <w:uiPriority w:val="89"/>
    <w:rsid w:val="000C37AD"/>
    <w:rPr>
      <w:rFonts w:asciiTheme="minorHAnsi" w:eastAsiaTheme="minorHAnsi" w:hAnsiTheme="minorHAnsi" w:cstheme="minorBidi"/>
      <w:color w:val="365F91" w:themeColor="accent1" w:themeShade="BF"/>
      <w:sz w:val="22"/>
      <w:szCs w:val="22"/>
      <w:lang w:bidi="ar-SA"/>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1">
    <w:name w:val="Grid Table 7 Colorful - Accent 21"/>
    <w:basedOn w:val="TableNormal"/>
    <w:uiPriority w:val="89"/>
    <w:rsid w:val="000C37AD"/>
    <w:rPr>
      <w:rFonts w:asciiTheme="minorHAnsi" w:eastAsiaTheme="minorHAnsi" w:hAnsiTheme="minorHAnsi" w:cstheme="minorBidi"/>
      <w:color w:val="943634" w:themeColor="accent2" w:themeShade="BF"/>
      <w:sz w:val="22"/>
      <w:szCs w:val="22"/>
      <w:lang w:bidi="ar-SA"/>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1">
    <w:name w:val="Grid Table 7 Colorful - Accent 31"/>
    <w:basedOn w:val="TableNormal"/>
    <w:uiPriority w:val="89"/>
    <w:rsid w:val="000C37AD"/>
    <w:rPr>
      <w:rFonts w:asciiTheme="minorHAnsi" w:eastAsiaTheme="minorHAnsi" w:hAnsiTheme="minorHAnsi" w:cstheme="minorBidi"/>
      <w:color w:val="76923C" w:themeColor="accent3" w:themeShade="BF"/>
      <w:sz w:val="22"/>
      <w:szCs w:val="22"/>
      <w:lang w:bidi="ar-SA"/>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1">
    <w:name w:val="Grid Table 7 Colorful - Accent 41"/>
    <w:basedOn w:val="TableNormal"/>
    <w:uiPriority w:val="89"/>
    <w:rsid w:val="000C37AD"/>
    <w:rPr>
      <w:rFonts w:asciiTheme="minorHAnsi" w:eastAsiaTheme="minorHAnsi" w:hAnsiTheme="minorHAnsi" w:cstheme="minorBidi"/>
      <w:color w:val="5F497A" w:themeColor="accent4" w:themeShade="BF"/>
      <w:sz w:val="22"/>
      <w:szCs w:val="22"/>
      <w:lang w:bidi="ar-SA"/>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1">
    <w:name w:val="Grid Table 7 Colorful - Accent 51"/>
    <w:basedOn w:val="TableNormal"/>
    <w:uiPriority w:val="89"/>
    <w:rsid w:val="000C37AD"/>
    <w:rPr>
      <w:rFonts w:asciiTheme="minorHAnsi" w:eastAsiaTheme="minorHAnsi" w:hAnsiTheme="minorHAnsi" w:cstheme="minorBidi"/>
      <w:color w:val="31849B" w:themeColor="accent5" w:themeShade="BF"/>
      <w:sz w:val="22"/>
      <w:szCs w:val="22"/>
      <w:lang w:bidi="ar-SA"/>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1">
    <w:name w:val="Grid Table 7 Colorful - Accent 61"/>
    <w:basedOn w:val="TableNormal"/>
    <w:uiPriority w:val="89"/>
    <w:rsid w:val="000C37AD"/>
    <w:rPr>
      <w:rFonts w:asciiTheme="minorHAnsi" w:eastAsiaTheme="minorHAnsi" w:hAnsiTheme="minorHAnsi" w:cstheme="minorBidi"/>
      <w:color w:val="E36C0A" w:themeColor="accent6" w:themeShade="BF"/>
      <w:sz w:val="22"/>
      <w:szCs w:val="22"/>
      <w:lang w:bidi="ar-SA"/>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paragraph" w:styleId="Header">
    <w:name w:val="header"/>
    <w:basedOn w:val="Normal"/>
    <w:link w:val="HeaderChar"/>
    <w:uiPriority w:val="89"/>
    <w:unhideWhenUsed/>
    <w:rsid w:val="0094503D"/>
    <w:pPr>
      <w:tabs>
        <w:tab w:val="center" w:pos="4680"/>
        <w:tab w:val="right" w:pos="9360"/>
      </w:tabs>
      <w:spacing w:after="0" w:line="240" w:lineRule="auto"/>
    </w:pPr>
  </w:style>
  <w:style w:type="character" w:customStyle="1" w:styleId="HeaderChar">
    <w:name w:val="Header Char"/>
    <w:basedOn w:val="DefaultParagraphFont"/>
    <w:link w:val="Header"/>
    <w:uiPriority w:val="89"/>
    <w:rsid w:val="0094503D"/>
    <w:rPr>
      <w:rFonts w:asciiTheme="minorHAnsi" w:eastAsiaTheme="minorHAnsi" w:hAnsiTheme="minorHAnsi" w:cstheme="minorBidi"/>
      <w:sz w:val="22"/>
      <w:szCs w:val="22"/>
      <w:lang w:bidi="ar-SA"/>
    </w:rPr>
  </w:style>
  <w:style w:type="character" w:styleId="HTMLAcronym">
    <w:name w:val="HTML Acronym"/>
    <w:basedOn w:val="DefaultParagraphFont"/>
    <w:uiPriority w:val="89"/>
    <w:unhideWhenUsed/>
    <w:rsid w:val="0094503D"/>
  </w:style>
  <w:style w:type="paragraph" w:styleId="HTMLAddress">
    <w:name w:val="HTML Address"/>
    <w:basedOn w:val="Normal"/>
    <w:link w:val="HTMLAddressChar"/>
    <w:uiPriority w:val="89"/>
    <w:unhideWhenUsed/>
    <w:rsid w:val="0094503D"/>
    <w:pPr>
      <w:spacing w:after="0" w:line="240" w:lineRule="auto"/>
    </w:pPr>
    <w:rPr>
      <w:i/>
      <w:iCs/>
    </w:rPr>
  </w:style>
  <w:style w:type="character" w:customStyle="1" w:styleId="HTMLAddressChar">
    <w:name w:val="HTML Address Char"/>
    <w:basedOn w:val="DefaultParagraphFont"/>
    <w:link w:val="HTMLAddress"/>
    <w:uiPriority w:val="89"/>
    <w:rsid w:val="0094503D"/>
    <w:rPr>
      <w:rFonts w:asciiTheme="minorHAnsi" w:eastAsiaTheme="minorHAnsi" w:hAnsiTheme="minorHAnsi" w:cstheme="minorBidi"/>
      <w:i/>
      <w:iCs/>
      <w:sz w:val="22"/>
      <w:szCs w:val="22"/>
      <w:lang w:bidi="ar-SA"/>
    </w:rPr>
  </w:style>
  <w:style w:type="character" w:styleId="HTMLCite">
    <w:name w:val="HTML Cite"/>
    <w:basedOn w:val="DefaultParagraphFont"/>
    <w:uiPriority w:val="89"/>
    <w:unhideWhenUsed/>
    <w:rsid w:val="0094503D"/>
    <w:rPr>
      <w:i/>
      <w:iCs/>
    </w:rPr>
  </w:style>
  <w:style w:type="character" w:styleId="HTMLCode">
    <w:name w:val="HTML Code"/>
    <w:basedOn w:val="DefaultParagraphFont"/>
    <w:uiPriority w:val="89"/>
    <w:unhideWhenUsed/>
    <w:rsid w:val="0094503D"/>
    <w:rPr>
      <w:rFonts w:ascii="Consolas" w:hAnsi="Consolas"/>
      <w:sz w:val="20"/>
      <w:szCs w:val="20"/>
    </w:rPr>
  </w:style>
  <w:style w:type="character" w:styleId="HTMLDefinition">
    <w:name w:val="HTML Definition"/>
    <w:basedOn w:val="DefaultParagraphFont"/>
    <w:uiPriority w:val="89"/>
    <w:unhideWhenUsed/>
    <w:rsid w:val="0094503D"/>
    <w:rPr>
      <w:i/>
      <w:iCs/>
    </w:rPr>
  </w:style>
  <w:style w:type="character" w:styleId="HTMLKeyboard">
    <w:name w:val="HTML Keyboard"/>
    <w:basedOn w:val="DefaultParagraphFont"/>
    <w:uiPriority w:val="89"/>
    <w:unhideWhenUsed/>
    <w:rsid w:val="0094503D"/>
    <w:rPr>
      <w:rFonts w:ascii="Consolas" w:hAnsi="Consolas"/>
      <w:sz w:val="20"/>
      <w:szCs w:val="20"/>
    </w:rPr>
  </w:style>
  <w:style w:type="paragraph" w:styleId="HTMLPreformatted">
    <w:name w:val="HTML Preformatted"/>
    <w:basedOn w:val="Normal"/>
    <w:link w:val="HTMLPreformattedChar"/>
    <w:uiPriority w:val="89"/>
    <w:unhideWhenUsed/>
    <w:rsid w:val="0094503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89"/>
    <w:rsid w:val="0094503D"/>
    <w:rPr>
      <w:rFonts w:ascii="Consolas" w:eastAsiaTheme="minorHAnsi" w:hAnsi="Consolas" w:cstheme="minorBidi"/>
      <w:sz w:val="20"/>
      <w:lang w:bidi="ar-SA"/>
    </w:rPr>
  </w:style>
  <w:style w:type="character" w:styleId="HTMLSample">
    <w:name w:val="HTML Sample"/>
    <w:basedOn w:val="DefaultParagraphFont"/>
    <w:uiPriority w:val="89"/>
    <w:unhideWhenUsed/>
    <w:rsid w:val="0094503D"/>
    <w:rPr>
      <w:rFonts w:ascii="Consolas" w:hAnsi="Consolas"/>
      <w:sz w:val="24"/>
      <w:szCs w:val="24"/>
    </w:rPr>
  </w:style>
  <w:style w:type="character" w:styleId="HTMLTypewriter">
    <w:name w:val="HTML Typewriter"/>
    <w:basedOn w:val="DefaultParagraphFont"/>
    <w:uiPriority w:val="89"/>
    <w:unhideWhenUsed/>
    <w:rsid w:val="0094503D"/>
    <w:rPr>
      <w:rFonts w:ascii="Consolas" w:hAnsi="Consolas"/>
      <w:sz w:val="20"/>
      <w:szCs w:val="20"/>
    </w:rPr>
  </w:style>
  <w:style w:type="character" w:styleId="HTMLVariable">
    <w:name w:val="HTML Variable"/>
    <w:basedOn w:val="DefaultParagraphFont"/>
    <w:uiPriority w:val="89"/>
    <w:unhideWhenUsed/>
    <w:rsid w:val="0094503D"/>
    <w:rPr>
      <w:i/>
      <w:iCs/>
    </w:rPr>
  </w:style>
  <w:style w:type="character" w:styleId="Hyperlink">
    <w:name w:val="Hyperlink"/>
    <w:basedOn w:val="DefaultParagraphFont"/>
    <w:uiPriority w:val="89"/>
    <w:unhideWhenUsed/>
    <w:rsid w:val="0094503D"/>
    <w:rPr>
      <w:color w:val="0000FF" w:themeColor="hyperlink"/>
      <w:u w:val="single"/>
    </w:rPr>
  </w:style>
  <w:style w:type="paragraph" w:styleId="Index1">
    <w:name w:val="index 1"/>
    <w:basedOn w:val="Normal"/>
    <w:next w:val="Normal"/>
    <w:autoRedefine/>
    <w:uiPriority w:val="89"/>
    <w:unhideWhenUsed/>
    <w:rsid w:val="0094503D"/>
    <w:pPr>
      <w:spacing w:after="0" w:line="240" w:lineRule="auto"/>
      <w:ind w:left="220" w:hanging="220"/>
    </w:pPr>
  </w:style>
  <w:style w:type="paragraph" w:styleId="Index2">
    <w:name w:val="index 2"/>
    <w:basedOn w:val="Normal"/>
    <w:next w:val="Normal"/>
    <w:autoRedefine/>
    <w:uiPriority w:val="89"/>
    <w:unhideWhenUsed/>
    <w:rsid w:val="0094503D"/>
    <w:pPr>
      <w:spacing w:after="0" w:line="240" w:lineRule="auto"/>
      <w:ind w:left="440" w:hanging="220"/>
    </w:pPr>
  </w:style>
  <w:style w:type="paragraph" w:styleId="Index3">
    <w:name w:val="index 3"/>
    <w:basedOn w:val="Normal"/>
    <w:next w:val="Normal"/>
    <w:autoRedefine/>
    <w:uiPriority w:val="89"/>
    <w:unhideWhenUsed/>
    <w:rsid w:val="0094503D"/>
    <w:pPr>
      <w:spacing w:after="0" w:line="240" w:lineRule="auto"/>
      <w:ind w:left="660" w:hanging="220"/>
    </w:pPr>
  </w:style>
  <w:style w:type="paragraph" w:styleId="Index4">
    <w:name w:val="index 4"/>
    <w:basedOn w:val="Normal"/>
    <w:next w:val="Normal"/>
    <w:autoRedefine/>
    <w:uiPriority w:val="89"/>
    <w:unhideWhenUsed/>
    <w:rsid w:val="0094503D"/>
    <w:pPr>
      <w:spacing w:after="0" w:line="240" w:lineRule="auto"/>
      <w:ind w:left="880" w:hanging="220"/>
    </w:pPr>
  </w:style>
  <w:style w:type="paragraph" w:styleId="Index5">
    <w:name w:val="index 5"/>
    <w:basedOn w:val="Normal"/>
    <w:next w:val="Normal"/>
    <w:autoRedefine/>
    <w:uiPriority w:val="89"/>
    <w:unhideWhenUsed/>
    <w:rsid w:val="0094503D"/>
    <w:pPr>
      <w:spacing w:after="0" w:line="240" w:lineRule="auto"/>
      <w:ind w:left="1100" w:hanging="220"/>
    </w:pPr>
  </w:style>
  <w:style w:type="paragraph" w:styleId="Index6">
    <w:name w:val="index 6"/>
    <w:basedOn w:val="Normal"/>
    <w:next w:val="Normal"/>
    <w:autoRedefine/>
    <w:uiPriority w:val="89"/>
    <w:unhideWhenUsed/>
    <w:rsid w:val="0094503D"/>
    <w:pPr>
      <w:spacing w:after="0" w:line="240" w:lineRule="auto"/>
      <w:ind w:left="1320" w:hanging="220"/>
    </w:pPr>
  </w:style>
  <w:style w:type="paragraph" w:styleId="Index7">
    <w:name w:val="index 7"/>
    <w:basedOn w:val="Normal"/>
    <w:next w:val="Normal"/>
    <w:autoRedefine/>
    <w:uiPriority w:val="89"/>
    <w:unhideWhenUsed/>
    <w:rsid w:val="0094503D"/>
    <w:pPr>
      <w:spacing w:after="0" w:line="240" w:lineRule="auto"/>
      <w:ind w:left="1540" w:hanging="220"/>
    </w:pPr>
  </w:style>
  <w:style w:type="paragraph" w:styleId="Index8">
    <w:name w:val="index 8"/>
    <w:basedOn w:val="Normal"/>
    <w:next w:val="Normal"/>
    <w:autoRedefine/>
    <w:uiPriority w:val="89"/>
    <w:unhideWhenUsed/>
    <w:rsid w:val="0094503D"/>
    <w:pPr>
      <w:spacing w:after="0" w:line="240" w:lineRule="auto"/>
      <w:ind w:left="1760" w:hanging="220"/>
    </w:pPr>
  </w:style>
  <w:style w:type="paragraph" w:styleId="Index9">
    <w:name w:val="index 9"/>
    <w:basedOn w:val="Normal"/>
    <w:next w:val="Normal"/>
    <w:autoRedefine/>
    <w:uiPriority w:val="89"/>
    <w:unhideWhenUsed/>
    <w:rsid w:val="0094503D"/>
    <w:pPr>
      <w:spacing w:after="0" w:line="240" w:lineRule="auto"/>
      <w:ind w:left="1980" w:hanging="220"/>
    </w:pPr>
  </w:style>
  <w:style w:type="paragraph" w:styleId="IndexHeading">
    <w:name w:val="index heading"/>
    <w:basedOn w:val="Normal"/>
    <w:next w:val="Index1"/>
    <w:uiPriority w:val="89"/>
    <w:unhideWhenUsed/>
    <w:rsid w:val="0094503D"/>
    <w:rPr>
      <w:rFonts w:asciiTheme="majorHAnsi" w:eastAsiaTheme="majorEastAsia" w:hAnsiTheme="majorHAnsi" w:cstheme="majorBidi"/>
      <w:b/>
      <w:bCs/>
    </w:rPr>
  </w:style>
  <w:style w:type="character" w:styleId="IntenseEmphasis">
    <w:name w:val="Intense Emphasis"/>
    <w:basedOn w:val="DefaultParagraphFont"/>
    <w:uiPriority w:val="89"/>
    <w:qFormat/>
    <w:rsid w:val="0094503D"/>
    <w:rPr>
      <w:i/>
      <w:iCs/>
      <w:color w:val="4F81BD" w:themeColor="accent1"/>
    </w:rPr>
  </w:style>
  <w:style w:type="paragraph" w:styleId="IntenseQuote">
    <w:name w:val="Intense Quote"/>
    <w:basedOn w:val="Normal"/>
    <w:next w:val="Normal"/>
    <w:link w:val="IntenseQuoteChar"/>
    <w:uiPriority w:val="89"/>
    <w:qFormat/>
    <w:rsid w:val="0094503D"/>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89"/>
    <w:rsid w:val="0094503D"/>
    <w:rPr>
      <w:rFonts w:asciiTheme="minorHAnsi" w:eastAsiaTheme="minorHAnsi" w:hAnsiTheme="minorHAnsi" w:cstheme="minorBidi"/>
      <w:i/>
      <w:iCs/>
      <w:color w:val="4F81BD" w:themeColor="accent1"/>
      <w:sz w:val="22"/>
      <w:szCs w:val="22"/>
      <w:lang w:bidi="ar-SA"/>
    </w:rPr>
  </w:style>
  <w:style w:type="character" w:styleId="IntenseReference">
    <w:name w:val="Intense Reference"/>
    <w:basedOn w:val="DefaultParagraphFont"/>
    <w:uiPriority w:val="89"/>
    <w:qFormat/>
    <w:rsid w:val="0094503D"/>
    <w:rPr>
      <w:b/>
      <w:bCs/>
      <w:smallCaps/>
      <w:color w:val="4F81BD" w:themeColor="accent1"/>
      <w:spacing w:val="5"/>
    </w:rPr>
  </w:style>
  <w:style w:type="table" w:styleId="LightGrid">
    <w:name w:val="Light Grid"/>
    <w:basedOn w:val="TableNormal"/>
    <w:uiPriority w:val="89"/>
    <w:unhideWhenUsed/>
    <w:rsid w:val="0094503D"/>
    <w:rPr>
      <w:rFonts w:asciiTheme="minorHAnsi" w:eastAsiaTheme="minorHAnsi" w:hAnsiTheme="minorHAnsi" w:cstheme="minorBidi"/>
      <w:sz w:val="22"/>
      <w:szCs w:val="22"/>
      <w:lang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89"/>
    <w:unhideWhenUsed/>
    <w:rsid w:val="0094503D"/>
    <w:rPr>
      <w:rFonts w:asciiTheme="minorHAnsi" w:eastAsiaTheme="minorHAnsi" w:hAnsiTheme="minorHAnsi" w:cstheme="minorBidi"/>
      <w:sz w:val="22"/>
      <w:szCs w:val="22"/>
      <w:lang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89"/>
    <w:unhideWhenUsed/>
    <w:rsid w:val="0094503D"/>
    <w:rPr>
      <w:rFonts w:asciiTheme="minorHAnsi" w:eastAsiaTheme="minorHAnsi" w:hAnsiTheme="minorHAnsi" w:cstheme="minorBidi"/>
      <w:sz w:val="22"/>
      <w:szCs w:val="22"/>
      <w:lang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89"/>
    <w:unhideWhenUsed/>
    <w:rsid w:val="0094503D"/>
    <w:rPr>
      <w:rFonts w:asciiTheme="minorHAnsi" w:eastAsiaTheme="minorHAnsi" w:hAnsiTheme="minorHAnsi" w:cstheme="minorBidi"/>
      <w:sz w:val="22"/>
      <w:szCs w:val="22"/>
      <w:lang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89"/>
    <w:unhideWhenUsed/>
    <w:rsid w:val="0094503D"/>
    <w:rPr>
      <w:rFonts w:asciiTheme="minorHAnsi" w:eastAsiaTheme="minorHAnsi" w:hAnsiTheme="minorHAnsi" w:cstheme="minorBidi"/>
      <w:sz w:val="22"/>
      <w:szCs w:val="22"/>
      <w:lang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89"/>
    <w:unhideWhenUsed/>
    <w:rsid w:val="0094503D"/>
    <w:rPr>
      <w:rFonts w:asciiTheme="minorHAnsi" w:eastAsiaTheme="minorHAnsi" w:hAnsiTheme="minorHAnsi" w:cstheme="minorBidi"/>
      <w:sz w:val="22"/>
      <w:szCs w:val="22"/>
      <w:lang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89"/>
    <w:unhideWhenUsed/>
    <w:rsid w:val="0094503D"/>
    <w:rPr>
      <w:rFonts w:asciiTheme="minorHAnsi" w:eastAsiaTheme="minorHAnsi" w:hAnsiTheme="minorHAnsi" w:cstheme="minorBidi"/>
      <w:sz w:val="22"/>
      <w:szCs w:val="22"/>
      <w:lang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89"/>
    <w:unhideWhenUsed/>
    <w:rsid w:val="0094503D"/>
    <w:rPr>
      <w:rFonts w:asciiTheme="minorHAnsi" w:eastAsiaTheme="minorHAnsi" w:hAnsiTheme="minorHAnsi" w:cstheme="minorBidi"/>
      <w:sz w:val="22"/>
      <w:szCs w:val="22"/>
      <w:lang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89"/>
    <w:unhideWhenUsed/>
    <w:rsid w:val="0094503D"/>
    <w:rPr>
      <w:rFonts w:asciiTheme="minorHAnsi" w:eastAsiaTheme="minorHAnsi" w:hAnsiTheme="minorHAnsi" w:cstheme="minorBidi"/>
      <w:sz w:val="22"/>
      <w:szCs w:val="22"/>
      <w:lang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89"/>
    <w:unhideWhenUsed/>
    <w:rsid w:val="0094503D"/>
    <w:rPr>
      <w:rFonts w:asciiTheme="minorHAnsi" w:eastAsiaTheme="minorHAnsi" w:hAnsiTheme="minorHAnsi" w:cstheme="minorBidi"/>
      <w:sz w:val="22"/>
      <w:szCs w:val="22"/>
      <w:lang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89"/>
    <w:unhideWhenUsed/>
    <w:rsid w:val="0094503D"/>
    <w:rPr>
      <w:rFonts w:asciiTheme="minorHAnsi" w:eastAsiaTheme="minorHAnsi" w:hAnsiTheme="minorHAnsi" w:cstheme="minorBidi"/>
      <w:sz w:val="22"/>
      <w:szCs w:val="22"/>
      <w:lang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89"/>
    <w:unhideWhenUsed/>
    <w:rsid w:val="0094503D"/>
    <w:rPr>
      <w:rFonts w:asciiTheme="minorHAnsi" w:eastAsiaTheme="minorHAnsi" w:hAnsiTheme="minorHAnsi" w:cstheme="minorBidi"/>
      <w:sz w:val="22"/>
      <w:szCs w:val="22"/>
      <w:lang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89"/>
    <w:unhideWhenUsed/>
    <w:rsid w:val="0094503D"/>
    <w:rPr>
      <w:rFonts w:asciiTheme="minorHAnsi" w:eastAsiaTheme="minorHAnsi" w:hAnsiTheme="minorHAnsi" w:cstheme="minorBidi"/>
      <w:sz w:val="22"/>
      <w:szCs w:val="22"/>
      <w:lang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89"/>
    <w:unhideWhenUsed/>
    <w:rsid w:val="0094503D"/>
    <w:rPr>
      <w:rFonts w:asciiTheme="minorHAnsi" w:eastAsiaTheme="minorHAnsi" w:hAnsiTheme="minorHAnsi" w:cstheme="minorBidi"/>
      <w:sz w:val="22"/>
      <w:szCs w:val="22"/>
      <w:lang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89"/>
    <w:unhideWhenUsed/>
    <w:rsid w:val="0094503D"/>
    <w:rPr>
      <w:rFonts w:asciiTheme="minorHAnsi" w:eastAsiaTheme="minorHAnsi" w:hAnsiTheme="minorHAnsi" w:cstheme="minorBidi"/>
      <w:color w:val="000000" w:themeColor="text1" w:themeShade="BF"/>
      <w:sz w:val="22"/>
      <w:szCs w:val="22"/>
      <w:lang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89"/>
    <w:unhideWhenUsed/>
    <w:rsid w:val="0094503D"/>
    <w:rPr>
      <w:rFonts w:asciiTheme="minorHAnsi" w:eastAsiaTheme="minorHAnsi" w:hAnsiTheme="minorHAnsi" w:cstheme="minorBidi"/>
      <w:color w:val="365F91" w:themeColor="accent1" w:themeShade="BF"/>
      <w:sz w:val="22"/>
      <w:szCs w:val="22"/>
      <w:lang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89"/>
    <w:unhideWhenUsed/>
    <w:rsid w:val="0094503D"/>
    <w:rPr>
      <w:rFonts w:asciiTheme="minorHAnsi" w:eastAsiaTheme="minorHAnsi" w:hAnsiTheme="minorHAnsi" w:cstheme="minorBidi"/>
      <w:color w:val="943634" w:themeColor="accent2" w:themeShade="BF"/>
      <w:sz w:val="22"/>
      <w:szCs w:val="22"/>
      <w:lang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89"/>
    <w:unhideWhenUsed/>
    <w:rsid w:val="0094503D"/>
    <w:rPr>
      <w:rFonts w:asciiTheme="minorHAnsi" w:eastAsiaTheme="minorHAnsi" w:hAnsiTheme="minorHAnsi" w:cstheme="minorBidi"/>
      <w:color w:val="76923C" w:themeColor="accent3" w:themeShade="BF"/>
      <w:sz w:val="22"/>
      <w:szCs w:val="22"/>
      <w:lang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89"/>
    <w:unhideWhenUsed/>
    <w:rsid w:val="0094503D"/>
    <w:rPr>
      <w:rFonts w:asciiTheme="minorHAnsi" w:eastAsiaTheme="minorHAnsi" w:hAnsiTheme="minorHAnsi" w:cstheme="minorBidi"/>
      <w:color w:val="5F497A" w:themeColor="accent4" w:themeShade="BF"/>
      <w:sz w:val="22"/>
      <w:szCs w:val="22"/>
      <w:lang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89"/>
    <w:unhideWhenUsed/>
    <w:rsid w:val="0094503D"/>
    <w:rPr>
      <w:rFonts w:asciiTheme="minorHAnsi" w:eastAsiaTheme="minorHAnsi" w:hAnsiTheme="minorHAnsi" w:cstheme="minorBidi"/>
      <w:color w:val="31849B" w:themeColor="accent5" w:themeShade="BF"/>
      <w:sz w:val="22"/>
      <w:szCs w:val="22"/>
      <w:lang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89"/>
    <w:unhideWhenUsed/>
    <w:rsid w:val="0094503D"/>
    <w:rPr>
      <w:rFonts w:asciiTheme="minorHAnsi" w:eastAsiaTheme="minorHAnsi" w:hAnsiTheme="minorHAnsi" w:cstheme="minorBidi"/>
      <w:color w:val="E36C0A" w:themeColor="accent6" w:themeShade="BF"/>
      <w:sz w:val="22"/>
      <w:szCs w:val="22"/>
      <w:lang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uiPriority w:val="89"/>
    <w:unhideWhenUsed/>
    <w:rsid w:val="0094503D"/>
  </w:style>
  <w:style w:type="paragraph" w:styleId="List">
    <w:name w:val="List"/>
    <w:basedOn w:val="Normal"/>
    <w:uiPriority w:val="89"/>
    <w:unhideWhenUsed/>
    <w:rsid w:val="0094503D"/>
    <w:pPr>
      <w:ind w:left="360" w:hanging="360"/>
      <w:contextualSpacing/>
    </w:pPr>
  </w:style>
  <w:style w:type="paragraph" w:styleId="List2">
    <w:name w:val="List 2"/>
    <w:basedOn w:val="Normal"/>
    <w:uiPriority w:val="89"/>
    <w:unhideWhenUsed/>
    <w:rsid w:val="0094503D"/>
    <w:pPr>
      <w:ind w:left="720" w:hanging="360"/>
      <w:contextualSpacing/>
    </w:pPr>
  </w:style>
  <w:style w:type="paragraph" w:styleId="List3">
    <w:name w:val="List 3"/>
    <w:basedOn w:val="Normal"/>
    <w:uiPriority w:val="89"/>
    <w:unhideWhenUsed/>
    <w:rsid w:val="0094503D"/>
    <w:pPr>
      <w:ind w:left="1080" w:hanging="360"/>
      <w:contextualSpacing/>
    </w:pPr>
  </w:style>
  <w:style w:type="paragraph" w:styleId="List4">
    <w:name w:val="List 4"/>
    <w:basedOn w:val="Normal"/>
    <w:uiPriority w:val="89"/>
    <w:unhideWhenUsed/>
    <w:rsid w:val="0094503D"/>
    <w:pPr>
      <w:ind w:left="1440" w:hanging="360"/>
      <w:contextualSpacing/>
    </w:pPr>
  </w:style>
  <w:style w:type="paragraph" w:styleId="List5">
    <w:name w:val="List 5"/>
    <w:basedOn w:val="Normal"/>
    <w:uiPriority w:val="89"/>
    <w:unhideWhenUsed/>
    <w:rsid w:val="0094503D"/>
    <w:pPr>
      <w:ind w:left="1800" w:hanging="360"/>
      <w:contextualSpacing/>
    </w:pPr>
  </w:style>
  <w:style w:type="paragraph" w:styleId="ListBullet">
    <w:name w:val="List Bullet"/>
    <w:basedOn w:val="Normal"/>
    <w:uiPriority w:val="89"/>
    <w:unhideWhenUsed/>
    <w:rsid w:val="0094503D"/>
    <w:pPr>
      <w:numPr>
        <w:numId w:val="8"/>
      </w:numPr>
      <w:contextualSpacing/>
    </w:pPr>
  </w:style>
  <w:style w:type="paragraph" w:styleId="ListBullet2">
    <w:name w:val="List Bullet 2"/>
    <w:basedOn w:val="Normal"/>
    <w:uiPriority w:val="89"/>
    <w:unhideWhenUsed/>
    <w:rsid w:val="0094503D"/>
    <w:pPr>
      <w:numPr>
        <w:numId w:val="9"/>
      </w:numPr>
      <w:contextualSpacing/>
    </w:pPr>
  </w:style>
  <w:style w:type="paragraph" w:styleId="ListBullet3">
    <w:name w:val="List Bullet 3"/>
    <w:basedOn w:val="Normal"/>
    <w:uiPriority w:val="89"/>
    <w:unhideWhenUsed/>
    <w:rsid w:val="0094503D"/>
    <w:pPr>
      <w:numPr>
        <w:numId w:val="10"/>
      </w:numPr>
      <w:contextualSpacing/>
    </w:pPr>
  </w:style>
  <w:style w:type="paragraph" w:styleId="ListBullet4">
    <w:name w:val="List Bullet 4"/>
    <w:basedOn w:val="Normal"/>
    <w:uiPriority w:val="89"/>
    <w:unhideWhenUsed/>
    <w:rsid w:val="0094503D"/>
    <w:pPr>
      <w:numPr>
        <w:numId w:val="11"/>
      </w:numPr>
      <w:contextualSpacing/>
    </w:pPr>
  </w:style>
  <w:style w:type="paragraph" w:styleId="ListBullet5">
    <w:name w:val="List Bullet 5"/>
    <w:basedOn w:val="Normal"/>
    <w:uiPriority w:val="89"/>
    <w:unhideWhenUsed/>
    <w:rsid w:val="0094503D"/>
    <w:pPr>
      <w:numPr>
        <w:numId w:val="12"/>
      </w:numPr>
      <w:contextualSpacing/>
    </w:pPr>
  </w:style>
  <w:style w:type="paragraph" w:styleId="ListContinue">
    <w:name w:val="List Continue"/>
    <w:basedOn w:val="Normal"/>
    <w:uiPriority w:val="89"/>
    <w:unhideWhenUsed/>
    <w:rsid w:val="0094503D"/>
    <w:pPr>
      <w:spacing w:after="120"/>
      <w:ind w:left="360"/>
      <w:contextualSpacing/>
    </w:pPr>
  </w:style>
  <w:style w:type="paragraph" w:styleId="ListContinue2">
    <w:name w:val="List Continue 2"/>
    <w:basedOn w:val="Normal"/>
    <w:uiPriority w:val="89"/>
    <w:unhideWhenUsed/>
    <w:rsid w:val="0094503D"/>
    <w:pPr>
      <w:spacing w:after="120"/>
      <w:ind w:left="720"/>
      <w:contextualSpacing/>
    </w:pPr>
  </w:style>
  <w:style w:type="paragraph" w:styleId="ListContinue3">
    <w:name w:val="List Continue 3"/>
    <w:basedOn w:val="Normal"/>
    <w:uiPriority w:val="89"/>
    <w:unhideWhenUsed/>
    <w:rsid w:val="0094503D"/>
    <w:pPr>
      <w:spacing w:after="120"/>
      <w:ind w:left="1080"/>
      <w:contextualSpacing/>
    </w:pPr>
  </w:style>
  <w:style w:type="paragraph" w:styleId="ListContinue4">
    <w:name w:val="List Continue 4"/>
    <w:basedOn w:val="Normal"/>
    <w:uiPriority w:val="89"/>
    <w:unhideWhenUsed/>
    <w:rsid w:val="0094503D"/>
    <w:pPr>
      <w:spacing w:after="120"/>
      <w:ind w:left="1440"/>
      <w:contextualSpacing/>
    </w:pPr>
  </w:style>
  <w:style w:type="paragraph" w:styleId="ListContinue5">
    <w:name w:val="List Continue 5"/>
    <w:basedOn w:val="Normal"/>
    <w:uiPriority w:val="89"/>
    <w:unhideWhenUsed/>
    <w:rsid w:val="0094503D"/>
    <w:pPr>
      <w:spacing w:after="120"/>
      <w:ind w:left="1800"/>
      <w:contextualSpacing/>
    </w:pPr>
  </w:style>
  <w:style w:type="paragraph" w:styleId="ListNumber">
    <w:name w:val="List Number"/>
    <w:basedOn w:val="Normal"/>
    <w:uiPriority w:val="89"/>
    <w:unhideWhenUsed/>
    <w:rsid w:val="0094503D"/>
    <w:pPr>
      <w:numPr>
        <w:numId w:val="13"/>
      </w:numPr>
      <w:contextualSpacing/>
    </w:pPr>
  </w:style>
  <w:style w:type="paragraph" w:styleId="ListNumber2">
    <w:name w:val="List Number 2"/>
    <w:basedOn w:val="Normal"/>
    <w:uiPriority w:val="89"/>
    <w:unhideWhenUsed/>
    <w:rsid w:val="0094503D"/>
    <w:pPr>
      <w:numPr>
        <w:numId w:val="14"/>
      </w:numPr>
      <w:contextualSpacing/>
    </w:pPr>
  </w:style>
  <w:style w:type="paragraph" w:styleId="ListNumber3">
    <w:name w:val="List Number 3"/>
    <w:basedOn w:val="Normal"/>
    <w:uiPriority w:val="89"/>
    <w:unhideWhenUsed/>
    <w:rsid w:val="0094503D"/>
    <w:pPr>
      <w:numPr>
        <w:numId w:val="15"/>
      </w:numPr>
      <w:contextualSpacing/>
    </w:pPr>
  </w:style>
  <w:style w:type="paragraph" w:styleId="ListNumber4">
    <w:name w:val="List Number 4"/>
    <w:basedOn w:val="Normal"/>
    <w:uiPriority w:val="89"/>
    <w:unhideWhenUsed/>
    <w:rsid w:val="0094503D"/>
    <w:pPr>
      <w:numPr>
        <w:numId w:val="16"/>
      </w:numPr>
      <w:contextualSpacing/>
    </w:pPr>
  </w:style>
  <w:style w:type="paragraph" w:styleId="ListNumber5">
    <w:name w:val="List Number 5"/>
    <w:basedOn w:val="Normal"/>
    <w:uiPriority w:val="89"/>
    <w:unhideWhenUsed/>
    <w:rsid w:val="0094503D"/>
    <w:pPr>
      <w:numPr>
        <w:numId w:val="17"/>
      </w:numPr>
      <w:contextualSpacing/>
    </w:pPr>
  </w:style>
  <w:style w:type="paragraph" w:styleId="ListParagraph">
    <w:name w:val="List Paragraph"/>
    <w:basedOn w:val="Normal"/>
    <w:uiPriority w:val="89"/>
    <w:qFormat/>
    <w:rsid w:val="0094503D"/>
    <w:pPr>
      <w:ind w:left="720"/>
      <w:contextualSpacing/>
    </w:pPr>
  </w:style>
  <w:style w:type="table" w:customStyle="1" w:styleId="ListTable1Light1">
    <w:name w:val="List Table 1 Light1"/>
    <w:basedOn w:val="TableNormal"/>
    <w:uiPriority w:val="89"/>
    <w:rsid w:val="000C37AD"/>
    <w:rPr>
      <w:rFonts w:asciiTheme="minorHAnsi" w:eastAsiaTheme="minorHAnsi" w:hAnsiTheme="minorHAnsi" w:cstheme="minorBidi"/>
      <w:sz w:val="22"/>
      <w:szCs w:val="22"/>
      <w:lang w:bidi="ar-SA"/>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1">
    <w:name w:val="List Table 1 Light - Accent 11"/>
    <w:basedOn w:val="TableNormal"/>
    <w:uiPriority w:val="89"/>
    <w:rsid w:val="000C37AD"/>
    <w:rPr>
      <w:rFonts w:asciiTheme="minorHAnsi" w:eastAsiaTheme="minorHAnsi" w:hAnsiTheme="minorHAnsi" w:cstheme="minorBidi"/>
      <w:sz w:val="22"/>
      <w:szCs w:val="22"/>
      <w:lang w:bidi="ar-SA"/>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1">
    <w:name w:val="List Table 1 Light - Accent 21"/>
    <w:basedOn w:val="TableNormal"/>
    <w:uiPriority w:val="89"/>
    <w:rsid w:val="000C37AD"/>
    <w:rPr>
      <w:rFonts w:asciiTheme="minorHAnsi" w:eastAsiaTheme="minorHAnsi" w:hAnsiTheme="minorHAnsi" w:cstheme="minorBidi"/>
      <w:sz w:val="22"/>
      <w:szCs w:val="22"/>
      <w:lang w:bidi="ar-SA"/>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1">
    <w:name w:val="List Table 1 Light - Accent 31"/>
    <w:basedOn w:val="TableNormal"/>
    <w:uiPriority w:val="89"/>
    <w:rsid w:val="000C37AD"/>
    <w:rPr>
      <w:rFonts w:asciiTheme="minorHAnsi" w:eastAsiaTheme="minorHAnsi" w:hAnsiTheme="minorHAnsi" w:cstheme="minorBidi"/>
      <w:sz w:val="22"/>
      <w:szCs w:val="22"/>
      <w:lang w:bidi="ar-SA"/>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1">
    <w:name w:val="List Table 1 Light - Accent 41"/>
    <w:basedOn w:val="TableNormal"/>
    <w:uiPriority w:val="89"/>
    <w:rsid w:val="000C37AD"/>
    <w:rPr>
      <w:rFonts w:asciiTheme="minorHAnsi" w:eastAsiaTheme="minorHAnsi" w:hAnsiTheme="minorHAnsi" w:cstheme="minorBidi"/>
      <w:sz w:val="22"/>
      <w:szCs w:val="22"/>
      <w:lang w:bidi="ar-SA"/>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1">
    <w:name w:val="List Table 1 Light - Accent 51"/>
    <w:basedOn w:val="TableNormal"/>
    <w:uiPriority w:val="89"/>
    <w:rsid w:val="000C37AD"/>
    <w:rPr>
      <w:rFonts w:asciiTheme="minorHAnsi" w:eastAsiaTheme="minorHAnsi" w:hAnsiTheme="minorHAnsi" w:cstheme="minorBidi"/>
      <w:sz w:val="22"/>
      <w:szCs w:val="22"/>
      <w:lang w:bidi="ar-SA"/>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1">
    <w:name w:val="List Table 1 Light - Accent 61"/>
    <w:basedOn w:val="TableNormal"/>
    <w:uiPriority w:val="89"/>
    <w:rsid w:val="000C37AD"/>
    <w:rPr>
      <w:rFonts w:asciiTheme="minorHAnsi" w:eastAsiaTheme="minorHAnsi" w:hAnsiTheme="minorHAnsi" w:cstheme="minorBidi"/>
      <w:sz w:val="22"/>
      <w:szCs w:val="22"/>
      <w:lang w:bidi="ar-SA"/>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1">
    <w:name w:val="List Table 21"/>
    <w:basedOn w:val="TableNormal"/>
    <w:uiPriority w:val="89"/>
    <w:rsid w:val="000C37AD"/>
    <w:rPr>
      <w:rFonts w:asciiTheme="minorHAnsi" w:eastAsiaTheme="minorHAnsi" w:hAnsiTheme="minorHAnsi" w:cstheme="minorBidi"/>
      <w:sz w:val="22"/>
      <w:szCs w:val="22"/>
      <w:lang w:bidi="ar-SA"/>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1">
    <w:name w:val="List Table 2 - Accent 11"/>
    <w:basedOn w:val="TableNormal"/>
    <w:uiPriority w:val="89"/>
    <w:rsid w:val="000C37AD"/>
    <w:rPr>
      <w:rFonts w:asciiTheme="minorHAnsi" w:eastAsiaTheme="minorHAnsi" w:hAnsiTheme="minorHAnsi" w:cstheme="minorBidi"/>
      <w:sz w:val="22"/>
      <w:szCs w:val="22"/>
      <w:lang w:bidi="ar-SA"/>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1">
    <w:name w:val="List Table 2 - Accent 21"/>
    <w:basedOn w:val="TableNormal"/>
    <w:uiPriority w:val="89"/>
    <w:rsid w:val="000C37AD"/>
    <w:rPr>
      <w:rFonts w:asciiTheme="minorHAnsi" w:eastAsiaTheme="minorHAnsi" w:hAnsiTheme="minorHAnsi" w:cstheme="minorBidi"/>
      <w:sz w:val="22"/>
      <w:szCs w:val="22"/>
      <w:lang w:bidi="ar-SA"/>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1">
    <w:name w:val="List Table 2 - Accent 31"/>
    <w:basedOn w:val="TableNormal"/>
    <w:uiPriority w:val="89"/>
    <w:rsid w:val="000C37AD"/>
    <w:rPr>
      <w:rFonts w:asciiTheme="minorHAnsi" w:eastAsiaTheme="minorHAnsi" w:hAnsiTheme="minorHAnsi" w:cstheme="minorBidi"/>
      <w:sz w:val="22"/>
      <w:szCs w:val="22"/>
      <w:lang w:bidi="ar-SA"/>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1">
    <w:name w:val="List Table 2 - Accent 41"/>
    <w:basedOn w:val="TableNormal"/>
    <w:uiPriority w:val="89"/>
    <w:rsid w:val="000C37AD"/>
    <w:rPr>
      <w:rFonts w:asciiTheme="minorHAnsi" w:eastAsiaTheme="minorHAnsi" w:hAnsiTheme="minorHAnsi" w:cstheme="minorBidi"/>
      <w:sz w:val="22"/>
      <w:szCs w:val="22"/>
      <w:lang w:bidi="ar-SA"/>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1">
    <w:name w:val="List Table 2 - Accent 51"/>
    <w:basedOn w:val="TableNormal"/>
    <w:uiPriority w:val="89"/>
    <w:rsid w:val="000C37AD"/>
    <w:rPr>
      <w:rFonts w:asciiTheme="minorHAnsi" w:eastAsiaTheme="minorHAnsi" w:hAnsiTheme="minorHAnsi" w:cstheme="minorBidi"/>
      <w:sz w:val="22"/>
      <w:szCs w:val="22"/>
      <w:lang w:bidi="ar-SA"/>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1">
    <w:name w:val="List Table 2 - Accent 61"/>
    <w:basedOn w:val="TableNormal"/>
    <w:uiPriority w:val="89"/>
    <w:rsid w:val="000C37AD"/>
    <w:rPr>
      <w:rFonts w:asciiTheme="minorHAnsi" w:eastAsiaTheme="minorHAnsi" w:hAnsiTheme="minorHAnsi" w:cstheme="minorBidi"/>
      <w:sz w:val="22"/>
      <w:szCs w:val="22"/>
      <w:lang w:bidi="ar-SA"/>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1">
    <w:name w:val="List Table 31"/>
    <w:basedOn w:val="TableNormal"/>
    <w:uiPriority w:val="89"/>
    <w:rsid w:val="000C37AD"/>
    <w:rPr>
      <w:rFonts w:asciiTheme="minorHAnsi" w:eastAsiaTheme="minorHAnsi" w:hAnsiTheme="minorHAnsi" w:cstheme="minorBidi"/>
      <w:sz w:val="22"/>
      <w:szCs w:val="22"/>
      <w:lang w:bidi="ar-SA"/>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1">
    <w:name w:val="List Table 3 - Accent 11"/>
    <w:basedOn w:val="TableNormal"/>
    <w:uiPriority w:val="89"/>
    <w:rsid w:val="000C37AD"/>
    <w:rPr>
      <w:rFonts w:asciiTheme="minorHAnsi" w:eastAsiaTheme="minorHAnsi" w:hAnsiTheme="minorHAnsi" w:cstheme="minorBidi"/>
      <w:sz w:val="22"/>
      <w:szCs w:val="22"/>
      <w:lang w:bidi="ar-SA"/>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1">
    <w:name w:val="List Table 3 - Accent 21"/>
    <w:basedOn w:val="TableNormal"/>
    <w:uiPriority w:val="89"/>
    <w:rsid w:val="000C37AD"/>
    <w:rPr>
      <w:rFonts w:asciiTheme="minorHAnsi" w:eastAsiaTheme="minorHAnsi" w:hAnsiTheme="minorHAnsi" w:cstheme="minorBidi"/>
      <w:sz w:val="22"/>
      <w:szCs w:val="22"/>
      <w:lang w:bidi="ar-SA"/>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1">
    <w:name w:val="List Table 3 - Accent 31"/>
    <w:basedOn w:val="TableNormal"/>
    <w:uiPriority w:val="89"/>
    <w:rsid w:val="000C37AD"/>
    <w:rPr>
      <w:rFonts w:asciiTheme="minorHAnsi" w:eastAsiaTheme="minorHAnsi" w:hAnsiTheme="minorHAnsi" w:cstheme="minorBidi"/>
      <w:sz w:val="22"/>
      <w:szCs w:val="22"/>
      <w:lang w:bidi="ar-SA"/>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1">
    <w:name w:val="List Table 3 - Accent 41"/>
    <w:basedOn w:val="TableNormal"/>
    <w:uiPriority w:val="89"/>
    <w:rsid w:val="000C37AD"/>
    <w:rPr>
      <w:rFonts w:asciiTheme="minorHAnsi" w:eastAsiaTheme="minorHAnsi" w:hAnsiTheme="minorHAnsi" w:cstheme="minorBidi"/>
      <w:sz w:val="22"/>
      <w:szCs w:val="22"/>
      <w:lang w:bidi="ar-SA"/>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1">
    <w:name w:val="List Table 3 - Accent 51"/>
    <w:basedOn w:val="TableNormal"/>
    <w:uiPriority w:val="89"/>
    <w:rsid w:val="000C37AD"/>
    <w:rPr>
      <w:rFonts w:asciiTheme="minorHAnsi" w:eastAsiaTheme="minorHAnsi" w:hAnsiTheme="minorHAnsi" w:cstheme="minorBidi"/>
      <w:sz w:val="22"/>
      <w:szCs w:val="22"/>
      <w:lang w:bidi="ar-SA"/>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1">
    <w:name w:val="List Table 3 - Accent 61"/>
    <w:basedOn w:val="TableNormal"/>
    <w:uiPriority w:val="89"/>
    <w:rsid w:val="000C37AD"/>
    <w:rPr>
      <w:rFonts w:asciiTheme="minorHAnsi" w:eastAsiaTheme="minorHAnsi" w:hAnsiTheme="minorHAnsi" w:cstheme="minorBidi"/>
      <w:sz w:val="22"/>
      <w:szCs w:val="22"/>
      <w:lang w:bidi="ar-SA"/>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1">
    <w:name w:val="List Table 41"/>
    <w:basedOn w:val="TableNormal"/>
    <w:uiPriority w:val="89"/>
    <w:rsid w:val="000C37AD"/>
    <w:rPr>
      <w:rFonts w:asciiTheme="minorHAnsi" w:eastAsiaTheme="minorHAnsi" w:hAnsiTheme="minorHAnsi" w:cstheme="minorBidi"/>
      <w:sz w:val="22"/>
      <w:szCs w:val="22"/>
      <w:lang w:bidi="ar-SA"/>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1">
    <w:name w:val="List Table 4 - Accent 11"/>
    <w:basedOn w:val="TableNormal"/>
    <w:uiPriority w:val="89"/>
    <w:rsid w:val="000C37AD"/>
    <w:rPr>
      <w:rFonts w:asciiTheme="minorHAnsi" w:eastAsiaTheme="minorHAnsi" w:hAnsiTheme="minorHAnsi" w:cstheme="minorBidi"/>
      <w:sz w:val="22"/>
      <w:szCs w:val="22"/>
      <w:lang w:bidi="ar-SA"/>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1">
    <w:name w:val="List Table 4 - Accent 21"/>
    <w:basedOn w:val="TableNormal"/>
    <w:uiPriority w:val="89"/>
    <w:rsid w:val="000C37AD"/>
    <w:rPr>
      <w:rFonts w:asciiTheme="minorHAnsi" w:eastAsiaTheme="minorHAnsi" w:hAnsiTheme="minorHAnsi" w:cstheme="minorBidi"/>
      <w:sz w:val="22"/>
      <w:szCs w:val="22"/>
      <w:lang w:bidi="ar-SA"/>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1">
    <w:name w:val="List Table 4 - Accent 31"/>
    <w:basedOn w:val="TableNormal"/>
    <w:uiPriority w:val="89"/>
    <w:rsid w:val="000C37AD"/>
    <w:rPr>
      <w:rFonts w:asciiTheme="minorHAnsi" w:eastAsiaTheme="minorHAnsi" w:hAnsiTheme="minorHAnsi" w:cstheme="minorBidi"/>
      <w:sz w:val="22"/>
      <w:szCs w:val="22"/>
      <w:lang w:bidi="ar-SA"/>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1">
    <w:name w:val="List Table 4 - Accent 41"/>
    <w:basedOn w:val="TableNormal"/>
    <w:uiPriority w:val="89"/>
    <w:rsid w:val="000C37AD"/>
    <w:rPr>
      <w:rFonts w:asciiTheme="minorHAnsi" w:eastAsiaTheme="minorHAnsi" w:hAnsiTheme="minorHAnsi" w:cstheme="minorBidi"/>
      <w:sz w:val="22"/>
      <w:szCs w:val="22"/>
      <w:lang w:bidi="ar-SA"/>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1">
    <w:name w:val="List Table 4 - Accent 51"/>
    <w:basedOn w:val="TableNormal"/>
    <w:uiPriority w:val="89"/>
    <w:rsid w:val="000C37AD"/>
    <w:rPr>
      <w:rFonts w:asciiTheme="minorHAnsi" w:eastAsiaTheme="minorHAnsi" w:hAnsiTheme="minorHAnsi" w:cstheme="minorBidi"/>
      <w:sz w:val="22"/>
      <w:szCs w:val="22"/>
      <w:lang w:bidi="ar-SA"/>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1">
    <w:name w:val="List Table 4 - Accent 61"/>
    <w:basedOn w:val="TableNormal"/>
    <w:uiPriority w:val="89"/>
    <w:rsid w:val="000C37AD"/>
    <w:rPr>
      <w:rFonts w:asciiTheme="minorHAnsi" w:eastAsiaTheme="minorHAnsi" w:hAnsiTheme="minorHAnsi" w:cstheme="minorBidi"/>
      <w:sz w:val="22"/>
      <w:szCs w:val="22"/>
      <w:lang w:bidi="ar-SA"/>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1">
    <w:name w:val="List Table 5 Dark1"/>
    <w:basedOn w:val="TableNormal"/>
    <w:uiPriority w:val="89"/>
    <w:rsid w:val="000C37AD"/>
    <w:rPr>
      <w:rFonts w:asciiTheme="minorHAnsi" w:eastAsiaTheme="minorHAnsi" w:hAnsiTheme="minorHAnsi" w:cstheme="minorBidi"/>
      <w:color w:val="FFFFFF" w:themeColor="background1"/>
      <w:sz w:val="22"/>
      <w:szCs w:val="22"/>
      <w:lang w:bidi="ar-SA"/>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TableNormal"/>
    <w:uiPriority w:val="89"/>
    <w:rsid w:val="000C37AD"/>
    <w:rPr>
      <w:rFonts w:asciiTheme="minorHAnsi" w:eastAsiaTheme="minorHAnsi" w:hAnsiTheme="minorHAnsi" w:cstheme="minorBidi"/>
      <w:color w:val="FFFFFF" w:themeColor="background1"/>
      <w:sz w:val="22"/>
      <w:szCs w:val="22"/>
      <w:lang w:bidi="ar-SA"/>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TableNormal"/>
    <w:uiPriority w:val="89"/>
    <w:rsid w:val="000C37AD"/>
    <w:rPr>
      <w:rFonts w:asciiTheme="minorHAnsi" w:eastAsiaTheme="minorHAnsi" w:hAnsiTheme="minorHAnsi" w:cstheme="minorBidi"/>
      <w:color w:val="FFFFFF" w:themeColor="background1"/>
      <w:sz w:val="22"/>
      <w:szCs w:val="22"/>
      <w:lang w:bidi="ar-SA"/>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TableNormal"/>
    <w:uiPriority w:val="89"/>
    <w:rsid w:val="000C37AD"/>
    <w:rPr>
      <w:rFonts w:asciiTheme="minorHAnsi" w:eastAsiaTheme="minorHAnsi" w:hAnsiTheme="minorHAnsi" w:cstheme="minorBidi"/>
      <w:color w:val="FFFFFF" w:themeColor="background1"/>
      <w:sz w:val="22"/>
      <w:szCs w:val="22"/>
      <w:lang w:bidi="ar-SA"/>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TableNormal"/>
    <w:uiPriority w:val="89"/>
    <w:rsid w:val="000C37AD"/>
    <w:rPr>
      <w:rFonts w:asciiTheme="minorHAnsi" w:eastAsiaTheme="minorHAnsi" w:hAnsiTheme="minorHAnsi" w:cstheme="minorBidi"/>
      <w:color w:val="FFFFFF" w:themeColor="background1"/>
      <w:sz w:val="22"/>
      <w:szCs w:val="22"/>
      <w:lang w:bidi="ar-SA"/>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TableNormal"/>
    <w:uiPriority w:val="89"/>
    <w:rsid w:val="000C37AD"/>
    <w:rPr>
      <w:rFonts w:asciiTheme="minorHAnsi" w:eastAsiaTheme="minorHAnsi" w:hAnsiTheme="minorHAnsi" w:cstheme="minorBidi"/>
      <w:color w:val="FFFFFF" w:themeColor="background1"/>
      <w:sz w:val="22"/>
      <w:szCs w:val="22"/>
      <w:lang w:bidi="ar-SA"/>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TableNormal"/>
    <w:uiPriority w:val="89"/>
    <w:rsid w:val="000C37AD"/>
    <w:rPr>
      <w:rFonts w:asciiTheme="minorHAnsi" w:eastAsiaTheme="minorHAnsi" w:hAnsiTheme="minorHAnsi" w:cstheme="minorBidi"/>
      <w:color w:val="FFFFFF" w:themeColor="background1"/>
      <w:sz w:val="22"/>
      <w:szCs w:val="22"/>
      <w:lang w:bidi="ar-SA"/>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TableNormal"/>
    <w:uiPriority w:val="89"/>
    <w:rsid w:val="000C37AD"/>
    <w:rPr>
      <w:rFonts w:asciiTheme="minorHAnsi" w:eastAsiaTheme="minorHAnsi" w:hAnsiTheme="minorHAnsi" w:cstheme="minorBidi"/>
      <w:color w:val="000000" w:themeColor="text1"/>
      <w:sz w:val="22"/>
      <w:szCs w:val="22"/>
      <w:lang w:bidi="ar-SA"/>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1">
    <w:name w:val="List Table 6 Colorful - Accent 11"/>
    <w:basedOn w:val="TableNormal"/>
    <w:uiPriority w:val="89"/>
    <w:rsid w:val="000C37AD"/>
    <w:rPr>
      <w:rFonts w:asciiTheme="minorHAnsi" w:eastAsiaTheme="minorHAnsi" w:hAnsiTheme="minorHAnsi" w:cstheme="minorBidi"/>
      <w:color w:val="365F91" w:themeColor="accent1" w:themeShade="BF"/>
      <w:sz w:val="22"/>
      <w:szCs w:val="22"/>
      <w:lang w:bidi="ar-SA"/>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1">
    <w:name w:val="List Table 6 Colorful - Accent 21"/>
    <w:basedOn w:val="TableNormal"/>
    <w:uiPriority w:val="89"/>
    <w:rsid w:val="000C37AD"/>
    <w:rPr>
      <w:rFonts w:asciiTheme="minorHAnsi" w:eastAsiaTheme="minorHAnsi" w:hAnsiTheme="minorHAnsi" w:cstheme="minorBidi"/>
      <w:color w:val="943634" w:themeColor="accent2" w:themeShade="BF"/>
      <w:sz w:val="22"/>
      <w:szCs w:val="22"/>
      <w:lang w:bidi="ar-SA"/>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1">
    <w:name w:val="List Table 6 Colorful - Accent 31"/>
    <w:basedOn w:val="TableNormal"/>
    <w:uiPriority w:val="89"/>
    <w:rsid w:val="000C37AD"/>
    <w:rPr>
      <w:rFonts w:asciiTheme="minorHAnsi" w:eastAsiaTheme="minorHAnsi" w:hAnsiTheme="minorHAnsi" w:cstheme="minorBidi"/>
      <w:color w:val="76923C" w:themeColor="accent3" w:themeShade="BF"/>
      <w:sz w:val="22"/>
      <w:szCs w:val="22"/>
      <w:lang w:bidi="ar-SA"/>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1">
    <w:name w:val="List Table 6 Colorful - Accent 41"/>
    <w:basedOn w:val="TableNormal"/>
    <w:uiPriority w:val="89"/>
    <w:rsid w:val="000C37AD"/>
    <w:rPr>
      <w:rFonts w:asciiTheme="minorHAnsi" w:eastAsiaTheme="minorHAnsi" w:hAnsiTheme="minorHAnsi" w:cstheme="minorBidi"/>
      <w:color w:val="5F497A" w:themeColor="accent4" w:themeShade="BF"/>
      <w:sz w:val="22"/>
      <w:szCs w:val="22"/>
      <w:lang w:bidi="ar-SA"/>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1">
    <w:name w:val="List Table 6 Colorful - Accent 51"/>
    <w:basedOn w:val="TableNormal"/>
    <w:uiPriority w:val="89"/>
    <w:rsid w:val="000C37AD"/>
    <w:rPr>
      <w:rFonts w:asciiTheme="minorHAnsi" w:eastAsiaTheme="minorHAnsi" w:hAnsiTheme="minorHAnsi" w:cstheme="minorBidi"/>
      <w:color w:val="31849B" w:themeColor="accent5" w:themeShade="BF"/>
      <w:sz w:val="22"/>
      <w:szCs w:val="22"/>
      <w:lang w:bidi="ar-SA"/>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1">
    <w:name w:val="List Table 6 Colorful - Accent 61"/>
    <w:basedOn w:val="TableNormal"/>
    <w:uiPriority w:val="89"/>
    <w:rsid w:val="000C37AD"/>
    <w:rPr>
      <w:rFonts w:asciiTheme="minorHAnsi" w:eastAsiaTheme="minorHAnsi" w:hAnsiTheme="minorHAnsi" w:cstheme="minorBidi"/>
      <w:color w:val="E36C0A" w:themeColor="accent6" w:themeShade="BF"/>
      <w:sz w:val="22"/>
      <w:szCs w:val="22"/>
      <w:lang w:bidi="ar-SA"/>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1">
    <w:name w:val="List Table 7 Colorful1"/>
    <w:basedOn w:val="TableNormal"/>
    <w:uiPriority w:val="89"/>
    <w:rsid w:val="000C37AD"/>
    <w:rPr>
      <w:rFonts w:asciiTheme="minorHAnsi" w:eastAsiaTheme="minorHAnsi" w:hAnsiTheme="minorHAnsi" w:cstheme="minorBidi"/>
      <w:color w:val="000000" w:themeColor="text1"/>
      <w:sz w:val="22"/>
      <w:szCs w:val="22"/>
      <w:lang w:bidi="ar-SA"/>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1">
    <w:name w:val="List Table 7 Colorful - Accent 11"/>
    <w:basedOn w:val="TableNormal"/>
    <w:uiPriority w:val="89"/>
    <w:rsid w:val="000C37AD"/>
    <w:rPr>
      <w:rFonts w:asciiTheme="minorHAnsi" w:eastAsiaTheme="minorHAnsi" w:hAnsiTheme="minorHAnsi" w:cstheme="minorBidi"/>
      <w:color w:val="365F91" w:themeColor="accent1" w:themeShade="BF"/>
      <w:sz w:val="22"/>
      <w:szCs w:val="22"/>
      <w:lang w:bidi="ar-SA"/>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1">
    <w:name w:val="List Table 7 Colorful - Accent 21"/>
    <w:basedOn w:val="TableNormal"/>
    <w:uiPriority w:val="89"/>
    <w:rsid w:val="000C37AD"/>
    <w:rPr>
      <w:rFonts w:asciiTheme="minorHAnsi" w:eastAsiaTheme="minorHAnsi" w:hAnsiTheme="minorHAnsi" w:cstheme="minorBidi"/>
      <w:color w:val="943634" w:themeColor="accent2" w:themeShade="BF"/>
      <w:sz w:val="22"/>
      <w:szCs w:val="22"/>
      <w:lang w:bidi="ar-SA"/>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1">
    <w:name w:val="List Table 7 Colorful - Accent 31"/>
    <w:basedOn w:val="TableNormal"/>
    <w:uiPriority w:val="89"/>
    <w:rsid w:val="000C37AD"/>
    <w:rPr>
      <w:rFonts w:asciiTheme="minorHAnsi" w:eastAsiaTheme="minorHAnsi" w:hAnsiTheme="minorHAnsi" w:cstheme="minorBidi"/>
      <w:color w:val="76923C" w:themeColor="accent3" w:themeShade="BF"/>
      <w:sz w:val="22"/>
      <w:szCs w:val="22"/>
      <w:lang w:bidi="ar-SA"/>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TableNormal"/>
    <w:uiPriority w:val="89"/>
    <w:rsid w:val="000C37AD"/>
    <w:rPr>
      <w:rFonts w:asciiTheme="minorHAnsi" w:eastAsiaTheme="minorHAnsi" w:hAnsiTheme="minorHAnsi" w:cstheme="minorBidi"/>
      <w:color w:val="5F497A" w:themeColor="accent4" w:themeShade="BF"/>
      <w:sz w:val="22"/>
      <w:szCs w:val="22"/>
      <w:lang w:bidi="ar-SA"/>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uiPriority w:val="89"/>
    <w:rsid w:val="000C37AD"/>
    <w:rPr>
      <w:rFonts w:asciiTheme="minorHAnsi" w:eastAsiaTheme="minorHAnsi" w:hAnsiTheme="minorHAnsi" w:cstheme="minorBidi"/>
      <w:color w:val="31849B" w:themeColor="accent5" w:themeShade="BF"/>
      <w:sz w:val="22"/>
      <w:szCs w:val="22"/>
      <w:lang w:bidi="ar-SA"/>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1">
    <w:name w:val="List Table 7 Colorful - Accent 61"/>
    <w:basedOn w:val="TableNormal"/>
    <w:uiPriority w:val="89"/>
    <w:rsid w:val="000C37AD"/>
    <w:rPr>
      <w:rFonts w:asciiTheme="minorHAnsi" w:eastAsiaTheme="minorHAnsi" w:hAnsiTheme="minorHAnsi" w:cstheme="minorBidi"/>
      <w:color w:val="E36C0A" w:themeColor="accent6" w:themeShade="BF"/>
      <w:sz w:val="22"/>
      <w:szCs w:val="22"/>
      <w:lang w:bidi="ar-SA"/>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89"/>
    <w:unhideWhenUsed/>
    <w:rsid w:val="0094503D"/>
    <w:pPr>
      <w:tabs>
        <w:tab w:val="left" w:pos="480"/>
        <w:tab w:val="left" w:pos="960"/>
        <w:tab w:val="left" w:pos="1440"/>
        <w:tab w:val="left" w:pos="1920"/>
        <w:tab w:val="left" w:pos="2400"/>
        <w:tab w:val="left" w:pos="2880"/>
        <w:tab w:val="left" w:pos="3360"/>
        <w:tab w:val="left" w:pos="3840"/>
        <w:tab w:val="left" w:pos="4320"/>
      </w:tabs>
      <w:spacing w:line="259" w:lineRule="auto"/>
    </w:pPr>
    <w:rPr>
      <w:rFonts w:ascii="Consolas" w:eastAsiaTheme="minorHAnsi" w:hAnsi="Consolas" w:cstheme="minorBidi"/>
      <w:sz w:val="20"/>
      <w:lang w:bidi="ar-SA"/>
    </w:rPr>
  </w:style>
  <w:style w:type="character" w:customStyle="1" w:styleId="MacroTextChar">
    <w:name w:val="Macro Text Char"/>
    <w:basedOn w:val="DefaultParagraphFont"/>
    <w:link w:val="MacroText"/>
    <w:uiPriority w:val="89"/>
    <w:rsid w:val="0094503D"/>
    <w:rPr>
      <w:rFonts w:ascii="Consolas" w:eastAsiaTheme="minorHAnsi" w:hAnsi="Consolas" w:cstheme="minorBidi"/>
      <w:sz w:val="20"/>
      <w:lang w:bidi="ar-SA"/>
    </w:rPr>
  </w:style>
  <w:style w:type="table" w:styleId="MediumGrid1">
    <w:name w:val="Medium Grid 1"/>
    <w:basedOn w:val="TableNormal"/>
    <w:uiPriority w:val="89"/>
    <w:unhideWhenUsed/>
    <w:rsid w:val="0094503D"/>
    <w:rPr>
      <w:rFonts w:asciiTheme="minorHAnsi" w:eastAsiaTheme="minorHAnsi" w:hAnsiTheme="minorHAnsi" w:cstheme="minorBidi"/>
      <w:sz w:val="22"/>
      <w:szCs w:val="22"/>
      <w:lang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89"/>
    <w:unhideWhenUsed/>
    <w:rsid w:val="0094503D"/>
    <w:rPr>
      <w:rFonts w:asciiTheme="minorHAnsi" w:eastAsiaTheme="minorHAnsi" w:hAnsiTheme="minorHAnsi" w:cstheme="minorBidi"/>
      <w:sz w:val="22"/>
      <w:szCs w:val="22"/>
      <w:lang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89"/>
    <w:unhideWhenUsed/>
    <w:rsid w:val="0094503D"/>
    <w:rPr>
      <w:rFonts w:asciiTheme="minorHAnsi" w:eastAsiaTheme="minorHAnsi" w:hAnsiTheme="minorHAnsi" w:cstheme="minorBidi"/>
      <w:sz w:val="22"/>
      <w:szCs w:val="22"/>
      <w:lang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89"/>
    <w:unhideWhenUsed/>
    <w:rsid w:val="0094503D"/>
    <w:rPr>
      <w:rFonts w:asciiTheme="minorHAnsi" w:eastAsiaTheme="minorHAnsi" w:hAnsiTheme="minorHAnsi" w:cstheme="minorBidi"/>
      <w:sz w:val="22"/>
      <w:szCs w:val="22"/>
      <w:lang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89"/>
    <w:unhideWhenUsed/>
    <w:rsid w:val="0094503D"/>
    <w:rPr>
      <w:rFonts w:asciiTheme="minorHAnsi" w:eastAsiaTheme="minorHAnsi" w:hAnsiTheme="minorHAnsi" w:cstheme="minorBidi"/>
      <w:sz w:val="22"/>
      <w:szCs w:val="22"/>
      <w:lang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89"/>
    <w:unhideWhenUsed/>
    <w:rsid w:val="0094503D"/>
    <w:rPr>
      <w:rFonts w:asciiTheme="minorHAnsi" w:eastAsiaTheme="minorHAnsi" w:hAnsiTheme="minorHAnsi" w:cstheme="minorBidi"/>
      <w:sz w:val="22"/>
      <w:szCs w:val="22"/>
      <w:lang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89"/>
    <w:unhideWhenUsed/>
    <w:rsid w:val="0094503D"/>
    <w:rPr>
      <w:rFonts w:asciiTheme="minorHAnsi" w:eastAsiaTheme="minorHAnsi" w:hAnsiTheme="minorHAnsi" w:cstheme="minorBidi"/>
      <w:sz w:val="22"/>
      <w:szCs w:val="22"/>
      <w:lang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89"/>
    <w:unhideWhenUsed/>
    <w:rsid w:val="0094503D"/>
    <w:rPr>
      <w:rFonts w:eastAsiaTheme="majorEastAsia" w:cstheme="majorBidi"/>
      <w:color w:val="000000" w:themeColor="text1"/>
      <w:sz w:val="22"/>
      <w:szCs w:val="22"/>
      <w:lang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89"/>
    <w:unhideWhenUsed/>
    <w:rsid w:val="0094503D"/>
    <w:rPr>
      <w:rFonts w:eastAsiaTheme="majorEastAsia" w:cstheme="majorBidi"/>
      <w:color w:val="000000" w:themeColor="text1"/>
      <w:sz w:val="22"/>
      <w:szCs w:val="22"/>
      <w:lang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89"/>
    <w:unhideWhenUsed/>
    <w:rsid w:val="0094503D"/>
    <w:rPr>
      <w:rFonts w:eastAsiaTheme="majorEastAsia" w:cstheme="majorBidi"/>
      <w:color w:val="000000" w:themeColor="text1"/>
      <w:sz w:val="22"/>
      <w:szCs w:val="22"/>
      <w:lang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89"/>
    <w:unhideWhenUsed/>
    <w:rsid w:val="0094503D"/>
    <w:rPr>
      <w:rFonts w:eastAsiaTheme="majorEastAsia" w:cstheme="majorBidi"/>
      <w:color w:val="000000" w:themeColor="text1"/>
      <w:sz w:val="22"/>
      <w:szCs w:val="22"/>
      <w:lang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89"/>
    <w:unhideWhenUsed/>
    <w:rsid w:val="0094503D"/>
    <w:rPr>
      <w:rFonts w:eastAsiaTheme="majorEastAsia" w:cstheme="majorBidi"/>
      <w:color w:val="000000" w:themeColor="text1"/>
      <w:sz w:val="22"/>
      <w:szCs w:val="22"/>
      <w:lang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89"/>
    <w:unhideWhenUsed/>
    <w:rsid w:val="0094503D"/>
    <w:rPr>
      <w:rFonts w:eastAsiaTheme="majorEastAsia" w:cstheme="majorBidi"/>
      <w:color w:val="000000" w:themeColor="text1"/>
      <w:sz w:val="22"/>
      <w:szCs w:val="22"/>
      <w:lang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89"/>
    <w:unhideWhenUsed/>
    <w:rsid w:val="0094503D"/>
    <w:rPr>
      <w:rFonts w:eastAsiaTheme="majorEastAsia" w:cstheme="majorBidi"/>
      <w:color w:val="000000" w:themeColor="text1"/>
      <w:sz w:val="22"/>
      <w:szCs w:val="22"/>
      <w:lang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89"/>
    <w:unhideWhenUsed/>
    <w:rsid w:val="0094503D"/>
    <w:rPr>
      <w:rFonts w:asciiTheme="minorHAnsi" w:eastAsiaTheme="minorHAnsi" w:hAnsiTheme="minorHAnsi" w:cstheme="minorBidi"/>
      <w:sz w:val="22"/>
      <w:szCs w:val="22"/>
      <w:lang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89"/>
    <w:unhideWhenUsed/>
    <w:rsid w:val="0094503D"/>
    <w:rPr>
      <w:rFonts w:asciiTheme="minorHAnsi" w:eastAsiaTheme="minorHAnsi" w:hAnsiTheme="minorHAnsi" w:cstheme="minorBidi"/>
      <w:sz w:val="22"/>
      <w:szCs w:val="22"/>
      <w:lang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89"/>
    <w:unhideWhenUsed/>
    <w:rsid w:val="0094503D"/>
    <w:rPr>
      <w:rFonts w:asciiTheme="minorHAnsi" w:eastAsiaTheme="minorHAnsi" w:hAnsiTheme="minorHAnsi" w:cstheme="minorBidi"/>
      <w:sz w:val="22"/>
      <w:szCs w:val="22"/>
      <w:lang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89"/>
    <w:unhideWhenUsed/>
    <w:rsid w:val="0094503D"/>
    <w:rPr>
      <w:rFonts w:asciiTheme="minorHAnsi" w:eastAsiaTheme="minorHAnsi" w:hAnsiTheme="minorHAnsi" w:cstheme="minorBidi"/>
      <w:sz w:val="22"/>
      <w:szCs w:val="22"/>
      <w:lang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89"/>
    <w:unhideWhenUsed/>
    <w:rsid w:val="0094503D"/>
    <w:rPr>
      <w:rFonts w:asciiTheme="minorHAnsi" w:eastAsiaTheme="minorHAnsi" w:hAnsiTheme="minorHAnsi" w:cstheme="minorBidi"/>
      <w:sz w:val="22"/>
      <w:szCs w:val="22"/>
      <w:lang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89"/>
    <w:unhideWhenUsed/>
    <w:rsid w:val="0094503D"/>
    <w:rPr>
      <w:rFonts w:asciiTheme="minorHAnsi" w:eastAsiaTheme="minorHAnsi" w:hAnsiTheme="minorHAnsi" w:cstheme="minorBidi"/>
      <w:sz w:val="22"/>
      <w:szCs w:val="22"/>
      <w:lang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89"/>
    <w:unhideWhenUsed/>
    <w:rsid w:val="0094503D"/>
    <w:rPr>
      <w:rFonts w:asciiTheme="minorHAnsi" w:eastAsiaTheme="minorHAnsi" w:hAnsiTheme="minorHAnsi" w:cstheme="minorBidi"/>
      <w:sz w:val="22"/>
      <w:szCs w:val="22"/>
      <w:lang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89"/>
    <w:unhideWhenUsed/>
    <w:rsid w:val="0094503D"/>
    <w:rPr>
      <w:rFonts w:asciiTheme="minorHAnsi" w:eastAsiaTheme="minorHAnsi" w:hAnsiTheme="minorHAnsi" w:cstheme="minorBidi"/>
      <w:color w:val="000000" w:themeColor="text1"/>
      <w:sz w:val="22"/>
      <w:szCs w:val="22"/>
      <w:lang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89"/>
    <w:unhideWhenUsed/>
    <w:rsid w:val="0094503D"/>
    <w:rPr>
      <w:rFonts w:asciiTheme="minorHAnsi" w:eastAsiaTheme="minorHAnsi" w:hAnsiTheme="minorHAnsi" w:cstheme="minorBidi"/>
      <w:color w:val="000000" w:themeColor="text1"/>
      <w:sz w:val="22"/>
      <w:szCs w:val="22"/>
      <w:lang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89"/>
    <w:unhideWhenUsed/>
    <w:rsid w:val="0094503D"/>
    <w:rPr>
      <w:rFonts w:asciiTheme="minorHAnsi" w:eastAsiaTheme="minorHAnsi" w:hAnsiTheme="minorHAnsi" w:cstheme="minorBidi"/>
      <w:color w:val="000000" w:themeColor="text1"/>
      <w:sz w:val="22"/>
      <w:szCs w:val="22"/>
      <w:lang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89"/>
    <w:unhideWhenUsed/>
    <w:rsid w:val="0094503D"/>
    <w:rPr>
      <w:rFonts w:asciiTheme="minorHAnsi" w:eastAsiaTheme="minorHAnsi" w:hAnsiTheme="minorHAnsi" w:cstheme="minorBidi"/>
      <w:color w:val="000000" w:themeColor="text1"/>
      <w:sz w:val="22"/>
      <w:szCs w:val="22"/>
      <w:lang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89"/>
    <w:unhideWhenUsed/>
    <w:rsid w:val="0094503D"/>
    <w:rPr>
      <w:rFonts w:asciiTheme="minorHAnsi" w:eastAsiaTheme="minorHAnsi" w:hAnsiTheme="minorHAnsi" w:cstheme="minorBidi"/>
      <w:color w:val="000000" w:themeColor="text1"/>
      <w:sz w:val="22"/>
      <w:szCs w:val="22"/>
      <w:lang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89"/>
    <w:unhideWhenUsed/>
    <w:rsid w:val="0094503D"/>
    <w:rPr>
      <w:rFonts w:asciiTheme="minorHAnsi" w:eastAsiaTheme="minorHAnsi" w:hAnsiTheme="minorHAnsi" w:cstheme="minorBidi"/>
      <w:color w:val="000000" w:themeColor="text1"/>
      <w:sz w:val="22"/>
      <w:szCs w:val="22"/>
      <w:lang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89"/>
    <w:unhideWhenUsed/>
    <w:rsid w:val="0094503D"/>
    <w:rPr>
      <w:rFonts w:asciiTheme="minorHAnsi" w:eastAsiaTheme="minorHAnsi" w:hAnsiTheme="minorHAnsi" w:cstheme="minorBidi"/>
      <w:color w:val="000000" w:themeColor="text1"/>
      <w:sz w:val="22"/>
      <w:szCs w:val="22"/>
      <w:lang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89"/>
    <w:unhideWhenUsed/>
    <w:rsid w:val="0094503D"/>
    <w:rPr>
      <w:rFonts w:eastAsiaTheme="majorEastAsia" w:cstheme="majorBidi"/>
      <w:color w:val="000000" w:themeColor="text1"/>
      <w:sz w:val="22"/>
      <w:szCs w:val="22"/>
      <w:lang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89"/>
    <w:unhideWhenUsed/>
    <w:rsid w:val="0094503D"/>
    <w:rPr>
      <w:rFonts w:eastAsiaTheme="majorEastAsia" w:cstheme="majorBidi"/>
      <w:color w:val="000000" w:themeColor="text1"/>
      <w:sz w:val="22"/>
      <w:szCs w:val="22"/>
      <w:lang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89"/>
    <w:unhideWhenUsed/>
    <w:rsid w:val="0094503D"/>
    <w:rPr>
      <w:rFonts w:eastAsiaTheme="majorEastAsia" w:cstheme="majorBidi"/>
      <w:color w:val="000000" w:themeColor="text1"/>
      <w:sz w:val="22"/>
      <w:szCs w:val="22"/>
      <w:lang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89"/>
    <w:unhideWhenUsed/>
    <w:rsid w:val="0094503D"/>
    <w:rPr>
      <w:rFonts w:eastAsiaTheme="majorEastAsia" w:cstheme="majorBidi"/>
      <w:color w:val="000000" w:themeColor="text1"/>
      <w:sz w:val="22"/>
      <w:szCs w:val="22"/>
      <w:lang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89"/>
    <w:unhideWhenUsed/>
    <w:rsid w:val="0094503D"/>
    <w:rPr>
      <w:rFonts w:eastAsiaTheme="majorEastAsia" w:cstheme="majorBidi"/>
      <w:color w:val="000000" w:themeColor="text1"/>
      <w:sz w:val="22"/>
      <w:szCs w:val="22"/>
      <w:lang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89"/>
    <w:unhideWhenUsed/>
    <w:rsid w:val="0094503D"/>
    <w:rPr>
      <w:rFonts w:eastAsiaTheme="majorEastAsia" w:cstheme="majorBidi"/>
      <w:color w:val="000000" w:themeColor="text1"/>
      <w:sz w:val="22"/>
      <w:szCs w:val="22"/>
      <w:lang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89"/>
    <w:unhideWhenUsed/>
    <w:rsid w:val="0094503D"/>
    <w:rPr>
      <w:rFonts w:eastAsiaTheme="majorEastAsia" w:cstheme="majorBidi"/>
      <w:color w:val="000000" w:themeColor="text1"/>
      <w:sz w:val="22"/>
      <w:szCs w:val="22"/>
      <w:lang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89"/>
    <w:unhideWhenUsed/>
    <w:rsid w:val="0094503D"/>
    <w:rPr>
      <w:rFonts w:asciiTheme="minorHAnsi" w:eastAsiaTheme="minorHAnsi" w:hAnsiTheme="minorHAnsi" w:cstheme="minorBidi"/>
      <w:sz w:val="22"/>
      <w:szCs w:val="22"/>
      <w:lang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89"/>
    <w:unhideWhenUsed/>
    <w:rsid w:val="0094503D"/>
    <w:rPr>
      <w:rFonts w:asciiTheme="minorHAnsi" w:eastAsiaTheme="minorHAnsi" w:hAnsiTheme="minorHAnsi" w:cstheme="minorBidi"/>
      <w:sz w:val="22"/>
      <w:szCs w:val="22"/>
      <w:lang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89"/>
    <w:unhideWhenUsed/>
    <w:rsid w:val="0094503D"/>
    <w:rPr>
      <w:rFonts w:asciiTheme="minorHAnsi" w:eastAsiaTheme="minorHAnsi" w:hAnsiTheme="minorHAnsi" w:cstheme="minorBidi"/>
      <w:sz w:val="22"/>
      <w:szCs w:val="22"/>
      <w:lang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89"/>
    <w:unhideWhenUsed/>
    <w:rsid w:val="0094503D"/>
    <w:rPr>
      <w:rFonts w:asciiTheme="minorHAnsi" w:eastAsiaTheme="minorHAnsi" w:hAnsiTheme="minorHAnsi" w:cstheme="minorBidi"/>
      <w:sz w:val="22"/>
      <w:szCs w:val="22"/>
      <w:lang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89"/>
    <w:unhideWhenUsed/>
    <w:rsid w:val="0094503D"/>
    <w:rPr>
      <w:rFonts w:asciiTheme="minorHAnsi" w:eastAsiaTheme="minorHAnsi" w:hAnsiTheme="minorHAnsi" w:cstheme="minorBidi"/>
      <w:sz w:val="22"/>
      <w:szCs w:val="22"/>
      <w:lang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89"/>
    <w:unhideWhenUsed/>
    <w:rsid w:val="0094503D"/>
    <w:rPr>
      <w:rFonts w:asciiTheme="minorHAnsi" w:eastAsiaTheme="minorHAnsi" w:hAnsiTheme="minorHAnsi" w:cstheme="minorBidi"/>
      <w:sz w:val="22"/>
      <w:szCs w:val="22"/>
      <w:lang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89"/>
    <w:unhideWhenUsed/>
    <w:rsid w:val="0094503D"/>
    <w:rPr>
      <w:rFonts w:asciiTheme="minorHAnsi" w:eastAsiaTheme="minorHAnsi" w:hAnsiTheme="minorHAnsi" w:cstheme="minorBidi"/>
      <w:sz w:val="22"/>
      <w:szCs w:val="22"/>
      <w:lang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89"/>
    <w:unhideWhenUsed/>
    <w:rsid w:val="0094503D"/>
    <w:rPr>
      <w:rFonts w:asciiTheme="minorHAnsi" w:eastAsiaTheme="minorHAnsi" w:hAnsiTheme="minorHAnsi" w:cstheme="minorBidi"/>
      <w:sz w:val="22"/>
      <w:szCs w:val="22"/>
      <w:lang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89"/>
    <w:unhideWhenUsed/>
    <w:rsid w:val="0094503D"/>
    <w:rPr>
      <w:rFonts w:asciiTheme="minorHAnsi" w:eastAsiaTheme="minorHAnsi" w:hAnsiTheme="minorHAnsi" w:cstheme="minorBidi"/>
      <w:sz w:val="22"/>
      <w:szCs w:val="22"/>
      <w:lang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89"/>
    <w:unhideWhenUsed/>
    <w:rsid w:val="0094503D"/>
    <w:rPr>
      <w:rFonts w:asciiTheme="minorHAnsi" w:eastAsiaTheme="minorHAnsi" w:hAnsiTheme="minorHAnsi" w:cstheme="minorBidi"/>
      <w:sz w:val="22"/>
      <w:szCs w:val="22"/>
      <w:lang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89"/>
    <w:unhideWhenUsed/>
    <w:rsid w:val="0094503D"/>
    <w:rPr>
      <w:rFonts w:asciiTheme="minorHAnsi" w:eastAsiaTheme="minorHAnsi" w:hAnsiTheme="minorHAnsi" w:cstheme="minorBidi"/>
      <w:sz w:val="22"/>
      <w:szCs w:val="22"/>
      <w:lang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89"/>
    <w:unhideWhenUsed/>
    <w:rsid w:val="0094503D"/>
    <w:rPr>
      <w:rFonts w:asciiTheme="minorHAnsi" w:eastAsiaTheme="minorHAnsi" w:hAnsiTheme="minorHAnsi" w:cstheme="minorBidi"/>
      <w:sz w:val="22"/>
      <w:szCs w:val="22"/>
      <w:lang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89"/>
    <w:unhideWhenUsed/>
    <w:rsid w:val="0094503D"/>
    <w:rPr>
      <w:rFonts w:asciiTheme="minorHAnsi" w:eastAsiaTheme="minorHAnsi" w:hAnsiTheme="minorHAnsi" w:cstheme="minorBidi"/>
      <w:sz w:val="22"/>
      <w:szCs w:val="22"/>
      <w:lang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89"/>
    <w:unhideWhenUsed/>
    <w:rsid w:val="0094503D"/>
    <w:rPr>
      <w:rFonts w:asciiTheme="minorHAnsi" w:eastAsiaTheme="minorHAnsi" w:hAnsiTheme="minorHAnsi" w:cstheme="minorBidi"/>
      <w:sz w:val="22"/>
      <w:szCs w:val="22"/>
      <w:lang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89"/>
    <w:unhideWhenUsed/>
    <w:rsid w:val="0094503D"/>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89"/>
    <w:rsid w:val="0094503D"/>
    <w:rPr>
      <w:rFonts w:eastAsiaTheme="majorEastAsia" w:cstheme="majorBidi"/>
      <w:szCs w:val="24"/>
      <w:shd w:val="pct20" w:color="auto" w:fill="auto"/>
      <w:lang w:bidi="ar-SA"/>
    </w:rPr>
  </w:style>
  <w:style w:type="paragraph" w:styleId="NoSpacing">
    <w:name w:val="No Spacing"/>
    <w:uiPriority w:val="89"/>
    <w:qFormat/>
    <w:rsid w:val="0094503D"/>
    <w:rPr>
      <w:rFonts w:asciiTheme="minorHAnsi" w:eastAsiaTheme="minorHAnsi" w:hAnsiTheme="minorHAnsi" w:cstheme="minorBidi"/>
      <w:sz w:val="22"/>
      <w:szCs w:val="22"/>
      <w:lang w:bidi="ar-SA"/>
    </w:rPr>
  </w:style>
  <w:style w:type="paragraph" w:styleId="NormalWeb">
    <w:name w:val="Normal (Web)"/>
    <w:basedOn w:val="Normal"/>
    <w:uiPriority w:val="89"/>
    <w:unhideWhenUsed/>
    <w:rsid w:val="0094503D"/>
    <w:rPr>
      <w:rFonts w:ascii="Times New Roman" w:hAnsi="Times New Roman" w:cs="Times New Roman"/>
      <w:sz w:val="24"/>
      <w:szCs w:val="24"/>
    </w:rPr>
  </w:style>
  <w:style w:type="paragraph" w:styleId="NormalIndent">
    <w:name w:val="Normal Indent"/>
    <w:basedOn w:val="Normal"/>
    <w:uiPriority w:val="89"/>
    <w:unhideWhenUsed/>
    <w:rsid w:val="0094503D"/>
    <w:pPr>
      <w:ind w:left="720"/>
    </w:pPr>
  </w:style>
  <w:style w:type="paragraph" w:styleId="NoteHeading">
    <w:name w:val="Note Heading"/>
    <w:basedOn w:val="Normal"/>
    <w:next w:val="Normal"/>
    <w:link w:val="NoteHeadingChar"/>
    <w:uiPriority w:val="89"/>
    <w:unhideWhenUsed/>
    <w:rsid w:val="0094503D"/>
    <w:pPr>
      <w:spacing w:after="0" w:line="240" w:lineRule="auto"/>
    </w:pPr>
  </w:style>
  <w:style w:type="character" w:customStyle="1" w:styleId="NoteHeadingChar">
    <w:name w:val="Note Heading Char"/>
    <w:basedOn w:val="DefaultParagraphFont"/>
    <w:link w:val="NoteHeading"/>
    <w:uiPriority w:val="89"/>
    <w:rsid w:val="0094503D"/>
    <w:rPr>
      <w:rFonts w:asciiTheme="minorHAnsi" w:eastAsiaTheme="minorHAnsi" w:hAnsiTheme="minorHAnsi" w:cstheme="minorBidi"/>
      <w:sz w:val="22"/>
      <w:szCs w:val="22"/>
      <w:lang w:bidi="ar-SA"/>
    </w:rPr>
  </w:style>
  <w:style w:type="character" w:styleId="PageNumber">
    <w:name w:val="page number"/>
    <w:basedOn w:val="DefaultParagraphFont"/>
    <w:uiPriority w:val="89"/>
    <w:unhideWhenUsed/>
    <w:rsid w:val="0094503D"/>
  </w:style>
  <w:style w:type="character" w:styleId="PlaceholderText">
    <w:name w:val="Placeholder Text"/>
    <w:basedOn w:val="DefaultParagraphFont"/>
    <w:uiPriority w:val="89"/>
    <w:rsid w:val="0094503D"/>
    <w:rPr>
      <w:color w:val="808080"/>
    </w:rPr>
  </w:style>
  <w:style w:type="table" w:customStyle="1" w:styleId="PlainTable11">
    <w:name w:val="Plain Table 11"/>
    <w:basedOn w:val="TableNormal"/>
    <w:uiPriority w:val="89"/>
    <w:rsid w:val="000C37AD"/>
    <w:rPr>
      <w:rFonts w:asciiTheme="minorHAnsi" w:eastAsiaTheme="minorHAnsi" w:hAnsiTheme="minorHAnsi" w:cstheme="minorBidi"/>
      <w:sz w:val="22"/>
      <w:szCs w:val="22"/>
      <w:lang w:bidi="ar-SA"/>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89"/>
    <w:rsid w:val="000C37AD"/>
    <w:rPr>
      <w:rFonts w:asciiTheme="minorHAnsi" w:eastAsiaTheme="minorHAnsi" w:hAnsiTheme="minorHAnsi" w:cstheme="minorBidi"/>
      <w:sz w:val="22"/>
      <w:szCs w:val="22"/>
      <w:lang w:bidi="ar-SA"/>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
    <w:uiPriority w:val="89"/>
    <w:rsid w:val="000C37AD"/>
    <w:rPr>
      <w:rFonts w:asciiTheme="minorHAnsi" w:eastAsiaTheme="minorHAnsi" w:hAnsiTheme="minorHAnsi" w:cstheme="minorBidi"/>
      <w:sz w:val="22"/>
      <w:szCs w:val="22"/>
      <w:lang w:bidi="ar-SA"/>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89"/>
    <w:rsid w:val="000C37AD"/>
    <w:rPr>
      <w:rFonts w:asciiTheme="minorHAnsi" w:eastAsiaTheme="minorHAnsi" w:hAnsiTheme="minorHAnsi" w:cstheme="minorBidi"/>
      <w:sz w:val="22"/>
      <w:szCs w:val="22"/>
      <w:lang w:bidi="ar-SA"/>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TableNormal"/>
    <w:uiPriority w:val="89"/>
    <w:rsid w:val="000C37AD"/>
    <w:rPr>
      <w:rFonts w:asciiTheme="minorHAnsi" w:eastAsiaTheme="minorHAnsi" w:hAnsiTheme="minorHAnsi" w:cstheme="minorBidi"/>
      <w:sz w:val="22"/>
      <w:szCs w:val="22"/>
      <w:lang w:bidi="ar-SA"/>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89"/>
    <w:unhideWhenUsed/>
    <w:rsid w:val="0094503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89"/>
    <w:rsid w:val="0094503D"/>
    <w:rPr>
      <w:rFonts w:ascii="Consolas" w:eastAsiaTheme="minorHAnsi" w:hAnsi="Consolas" w:cstheme="minorBidi"/>
      <w:sz w:val="21"/>
      <w:szCs w:val="21"/>
      <w:lang w:bidi="ar-SA"/>
    </w:rPr>
  </w:style>
  <w:style w:type="paragraph" w:styleId="Quote">
    <w:name w:val="Quote"/>
    <w:basedOn w:val="Normal"/>
    <w:next w:val="Normal"/>
    <w:link w:val="QuoteChar"/>
    <w:uiPriority w:val="89"/>
    <w:qFormat/>
    <w:rsid w:val="0094503D"/>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89"/>
    <w:rsid w:val="0094503D"/>
    <w:rPr>
      <w:rFonts w:asciiTheme="minorHAnsi" w:eastAsiaTheme="minorHAnsi" w:hAnsiTheme="minorHAnsi" w:cstheme="minorBidi"/>
      <w:i/>
      <w:iCs/>
      <w:color w:val="404040" w:themeColor="text1" w:themeTint="BF"/>
      <w:sz w:val="22"/>
      <w:szCs w:val="22"/>
      <w:lang w:bidi="ar-SA"/>
    </w:rPr>
  </w:style>
  <w:style w:type="paragraph" w:styleId="Salutation">
    <w:name w:val="Salutation"/>
    <w:basedOn w:val="Normal"/>
    <w:next w:val="Normal"/>
    <w:link w:val="SalutationChar"/>
    <w:uiPriority w:val="89"/>
    <w:unhideWhenUsed/>
    <w:rsid w:val="0094503D"/>
  </w:style>
  <w:style w:type="character" w:customStyle="1" w:styleId="SalutationChar">
    <w:name w:val="Salutation Char"/>
    <w:basedOn w:val="DefaultParagraphFont"/>
    <w:link w:val="Salutation"/>
    <w:uiPriority w:val="89"/>
    <w:rsid w:val="0094503D"/>
    <w:rPr>
      <w:rFonts w:asciiTheme="minorHAnsi" w:eastAsiaTheme="minorHAnsi" w:hAnsiTheme="minorHAnsi" w:cstheme="minorBidi"/>
      <w:sz w:val="22"/>
      <w:szCs w:val="22"/>
      <w:lang w:bidi="ar-SA"/>
    </w:rPr>
  </w:style>
  <w:style w:type="paragraph" w:styleId="Signature">
    <w:name w:val="Signature"/>
    <w:basedOn w:val="Normal"/>
    <w:link w:val="SignatureChar"/>
    <w:uiPriority w:val="89"/>
    <w:unhideWhenUsed/>
    <w:rsid w:val="0094503D"/>
    <w:pPr>
      <w:spacing w:after="0" w:line="240" w:lineRule="auto"/>
      <w:ind w:left="4320"/>
    </w:pPr>
  </w:style>
  <w:style w:type="character" w:customStyle="1" w:styleId="SignatureChar">
    <w:name w:val="Signature Char"/>
    <w:basedOn w:val="DefaultParagraphFont"/>
    <w:link w:val="Signature"/>
    <w:uiPriority w:val="89"/>
    <w:rsid w:val="0094503D"/>
    <w:rPr>
      <w:rFonts w:asciiTheme="minorHAnsi" w:eastAsiaTheme="minorHAnsi" w:hAnsiTheme="minorHAnsi" w:cstheme="minorBidi"/>
      <w:sz w:val="22"/>
      <w:szCs w:val="22"/>
      <w:lang w:bidi="ar-SA"/>
    </w:rPr>
  </w:style>
  <w:style w:type="character" w:styleId="Strong">
    <w:name w:val="Strong"/>
    <w:basedOn w:val="DefaultParagraphFont"/>
    <w:uiPriority w:val="89"/>
    <w:qFormat/>
    <w:rsid w:val="0094503D"/>
    <w:rPr>
      <w:b/>
      <w:bCs/>
    </w:rPr>
  </w:style>
  <w:style w:type="paragraph" w:styleId="Subtitle">
    <w:name w:val="Subtitle"/>
    <w:basedOn w:val="Normal"/>
    <w:next w:val="Normal"/>
    <w:link w:val="SubtitleChar"/>
    <w:uiPriority w:val="89"/>
    <w:qFormat/>
    <w:rsid w:val="0094503D"/>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89"/>
    <w:rsid w:val="0094503D"/>
    <w:rPr>
      <w:rFonts w:asciiTheme="minorHAnsi" w:eastAsiaTheme="minorEastAsia" w:hAnsiTheme="minorHAnsi" w:cstheme="minorBidi"/>
      <w:color w:val="5A5A5A" w:themeColor="text1" w:themeTint="A5"/>
      <w:spacing w:val="15"/>
      <w:sz w:val="22"/>
      <w:szCs w:val="22"/>
      <w:lang w:bidi="ar-SA"/>
    </w:rPr>
  </w:style>
  <w:style w:type="character" w:styleId="SubtleEmphasis">
    <w:name w:val="Subtle Emphasis"/>
    <w:basedOn w:val="DefaultParagraphFont"/>
    <w:uiPriority w:val="89"/>
    <w:qFormat/>
    <w:rsid w:val="0094503D"/>
    <w:rPr>
      <w:i/>
      <w:iCs/>
      <w:color w:val="404040" w:themeColor="text1" w:themeTint="BF"/>
    </w:rPr>
  </w:style>
  <w:style w:type="character" w:styleId="SubtleReference">
    <w:name w:val="Subtle Reference"/>
    <w:basedOn w:val="DefaultParagraphFont"/>
    <w:uiPriority w:val="89"/>
    <w:qFormat/>
    <w:rsid w:val="0094503D"/>
    <w:rPr>
      <w:smallCaps/>
      <w:color w:val="5A5A5A" w:themeColor="text1" w:themeTint="A5"/>
    </w:rPr>
  </w:style>
  <w:style w:type="table" w:styleId="Table3Deffects1">
    <w:name w:val="Table 3D effects 1"/>
    <w:basedOn w:val="TableNormal"/>
    <w:uiPriority w:val="89"/>
    <w:semiHidden/>
    <w:unhideWhenUsed/>
    <w:rsid w:val="0094503D"/>
    <w:pPr>
      <w:spacing w:after="160" w:line="259" w:lineRule="auto"/>
    </w:pPr>
    <w:rPr>
      <w:rFonts w:asciiTheme="minorHAnsi" w:eastAsiaTheme="minorHAnsi" w:hAnsiTheme="minorHAnsi" w:cstheme="minorBidi"/>
      <w:sz w:val="22"/>
      <w:szCs w:val="22"/>
      <w:lang w:bidi="ar-SA"/>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89"/>
    <w:semiHidden/>
    <w:unhideWhenUsed/>
    <w:rsid w:val="0094503D"/>
    <w:pPr>
      <w:spacing w:after="160" w:line="259" w:lineRule="auto"/>
    </w:pPr>
    <w:rPr>
      <w:rFonts w:asciiTheme="minorHAnsi" w:eastAsiaTheme="minorHAnsi" w:hAnsiTheme="minorHAnsi" w:cstheme="minorBidi"/>
      <w:sz w:val="22"/>
      <w:szCs w:val="22"/>
      <w:lang w:bidi="ar-SA"/>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89"/>
    <w:semiHidden/>
    <w:unhideWhenUsed/>
    <w:rsid w:val="0094503D"/>
    <w:pPr>
      <w:spacing w:after="160" w:line="259" w:lineRule="auto"/>
    </w:pPr>
    <w:rPr>
      <w:rFonts w:asciiTheme="minorHAnsi" w:eastAsiaTheme="minorHAnsi" w:hAnsiTheme="minorHAnsi" w:cstheme="minorBidi"/>
      <w:sz w:val="22"/>
      <w:szCs w:val="22"/>
      <w:lang w:bidi="ar-SA"/>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89"/>
    <w:semiHidden/>
    <w:unhideWhenUsed/>
    <w:rsid w:val="0094503D"/>
    <w:pPr>
      <w:spacing w:after="160" w:line="259" w:lineRule="auto"/>
    </w:pPr>
    <w:rPr>
      <w:rFonts w:asciiTheme="minorHAnsi" w:eastAsiaTheme="minorHAnsi" w:hAnsiTheme="minorHAnsi" w:cstheme="minorBidi"/>
      <w:sz w:val="22"/>
      <w:szCs w:val="22"/>
      <w:lang w:bidi="ar-SA"/>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89"/>
    <w:semiHidden/>
    <w:unhideWhenUsed/>
    <w:rsid w:val="0094503D"/>
    <w:pPr>
      <w:spacing w:after="160" w:line="259" w:lineRule="auto"/>
    </w:pPr>
    <w:rPr>
      <w:rFonts w:asciiTheme="minorHAnsi" w:eastAsiaTheme="minorHAnsi" w:hAnsiTheme="minorHAnsi" w:cstheme="minorBidi"/>
      <w:sz w:val="22"/>
      <w:szCs w:val="22"/>
      <w:lang w:bidi="ar-SA"/>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89"/>
    <w:semiHidden/>
    <w:unhideWhenUsed/>
    <w:rsid w:val="0094503D"/>
    <w:pPr>
      <w:spacing w:after="160" w:line="259" w:lineRule="auto"/>
    </w:pPr>
    <w:rPr>
      <w:rFonts w:asciiTheme="minorHAnsi" w:eastAsiaTheme="minorHAnsi" w:hAnsiTheme="minorHAnsi" w:cstheme="minorBidi"/>
      <w:color w:val="000080"/>
      <w:sz w:val="22"/>
      <w:szCs w:val="22"/>
      <w:lang w:bidi="ar-SA"/>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89"/>
    <w:semiHidden/>
    <w:unhideWhenUsed/>
    <w:rsid w:val="0094503D"/>
    <w:pPr>
      <w:spacing w:after="160" w:line="259" w:lineRule="auto"/>
    </w:pPr>
    <w:rPr>
      <w:rFonts w:asciiTheme="minorHAnsi" w:eastAsiaTheme="minorHAnsi" w:hAnsiTheme="minorHAnsi" w:cstheme="minorBidi"/>
      <w:sz w:val="22"/>
      <w:szCs w:val="22"/>
      <w:lang w:bidi="ar-SA"/>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89"/>
    <w:semiHidden/>
    <w:unhideWhenUsed/>
    <w:rsid w:val="0094503D"/>
    <w:pPr>
      <w:spacing w:after="160" w:line="259" w:lineRule="auto"/>
    </w:pPr>
    <w:rPr>
      <w:rFonts w:asciiTheme="minorHAnsi" w:eastAsiaTheme="minorHAnsi" w:hAnsiTheme="minorHAnsi" w:cstheme="minorBidi"/>
      <w:color w:val="FFFFFF"/>
      <w:sz w:val="22"/>
      <w:szCs w:val="22"/>
      <w:lang w:bidi="ar-SA"/>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89"/>
    <w:semiHidden/>
    <w:unhideWhenUsed/>
    <w:rsid w:val="0094503D"/>
    <w:pPr>
      <w:spacing w:after="160" w:line="259" w:lineRule="auto"/>
    </w:pPr>
    <w:rPr>
      <w:rFonts w:asciiTheme="minorHAnsi" w:eastAsiaTheme="minorHAnsi" w:hAnsiTheme="minorHAnsi" w:cstheme="minorBidi"/>
      <w:sz w:val="22"/>
      <w:szCs w:val="22"/>
      <w:lang w:bidi="ar-SA"/>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89"/>
    <w:semiHidden/>
    <w:unhideWhenUsed/>
    <w:rsid w:val="0094503D"/>
    <w:pPr>
      <w:spacing w:after="160" w:line="259" w:lineRule="auto"/>
    </w:pPr>
    <w:rPr>
      <w:rFonts w:asciiTheme="minorHAnsi" w:eastAsiaTheme="minorHAnsi" w:hAnsiTheme="minorHAnsi" w:cstheme="minorBidi"/>
      <w:sz w:val="22"/>
      <w:szCs w:val="22"/>
      <w:lang w:bidi="ar-SA"/>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89"/>
    <w:semiHidden/>
    <w:unhideWhenUsed/>
    <w:rsid w:val="0094503D"/>
    <w:pPr>
      <w:spacing w:after="160" w:line="259" w:lineRule="auto"/>
    </w:pPr>
    <w:rPr>
      <w:rFonts w:asciiTheme="minorHAnsi" w:eastAsiaTheme="minorHAnsi" w:hAnsiTheme="minorHAnsi" w:cstheme="minorBidi"/>
      <w:b/>
      <w:bCs/>
      <w:sz w:val="22"/>
      <w:szCs w:val="22"/>
      <w:lang w:bidi="ar-SA"/>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89"/>
    <w:semiHidden/>
    <w:unhideWhenUsed/>
    <w:rsid w:val="0094503D"/>
    <w:pPr>
      <w:spacing w:after="160" w:line="259" w:lineRule="auto"/>
    </w:pPr>
    <w:rPr>
      <w:rFonts w:asciiTheme="minorHAnsi" w:eastAsiaTheme="minorHAnsi" w:hAnsiTheme="minorHAnsi" w:cstheme="minorBidi"/>
      <w:b/>
      <w:bCs/>
      <w:sz w:val="22"/>
      <w:szCs w:val="22"/>
      <w:lang w:bidi="ar-SA"/>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89"/>
    <w:semiHidden/>
    <w:unhideWhenUsed/>
    <w:rsid w:val="0094503D"/>
    <w:pPr>
      <w:spacing w:after="160" w:line="259" w:lineRule="auto"/>
    </w:pPr>
    <w:rPr>
      <w:rFonts w:asciiTheme="minorHAnsi" w:eastAsiaTheme="minorHAnsi" w:hAnsiTheme="minorHAnsi" w:cstheme="minorBidi"/>
      <w:b/>
      <w:bCs/>
      <w:sz w:val="22"/>
      <w:szCs w:val="22"/>
      <w:lang w:bidi="ar-SA"/>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89"/>
    <w:semiHidden/>
    <w:unhideWhenUsed/>
    <w:rsid w:val="0094503D"/>
    <w:pPr>
      <w:spacing w:after="160" w:line="259" w:lineRule="auto"/>
    </w:pPr>
    <w:rPr>
      <w:rFonts w:asciiTheme="minorHAnsi" w:eastAsiaTheme="minorHAnsi" w:hAnsiTheme="minorHAnsi" w:cstheme="minorBidi"/>
      <w:sz w:val="22"/>
      <w:szCs w:val="22"/>
      <w:lang w:bidi="ar-SA"/>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89"/>
    <w:semiHidden/>
    <w:unhideWhenUsed/>
    <w:rsid w:val="0094503D"/>
    <w:pPr>
      <w:spacing w:after="160" w:line="259" w:lineRule="auto"/>
    </w:pPr>
    <w:rPr>
      <w:rFonts w:asciiTheme="minorHAnsi" w:eastAsiaTheme="minorHAnsi" w:hAnsiTheme="minorHAnsi" w:cstheme="minorBidi"/>
      <w:sz w:val="22"/>
      <w:szCs w:val="22"/>
      <w:lang w:bidi="ar-SA"/>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89"/>
    <w:semiHidden/>
    <w:unhideWhenUsed/>
    <w:rsid w:val="0094503D"/>
    <w:pPr>
      <w:spacing w:after="160" w:line="259" w:lineRule="auto"/>
    </w:pPr>
    <w:rPr>
      <w:rFonts w:asciiTheme="minorHAnsi" w:eastAsiaTheme="minorHAnsi" w:hAnsiTheme="minorHAnsi" w:cstheme="minorBidi"/>
      <w:sz w:val="22"/>
      <w:szCs w:val="22"/>
      <w:lang w:bidi="ar-SA"/>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89"/>
    <w:semiHidden/>
    <w:unhideWhenUsed/>
    <w:rsid w:val="0094503D"/>
    <w:pPr>
      <w:spacing w:after="160" w:line="259" w:lineRule="auto"/>
    </w:pPr>
    <w:rPr>
      <w:rFonts w:asciiTheme="minorHAnsi" w:eastAsiaTheme="minorHAnsi" w:hAnsiTheme="minorHAnsi" w:cstheme="minorBidi"/>
      <w:sz w:val="22"/>
      <w:szCs w:val="22"/>
      <w:lang w:bidi="ar-SA"/>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89"/>
    <w:rsid w:val="0094503D"/>
    <w:rPr>
      <w:rFonts w:asciiTheme="minorHAnsi" w:eastAsiaTheme="minorHAnsi" w:hAnsiTheme="minorHAnsi" w:cstheme="minorBidi"/>
      <w:sz w:val="22"/>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89"/>
    <w:semiHidden/>
    <w:unhideWhenUsed/>
    <w:rsid w:val="0094503D"/>
    <w:pPr>
      <w:spacing w:after="160" w:line="259" w:lineRule="auto"/>
    </w:pPr>
    <w:rPr>
      <w:rFonts w:asciiTheme="minorHAnsi" w:eastAsiaTheme="minorHAnsi" w:hAnsiTheme="minorHAnsi" w:cstheme="minorBidi"/>
      <w:sz w:val="22"/>
      <w:szCs w:val="22"/>
      <w:lang w:bidi="ar-S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89"/>
    <w:semiHidden/>
    <w:unhideWhenUsed/>
    <w:rsid w:val="0094503D"/>
    <w:pPr>
      <w:spacing w:after="160" w:line="259" w:lineRule="auto"/>
    </w:pPr>
    <w:rPr>
      <w:rFonts w:asciiTheme="minorHAnsi" w:eastAsiaTheme="minorHAnsi" w:hAnsiTheme="minorHAnsi" w:cstheme="minorBidi"/>
      <w:sz w:val="22"/>
      <w:szCs w:val="22"/>
      <w:lang w:bidi="ar-SA"/>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89"/>
    <w:semiHidden/>
    <w:unhideWhenUsed/>
    <w:rsid w:val="0094503D"/>
    <w:pPr>
      <w:spacing w:after="160" w:line="259" w:lineRule="auto"/>
    </w:pPr>
    <w:rPr>
      <w:rFonts w:asciiTheme="minorHAnsi" w:eastAsiaTheme="minorHAnsi" w:hAnsiTheme="minorHAnsi" w:cstheme="minorBidi"/>
      <w:sz w:val="22"/>
      <w:szCs w:val="22"/>
      <w:lang w:bidi="ar-SA"/>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89"/>
    <w:semiHidden/>
    <w:unhideWhenUsed/>
    <w:rsid w:val="0094503D"/>
    <w:pPr>
      <w:spacing w:after="160" w:line="259" w:lineRule="auto"/>
    </w:pPr>
    <w:rPr>
      <w:rFonts w:asciiTheme="minorHAnsi" w:eastAsiaTheme="minorHAnsi" w:hAnsiTheme="minorHAnsi" w:cstheme="minorBidi"/>
      <w:sz w:val="22"/>
      <w:szCs w:val="22"/>
      <w:lang w:bidi="ar-SA"/>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89"/>
    <w:semiHidden/>
    <w:unhideWhenUsed/>
    <w:rsid w:val="0094503D"/>
    <w:pPr>
      <w:spacing w:after="160" w:line="259" w:lineRule="auto"/>
    </w:pPr>
    <w:rPr>
      <w:rFonts w:asciiTheme="minorHAnsi" w:eastAsiaTheme="minorHAnsi" w:hAnsiTheme="minorHAnsi" w:cstheme="minorBidi"/>
      <w:sz w:val="22"/>
      <w:szCs w:val="22"/>
      <w:lang w:bidi="ar-SA"/>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89"/>
    <w:semiHidden/>
    <w:unhideWhenUsed/>
    <w:rsid w:val="0094503D"/>
    <w:pPr>
      <w:spacing w:after="160" w:line="259" w:lineRule="auto"/>
    </w:pPr>
    <w:rPr>
      <w:rFonts w:asciiTheme="minorHAnsi" w:eastAsiaTheme="minorHAnsi" w:hAnsiTheme="minorHAnsi" w:cstheme="minorBidi"/>
      <w:sz w:val="22"/>
      <w:szCs w:val="22"/>
      <w:lang w:bidi="ar-SA"/>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89"/>
    <w:semiHidden/>
    <w:unhideWhenUsed/>
    <w:rsid w:val="0094503D"/>
    <w:pPr>
      <w:spacing w:after="160" w:line="259" w:lineRule="auto"/>
    </w:pPr>
    <w:rPr>
      <w:rFonts w:asciiTheme="minorHAnsi" w:eastAsiaTheme="minorHAnsi" w:hAnsiTheme="minorHAnsi" w:cstheme="minorBidi"/>
      <w:b/>
      <w:bCs/>
      <w:sz w:val="22"/>
      <w:szCs w:val="22"/>
      <w:lang w:bidi="ar-SA"/>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89"/>
    <w:semiHidden/>
    <w:unhideWhenUsed/>
    <w:rsid w:val="0094503D"/>
    <w:pPr>
      <w:spacing w:after="160" w:line="259" w:lineRule="auto"/>
    </w:pPr>
    <w:rPr>
      <w:rFonts w:asciiTheme="minorHAnsi" w:eastAsiaTheme="minorHAnsi" w:hAnsiTheme="minorHAnsi" w:cstheme="minorBidi"/>
      <w:sz w:val="22"/>
      <w:szCs w:val="22"/>
      <w:lang w:bidi="ar-SA"/>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GridLight1">
    <w:name w:val="Table Grid Light1"/>
    <w:basedOn w:val="TableNormal"/>
    <w:uiPriority w:val="89"/>
    <w:rsid w:val="000C37AD"/>
    <w:rPr>
      <w:rFonts w:asciiTheme="minorHAnsi" w:eastAsiaTheme="minorHAnsi" w:hAnsiTheme="minorHAnsi" w:cstheme="minorBidi"/>
      <w:sz w:val="22"/>
      <w:szCs w:val="22"/>
      <w:lang w:bidi="ar-SA"/>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89"/>
    <w:semiHidden/>
    <w:unhideWhenUsed/>
    <w:rsid w:val="0094503D"/>
    <w:pPr>
      <w:spacing w:after="160" w:line="259" w:lineRule="auto"/>
    </w:pPr>
    <w:rPr>
      <w:rFonts w:asciiTheme="minorHAnsi" w:eastAsiaTheme="minorHAnsi" w:hAnsiTheme="minorHAnsi" w:cstheme="minorBidi"/>
      <w:sz w:val="22"/>
      <w:szCs w:val="22"/>
      <w:lang w:bidi="ar-SA"/>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89"/>
    <w:semiHidden/>
    <w:unhideWhenUsed/>
    <w:rsid w:val="0094503D"/>
    <w:pPr>
      <w:spacing w:after="160" w:line="259" w:lineRule="auto"/>
    </w:pPr>
    <w:rPr>
      <w:rFonts w:asciiTheme="minorHAnsi" w:eastAsiaTheme="minorHAnsi" w:hAnsiTheme="minorHAnsi" w:cstheme="minorBidi"/>
      <w:sz w:val="22"/>
      <w:szCs w:val="22"/>
      <w:lang w:bidi="ar-SA"/>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89"/>
    <w:semiHidden/>
    <w:unhideWhenUsed/>
    <w:rsid w:val="0094503D"/>
    <w:pPr>
      <w:spacing w:after="160" w:line="259" w:lineRule="auto"/>
    </w:pPr>
    <w:rPr>
      <w:rFonts w:asciiTheme="minorHAnsi" w:eastAsiaTheme="minorHAnsi" w:hAnsiTheme="minorHAnsi" w:cstheme="minorBidi"/>
      <w:sz w:val="22"/>
      <w:szCs w:val="22"/>
      <w:lang w:bidi="ar-SA"/>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89"/>
    <w:semiHidden/>
    <w:unhideWhenUsed/>
    <w:rsid w:val="0094503D"/>
    <w:pPr>
      <w:spacing w:after="160" w:line="259" w:lineRule="auto"/>
    </w:pPr>
    <w:rPr>
      <w:rFonts w:asciiTheme="minorHAnsi" w:eastAsiaTheme="minorHAnsi" w:hAnsiTheme="minorHAnsi" w:cstheme="minorBidi"/>
      <w:sz w:val="22"/>
      <w:szCs w:val="22"/>
      <w:lang w:bidi="ar-SA"/>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89"/>
    <w:semiHidden/>
    <w:unhideWhenUsed/>
    <w:rsid w:val="0094503D"/>
    <w:pPr>
      <w:spacing w:after="160" w:line="259" w:lineRule="auto"/>
    </w:pPr>
    <w:rPr>
      <w:rFonts w:asciiTheme="minorHAnsi" w:eastAsiaTheme="minorHAnsi" w:hAnsiTheme="minorHAnsi" w:cstheme="minorBidi"/>
      <w:sz w:val="22"/>
      <w:szCs w:val="22"/>
      <w:lang w:bidi="ar-SA"/>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89"/>
    <w:semiHidden/>
    <w:unhideWhenUsed/>
    <w:rsid w:val="0094503D"/>
    <w:pPr>
      <w:spacing w:after="160" w:line="259" w:lineRule="auto"/>
    </w:pPr>
    <w:rPr>
      <w:rFonts w:asciiTheme="minorHAnsi" w:eastAsiaTheme="minorHAnsi" w:hAnsiTheme="minorHAnsi" w:cstheme="minorBidi"/>
      <w:sz w:val="22"/>
      <w:szCs w:val="22"/>
      <w:lang w:bidi="ar-SA"/>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89"/>
    <w:semiHidden/>
    <w:unhideWhenUsed/>
    <w:rsid w:val="0094503D"/>
    <w:pPr>
      <w:spacing w:after="160" w:line="259" w:lineRule="auto"/>
    </w:pPr>
    <w:rPr>
      <w:rFonts w:asciiTheme="minorHAnsi" w:eastAsiaTheme="minorHAnsi" w:hAnsiTheme="minorHAnsi" w:cstheme="minorBidi"/>
      <w:sz w:val="22"/>
      <w:szCs w:val="22"/>
      <w:lang w:bidi="ar-SA"/>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89"/>
    <w:semiHidden/>
    <w:unhideWhenUsed/>
    <w:rsid w:val="0094503D"/>
    <w:pPr>
      <w:spacing w:after="160" w:line="259" w:lineRule="auto"/>
    </w:pPr>
    <w:rPr>
      <w:rFonts w:asciiTheme="minorHAnsi" w:eastAsiaTheme="minorHAnsi" w:hAnsiTheme="minorHAnsi" w:cstheme="minorBidi"/>
      <w:sz w:val="22"/>
      <w:szCs w:val="22"/>
      <w:lang w:bidi="ar-SA"/>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89"/>
    <w:unhideWhenUsed/>
    <w:rsid w:val="0094503D"/>
    <w:pPr>
      <w:spacing w:after="0"/>
      <w:ind w:left="220" w:hanging="220"/>
    </w:pPr>
  </w:style>
  <w:style w:type="paragraph" w:styleId="TableofFigures">
    <w:name w:val="table of figures"/>
    <w:basedOn w:val="Normal"/>
    <w:next w:val="Normal"/>
    <w:uiPriority w:val="89"/>
    <w:unhideWhenUsed/>
    <w:rsid w:val="0094503D"/>
    <w:pPr>
      <w:spacing w:after="0"/>
    </w:pPr>
  </w:style>
  <w:style w:type="table" w:styleId="TableProfessional">
    <w:name w:val="Table Professional"/>
    <w:basedOn w:val="TableNormal"/>
    <w:uiPriority w:val="89"/>
    <w:semiHidden/>
    <w:unhideWhenUsed/>
    <w:rsid w:val="0094503D"/>
    <w:pPr>
      <w:spacing w:after="160" w:line="259" w:lineRule="auto"/>
    </w:pPr>
    <w:rPr>
      <w:rFonts w:asciiTheme="minorHAnsi" w:eastAsiaTheme="minorHAnsi" w:hAnsiTheme="minorHAnsi" w:cstheme="minorBidi"/>
      <w:sz w:val="22"/>
      <w:szCs w:val="22"/>
      <w:lang w:bidi="ar-S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89"/>
    <w:semiHidden/>
    <w:unhideWhenUsed/>
    <w:rsid w:val="0094503D"/>
    <w:pPr>
      <w:spacing w:after="160" w:line="259" w:lineRule="auto"/>
    </w:pPr>
    <w:rPr>
      <w:rFonts w:asciiTheme="minorHAnsi" w:eastAsiaTheme="minorHAnsi" w:hAnsiTheme="minorHAnsi" w:cstheme="minorBidi"/>
      <w:sz w:val="22"/>
      <w:szCs w:val="22"/>
      <w:lang w:bidi="ar-SA"/>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89"/>
    <w:semiHidden/>
    <w:unhideWhenUsed/>
    <w:rsid w:val="0094503D"/>
    <w:pPr>
      <w:spacing w:after="160" w:line="259" w:lineRule="auto"/>
    </w:pPr>
    <w:rPr>
      <w:rFonts w:asciiTheme="minorHAnsi" w:eastAsiaTheme="minorHAnsi" w:hAnsiTheme="minorHAnsi" w:cstheme="minorBidi"/>
      <w:sz w:val="22"/>
      <w:szCs w:val="22"/>
      <w:lang w:bidi="ar-SA"/>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89"/>
    <w:semiHidden/>
    <w:unhideWhenUsed/>
    <w:rsid w:val="0094503D"/>
    <w:pPr>
      <w:spacing w:after="160" w:line="259" w:lineRule="auto"/>
    </w:pPr>
    <w:rPr>
      <w:rFonts w:asciiTheme="minorHAnsi" w:eastAsiaTheme="minorHAnsi" w:hAnsiTheme="minorHAnsi" w:cstheme="minorBidi"/>
      <w:sz w:val="22"/>
      <w:szCs w:val="22"/>
      <w:lang w:bidi="ar-SA"/>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89"/>
    <w:semiHidden/>
    <w:unhideWhenUsed/>
    <w:rsid w:val="0094503D"/>
    <w:pPr>
      <w:spacing w:after="160" w:line="259" w:lineRule="auto"/>
    </w:pPr>
    <w:rPr>
      <w:rFonts w:asciiTheme="minorHAnsi" w:eastAsiaTheme="minorHAnsi" w:hAnsiTheme="minorHAnsi" w:cstheme="minorBidi"/>
      <w:sz w:val="22"/>
      <w:szCs w:val="22"/>
      <w:lang w:bidi="ar-SA"/>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89"/>
    <w:semiHidden/>
    <w:unhideWhenUsed/>
    <w:rsid w:val="0094503D"/>
    <w:pPr>
      <w:spacing w:after="160" w:line="259" w:lineRule="auto"/>
    </w:pPr>
    <w:rPr>
      <w:rFonts w:asciiTheme="minorHAnsi" w:eastAsiaTheme="minorHAnsi" w:hAnsiTheme="minorHAnsi" w:cstheme="minorBidi"/>
      <w:sz w:val="22"/>
      <w:szCs w:val="22"/>
      <w:lang w:bidi="ar-SA"/>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89"/>
    <w:semiHidden/>
    <w:unhideWhenUsed/>
    <w:rsid w:val="0094503D"/>
    <w:pPr>
      <w:spacing w:after="160" w:line="259" w:lineRule="auto"/>
    </w:pPr>
    <w:rPr>
      <w:rFonts w:asciiTheme="minorHAnsi" w:eastAsiaTheme="minorHAnsi" w:hAnsiTheme="minorHAnsi" w:cstheme="minorBidi"/>
      <w:sz w:val="22"/>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89"/>
    <w:semiHidden/>
    <w:unhideWhenUsed/>
    <w:rsid w:val="0094503D"/>
    <w:pPr>
      <w:spacing w:after="160" w:line="259" w:lineRule="auto"/>
    </w:pPr>
    <w:rPr>
      <w:rFonts w:asciiTheme="minorHAnsi" w:eastAsiaTheme="minorHAnsi" w:hAnsiTheme="minorHAnsi" w:cstheme="minorBidi"/>
      <w:sz w:val="22"/>
      <w:szCs w:val="22"/>
      <w:lang w:bidi="ar-SA"/>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89"/>
    <w:semiHidden/>
    <w:unhideWhenUsed/>
    <w:rsid w:val="0094503D"/>
    <w:pPr>
      <w:spacing w:after="160" w:line="259" w:lineRule="auto"/>
    </w:pPr>
    <w:rPr>
      <w:rFonts w:asciiTheme="minorHAnsi" w:eastAsiaTheme="minorHAnsi" w:hAnsiTheme="minorHAnsi" w:cstheme="minorBidi"/>
      <w:sz w:val="22"/>
      <w:szCs w:val="22"/>
      <w:lang w:bidi="ar-SA"/>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89"/>
    <w:semiHidden/>
    <w:unhideWhenUsed/>
    <w:rsid w:val="0094503D"/>
    <w:pPr>
      <w:spacing w:after="160" w:line="259" w:lineRule="auto"/>
    </w:pPr>
    <w:rPr>
      <w:rFonts w:asciiTheme="minorHAnsi" w:eastAsiaTheme="minorHAnsi" w:hAnsiTheme="minorHAnsi" w:cstheme="minorBidi"/>
      <w:sz w:val="22"/>
      <w:szCs w:val="22"/>
      <w:lang w:bidi="ar-SA"/>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89"/>
    <w:qFormat/>
    <w:rsid w:val="0094503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89"/>
    <w:rsid w:val="0094503D"/>
    <w:rPr>
      <w:rFonts w:eastAsiaTheme="majorEastAsia" w:cstheme="majorBidi"/>
      <w:spacing w:val="-10"/>
      <w:kern w:val="28"/>
      <w:sz w:val="56"/>
      <w:szCs w:val="56"/>
      <w:lang w:bidi="ar-SA"/>
    </w:rPr>
  </w:style>
  <w:style w:type="paragraph" w:styleId="TOAHeading">
    <w:name w:val="toa heading"/>
    <w:basedOn w:val="Normal"/>
    <w:next w:val="Normal"/>
    <w:uiPriority w:val="89"/>
    <w:unhideWhenUsed/>
    <w:rsid w:val="0094503D"/>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89"/>
    <w:unhideWhenUsed/>
    <w:rsid w:val="0094503D"/>
    <w:pPr>
      <w:spacing w:after="100"/>
    </w:pPr>
  </w:style>
  <w:style w:type="paragraph" w:styleId="TOC2">
    <w:name w:val="toc 2"/>
    <w:basedOn w:val="Normal"/>
    <w:next w:val="Normal"/>
    <w:autoRedefine/>
    <w:uiPriority w:val="89"/>
    <w:unhideWhenUsed/>
    <w:rsid w:val="0094503D"/>
    <w:pPr>
      <w:spacing w:after="100"/>
      <w:ind w:left="220"/>
    </w:pPr>
  </w:style>
  <w:style w:type="paragraph" w:styleId="TOC3">
    <w:name w:val="toc 3"/>
    <w:basedOn w:val="Normal"/>
    <w:next w:val="Normal"/>
    <w:autoRedefine/>
    <w:uiPriority w:val="89"/>
    <w:unhideWhenUsed/>
    <w:rsid w:val="0094503D"/>
    <w:pPr>
      <w:spacing w:after="100"/>
      <w:ind w:left="440"/>
    </w:pPr>
  </w:style>
  <w:style w:type="paragraph" w:styleId="TOC4">
    <w:name w:val="toc 4"/>
    <w:basedOn w:val="Normal"/>
    <w:next w:val="Normal"/>
    <w:autoRedefine/>
    <w:uiPriority w:val="89"/>
    <w:unhideWhenUsed/>
    <w:rsid w:val="0094503D"/>
    <w:pPr>
      <w:spacing w:after="100"/>
      <w:ind w:left="660"/>
    </w:pPr>
  </w:style>
  <w:style w:type="paragraph" w:styleId="TOC5">
    <w:name w:val="toc 5"/>
    <w:basedOn w:val="Normal"/>
    <w:next w:val="Normal"/>
    <w:autoRedefine/>
    <w:uiPriority w:val="89"/>
    <w:unhideWhenUsed/>
    <w:rsid w:val="0094503D"/>
    <w:pPr>
      <w:spacing w:after="100"/>
      <w:ind w:left="880"/>
    </w:pPr>
  </w:style>
  <w:style w:type="paragraph" w:styleId="TOC6">
    <w:name w:val="toc 6"/>
    <w:basedOn w:val="Normal"/>
    <w:next w:val="Normal"/>
    <w:autoRedefine/>
    <w:uiPriority w:val="89"/>
    <w:unhideWhenUsed/>
    <w:rsid w:val="0094503D"/>
    <w:pPr>
      <w:spacing w:after="100"/>
      <w:ind w:left="1100"/>
    </w:pPr>
  </w:style>
  <w:style w:type="paragraph" w:styleId="TOC7">
    <w:name w:val="toc 7"/>
    <w:basedOn w:val="Normal"/>
    <w:next w:val="Normal"/>
    <w:autoRedefine/>
    <w:uiPriority w:val="89"/>
    <w:unhideWhenUsed/>
    <w:rsid w:val="0094503D"/>
    <w:pPr>
      <w:spacing w:after="100"/>
      <w:ind w:left="1320"/>
    </w:pPr>
  </w:style>
  <w:style w:type="paragraph" w:styleId="TOC8">
    <w:name w:val="toc 8"/>
    <w:basedOn w:val="Normal"/>
    <w:next w:val="Normal"/>
    <w:autoRedefine/>
    <w:uiPriority w:val="89"/>
    <w:unhideWhenUsed/>
    <w:rsid w:val="0094503D"/>
    <w:pPr>
      <w:spacing w:after="100"/>
      <w:ind w:left="1540"/>
    </w:pPr>
  </w:style>
  <w:style w:type="paragraph" w:styleId="TOC9">
    <w:name w:val="toc 9"/>
    <w:basedOn w:val="Normal"/>
    <w:next w:val="Normal"/>
    <w:autoRedefine/>
    <w:uiPriority w:val="89"/>
    <w:unhideWhenUsed/>
    <w:rsid w:val="0094503D"/>
    <w:pPr>
      <w:spacing w:after="100"/>
      <w:ind w:left="1760"/>
    </w:pPr>
  </w:style>
  <w:style w:type="paragraph" w:styleId="TOCHeading">
    <w:name w:val="TOC Heading"/>
    <w:basedOn w:val="Heading1"/>
    <w:next w:val="Normal"/>
    <w:uiPriority w:val="89"/>
    <w:unhideWhenUsed/>
    <w:qFormat/>
    <w:rsid w:val="0094503D"/>
    <w:pPr>
      <w:outlineLvl w:val="9"/>
    </w:pPr>
  </w:style>
  <w:style w:type="table" w:styleId="GridTable1Light">
    <w:name w:val="Grid Table 1 Light"/>
    <w:basedOn w:val="TableNormal"/>
    <w:uiPriority w:val="89"/>
    <w:rsid w:val="0094503D"/>
    <w:rPr>
      <w:rFonts w:asciiTheme="minorHAnsi" w:eastAsiaTheme="minorHAnsi" w:hAnsiTheme="minorHAnsi" w:cstheme="minorBidi"/>
      <w:sz w:val="22"/>
      <w:szCs w:val="22"/>
      <w:lang w:bidi="ar-SA"/>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89"/>
    <w:rsid w:val="0094503D"/>
    <w:rPr>
      <w:rFonts w:asciiTheme="minorHAnsi" w:eastAsiaTheme="minorHAnsi" w:hAnsiTheme="minorHAnsi" w:cstheme="minorBidi"/>
      <w:sz w:val="22"/>
      <w:szCs w:val="22"/>
      <w:lang w:bidi="ar-SA"/>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89"/>
    <w:rsid w:val="0094503D"/>
    <w:rPr>
      <w:rFonts w:asciiTheme="minorHAnsi" w:eastAsiaTheme="minorHAnsi" w:hAnsiTheme="minorHAnsi" w:cstheme="minorBidi"/>
      <w:sz w:val="22"/>
      <w:szCs w:val="22"/>
      <w:lang w:bidi="ar-SA"/>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89"/>
    <w:rsid w:val="0094503D"/>
    <w:rPr>
      <w:rFonts w:asciiTheme="minorHAnsi" w:eastAsiaTheme="minorHAnsi" w:hAnsiTheme="minorHAnsi" w:cstheme="minorBidi"/>
      <w:sz w:val="22"/>
      <w:szCs w:val="22"/>
      <w:lang w:bidi="ar-SA"/>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89"/>
    <w:rsid w:val="0094503D"/>
    <w:rPr>
      <w:rFonts w:asciiTheme="minorHAnsi" w:eastAsiaTheme="minorHAnsi" w:hAnsiTheme="minorHAnsi" w:cstheme="minorBidi"/>
      <w:sz w:val="22"/>
      <w:szCs w:val="22"/>
      <w:lang w:bidi="ar-SA"/>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89"/>
    <w:rsid w:val="0094503D"/>
    <w:rPr>
      <w:rFonts w:asciiTheme="minorHAnsi" w:eastAsiaTheme="minorHAnsi" w:hAnsiTheme="minorHAnsi" w:cstheme="minorBidi"/>
      <w:sz w:val="22"/>
      <w:szCs w:val="22"/>
      <w:lang w:bidi="ar-SA"/>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89"/>
    <w:rsid w:val="0094503D"/>
    <w:rPr>
      <w:rFonts w:asciiTheme="minorHAnsi" w:eastAsiaTheme="minorHAnsi" w:hAnsiTheme="minorHAnsi" w:cstheme="minorBidi"/>
      <w:sz w:val="22"/>
      <w:szCs w:val="22"/>
      <w:lang w:bidi="ar-SA"/>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89"/>
    <w:rsid w:val="0094503D"/>
    <w:rPr>
      <w:rFonts w:asciiTheme="minorHAnsi" w:eastAsiaTheme="minorHAnsi" w:hAnsiTheme="minorHAnsi" w:cstheme="minorBidi"/>
      <w:sz w:val="22"/>
      <w:szCs w:val="22"/>
      <w:lang w:bidi="ar-SA"/>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89"/>
    <w:rsid w:val="0094503D"/>
    <w:rPr>
      <w:rFonts w:asciiTheme="minorHAnsi" w:eastAsiaTheme="minorHAnsi" w:hAnsiTheme="minorHAnsi" w:cstheme="minorBidi"/>
      <w:sz w:val="22"/>
      <w:szCs w:val="22"/>
      <w:lang w:bidi="ar-SA"/>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89"/>
    <w:rsid w:val="0094503D"/>
    <w:rPr>
      <w:rFonts w:asciiTheme="minorHAnsi" w:eastAsiaTheme="minorHAnsi" w:hAnsiTheme="minorHAnsi" w:cstheme="minorBidi"/>
      <w:sz w:val="22"/>
      <w:szCs w:val="22"/>
      <w:lang w:bidi="ar-SA"/>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89"/>
    <w:rsid w:val="0094503D"/>
    <w:rPr>
      <w:rFonts w:asciiTheme="minorHAnsi" w:eastAsiaTheme="minorHAnsi" w:hAnsiTheme="minorHAnsi" w:cstheme="minorBidi"/>
      <w:sz w:val="22"/>
      <w:szCs w:val="22"/>
      <w:lang w:bidi="ar-SA"/>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89"/>
    <w:rsid w:val="0094503D"/>
    <w:rPr>
      <w:rFonts w:asciiTheme="minorHAnsi" w:eastAsiaTheme="minorHAnsi" w:hAnsiTheme="minorHAnsi" w:cstheme="minorBidi"/>
      <w:sz w:val="22"/>
      <w:szCs w:val="22"/>
      <w:lang w:bidi="ar-SA"/>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89"/>
    <w:rsid w:val="0094503D"/>
    <w:rPr>
      <w:rFonts w:asciiTheme="minorHAnsi" w:eastAsiaTheme="minorHAnsi" w:hAnsiTheme="minorHAnsi" w:cstheme="minorBidi"/>
      <w:sz w:val="22"/>
      <w:szCs w:val="22"/>
      <w:lang w:bidi="ar-SA"/>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89"/>
    <w:rsid w:val="0094503D"/>
    <w:rPr>
      <w:rFonts w:asciiTheme="minorHAnsi" w:eastAsiaTheme="minorHAnsi" w:hAnsiTheme="minorHAnsi" w:cstheme="minorBidi"/>
      <w:sz w:val="22"/>
      <w:szCs w:val="22"/>
      <w:lang w:bidi="ar-SA"/>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89"/>
    <w:rsid w:val="0094503D"/>
    <w:rPr>
      <w:rFonts w:asciiTheme="minorHAnsi" w:eastAsiaTheme="minorHAnsi" w:hAnsiTheme="minorHAnsi" w:cstheme="minorBidi"/>
      <w:sz w:val="22"/>
      <w:szCs w:val="22"/>
      <w:lang w:bidi="ar-SA"/>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89"/>
    <w:rsid w:val="0094503D"/>
    <w:rPr>
      <w:rFonts w:asciiTheme="minorHAnsi" w:eastAsiaTheme="minorHAnsi" w:hAnsiTheme="minorHAnsi" w:cstheme="minorBidi"/>
      <w:sz w:val="22"/>
      <w:szCs w:val="22"/>
      <w:lang w:bidi="ar-SA"/>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89"/>
    <w:rsid w:val="0094503D"/>
    <w:rPr>
      <w:rFonts w:asciiTheme="minorHAnsi" w:eastAsiaTheme="minorHAnsi" w:hAnsiTheme="minorHAnsi" w:cstheme="minorBidi"/>
      <w:sz w:val="22"/>
      <w:szCs w:val="22"/>
      <w:lang w:bidi="ar-SA"/>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89"/>
    <w:rsid w:val="0094503D"/>
    <w:rPr>
      <w:rFonts w:asciiTheme="minorHAnsi" w:eastAsiaTheme="minorHAnsi" w:hAnsiTheme="minorHAnsi" w:cstheme="minorBidi"/>
      <w:sz w:val="22"/>
      <w:szCs w:val="22"/>
      <w:lang w:bidi="ar-SA"/>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89"/>
    <w:rsid w:val="0094503D"/>
    <w:rPr>
      <w:rFonts w:asciiTheme="minorHAnsi" w:eastAsiaTheme="minorHAnsi" w:hAnsiTheme="minorHAnsi" w:cstheme="minorBidi"/>
      <w:sz w:val="22"/>
      <w:szCs w:val="22"/>
      <w:lang w:bidi="ar-SA"/>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89"/>
    <w:rsid w:val="0094503D"/>
    <w:rPr>
      <w:rFonts w:asciiTheme="minorHAnsi" w:eastAsiaTheme="minorHAnsi" w:hAnsiTheme="minorHAnsi" w:cstheme="minorBidi"/>
      <w:sz w:val="22"/>
      <w:szCs w:val="22"/>
      <w:lang w:bidi="ar-SA"/>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89"/>
    <w:rsid w:val="0094503D"/>
    <w:rPr>
      <w:rFonts w:asciiTheme="minorHAnsi" w:eastAsiaTheme="minorHAnsi" w:hAnsiTheme="minorHAnsi" w:cstheme="minorBidi"/>
      <w:sz w:val="22"/>
      <w:szCs w:val="22"/>
      <w:lang w:bidi="ar-SA"/>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89"/>
    <w:rsid w:val="0094503D"/>
    <w:rPr>
      <w:rFonts w:asciiTheme="minorHAnsi" w:eastAsiaTheme="minorHAnsi" w:hAnsiTheme="minorHAnsi" w:cstheme="minorBidi"/>
      <w:sz w:val="22"/>
      <w:szCs w:val="22"/>
      <w:lang w:bidi="ar-SA"/>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89"/>
    <w:rsid w:val="0094503D"/>
    <w:rPr>
      <w:rFonts w:asciiTheme="minorHAnsi" w:eastAsiaTheme="minorHAnsi" w:hAnsiTheme="minorHAnsi" w:cstheme="minorBidi"/>
      <w:sz w:val="22"/>
      <w:szCs w:val="22"/>
      <w:lang w:bidi="ar-SA"/>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89"/>
    <w:rsid w:val="0094503D"/>
    <w:rPr>
      <w:rFonts w:asciiTheme="minorHAnsi" w:eastAsiaTheme="minorHAnsi" w:hAnsiTheme="minorHAnsi" w:cstheme="minorBidi"/>
      <w:sz w:val="22"/>
      <w:szCs w:val="22"/>
      <w:lang w:bidi="ar-SA"/>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89"/>
    <w:rsid w:val="0094503D"/>
    <w:rPr>
      <w:rFonts w:asciiTheme="minorHAnsi" w:eastAsiaTheme="minorHAnsi" w:hAnsiTheme="minorHAnsi" w:cstheme="minorBidi"/>
      <w:sz w:val="22"/>
      <w:szCs w:val="22"/>
      <w:lang w:bidi="ar-SA"/>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89"/>
    <w:rsid w:val="0094503D"/>
    <w:rPr>
      <w:rFonts w:asciiTheme="minorHAnsi" w:eastAsiaTheme="minorHAnsi" w:hAnsiTheme="minorHAnsi" w:cstheme="minorBidi"/>
      <w:sz w:val="22"/>
      <w:szCs w:val="22"/>
      <w:lang w:bidi="ar-SA"/>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89"/>
    <w:rsid w:val="0094503D"/>
    <w:rPr>
      <w:rFonts w:asciiTheme="minorHAnsi" w:eastAsiaTheme="minorHAnsi" w:hAnsiTheme="minorHAnsi" w:cstheme="minorBidi"/>
      <w:sz w:val="22"/>
      <w:szCs w:val="22"/>
      <w:lang w:bidi="ar-SA"/>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89"/>
    <w:rsid w:val="0094503D"/>
    <w:rPr>
      <w:rFonts w:asciiTheme="minorHAnsi" w:eastAsiaTheme="minorHAnsi" w:hAnsiTheme="minorHAnsi" w:cstheme="minorBidi"/>
      <w:sz w:val="22"/>
      <w:szCs w:val="22"/>
      <w:lang w:bidi="ar-SA"/>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89"/>
    <w:rsid w:val="0094503D"/>
    <w:rPr>
      <w:rFonts w:asciiTheme="minorHAnsi" w:eastAsiaTheme="minorHAnsi" w:hAnsiTheme="minorHAnsi" w:cstheme="minorBidi"/>
      <w:sz w:val="22"/>
      <w:szCs w:val="22"/>
      <w:lang w:bidi="ar-SA"/>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89"/>
    <w:rsid w:val="0094503D"/>
    <w:rPr>
      <w:rFonts w:asciiTheme="minorHAnsi" w:eastAsiaTheme="minorHAnsi" w:hAnsiTheme="minorHAnsi" w:cstheme="minorBidi"/>
      <w:sz w:val="22"/>
      <w:szCs w:val="22"/>
      <w:lang w:bidi="ar-SA"/>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89"/>
    <w:rsid w:val="0094503D"/>
    <w:rPr>
      <w:rFonts w:asciiTheme="minorHAnsi" w:eastAsiaTheme="minorHAnsi" w:hAnsiTheme="minorHAnsi" w:cstheme="minorBidi"/>
      <w:sz w:val="22"/>
      <w:szCs w:val="22"/>
      <w:lang w:bidi="ar-SA"/>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89"/>
    <w:rsid w:val="0094503D"/>
    <w:rPr>
      <w:rFonts w:asciiTheme="minorHAnsi" w:eastAsiaTheme="minorHAnsi" w:hAnsiTheme="minorHAnsi" w:cstheme="minorBidi"/>
      <w:sz w:val="22"/>
      <w:szCs w:val="22"/>
      <w:lang w:bidi="ar-SA"/>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89"/>
    <w:rsid w:val="0094503D"/>
    <w:rPr>
      <w:rFonts w:asciiTheme="minorHAnsi" w:eastAsiaTheme="minorHAnsi" w:hAnsiTheme="minorHAnsi" w:cstheme="minorBidi"/>
      <w:sz w:val="22"/>
      <w:szCs w:val="22"/>
      <w:lang w:bidi="ar-SA"/>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89"/>
    <w:rsid w:val="0094503D"/>
    <w:rPr>
      <w:rFonts w:asciiTheme="minorHAnsi" w:eastAsiaTheme="minorHAnsi" w:hAnsiTheme="minorHAnsi" w:cstheme="minorBidi"/>
      <w:sz w:val="22"/>
      <w:szCs w:val="22"/>
      <w:lang w:bidi="ar-SA"/>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89"/>
    <w:rsid w:val="0094503D"/>
    <w:rPr>
      <w:rFonts w:asciiTheme="minorHAnsi" w:eastAsiaTheme="minorHAnsi" w:hAnsiTheme="minorHAnsi" w:cstheme="minorBidi"/>
      <w:sz w:val="22"/>
      <w:szCs w:val="22"/>
      <w:lang w:bidi="ar-SA"/>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89"/>
    <w:rsid w:val="0094503D"/>
    <w:rPr>
      <w:rFonts w:asciiTheme="minorHAnsi" w:eastAsiaTheme="minorHAnsi" w:hAnsiTheme="minorHAnsi" w:cstheme="minorBidi"/>
      <w:color w:val="000000" w:themeColor="text1"/>
      <w:sz w:val="22"/>
      <w:szCs w:val="22"/>
      <w:lang w:bidi="ar-SA"/>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89"/>
    <w:rsid w:val="0094503D"/>
    <w:rPr>
      <w:rFonts w:asciiTheme="minorHAnsi" w:eastAsiaTheme="minorHAnsi" w:hAnsiTheme="minorHAnsi" w:cstheme="minorBidi"/>
      <w:color w:val="365F91" w:themeColor="accent1" w:themeShade="BF"/>
      <w:sz w:val="22"/>
      <w:szCs w:val="22"/>
      <w:lang w:bidi="ar-SA"/>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89"/>
    <w:rsid w:val="0094503D"/>
    <w:rPr>
      <w:rFonts w:asciiTheme="minorHAnsi" w:eastAsiaTheme="minorHAnsi" w:hAnsiTheme="minorHAnsi" w:cstheme="minorBidi"/>
      <w:color w:val="943634" w:themeColor="accent2" w:themeShade="BF"/>
      <w:sz w:val="22"/>
      <w:szCs w:val="22"/>
      <w:lang w:bidi="ar-SA"/>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89"/>
    <w:rsid w:val="0094503D"/>
    <w:rPr>
      <w:rFonts w:asciiTheme="minorHAnsi" w:eastAsiaTheme="minorHAnsi" w:hAnsiTheme="minorHAnsi" w:cstheme="minorBidi"/>
      <w:color w:val="76923C" w:themeColor="accent3" w:themeShade="BF"/>
      <w:sz w:val="22"/>
      <w:szCs w:val="22"/>
      <w:lang w:bidi="ar-SA"/>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89"/>
    <w:rsid w:val="0094503D"/>
    <w:rPr>
      <w:rFonts w:asciiTheme="minorHAnsi" w:eastAsiaTheme="minorHAnsi" w:hAnsiTheme="minorHAnsi" w:cstheme="minorBidi"/>
      <w:color w:val="5F497A" w:themeColor="accent4" w:themeShade="BF"/>
      <w:sz w:val="22"/>
      <w:szCs w:val="22"/>
      <w:lang w:bidi="ar-SA"/>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89"/>
    <w:rsid w:val="0094503D"/>
    <w:rPr>
      <w:rFonts w:asciiTheme="minorHAnsi" w:eastAsiaTheme="minorHAnsi" w:hAnsiTheme="minorHAnsi" w:cstheme="minorBidi"/>
      <w:color w:val="31849B" w:themeColor="accent5" w:themeShade="BF"/>
      <w:sz w:val="22"/>
      <w:szCs w:val="22"/>
      <w:lang w:bidi="ar-SA"/>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89"/>
    <w:rsid w:val="0094503D"/>
    <w:rPr>
      <w:rFonts w:asciiTheme="minorHAnsi" w:eastAsiaTheme="minorHAnsi" w:hAnsiTheme="minorHAnsi" w:cstheme="minorBidi"/>
      <w:color w:val="E36C0A" w:themeColor="accent6" w:themeShade="BF"/>
      <w:sz w:val="22"/>
      <w:szCs w:val="22"/>
      <w:lang w:bidi="ar-SA"/>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89"/>
    <w:rsid w:val="0094503D"/>
    <w:rPr>
      <w:rFonts w:asciiTheme="minorHAnsi" w:eastAsiaTheme="minorHAnsi" w:hAnsiTheme="minorHAnsi" w:cstheme="minorBidi"/>
      <w:color w:val="000000" w:themeColor="text1"/>
      <w:sz w:val="22"/>
      <w:szCs w:val="22"/>
      <w:lang w:bidi="ar-SA"/>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89"/>
    <w:rsid w:val="0094503D"/>
    <w:rPr>
      <w:rFonts w:asciiTheme="minorHAnsi" w:eastAsiaTheme="minorHAnsi" w:hAnsiTheme="minorHAnsi" w:cstheme="minorBidi"/>
      <w:color w:val="365F91" w:themeColor="accent1" w:themeShade="BF"/>
      <w:sz w:val="22"/>
      <w:szCs w:val="22"/>
      <w:lang w:bidi="ar-SA"/>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89"/>
    <w:rsid w:val="0094503D"/>
    <w:rPr>
      <w:rFonts w:asciiTheme="minorHAnsi" w:eastAsiaTheme="minorHAnsi" w:hAnsiTheme="minorHAnsi" w:cstheme="minorBidi"/>
      <w:color w:val="943634" w:themeColor="accent2" w:themeShade="BF"/>
      <w:sz w:val="22"/>
      <w:szCs w:val="22"/>
      <w:lang w:bidi="ar-SA"/>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89"/>
    <w:rsid w:val="0094503D"/>
    <w:rPr>
      <w:rFonts w:asciiTheme="minorHAnsi" w:eastAsiaTheme="minorHAnsi" w:hAnsiTheme="minorHAnsi" w:cstheme="minorBidi"/>
      <w:color w:val="76923C" w:themeColor="accent3" w:themeShade="BF"/>
      <w:sz w:val="22"/>
      <w:szCs w:val="22"/>
      <w:lang w:bidi="ar-SA"/>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89"/>
    <w:rsid w:val="0094503D"/>
    <w:rPr>
      <w:rFonts w:asciiTheme="minorHAnsi" w:eastAsiaTheme="minorHAnsi" w:hAnsiTheme="minorHAnsi" w:cstheme="minorBidi"/>
      <w:color w:val="5F497A" w:themeColor="accent4" w:themeShade="BF"/>
      <w:sz w:val="22"/>
      <w:szCs w:val="22"/>
      <w:lang w:bidi="ar-SA"/>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89"/>
    <w:rsid w:val="0094503D"/>
    <w:rPr>
      <w:rFonts w:asciiTheme="minorHAnsi" w:eastAsiaTheme="minorHAnsi" w:hAnsiTheme="minorHAnsi" w:cstheme="minorBidi"/>
      <w:color w:val="31849B" w:themeColor="accent5" w:themeShade="BF"/>
      <w:sz w:val="22"/>
      <w:szCs w:val="22"/>
      <w:lang w:bidi="ar-SA"/>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89"/>
    <w:rsid w:val="0094503D"/>
    <w:rPr>
      <w:rFonts w:asciiTheme="minorHAnsi" w:eastAsiaTheme="minorHAnsi" w:hAnsiTheme="minorHAnsi" w:cstheme="minorBidi"/>
      <w:color w:val="E36C0A" w:themeColor="accent6" w:themeShade="BF"/>
      <w:sz w:val="22"/>
      <w:szCs w:val="22"/>
      <w:lang w:bidi="ar-SA"/>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ListTable1Light">
    <w:name w:val="List Table 1 Light"/>
    <w:basedOn w:val="TableNormal"/>
    <w:uiPriority w:val="89"/>
    <w:rsid w:val="0094503D"/>
    <w:rPr>
      <w:rFonts w:asciiTheme="minorHAnsi" w:eastAsiaTheme="minorHAnsi" w:hAnsiTheme="minorHAnsi" w:cstheme="minorBidi"/>
      <w:sz w:val="22"/>
      <w:szCs w:val="22"/>
      <w:lang w:bidi="ar-SA"/>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89"/>
    <w:rsid w:val="0094503D"/>
    <w:rPr>
      <w:rFonts w:asciiTheme="minorHAnsi" w:eastAsiaTheme="minorHAnsi" w:hAnsiTheme="minorHAnsi" w:cstheme="minorBidi"/>
      <w:sz w:val="22"/>
      <w:szCs w:val="22"/>
      <w:lang w:bidi="ar-SA"/>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89"/>
    <w:rsid w:val="0094503D"/>
    <w:rPr>
      <w:rFonts w:asciiTheme="minorHAnsi" w:eastAsiaTheme="minorHAnsi" w:hAnsiTheme="minorHAnsi" w:cstheme="minorBidi"/>
      <w:sz w:val="22"/>
      <w:szCs w:val="22"/>
      <w:lang w:bidi="ar-SA"/>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89"/>
    <w:rsid w:val="0094503D"/>
    <w:rPr>
      <w:rFonts w:asciiTheme="minorHAnsi" w:eastAsiaTheme="minorHAnsi" w:hAnsiTheme="minorHAnsi" w:cstheme="minorBidi"/>
      <w:sz w:val="22"/>
      <w:szCs w:val="22"/>
      <w:lang w:bidi="ar-SA"/>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89"/>
    <w:rsid w:val="0094503D"/>
    <w:rPr>
      <w:rFonts w:asciiTheme="minorHAnsi" w:eastAsiaTheme="minorHAnsi" w:hAnsiTheme="minorHAnsi" w:cstheme="minorBidi"/>
      <w:sz w:val="22"/>
      <w:szCs w:val="22"/>
      <w:lang w:bidi="ar-SA"/>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89"/>
    <w:rsid w:val="0094503D"/>
    <w:rPr>
      <w:rFonts w:asciiTheme="minorHAnsi" w:eastAsiaTheme="minorHAnsi" w:hAnsiTheme="minorHAnsi" w:cstheme="minorBidi"/>
      <w:sz w:val="22"/>
      <w:szCs w:val="22"/>
      <w:lang w:bidi="ar-SA"/>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89"/>
    <w:rsid w:val="0094503D"/>
    <w:rPr>
      <w:rFonts w:asciiTheme="minorHAnsi" w:eastAsiaTheme="minorHAnsi" w:hAnsiTheme="minorHAnsi" w:cstheme="minorBidi"/>
      <w:sz w:val="22"/>
      <w:szCs w:val="22"/>
      <w:lang w:bidi="ar-SA"/>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89"/>
    <w:rsid w:val="0094503D"/>
    <w:rPr>
      <w:rFonts w:asciiTheme="minorHAnsi" w:eastAsiaTheme="minorHAnsi" w:hAnsiTheme="minorHAnsi" w:cstheme="minorBidi"/>
      <w:sz w:val="22"/>
      <w:szCs w:val="22"/>
      <w:lang w:bidi="ar-SA"/>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89"/>
    <w:rsid w:val="0094503D"/>
    <w:rPr>
      <w:rFonts w:asciiTheme="minorHAnsi" w:eastAsiaTheme="minorHAnsi" w:hAnsiTheme="minorHAnsi" w:cstheme="minorBidi"/>
      <w:sz w:val="22"/>
      <w:szCs w:val="22"/>
      <w:lang w:bidi="ar-SA"/>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89"/>
    <w:rsid w:val="0094503D"/>
    <w:rPr>
      <w:rFonts w:asciiTheme="minorHAnsi" w:eastAsiaTheme="minorHAnsi" w:hAnsiTheme="minorHAnsi" w:cstheme="minorBidi"/>
      <w:sz w:val="22"/>
      <w:szCs w:val="22"/>
      <w:lang w:bidi="ar-SA"/>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89"/>
    <w:rsid w:val="0094503D"/>
    <w:rPr>
      <w:rFonts w:asciiTheme="minorHAnsi" w:eastAsiaTheme="minorHAnsi" w:hAnsiTheme="minorHAnsi" w:cstheme="minorBidi"/>
      <w:sz w:val="22"/>
      <w:szCs w:val="22"/>
      <w:lang w:bidi="ar-SA"/>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89"/>
    <w:rsid w:val="0094503D"/>
    <w:rPr>
      <w:rFonts w:asciiTheme="minorHAnsi" w:eastAsiaTheme="minorHAnsi" w:hAnsiTheme="minorHAnsi" w:cstheme="minorBidi"/>
      <w:sz w:val="22"/>
      <w:szCs w:val="22"/>
      <w:lang w:bidi="ar-SA"/>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89"/>
    <w:rsid w:val="0094503D"/>
    <w:rPr>
      <w:rFonts w:asciiTheme="minorHAnsi" w:eastAsiaTheme="minorHAnsi" w:hAnsiTheme="minorHAnsi" w:cstheme="minorBidi"/>
      <w:sz w:val="22"/>
      <w:szCs w:val="22"/>
      <w:lang w:bidi="ar-SA"/>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89"/>
    <w:rsid w:val="0094503D"/>
    <w:rPr>
      <w:rFonts w:asciiTheme="minorHAnsi" w:eastAsiaTheme="minorHAnsi" w:hAnsiTheme="minorHAnsi" w:cstheme="minorBidi"/>
      <w:sz w:val="22"/>
      <w:szCs w:val="22"/>
      <w:lang w:bidi="ar-SA"/>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89"/>
    <w:rsid w:val="0094503D"/>
    <w:rPr>
      <w:rFonts w:asciiTheme="minorHAnsi" w:eastAsiaTheme="minorHAnsi" w:hAnsiTheme="minorHAnsi" w:cstheme="minorBidi"/>
      <w:sz w:val="22"/>
      <w:szCs w:val="22"/>
      <w:lang w:bidi="ar-SA"/>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89"/>
    <w:rsid w:val="0094503D"/>
    <w:rPr>
      <w:rFonts w:asciiTheme="minorHAnsi" w:eastAsiaTheme="minorHAnsi" w:hAnsiTheme="minorHAnsi" w:cstheme="minorBidi"/>
      <w:sz w:val="22"/>
      <w:szCs w:val="22"/>
      <w:lang w:bidi="ar-SA"/>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89"/>
    <w:rsid w:val="0094503D"/>
    <w:rPr>
      <w:rFonts w:asciiTheme="minorHAnsi" w:eastAsiaTheme="minorHAnsi" w:hAnsiTheme="minorHAnsi" w:cstheme="minorBidi"/>
      <w:sz w:val="22"/>
      <w:szCs w:val="22"/>
      <w:lang w:bidi="ar-SA"/>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89"/>
    <w:rsid w:val="0094503D"/>
    <w:rPr>
      <w:rFonts w:asciiTheme="minorHAnsi" w:eastAsiaTheme="minorHAnsi" w:hAnsiTheme="minorHAnsi" w:cstheme="minorBidi"/>
      <w:sz w:val="22"/>
      <w:szCs w:val="22"/>
      <w:lang w:bidi="ar-SA"/>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89"/>
    <w:rsid w:val="0094503D"/>
    <w:rPr>
      <w:rFonts w:asciiTheme="minorHAnsi" w:eastAsiaTheme="minorHAnsi" w:hAnsiTheme="minorHAnsi" w:cstheme="minorBidi"/>
      <w:sz w:val="22"/>
      <w:szCs w:val="22"/>
      <w:lang w:bidi="ar-SA"/>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89"/>
    <w:rsid w:val="0094503D"/>
    <w:rPr>
      <w:rFonts w:asciiTheme="minorHAnsi" w:eastAsiaTheme="minorHAnsi" w:hAnsiTheme="minorHAnsi" w:cstheme="minorBidi"/>
      <w:sz w:val="22"/>
      <w:szCs w:val="22"/>
      <w:lang w:bidi="ar-SA"/>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89"/>
    <w:rsid w:val="0094503D"/>
    <w:rPr>
      <w:rFonts w:asciiTheme="minorHAnsi" w:eastAsiaTheme="minorHAnsi" w:hAnsiTheme="minorHAnsi" w:cstheme="minorBidi"/>
      <w:sz w:val="22"/>
      <w:szCs w:val="22"/>
      <w:lang w:bidi="ar-SA"/>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89"/>
    <w:rsid w:val="0094503D"/>
    <w:rPr>
      <w:rFonts w:asciiTheme="minorHAnsi" w:eastAsiaTheme="minorHAnsi" w:hAnsiTheme="minorHAnsi" w:cstheme="minorBidi"/>
      <w:sz w:val="22"/>
      <w:szCs w:val="22"/>
      <w:lang w:bidi="ar-SA"/>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89"/>
    <w:rsid w:val="0094503D"/>
    <w:rPr>
      <w:rFonts w:asciiTheme="minorHAnsi" w:eastAsiaTheme="minorHAnsi" w:hAnsiTheme="minorHAnsi" w:cstheme="minorBidi"/>
      <w:sz w:val="22"/>
      <w:szCs w:val="22"/>
      <w:lang w:bidi="ar-SA"/>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89"/>
    <w:rsid w:val="0094503D"/>
    <w:rPr>
      <w:rFonts w:asciiTheme="minorHAnsi" w:eastAsiaTheme="minorHAnsi" w:hAnsiTheme="minorHAnsi" w:cstheme="minorBidi"/>
      <w:sz w:val="22"/>
      <w:szCs w:val="22"/>
      <w:lang w:bidi="ar-SA"/>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89"/>
    <w:rsid w:val="0094503D"/>
    <w:rPr>
      <w:rFonts w:asciiTheme="minorHAnsi" w:eastAsiaTheme="minorHAnsi" w:hAnsiTheme="minorHAnsi" w:cstheme="minorBidi"/>
      <w:sz w:val="22"/>
      <w:szCs w:val="22"/>
      <w:lang w:bidi="ar-SA"/>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89"/>
    <w:rsid w:val="0094503D"/>
    <w:rPr>
      <w:rFonts w:asciiTheme="minorHAnsi" w:eastAsiaTheme="minorHAnsi" w:hAnsiTheme="minorHAnsi" w:cstheme="minorBidi"/>
      <w:sz w:val="22"/>
      <w:szCs w:val="22"/>
      <w:lang w:bidi="ar-SA"/>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89"/>
    <w:rsid w:val="0094503D"/>
    <w:rPr>
      <w:rFonts w:asciiTheme="minorHAnsi" w:eastAsiaTheme="minorHAnsi" w:hAnsiTheme="minorHAnsi" w:cstheme="minorBidi"/>
      <w:sz w:val="22"/>
      <w:szCs w:val="22"/>
      <w:lang w:bidi="ar-SA"/>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89"/>
    <w:rsid w:val="0094503D"/>
    <w:rPr>
      <w:rFonts w:asciiTheme="minorHAnsi" w:eastAsiaTheme="minorHAnsi" w:hAnsiTheme="minorHAnsi" w:cstheme="minorBidi"/>
      <w:sz w:val="22"/>
      <w:szCs w:val="22"/>
      <w:lang w:bidi="ar-SA"/>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89"/>
    <w:rsid w:val="0094503D"/>
    <w:rPr>
      <w:rFonts w:asciiTheme="minorHAnsi" w:eastAsiaTheme="minorHAnsi" w:hAnsiTheme="minorHAnsi" w:cstheme="minorBidi"/>
      <w:color w:val="FFFFFF" w:themeColor="background1"/>
      <w:sz w:val="22"/>
      <w:szCs w:val="22"/>
      <w:lang w:bidi="ar-SA"/>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89"/>
    <w:rsid w:val="0094503D"/>
    <w:rPr>
      <w:rFonts w:asciiTheme="minorHAnsi" w:eastAsiaTheme="minorHAnsi" w:hAnsiTheme="minorHAnsi" w:cstheme="minorBidi"/>
      <w:color w:val="FFFFFF" w:themeColor="background1"/>
      <w:sz w:val="22"/>
      <w:szCs w:val="22"/>
      <w:lang w:bidi="ar-SA"/>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89"/>
    <w:rsid w:val="0094503D"/>
    <w:rPr>
      <w:rFonts w:asciiTheme="minorHAnsi" w:eastAsiaTheme="minorHAnsi" w:hAnsiTheme="minorHAnsi" w:cstheme="minorBidi"/>
      <w:color w:val="FFFFFF" w:themeColor="background1"/>
      <w:sz w:val="22"/>
      <w:szCs w:val="22"/>
      <w:lang w:bidi="ar-SA"/>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89"/>
    <w:rsid w:val="0094503D"/>
    <w:rPr>
      <w:rFonts w:asciiTheme="minorHAnsi" w:eastAsiaTheme="minorHAnsi" w:hAnsiTheme="minorHAnsi" w:cstheme="minorBidi"/>
      <w:color w:val="FFFFFF" w:themeColor="background1"/>
      <w:sz w:val="22"/>
      <w:szCs w:val="22"/>
      <w:lang w:bidi="ar-SA"/>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89"/>
    <w:rsid w:val="0094503D"/>
    <w:rPr>
      <w:rFonts w:asciiTheme="minorHAnsi" w:eastAsiaTheme="minorHAnsi" w:hAnsiTheme="minorHAnsi" w:cstheme="minorBidi"/>
      <w:color w:val="FFFFFF" w:themeColor="background1"/>
      <w:sz w:val="22"/>
      <w:szCs w:val="22"/>
      <w:lang w:bidi="ar-SA"/>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89"/>
    <w:rsid w:val="0094503D"/>
    <w:rPr>
      <w:rFonts w:asciiTheme="minorHAnsi" w:eastAsiaTheme="minorHAnsi" w:hAnsiTheme="minorHAnsi" w:cstheme="minorBidi"/>
      <w:color w:val="FFFFFF" w:themeColor="background1"/>
      <w:sz w:val="22"/>
      <w:szCs w:val="22"/>
      <w:lang w:bidi="ar-SA"/>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89"/>
    <w:rsid w:val="0094503D"/>
    <w:rPr>
      <w:rFonts w:asciiTheme="minorHAnsi" w:eastAsiaTheme="minorHAnsi" w:hAnsiTheme="minorHAnsi" w:cstheme="minorBidi"/>
      <w:color w:val="FFFFFF" w:themeColor="background1"/>
      <w:sz w:val="22"/>
      <w:szCs w:val="22"/>
      <w:lang w:bidi="ar-SA"/>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89"/>
    <w:rsid w:val="0094503D"/>
    <w:rPr>
      <w:rFonts w:asciiTheme="minorHAnsi" w:eastAsiaTheme="minorHAnsi" w:hAnsiTheme="minorHAnsi" w:cstheme="minorBidi"/>
      <w:color w:val="000000" w:themeColor="text1"/>
      <w:sz w:val="22"/>
      <w:szCs w:val="22"/>
      <w:lang w:bidi="ar-SA"/>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89"/>
    <w:rsid w:val="0094503D"/>
    <w:rPr>
      <w:rFonts w:asciiTheme="minorHAnsi" w:eastAsiaTheme="minorHAnsi" w:hAnsiTheme="minorHAnsi" w:cstheme="minorBidi"/>
      <w:color w:val="365F91" w:themeColor="accent1" w:themeShade="BF"/>
      <w:sz w:val="22"/>
      <w:szCs w:val="22"/>
      <w:lang w:bidi="ar-SA"/>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89"/>
    <w:rsid w:val="0094503D"/>
    <w:rPr>
      <w:rFonts w:asciiTheme="minorHAnsi" w:eastAsiaTheme="minorHAnsi" w:hAnsiTheme="minorHAnsi" w:cstheme="minorBidi"/>
      <w:color w:val="943634" w:themeColor="accent2" w:themeShade="BF"/>
      <w:sz w:val="22"/>
      <w:szCs w:val="22"/>
      <w:lang w:bidi="ar-SA"/>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89"/>
    <w:rsid w:val="0094503D"/>
    <w:rPr>
      <w:rFonts w:asciiTheme="minorHAnsi" w:eastAsiaTheme="minorHAnsi" w:hAnsiTheme="minorHAnsi" w:cstheme="minorBidi"/>
      <w:color w:val="76923C" w:themeColor="accent3" w:themeShade="BF"/>
      <w:sz w:val="22"/>
      <w:szCs w:val="22"/>
      <w:lang w:bidi="ar-SA"/>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89"/>
    <w:rsid w:val="0094503D"/>
    <w:rPr>
      <w:rFonts w:asciiTheme="minorHAnsi" w:eastAsiaTheme="minorHAnsi" w:hAnsiTheme="minorHAnsi" w:cstheme="minorBidi"/>
      <w:color w:val="5F497A" w:themeColor="accent4" w:themeShade="BF"/>
      <w:sz w:val="22"/>
      <w:szCs w:val="22"/>
      <w:lang w:bidi="ar-SA"/>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89"/>
    <w:rsid w:val="0094503D"/>
    <w:rPr>
      <w:rFonts w:asciiTheme="minorHAnsi" w:eastAsiaTheme="minorHAnsi" w:hAnsiTheme="minorHAnsi" w:cstheme="minorBidi"/>
      <w:color w:val="31849B" w:themeColor="accent5" w:themeShade="BF"/>
      <w:sz w:val="22"/>
      <w:szCs w:val="22"/>
      <w:lang w:bidi="ar-SA"/>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89"/>
    <w:rsid w:val="0094503D"/>
    <w:rPr>
      <w:rFonts w:asciiTheme="minorHAnsi" w:eastAsiaTheme="minorHAnsi" w:hAnsiTheme="minorHAnsi" w:cstheme="minorBidi"/>
      <w:color w:val="E36C0A" w:themeColor="accent6" w:themeShade="BF"/>
      <w:sz w:val="22"/>
      <w:szCs w:val="22"/>
      <w:lang w:bidi="ar-SA"/>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89"/>
    <w:rsid w:val="0094503D"/>
    <w:rPr>
      <w:rFonts w:asciiTheme="minorHAnsi" w:eastAsiaTheme="minorHAnsi" w:hAnsiTheme="minorHAnsi" w:cstheme="minorBidi"/>
      <w:color w:val="000000" w:themeColor="text1"/>
      <w:sz w:val="22"/>
      <w:szCs w:val="22"/>
      <w:lang w:bidi="ar-SA"/>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89"/>
    <w:rsid w:val="0094503D"/>
    <w:rPr>
      <w:rFonts w:asciiTheme="minorHAnsi" w:eastAsiaTheme="minorHAnsi" w:hAnsiTheme="minorHAnsi" w:cstheme="minorBidi"/>
      <w:color w:val="365F91" w:themeColor="accent1" w:themeShade="BF"/>
      <w:sz w:val="22"/>
      <w:szCs w:val="22"/>
      <w:lang w:bidi="ar-SA"/>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89"/>
    <w:rsid w:val="0094503D"/>
    <w:rPr>
      <w:rFonts w:asciiTheme="minorHAnsi" w:eastAsiaTheme="minorHAnsi" w:hAnsiTheme="minorHAnsi" w:cstheme="minorBidi"/>
      <w:color w:val="943634" w:themeColor="accent2" w:themeShade="BF"/>
      <w:sz w:val="22"/>
      <w:szCs w:val="22"/>
      <w:lang w:bidi="ar-SA"/>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89"/>
    <w:rsid w:val="0094503D"/>
    <w:rPr>
      <w:rFonts w:asciiTheme="minorHAnsi" w:eastAsiaTheme="minorHAnsi" w:hAnsiTheme="minorHAnsi" w:cstheme="minorBidi"/>
      <w:color w:val="76923C" w:themeColor="accent3" w:themeShade="BF"/>
      <w:sz w:val="22"/>
      <w:szCs w:val="22"/>
      <w:lang w:bidi="ar-SA"/>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89"/>
    <w:rsid w:val="0094503D"/>
    <w:rPr>
      <w:rFonts w:asciiTheme="minorHAnsi" w:eastAsiaTheme="minorHAnsi" w:hAnsiTheme="minorHAnsi" w:cstheme="minorBidi"/>
      <w:color w:val="5F497A" w:themeColor="accent4" w:themeShade="BF"/>
      <w:sz w:val="22"/>
      <w:szCs w:val="22"/>
      <w:lang w:bidi="ar-SA"/>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89"/>
    <w:rsid w:val="0094503D"/>
    <w:rPr>
      <w:rFonts w:asciiTheme="minorHAnsi" w:eastAsiaTheme="minorHAnsi" w:hAnsiTheme="minorHAnsi" w:cstheme="minorBidi"/>
      <w:color w:val="31849B" w:themeColor="accent5" w:themeShade="BF"/>
      <w:sz w:val="22"/>
      <w:szCs w:val="22"/>
      <w:lang w:bidi="ar-SA"/>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89"/>
    <w:rsid w:val="0094503D"/>
    <w:rPr>
      <w:rFonts w:asciiTheme="minorHAnsi" w:eastAsiaTheme="minorHAnsi" w:hAnsiTheme="minorHAnsi" w:cstheme="minorBidi"/>
      <w:color w:val="E36C0A" w:themeColor="accent6" w:themeShade="BF"/>
      <w:sz w:val="22"/>
      <w:szCs w:val="22"/>
      <w:lang w:bidi="ar-SA"/>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89"/>
    <w:rsid w:val="0094503D"/>
    <w:rPr>
      <w:rFonts w:asciiTheme="minorHAnsi" w:eastAsiaTheme="minorHAnsi" w:hAnsiTheme="minorHAnsi" w:cstheme="minorBidi"/>
      <w:sz w:val="22"/>
      <w:szCs w:val="22"/>
      <w:lang w:bidi="ar-SA"/>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89"/>
    <w:rsid w:val="0094503D"/>
    <w:rPr>
      <w:rFonts w:asciiTheme="minorHAnsi" w:eastAsiaTheme="minorHAnsi" w:hAnsiTheme="minorHAnsi" w:cstheme="minorBidi"/>
      <w:sz w:val="22"/>
      <w:szCs w:val="22"/>
      <w:lang w:bidi="ar-SA"/>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89"/>
    <w:rsid w:val="0094503D"/>
    <w:rPr>
      <w:rFonts w:asciiTheme="minorHAnsi" w:eastAsiaTheme="minorHAnsi" w:hAnsiTheme="minorHAnsi" w:cstheme="minorBidi"/>
      <w:sz w:val="22"/>
      <w:szCs w:val="22"/>
      <w:lang w:bidi="ar-SA"/>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89"/>
    <w:rsid w:val="0094503D"/>
    <w:rPr>
      <w:rFonts w:asciiTheme="minorHAnsi" w:eastAsiaTheme="minorHAnsi" w:hAnsiTheme="minorHAnsi" w:cstheme="minorBidi"/>
      <w:sz w:val="22"/>
      <w:szCs w:val="22"/>
      <w:lang w:bidi="ar-SA"/>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89"/>
    <w:rsid w:val="0094503D"/>
    <w:rPr>
      <w:rFonts w:asciiTheme="minorHAnsi" w:eastAsiaTheme="minorHAnsi" w:hAnsiTheme="minorHAnsi" w:cstheme="minorBidi"/>
      <w:sz w:val="22"/>
      <w:szCs w:val="22"/>
      <w:lang w:bidi="ar-SA"/>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89"/>
    <w:rsid w:val="0094503D"/>
    <w:rPr>
      <w:rFonts w:asciiTheme="minorHAnsi" w:eastAsiaTheme="minorHAnsi" w:hAnsiTheme="minorHAnsi" w:cstheme="minorBidi"/>
      <w:sz w:val="22"/>
      <w:szCs w:val="22"/>
      <w:lang w:bidi="ar-SA"/>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olorfulGrid1">
    <w:name w:val="Colorful Grid1"/>
    <w:basedOn w:val="TableNormal"/>
    <w:uiPriority w:val="89"/>
    <w:unhideWhenUsed/>
    <w:rsid w:val="007200C5"/>
    <w:rPr>
      <w:rFonts w:asciiTheme="minorHAnsi" w:eastAsiaTheme="minorHAnsi" w:hAnsiTheme="minorHAnsi" w:cstheme="minorBidi"/>
      <w:color w:val="000000" w:themeColor="text1"/>
      <w:sz w:val="22"/>
      <w:szCs w:val="22"/>
      <w:lang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ColorfulList1">
    <w:name w:val="Colorful List1"/>
    <w:basedOn w:val="TableNormal"/>
    <w:uiPriority w:val="89"/>
    <w:unhideWhenUsed/>
    <w:rsid w:val="007200C5"/>
    <w:rPr>
      <w:rFonts w:asciiTheme="minorHAnsi" w:eastAsiaTheme="minorHAnsi" w:hAnsiTheme="minorHAnsi" w:cstheme="minorBidi"/>
      <w:color w:val="000000" w:themeColor="text1"/>
      <w:sz w:val="22"/>
      <w:szCs w:val="22"/>
      <w:lang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ColorfulShading1">
    <w:name w:val="Colorful Shading1"/>
    <w:basedOn w:val="TableNormal"/>
    <w:uiPriority w:val="89"/>
    <w:unhideWhenUsed/>
    <w:rsid w:val="007200C5"/>
    <w:rPr>
      <w:rFonts w:asciiTheme="minorHAnsi" w:eastAsiaTheme="minorHAnsi" w:hAnsiTheme="minorHAnsi" w:cstheme="minorBidi"/>
      <w:color w:val="000000" w:themeColor="text1"/>
      <w:sz w:val="22"/>
      <w:szCs w:val="22"/>
      <w:lang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DarkList1">
    <w:name w:val="Dark List1"/>
    <w:basedOn w:val="TableNormal"/>
    <w:uiPriority w:val="89"/>
    <w:unhideWhenUsed/>
    <w:rsid w:val="007200C5"/>
    <w:rPr>
      <w:rFonts w:asciiTheme="minorHAnsi" w:eastAsiaTheme="minorHAnsi" w:hAnsiTheme="minorHAnsi" w:cstheme="minorBidi"/>
      <w:color w:val="FFFFFF" w:themeColor="background1"/>
      <w:sz w:val="22"/>
      <w:szCs w:val="22"/>
      <w:lang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LightGrid1">
    <w:name w:val="Light Grid1"/>
    <w:basedOn w:val="TableNormal"/>
    <w:uiPriority w:val="89"/>
    <w:unhideWhenUsed/>
    <w:rsid w:val="007200C5"/>
    <w:rPr>
      <w:rFonts w:asciiTheme="minorHAnsi" w:eastAsiaTheme="minorHAnsi" w:hAnsiTheme="minorHAnsi" w:cstheme="minorBidi"/>
      <w:sz w:val="22"/>
      <w:szCs w:val="22"/>
      <w:lang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89"/>
    <w:unhideWhenUsed/>
    <w:rsid w:val="007200C5"/>
    <w:rPr>
      <w:rFonts w:asciiTheme="minorHAnsi" w:eastAsiaTheme="minorHAnsi" w:hAnsiTheme="minorHAnsi" w:cstheme="minorBidi"/>
      <w:sz w:val="22"/>
      <w:szCs w:val="22"/>
      <w:lang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List1">
    <w:name w:val="Light List1"/>
    <w:basedOn w:val="TableNormal"/>
    <w:uiPriority w:val="89"/>
    <w:unhideWhenUsed/>
    <w:rsid w:val="007200C5"/>
    <w:rPr>
      <w:rFonts w:asciiTheme="minorHAnsi" w:eastAsiaTheme="minorHAnsi" w:hAnsiTheme="minorHAnsi" w:cstheme="minorBidi"/>
      <w:sz w:val="22"/>
      <w:szCs w:val="22"/>
      <w:lang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89"/>
    <w:unhideWhenUsed/>
    <w:rsid w:val="007200C5"/>
    <w:rPr>
      <w:rFonts w:asciiTheme="minorHAnsi" w:eastAsiaTheme="minorHAnsi" w:hAnsiTheme="minorHAnsi" w:cstheme="minorBidi"/>
      <w:sz w:val="22"/>
      <w:szCs w:val="22"/>
      <w:lang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Shading1">
    <w:name w:val="Light Shading1"/>
    <w:basedOn w:val="TableNormal"/>
    <w:uiPriority w:val="89"/>
    <w:unhideWhenUsed/>
    <w:rsid w:val="007200C5"/>
    <w:rPr>
      <w:rFonts w:asciiTheme="minorHAnsi" w:eastAsiaTheme="minorHAnsi" w:hAnsiTheme="minorHAnsi" w:cstheme="minorBidi"/>
      <w:color w:val="000000" w:themeColor="text1" w:themeShade="BF"/>
      <w:sz w:val="22"/>
      <w:szCs w:val="22"/>
      <w:lang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89"/>
    <w:unhideWhenUsed/>
    <w:rsid w:val="007200C5"/>
    <w:rPr>
      <w:rFonts w:asciiTheme="minorHAnsi" w:eastAsiaTheme="minorHAnsi" w:hAnsiTheme="minorHAnsi" w:cstheme="minorBidi"/>
      <w:color w:val="365F91" w:themeColor="accent1" w:themeShade="BF"/>
      <w:sz w:val="22"/>
      <w:szCs w:val="22"/>
      <w:lang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MediumGrid11">
    <w:name w:val="Medium Grid 11"/>
    <w:basedOn w:val="TableNormal"/>
    <w:uiPriority w:val="89"/>
    <w:unhideWhenUsed/>
    <w:rsid w:val="007200C5"/>
    <w:rPr>
      <w:rFonts w:asciiTheme="minorHAnsi" w:eastAsiaTheme="minorHAnsi" w:hAnsiTheme="minorHAnsi" w:cstheme="minorBidi"/>
      <w:sz w:val="22"/>
      <w:szCs w:val="22"/>
      <w:lang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MediumGrid21">
    <w:name w:val="Medium Grid 21"/>
    <w:basedOn w:val="TableNormal"/>
    <w:uiPriority w:val="89"/>
    <w:unhideWhenUsed/>
    <w:rsid w:val="007200C5"/>
    <w:rPr>
      <w:rFonts w:eastAsiaTheme="majorEastAsia" w:cstheme="majorBidi"/>
      <w:color w:val="000000" w:themeColor="text1"/>
      <w:sz w:val="22"/>
      <w:szCs w:val="22"/>
      <w:lang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MediumGrid31">
    <w:name w:val="Medium Grid 31"/>
    <w:basedOn w:val="TableNormal"/>
    <w:uiPriority w:val="89"/>
    <w:unhideWhenUsed/>
    <w:rsid w:val="007200C5"/>
    <w:rPr>
      <w:rFonts w:asciiTheme="minorHAnsi" w:eastAsiaTheme="minorHAnsi" w:hAnsiTheme="minorHAnsi" w:cstheme="minorBidi"/>
      <w:sz w:val="22"/>
      <w:szCs w:val="22"/>
      <w:lang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MediumList11">
    <w:name w:val="Medium List 11"/>
    <w:basedOn w:val="TableNormal"/>
    <w:uiPriority w:val="89"/>
    <w:unhideWhenUsed/>
    <w:rsid w:val="007200C5"/>
    <w:rPr>
      <w:rFonts w:asciiTheme="minorHAnsi" w:eastAsiaTheme="minorHAnsi" w:hAnsiTheme="minorHAnsi" w:cstheme="minorBidi"/>
      <w:color w:val="000000" w:themeColor="text1"/>
      <w:sz w:val="22"/>
      <w:szCs w:val="22"/>
      <w:lang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89"/>
    <w:unhideWhenUsed/>
    <w:rsid w:val="007200C5"/>
    <w:rPr>
      <w:rFonts w:asciiTheme="minorHAnsi" w:eastAsiaTheme="minorHAnsi" w:hAnsiTheme="minorHAnsi" w:cstheme="minorBidi"/>
      <w:color w:val="000000" w:themeColor="text1"/>
      <w:sz w:val="22"/>
      <w:szCs w:val="22"/>
      <w:lang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MediumList21">
    <w:name w:val="Medium List 21"/>
    <w:basedOn w:val="TableNormal"/>
    <w:uiPriority w:val="89"/>
    <w:unhideWhenUsed/>
    <w:rsid w:val="007200C5"/>
    <w:rPr>
      <w:rFonts w:eastAsiaTheme="majorEastAsia" w:cstheme="majorBidi"/>
      <w:color w:val="000000" w:themeColor="text1"/>
      <w:sz w:val="22"/>
      <w:szCs w:val="22"/>
      <w:lang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Shading11">
    <w:name w:val="Medium Shading 11"/>
    <w:basedOn w:val="TableNormal"/>
    <w:uiPriority w:val="89"/>
    <w:unhideWhenUsed/>
    <w:rsid w:val="007200C5"/>
    <w:rPr>
      <w:rFonts w:asciiTheme="minorHAnsi" w:eastAsiaTheme="minorHAnsi" w:hAnsiTheme="minorHAnsi" w:cstheme="minorBidi"/>
      <w:sz w:val="22"/>
      <w:szCs w:val="22"/>
      <w:lang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89"/>
    <w:unhideWhenUsed/>
    <w:rsid w:val="007200C5"/>
    <w:rPr>
      <w:rFonts w:asciiTheme="minorHAnsi" w:eastAsiaTheme="minorHAnsi" w:hAnsiTheme="minorHAnsi" w:cstheme="minorBidi"/>
      <w:sz w:val="22"/>
      <w:szCs w:val="22"/>
      <w:lang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89"/>
    <w:unhideWhenUsed/>
    <w:rsid w:val="007200C5"/>
    <w:rPr>
      <w:rFonts w:asciiTheme="minorHAnsi" w:eastAsiaTheme="minorHAnsi" w:hAnsiTheme="minorHAnsi" w:cstheme="minorBidi"/>
      <w:sz w:val="22"/>
      <w:szCs w:val="22"/>
      <w:lang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89"/>
    <w:unhideWhenUsed/>
    <w:rsid w:val="007200C5"/>
    <w:rPr>
      <w:rFonts w:asciiTheme="minorHAnsi" w:eastAsiaTheme="minorHAnsi" w:hAnsiTheme="minorHAnsi" w:cstheme="minorBidi"/>
      <w:sz w:val="22"/>
      <w:szCs w:val="22"/>
      <w:lang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BackMatterHeadingBMH">
    <w:name w:val="Back Matter Heading (BMH)"/>
    <w:basedOn w:val="B-HeadBhead"/>
    <w:uiPriority w:val="89"/>
    <w:qFormat/>
    <w:rsid w:val="00247F4C"/>
  </w:style>
  <w:style w:type="paragraph" w:customStyle="1" w:styleId="BackMatterHeading1BMH1">
    <w:name w:val="Back Matter Heading 1 (BMH1)"/>
    <w:basedOn w:val="BackMatterHeadingBMH"/>
    <w:uiPriority w:val="89"/>
    <w:qFormat/>
    <w:rsid w:val="00247F4C"/>
    <w:rPr>
      <w:sz w:val="22"/>
    </w:rPr>
  </w:style>
  <w:style w:type="paragraph" w:customStyle="1" w:styleId="TableNormalTNI">
    <w:name w:val="Table Normal (TNI)"/>
    <w:basedOn w:val="Table-TextTbtx"/>
    <w:uiPriority w:val="89"/>
    <w:qFormat/>
    <w:rsid w:val="00247F4C"/>
    <w:pPr>
      <w:spacing w:line="240" w:lineRule="auto"/>
      <w:jc w:val="center"/>
    </w:pPr>
    <w:rPr>
      <w:sz w:val="18"/>
    </w:rPr>
  </w:style>
  <w:style w:type="paragraph" w:customStyle="1" w:styleId="TableColumnHeadingTCH">
    <w:name w:val="Table Column Heading (TCH)"/>
    <w:basedOn w:val="TableNormalTNI"/>
    <w:uiPriority w:val="89"/>
    <w:qFormat/>
    <w:rsid w:val="00247F4C"/>
    <w:rPr>
      <w:smallCaps/>
    </w:rPr>
  </w:style>
  <w:style w:type="paragraph" w:customStyle="1" w:styleId="BackMatterHeading2BMH2">
    <w:name w:val="Back Matter Heading 2 (BMH2)"/>
    <w:basedOn w:val="BackMatterHeading1BMH1"/>
    <w:uiPriority w:val="89"/>
    <w:qFormat/>
    <w:rsid w:val="00247F4C"/>
    <w:rPr>
      <w:smallCaps/>
    </w:rPr>
  </w:style>
  <w:style w:type="paragraph" w:customStyle="1" w:styleId="UnorderedListUL">
    <w:name w:val="Unordered List (UL)"/>
    <w:basedOn w:val="Body-TextTx"/>
    <w:uiPriority w:val="89"/>
    <w:qFormat/>
    <w:rsid w:val="00247F4C"/>
    <w:pPr>
      <w:spacing w:line="240" w:lineRule="auto"/>
    </w:pPr>
  </w:style>
  <w:style w:type="paragraph" w:customStyle="1" w:styleId="Section-Chapter2SCP2">
    <w:name w:val="Section-Chapter2 (SCP2)"/>
    <w:basedOn w:val="Normal"/>
    <w:next w:val="TitleTtl"/>
    <w:uiPriority w:val="3"/>
    <w:rsid w:val="0094503D"/>
    <w:pPr>
      <w:pageBreakBefore/>
      <w:widowControl w:val="0"/>
      <w:pBdr>
        <w:left w:val="single" w:sz="36" w:space="4" w:color="000000"/>
      </w:pBdr>
      <w:shd w:val="clear" w:color="auto" w:fill="C5E0B3"/>
      <w:spacing w:after="120" w:line="240" w:lineRule="auto"/>
      <w:jc w:val="center"/>
      <w:outlineLvl w:val="0"/>
    </w:pPr>
    <w:rPr>
      <w:rFonts w:ascii="Arial Black" w:hAnsi="Arial Black"/>
      <w:sz w:val="32"/>
    </w:rPr>
  </w:style>
  <w:style w:type="paragraph" w:customStyle="1" w:styleId="Body-Text2Tx2">
    <w:name w:val="Body-Text2 (Tx2)"/>
    <w:basedOn w:val="Normal"/>
    <w:qFormat/>
    <w:rsid w:val="0094503D"/>
    <w:pPr>
      <w:widowControl w:val="0"/>
      <w:pBdr>
        <w:left w:val="double" w:sz="24" w:space="4" w:color="C5E0B3"/>
      </w:pBdr>
      <w:spacing w:before="120" w:after="120" w:line="480" w:lineRule="auto"/>
      <w:ind w:firstLine="720"/>
      <w:contextualSpacing/>
    </w:pPr>
    <w:rPr>
      <w:rFonts w:ascii="Arial" w:hAnsi="Arial" w:cs="Arial"/>
      <w:sz w:val="24"/>
    </w:rPr>
  </w:style>
  <w:style w:type="paragraph" w:customStyle="1" w:styleId="Body-Text2-ContinuedTx2c">
    <w:name w:val="Body-Text2-Continued (Tx2c)"/>
    <w:basedOn w:val="Normal"/>
    <w:next w:val="Body-Text2Tx2"/>
    <w:rsid w:val="0094503D"/>
    <w:pPr>
      <w:widowControl w:val="0"/>
      <w:pBdr>
        <w:left w:val="double" w:sz="24" w:space="4" w:color="C5E0B3"/>
      </w:pBdr>
      <w:spacing w:before="120" w:after="120" w:line="480" w:lineRule="auto"/>
    </w:pPr>
    <w:rPr>
      <w:rFonts w:ascii="Arial" w:hAnsi="Arial" w:cs="Arial"/>
      <w:sz w:val="24"/>
    </w:rPr>
  </w:style>
  <w:style w:type="paragraph" w:customStyle="1" w:styleId="Extract3Ext3">
    <w:name w:val="Extract3 (Ext3)"/>
    <w:basedOn w:val="Normal"/>
    <w:qFormat/>
    <w:rsid w:val="0094503D"/>
    <w:pPr>
      <w:widowControl w:val="0"/>
      <w:pBdr>
        <w:left w:val="triple" w:sz="18" w:space="4" w:color="C5E0B3"/>
      </w:pBdr>
      <w:spacing w:before="120" w:after="120" w:line="480" w:lineRule="auto"/>
      <w:ind w:left="720" w:firstLine="720"/>
      <w:contextualSpacing/>
    </w:pPr>
    <w:rPr>
      <w:rFonts w:ascii="Times New Roman" w:hAnsi="Times New Roman" w:cs="Times New Roman"/>
      <w:sz w:val="24"/>
    </w:rPr>
  </w:style>
  <w:style w:type="paragraph" w:customStyle="1" w:styleId="Extract4Ext4">
    <w:name w:val="Extract4 (Ext4)"/>
    <w:basedOn w:val="Normal"/>
    <w:qFormat/>
    <w:rsid w:val="0094503D"/>
    <w:pPr>
      <w:widowControl w:val="0"/>
      <w:pBdr>
        <w:left w:val="thinThickMediumGap" w:sz="18" w:space="4" w:color="C5E0B3"/>
      </w:pBdr>
      <w:spacing w:before="120" w:after="120" w:line="480" w:lineRule="auto"/>
      <w:ind w:left="720" w:firstLine="720"/>
      <w:contextualSpacing/>
    </w:pPr>
    <w:rPr>
      <w:rFonts w:ascii="Times New Roman" w:hAnsi="Times New Roman" w:cs="Times New Roman"/>
      <w:sz w:val="24"/>
    </w:rPr>
  </w:style>
  <w:style w:type="paragraph" w:customStyle="1" w:styleId="Blank-Space-Break2Bsbrk2">
    <w:name w:val="Blank-Space-Break2 (Bsbrk2)"/>
    <w:basedOn w:val="Normal"/>
    <w:next w:val="Body-TextTx"/>
    <w:qFormat/>
    <w:rsid w:val="0094503D"/>
    <w:pPr>
      <w:widowControl w:val="0"/>
      <w:pBdr>
        <w:top w:val="single" w:sz="24" w:space="1" w:color="FF0000"/>
        <w:left w:val="double" w:sz="18" w:space="4" w:color="FF0000"/>
        <w:bottom w:val="single" w:sz="24" w:space="1" w:color="FF0000"/>
        <w:right w:val="dashSmallGap" w:sz="18" w:space="4" w:color="FF0000"/>
      </w:pBdr>
      <w:shd w:val="clear" w:color="auto" w:fill="E5E5E5"/>
      <w:spacing w:before="120" w:after="120" w:line="480" w:lineRule="auto"/>
      <w:jc w:val="center"/>
    </w:pPr>
    <w:rPr>
      <w:rFonts w:ascii="Times New Roman" w:hAnsi="Times New Roman" w:cs="Times New Roman"/>
      <w:color w:val="FF0000"/>
      <w:sz w:val="24"/>
    </w:rPr>
  </w:style>
  <w:style w:type="paragraph" w:customStyle="1" w:styleId="Ornamental-Space-Break2Osbrk2">
    <w:name w:val="Ornamental-Space-Break2 (Osbrk2)"/>
    <w:basedOn w:val="Normal"/>
    <w:next w:val="Body-TextTx"/>
    <w:qFormat/>
    <w:rsid w:val="0094503D"/>
    <w:pPr>
      <w:widowControl w:val="0"/>
      <w:pBdr>
        <w:top w:val="single" w:sz="24" w:space="1" w:color="FF0000"/>
        <w:left w:val="double" w:sz="18" w:space="4" w:color="FF0000"/>
        <w:bottom w:val="single" w:sz="24" w:space="1" w:color="FF0000"/>
        <w:right w:val="dashSmallGap" w:sz="18" w:space="4" w:color="FF0000"/>
      </w:pBdr>
      <w:shd w:val="clear" w:color="auto" w:fill="E5E5E5"/>
      <w:spacing w:before="120" w:after="120" w:line="480" w:lineRule="auto"/>
      <w:jc w:val="center"/>
    </w:pPr>
    <w:rPr>
      <w:rFonts w:ascii="Times New Roman" w:hAnsi="Times New Roman" w:cs="Times New Roman"/>
      <w:color w:val="FF0000"/>
      <w:sz w:val="24"/>
    </w:rPr>
  </w:style>
  <w:style w:type="paragraph" w:customStyle="1" w:styleId="B-d">
    <w:name w:val="B-d"/>
    <w:basedOn w:val="BackMatterHeading2BMH2"/>
    <w:rsid w:val="004A47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962724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ssica.yodis\AppData\Roaming\RSuiteStyleTemplate\StyleTemplate_auto-generate\RSui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brandon@brandonsanderson.com"/>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brandon@brandonsanderson.com"/>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6C71EB-C2D9-450B-8639-86A6CBEFF8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C:\Users\jessica.yodis\AppData\Roaming\RSuiteStyleTemplate\StyleTemplate_auto-generate\RSuite.dotx</Template>
  <TotalTime>4</TotalTime>
  <Pages>437</Pages>
  <Words>102447</Words>
  <Characters>583951</Characters>
  <Application>Microsoft Office Word</Application>
  <DocSecurity>0</DocSecurity>
  <Lines>4866</Lines>
  <Paragraphs>1370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brandon@brandonsanderson.com</dc:creator>
  <cp:lastModifiedBy>Matthew Retzer</cp:lastModifiedBy>
  <cp:revision>2</cp:revision>
  <dcterms:created xsi:type="dcterms:W3CDTF">2020-08-14T19:37:00Z</dcterms:created>
  <dcterms:modified xsi:type="dcterms:W3CDTF">2020-08-14T19:37:00Z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6.2</vt:lpwstr>
  </property>
  <property fmtid="{D5CDD505-2E9C-101B-9397-08002B2CF9AE}" pid="3" name="Template">
    <vt:lpwstr>2</vt:lpwstr>
  </property>
</Properties>
</file>